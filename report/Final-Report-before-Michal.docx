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6D6916" w14:textId="77777777" w:rsidR="00576450" w:rsidRPr="00E0279C" w:rsidRDefault="00576450" w:rsidP="00576450"/>
    <w:p w14:paraId="0A65266B" w14:textId="77777777" w:rsidR="00576450" w:rsidRPr="00E0279C" w:rsidRDefault="00576450" w:rsidP="00576450"/>
    <w:p w14:paraId="657F9DE7" w14:textId="77777777" w:rsidR="00576450" w:rsidRPr="00E0279C" w:rsidRDefault="00576450" w:rsidP="00576450"/>
    <w:p w14:paraId="6BD9883F" w14:textId="77777777" w:rsidR="00576450" w:rsidRPr="00E0279C" w:rsidRDefault="00576450" w:rsidP="00576450"/>
    <w:p w14:paraId="134CD738" w14:textId="77777777" w:rsidR="00576450" w:rsidRPr="00E0279C" w:rsidRDefault="00576450" w:rsidP="00576450"/>
    <w:p w14:paraId="05E93C6A" w14:textId="77777777" w:rsidR="00576450" w:rsidRPr="00E0279C" w:rsidRDefault="00576450" w:rsidP="00576450"/>
    <w:p w14:paraId="5FBF6368" w14:textId="77777777" w:rsidR="00576450" w:rsidRPr="00E0279C" w:rsidRDefault="00576450" w:rsidP="00576450"/>
    <w:p w14:paraId="4C556FC3" w14:textId="77777777" w:rsidR="00576450" w:rsidRPr="00E0279C" w:rsidRDefault="00576450" w:rsidP="00576450"/>
    <w:p w14:paraId="04AD63A9" w14:textId="77777777" w:rsidR="00576450" w:rsidRPr="00E0279C" w:rsidRDefault="00576450" w:rsidP="00576450"/>
    <w:p w14:paraId="0AD4F961" w14:textId="77777777" w:rsidR="00576450" w:rsidRPr="00E0279C" w:rsidRDefault="52F6463D" w:rsidP="52F6463D">
      <w:pPr>
        <w:jc w:val="center"/>
        <w:rPr>
          <w:b/>
          <w:bCs/>
          <w:sz w:val="40"/>
          <w:szCs w:val="40"/>
        </w:rPr>
      </w:pPr>
      <w:r w:rsidRPr="00E0279C">
        <w:rPr>
          <w:b/>
          <w:bCs/>
          <w:sz w:val="40"/>
          <w:szCs w:val="40"/>
        </w:rPr>
        <w:t>IT Technology</w:t>
      </w:r>
    </w:p>
    <w:p w14:paraId="276FAD72" w14:textId="77777777" w:rsidR="00543793" w:rsidRPr="00E0279C" w:rsidRDefault="52F6463D" w:rsidP="52F6463D">
      <w:pPr>
        <w:jc w:val="center"/>
        <w:rPr>
          <w:b/>
          <w:bCs/>
          <w:sz w:val="40"/>
          <w:szCs w:val="40"/>
        </w:rPr>
      </w:pPr>
      <w:r w:rsidRPr="00E0279C">
        <w:rPr>
          <w:b/>
          <w:bCs/>
          <w:sz w:val="40"/>
          <w:szCs w:val="40"/>
        </w:rPr>
        <w:t>Project Network report</w:t>
      </w:r>
    </w:p>
    <w:p w14:paraId="025DB287" w14:textId="77777777" w:rsidR="00576450" w:rsidRPr="00E0279C" w:rsidRDefault="00576450" w:rsidP="00576450">
      <w:pPr>
        <w:jc w:val="center"/>
      </w:pPr>
    </w:p>
    <w:p w14:paraId="5F969CCA" w14:textId="77777777" w:rsidR="00576450" w:rsidRPr="00E0279C" w:rsidRDefault="00576450" w:rsidP="00576450"/>
    <w:p w14:paraId="3009D09F" w14:textId="77777777" w:rsidR="00576450" w:rsidRPr="00E0279C" w:rsidRDefault="00576450" w:rsidP="00576450"/>
    <w:p w14:paraId="03952913" w14:textId="77777777" w:rsidR="00576450" w:rsidRPr="00E0279C" w:rsidRDefault="00576450" w:rsidP="00576450"/>
    <w:p w14:paraId="0C55720E" w14:textId="77777777" w:rsidR="00576450" w:rsidRPr="00E0279C" w:rsidRDefault="00576450" w:rsidP="00576450"/>
    <w:p w14:paraId="450546BF" w14:textId="77777777" w:rsidR="00E72949" w:rsidRPr="00E0279C" w:rsidRDefault="00E72949" w:rsidP="00576450"/>
    <w:p w14:paraId="7677E80C" w14:textId="77777777" w:rsidR="00E72949" w:rsidRPr="00E0279C" w:rsidRDefault="00E72949" w:rsidP="00576450"/>
    <w:p w14:paraId="710E0C51" w14:textId="77777777" w:rsidR="00E72949" w:rsidRPr="00E0279C" w:rsidRDefault="00E72949" w:rsidP="00576450"/>
    <w:p w14:paraId="42FB7849" w14:textId="77777777" w:rsidR="00576450" w:rsidRPr="00E0279C" w:rsidRDefault="00576450" w:rsidP="00576450"/>
    <w:p w14:paraId="444261E9" w14:textId="77777777" w:rsidR="00576450" w:rsidRPr="00E0279C" w:rsidRDefault="00C822C6" w:rsidP="00576450">
      <w:pPr>
        <w:jc w:val="right"/>
      </w:pPr>
      <w:r w:rsidRPr="00E0279C">
        <w:rPr>
          <w:noProof/>
          <w:lang w:eastAsia="en-US"/>
        </w:rPr>
        <w:drawing>
          <wp:inline distT="0" distB="0" distL="0" distR="0" wp14:anchorId="55D5CC05" wp14:editId="0600B941">
            <wp:extent cx="1860676" cy="1698056"/>
            <wp:effectExtent l="0" t="0" r="6350" b="0"/>
            <wp:docPr id="3" name="Picture 3" descr="https://intranet.eal.dk/vejledninger/skabeloner/Documents/Logo/Til%20web/eal%20logo%20ORIGINAL%20engelsk%20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ntranet.eal.dk/vejledninger/skabeloner/Documents/Logo/Til%20web/eal%20logo%20ORIGINAL%20engelsk%20rg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1393" cy="1707836"/>
                    </a:xfrm>
                    <a:prstGeom prst="rect">
                      <a:avLst/>
                    </a:prstGeom>
                    <a:noFill/>
                    <a:ln>
                      <a:noFill/>
                    </a:ln>
                  </pic:spPr>
                </pic:pic>
              </a:graphicData>
            </a:graphic>
          </wp:inline>
        </w:drawing>
      </w:r>
    </w:p>
    <w:p w14:paraId="41B2F5DF" w14:textId="77777777" w:rsidR="00576450" w:rsidRPr="00E0279C" w:rsidRDefault="00576450" w:rsidP="00576450">
      <w:pPr>
        <w:jc w:val="right"/>
      </w:pPr>
    </w:p>
    <w:p w14:paraId="098F37C5" w14:textId="77777777" w:rsidR="00576450" w:rsidRPr="00E0279C" w:rsidRDefault="00576450" w:rsidP="00576450">
      <w:pPr>
        <w:jc w:val="right"/>
      </w:pPr>
    </w:p>
    <w:p w14:paraId="565B262E" w14:textId="77777777" w:rsidR="004321E0" w:rsidRPr="00E0279C" w:rsidRDefault="004321E0" w:rsidP="00576450">
      <w:pPr>
        <w:jc w:val="right"/>
      </w:pPr>
    </w:p>
    <w:p w14:paraId="01D49399" w14:textId="77777777" w:rsidR="00CA04E7" w:rsidRPr="00E0279C" w:rsidRDefault="52F6463D" w:rsidP="52F6463D">
      <w:pPr>
        <w:jc w:val="right"/>
      </w:pPr>
      <w:r w:rsidRPr="00E0279C">
        <w:t>LILLEBAELT ACADEMY</w:t>
      </w:r>
    </w:p>
    <w:p w14:paraId="532F02BD" w14:textId="77777777" w:rsidR="00CA04E7" w:rsidRPr="00E0279C" w:rsidRDefault="52F6463D" w:rsidP="52F6463D">
      <w:pPr>
        <w:jc w:val="right"/>
      </w:pPr>
      <w:r w:rsidRPr="00E0279C">
        <w:t>UNIVERSITY OF APPLIED SCIENCE</w:t>
      </w:r>
    </w:p>
    <w:p w14:paraId="4D88E24E" w14:textId="77777777" w:rsidR="00955BA3" w:rsidRPr="00E0279C" w:rsidRDefault="00955BA3" w:rsidP="00576450">
      <w:pPr>
        <w:jc w:val="right"/>
      </w:pPr>
    </w:p>
    <w:p w14:paraId="175EAC6B" w14:textId="77777777" w:rsidR="008165C2" w:rsidRPr="00E0279C" w:rsidRDefault="008165C2" w:rsidP="00576450">
      <w:pPr>
        <w:jc w:val="right"/>
      </w:pPr>
    </w:p>
    <w:p w14:paraId="260955CC" w14:textId="77777777" w:rsidR="00576450" w:rsidRPr="00E0279C" w:rsidRDefault="52F6463D" w:rsidP="52F6463D">
      <w:pPr>
        <w:jc w:val="right"/>
      </w:pPr>
      <w:r w:rsidRPr="00E0279C">
        <w:t>Author</w:t>
      </w:r>
    </w:p>
    <w:p w14:paraId="4F2D2D2E" w14:textId="43419CC4" w:rsidR="00D10747" w:rsidRPr="00E0279C" w:rsidRDefault="52F6463D" w:rsidP="52F6463D">
      <w:pPr>
        <w:jc w:val="right"/>
      </w:pPr>
      <w:r w:rsidRPr="00E0279C">
        <w:t>Michal Skorczewski – mich74p0@edu.eal.dk</w:t>
      </w:r>
    </w:p>
    <w:p w14:paraId="52FD8778" w14:textId="2539DEFB" w:rsidR="52F6463D" w:rsidRPr="00170747" w:rsidRDefault="52F6463D" w:rsidP="52F6463D">
      <w:pPr>
        <w:jc w:val="right"/>
        <w:rPr>
          <w:rStyle w:val="Hyperlink"/>
          <w:lang w:val="da-DK"/>
        </w:rPr>
      </w:pPr>
      <w:r w:rsidRPr="00170747">
        <w:rPr>
          <w:lang w:val="da-DK"/>
        </w:rPr>
        <w:t>Martin Grønholdt - mart80</w:t>
      </w:r>
      <w:r w:rsidR="00AB6A2D" w:rsidRPr="00170747">
        <w:rPr>
          <w:lang w:val="da-DK"/>
        </w:rPr>
        <w:t>c7</w:t>
      </w:r>
      <w:r w:rsidRPr="00170747">
        <w:rPr>
          <w:lang w:val="da-DK"/>
        </w:rPr>
        <w:t>@edu.eal.dk</w:t>
      </w:r>
    </w:p>
    <w:p w14:paraId="75E2FD06" w14:textId="77777777" w:rsidR="002F6EBA" w:rsidRPr="00170747" w:rsidRDefault="002F6EBA" w:rsidP="002F6EBA">
      <w:pPr>
        <w:rPr>
          <w:sz w:val="28"/>
          <w:szCs w:val="28"/>
          <w:lang w:val="da-DK"/>
        </w:rPr>
      </w:pPr>
    </w:p>
    <w:p w14:paraId="2011BE60" w14:textId="77777777" w:rsidR="008165C2" w:rsidRPr="00170747" w:rsidRDefault="008165C2" w:rsidP="002F6EBA">
      <w:pPr>
        <w:rPr>
          <w:sz w:val="28"/>
          <w:szCs w:val="28"/>
          <w:lang w:val="da-DK"/>
        </w:rPr>
      </w:pPr>
    </w:p>
    <w:p w14:paraId="63C131A1" w14:textId="77777777" w:rsidR="008165C2" w:rsidRPr="00170747" w:rsidRDefault="008165C2" w:rsidP="002F6EBA">
      <w:pPr>
        <w:rPr>
          <w:sz w:val="28"/>
          <w:szCs w:val="28"/>
          <w:lang w:val="da-DK"/>
        </w:rPr>
      </w:pPr>
    </w:p>
    <w:p w14:paraId="0599D5A4" w14:textId="05C1DF1B" w:rsidR="002F6EBA" w:rsidRPr="00EE2F40" w:rsidRDefault="52F6463D" w:rsidP="00EE2F40">
      <w:pPr>
        <w:jc w:val="right"/>
        <w:rPr>
          <w:sz w:val="28"/>
          <w:szCs w:val="28"/>
          <w:vertAlign w:val="superscript"/>
        </w:rPr>
      </w:pPr>
      <w:r w:rsidRPr="00E0279C">
        <w:rPr>
          <w:sz w:val="28"/>
          <w:szCs w:val="28"/>
        </w:rPr>
        <w:t>5</w:t>
      </w:r>
      <w:bookmarkStart w:id="0" w:name="_GoBack"/>
      <w:bookmarkEnd w:id="0"/>
      <w:r w:rsidRPr="00E0279C">
        <w:rPr>
          <w:sz w:val="28"/>
          <w:szCs w:val="28"/>
        </w:rPr>
        <w:t xml:space="preserve"> June 2017</w:t>
      </w:r>
    </w:p>
    <w:p w14:paraId="79A5BA7C" w14:textId="77777777" w:rsidR="00D10747" w:rsidRPr="00E0279C" w:rsidRDefault="00D10747">
      <w:pPr>
        <w:rPr>
          <w:lang w:eastAsia="en-US"/>
        </w:rPr>
      </w:pPr>
      <w:r w:rsidRPr="00E0279C">
        <w:br w:type="page"/>
      </w:r>
    </w:p>
    <w:p w14:paraId="65F012F1" w14:textId="77777777" w:rsidR="00596D9D" w:rsidRPr="00E0279C" w:rsidRDefault="52F6463D" w:rsidP="52F6463D">
      <w:pPr>
        <w:rPr>
          <w:b/>
          <w:bCs/>
          <w:sz w:val="28"/>
          <w:szCs w:val="28"/>
        </w:rPr>
      </w:pPr>
      <w:r w:rsidRPr="00E0279C">
        <w:rPr>
          <w:b/>
          <w:bCs/>
          <w:sz w:val="28"/>
          <w:szCs w:val="28"/>
        </w:rPr>
        <w:lastRenderedPageBreak/>
        <w:t>Table of Contents</w:t>
      </w:r>
    </w:p>
    <w:p w14:paraId="461396F8" w14:textId="77777777" w:rsidR="00A31236" w:rsidRPr="00E0279C" w:rsidRDefault="00A31236"/>
    <w:sdt>
      <w:sdtPr>
        <w:rPr>
          <w:rFonts w:ascii="Times New Roman" w:eastAsia="Times New Roman" w:hAnsi="Times New Roman" w:cs="Times New Roman"/>
          <w:b w:val="0"/>
          <w:bCs w:val="0"/>
          <w:color w:val="auto"/>
          <w:sz w:val="24"/>
          <w:szCs w:val="24"/>
          <w:lang w:val="en-GB" w:eastAsia="da-DK"/>
        </w:rPr>
        <w:id w:val="-75133969"/>
        <w:docPartObj>
          <w:docPartGallery w:val="Table of Contents"/>
          <w:docPartUnique/>
        </w:docPartObj>
      </w:sdtPr>
      <w:sdtEndPr>
        <w:rPr>
          <w:noProof/>
        </w:rPr>
      </w:sdtEndPr>
      <w:sdtContent>
        <w:p w14:paraId="789385C0" w14:textId="77777777" w:rsidR="00A31236" w:rsidRPr="00E0279C" w:rsidRDefault="00A31236" w:rsidP="00457CB7">
          <w:pPr>
            <w:pStyle w:val="Overskrift"/>
            <w:numPr>
              <w:ilvl w:val="0"/>
              <w:numId w:val="0"/>
            </w:numPr>
            <w:ind w:left="432" w:hanging="432"/>
            <w:rPr>
              <w:lang w:val="en-GB"/>
            </w:rPr>
          </w:pPr>
        </w:p>
        <w:p w14:paraId="1908A09F" w14:textId="5C6BF5C9" w:rsidR="00EE2F40" w:rsidRDefault="00A31236">
          <w:pPr>
            <w:pStyle w:val="Indholdsfortegnelse1"/>
            <w:rPr>
              <w:rFonts w:asciiTheme="minorHAnsi" w:eastAsiaTheme="minorEastAsia" w:hAnsiTheme="minorHAnsi" w:cstheme="minorBidi"/>
              <w:noProof/>
              <w:sz w:val="22"/>
              <w:szCs w:val="22"/>
              <w:lang w:val="da-DK"/>
            </w:rPr>
          </w:pPr>
          <w:r w:rsidRPr="00E0279C">
            <w:fldChar w:fldCharType="begin"/>
          </w:r>
          <w:r w:rsidRPr="00E0279C">
            <w:instrText xml:space="preserve"> TOC \o "1-3" \h \z \u </w:instrText>
          </w:r>
          <w:r w:rsidRPr="00E0279C">
            <w:fldChar w:fldCharType="separate"/>
          </w:r>
          <w:hyperlink w:anchor="_Toc484414570" w:history="1">
            <w:r w:rsidR="00EE2F40" w:rsidRPr="00BE749D">
              <w:rPr>
                <w:rStyle w:val="Hyperlink"/>
                <w:noProof/>
              </w:rPr>
              <w:t>1</w:t>
            </w:r>
            <w:r w:rsidR="00EE2F40">
              <w:rPr>
                <w:rFonts w:asciiTheme="minorHAnsi" w:eastAsiaTheme="minorEastAsia" w:hAnsiTheme="minorHAnsi" w:cstheme="minorBidi"/>
                <w:noProof/>
                <w:sz w:val="22"/>
                <w:szCs w:val="22"/>
                <w:lang w:val="da-DK"/>
              </w:rPr>
              <w:tab/>
            </w:r>
            <w:r w:rsidR="00EE2F40" w:rsidRPr="00BE749D">
              <w:rPr>
                <w:rStyle w:val="Hyperlink"/>
                <w:noProof/>
              </w:rPr>
              <w:t>Introduction</w:t>
            </w:r>
            <w:r w:rsidR="00EE2F40">
              <w:rPr>
                <w:noProof/>
                <w:webHidden/>
              </w:rPr>
              <w:tab/>
            </w:r>
            <w:r w:rsidR="00EE2F40">
              <w:rPr>
                <w:noProof/>
                <w:webHidden/>
              </w:rPr>
              <w:fldChar w:fldCharType="begin"/>
            </w:r>
            <w:r w:rsidR="00EE2F40">
              <w:rPr>
                <w:noProof/>
                <w:webHidden/>
              </w:rPr>
              <w:instrText xml:space="preserve"> PAGEREF _Toc484414570 \h </w:instrText>
            </w:r>
            <w:r w:rsidR="00EE2F40">
              <w:rPr>
                <w:noProof/>
                <w:webHidden/>
              </w:rPr>
            </w:r>
            <w:r w:rsidR="00EE2F40">
              <w:rPr>
                <w:noProof/>
                <w:webHidden/>
              </w:rPr>
              <w:fldChar w:fldCharType="separate"/>
            </w:r>
            <w:r w:rsidR="00C51BFD">
              <w:rPr>
                <w:noProof/>
                <w:webHidden/>
              </w:rPr>
              <w:t>5</w:t>
            </w:r>
            <w:r w:rsidR="00EE2F40">
              <w:rPr>
                <w:noProof/>
                <w:webHidden/>
              </w:rPr>
              <w:fldChar w:fldCharType="end"/>
            </w:r>
          </w:hyperlink>
        </w:p>
        <w:p w14:paraId="7B06BD1D" w14:textId="6B776A32"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571" w:history="1">
            <w:r w:rsidRPr="00BE749D">
              <w:rPr>
                <w:rStyle w:val="Hyperlink"/>
                <w:noProof/>
              </w:rPr>
              <w:t>1.1</w:t>
            </w:r>
            <w:r>
              <w:rPr>
                <w:rFonts w:asciiTheme="minorHAnsi" w:eastAsiaTheme="minorEastAsia" w:hAnsiTheme="minorHAnsi" w:cstheme="minorBidi"/>
                <w:noProof/>
                <w:sz w:val="22"/>
                <w:szCs w:val="22"/>
                <w:lang w:val="da-DK"/>
              </w:rPr>
              <w:tab/>
            </w:r>
            <w:r w:rsidRPr="00BE749D">
              <w:rPr>
                <w:rStyle w:val="Hyperlink"/>
                <w:noProof/>
              </w:rPr>
              <w:t>Introduction</w:t>
            </w:r>
            <w:r>
              <w:rPr>
                <w:noProof/>
                <w:webHidden/>
              </w:rPr>
              <w:tab/>
            </w:r>
            <w:r>
              <w:rPr>
                <w:noProof/>
                <w:webHidden/>
              </w:rPr>
              <w:fldChar w:fldCharType="begin"/>
            </w:r>
            <w:r>
              <w:rPr>
                <w:noProof/>
                <w:webHidden/>
              </w:rPr>
              <w:instrText xml:space="preserve"> PAGEREF _Toc484414571 \h </w:instrText>
            </w:r>
            <w:r>
              <w:rPr>
                <w:noProof/>
                <w:webHidden/>
              </w:rPr>
            </w:r>
            <w:r>
              <w:rPr>
                <w:noProof/>
                <w:webHidden/>
              </w:rPr>
              <w:fldChar w:fldCharType="separate"/>
            </w:r>
            <w:r w:rsidR="00C51BFD">
              <w:rPr>
                <w:noProof/>
                <w:webHidden/>
              </w:rPr>
              <w:t>5</w:t>
            </w:r>
            <w:r>
              <w:rPr>
                <w:noProof/>
                <w:webHidden/>
              </w:rPr>
              <w:fldChar w:fldCharType="end"/>
            </w:r>
          </w:hyperlink>
        </w:p>
        <w:p w14:paraId="4C91FB12" w14:textId="1842B624"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572" w:history="1">
            <w:r w:rsidRPr="00BE749D">
              <w:rPr>
                <w:rStyle w:val="Hyperlink"/>
                <w:noProof/>
              </w:rPr>
              <w:t>1.2</w:t>
            </w:r>
            <w:r>
              <w:rPr>
                <w:rFonts w:asciiTheme="minorHAnsi" w:eastAsiaTheme="minorEastAsia" w:hAnsiTheme="minorHAnsi" w:cstheme="minorBidi"/>
                <w:noProof/>
                <w:sz w:val="22"/>
                <w:szCs w:val="22"/>
                <w:lang w:val="da-DK"/>
              </w:rPr>
              <w:tab/>
            </w:r>
            <w:r w:rsidRPr="00BE749D">
              <w:rPr>
                <w:rStyle w:val="Hyperlink"/>
                <w:noProof/>
              </w:rPr>
              <w:t>Project Plan</w:t>
            </w:r>
            <w:r>
              <w:rPr>
                <w:noProof/>
                <w:webHidden/>
              </w:rPr>
              <w:tab/>
            </w:r>
            <w:r>
              <w:rPr>
                <w:noProof/>
                <w:webHidden/>
              </w:rPr>
              <w:fldChar w:fldCharType="begin"/>
            </w:r>
            <w:r>
              <w:rPr>
                <w:noProof/>
                <w:webHidden/>
              </w:rPr>
              <w:instrText xml:space="preserve"> PAGEREF _Toc484414572 \h </w:instrText>
            </w:r>
            <w:r>
              <w:rPr>
                <w:noProof/>
                <w:webHidden/>
              </w:rPr>
            </w:r>
            <w:r>
              <w:rPr>
                <w:noProof/>
                <w:webHidden/>
              </w:rPr>
              <w:fldChar w:fldCharType="separate"/>
            </w:r>
            <w:r w:rsidR="00C51BFD">
              <w:rPr>
                <w:noProof/>
                <w:webHidden/>
              </w:rPr>
              <w:t>5</w:t>
            </w:r>
            <w:r>
              <w:rPr>
                <w:noProof/>
                <w:webHidden/>
              </w:rPr>
              <w:fldChar w:fldCharType="end"/>
            </w:r>
          </w:hyperlink>
        </w:p>
        <w:p w14:paraId="1759ACFF" w14:textId="3B0BA8D5"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573" w:history="1">
            <w:r w:rsidRPr="00BE749D">
              <w:rPr>
                <w:rStyle w:val="Hyperlink"/>
                <w:noProof/>
              </w:rPr>
              <w:t>1.3</w:t>
            </w:r>
            <w:r>
              <w:rPr>
                <w:rFonts w:asciiTheme="minorHAnsi" w:eastAsiaTheme="minorEastAsia" w:hAnsiTheme="minorHAnsi" w:cstheme="minorBidi"/>
                <w:noProof/>
                <w:sz w:val="22"/>
                <w:szCs w:val="22"/>
                <w:lang w:val="da-DK"/>
              </w:rPr>
              <w:tab/>
            </w:r>
            <w:r w:rsidRPr="00BE749D">
              <w:rPr>
                <w:rStyle w:val="Hyperlink"/>
                <w:noProof/>
              </w:rPr>
              <w:t>Responsibilities</w:t>
            </w:r>
            <w:r>
              <w:rPr>
                <w:noProof/>
                <w:webHidden/>
              </w:rPr>
              <w:tab/>
            </w:r>
            <w:r>
              <w:rPr>
                <w:noProof/>
                <w:webHidden/>
              </w:rPr>
              <w:fldChar w:fldCharType="begin"/>
            </w:r>
            <w:r>
              <w:rPr>
                <w:noProof/>
                <w:webHidden/>
              </w:rPr>
              <w:instrText xml:space="preserve"> PAGEREF _Toc484414573 \h </w:instrText>
            </w:r>
            <w:r>
              <w:rPr>
                <w:noProof/>
                <w:webHidden/>
              </w:rPr>
            </w:r>
            <w:r>
              <w:rPr>
                <w:noProof/>
                <w:webHidden/>
              </w:rPr>
              <w:fldChar w:fldCharType="separate"/>
            </w:r>
            <w:r w:rsidR="00C51BFD">
              <w:rPr>
                <w:noProof/>
                <w:webHidden/>
              </w:rPr>
              <w:t>6</w:t>
            </w:r>
            <w:r>
              <w:rPr>
                <w:noProof/>
                <w:webHidden/>
              </w:rPr>
              <w:fldChar w:fldCharType="end"/>
            </w:r>
          </w:hyperlink>
        </w:p>
        <w:p w14:paraId="664E62BD" w14:textId="6B75B52A" w:rsidR="00EE2F40" w:rsidRDefault="00EE2F40">
          <w:pPr>
            <w:pStyle w:val="Indholdsfortegnelse1"/>
            <w:rPr>
              <w:rFonts w:asciiTheme="minorHAnsi" w:eastAsiaTheme="minorEastAsia" w:hAnsiTheme="minorHAnsi" w:cstheme="minorBidi"/>
              <w:noProof/>
              <w:sz w:val="22"/>
              <w:szCs w:val="22"/>
              <w:lang w:val="da-DK"/>
            </w:rPr>
          </w:pPr>
          <w:hyperlink w:anchor="_Toc484414574" w:history="1">
            <w:r w:rsidRPr="00BE749D">
              <w:rPr>
                <w:rStyle w:val="Hyperlink"/>
                <w:noProof/>
              </w:rPr>
              <w:t>2</w:t>
            </w:r>
            <w:r>
              <w:rPr>
                <w:rFonts w:asciiTheme="minorHAnsi" w:eastAsiaTheme="minorEastAsia" w:hAnsiTheme="minorHAnsi" w:cstheme="minorBidi"/>
                <w:noProof/>
                <w:sz w:val="22"/>
                <w:szCs w:val="22"/>
                <w:lang w:val="da-DK"/>
              </w:rPr>
              <w:tab/>
            </w:r>
            <w:r w:rsidRPr="00BE749D">
              <w:rPr>
                <w:rStyle w:val="Hyperlink"/>
                <w:noProof/>
              </w:rPr>
              <w:t>Ethernet L2 &amp; L3 Switching</w:t>
            </w:r>
            <w:r>
              <w:rPr>
                <w:noProof/>
                <w:webHidden/>
              </w:rPr>
              <w:tab/>
            </w:r>
            <w:r>
              <w:rPr>
                <w:noProof/>
                <w:webHidden/>
              </w:rPr>
              <w:fldChar w:fldCharType="begin"/>
            </w:r>
            <w:r>
              <w:rPr>
                <w:noProof/>
                <w:webHidden/>
              </w:rPr>
              <w:instrText xml:space="preserve"> PAGEREF _Toc484414574 \h </w:instrText>
            </w:r>
            <w:r>
              <w:rPr>
                <w:noProof/>
                <w:webHidden/>
              </w:rPr>
            </w:r>
            <w:r>
              <w:rPr>
                <w:noProof/>
                <w:webHidden/>
              </w:rPr>
              <w:fldChar w:fldCharType="separate"/>
            </w:r>
            <w:r w:rsidR="00C51BFD">
              <w:rPr>
                <w:noProof/>
                <w:webHidden/>
              </w:rPr>
              <w:t>6</w:t>
            </w:r>
            <w:r>
              <w:rPr>
                <w:noProof/>
                <w:webHidden/>
              </w:rPr>
              <w:fldChar w:fldCharType="end"/>
            </w:r>
          </w:hyperlink>
        </w:p>
        <w:p w14:paraId="682EDE06" w14:textId="1D749208"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575" w:history="1">
            <w:r w:rsidRPr="00BE749D">
              <w:rPr>
                <w:rStyle w:val="Hyperlink"/>
                <w:noProof/>
              </w:rPr>
              <w:t>2.1</w:t>
            </w:r>
            <w:r>
              <w:rPr>
                <w:rFonts w:asciiTheme="minorHAnsi" w:eastAsiaTheme="minorEastAsia" w:hAnsiTheme="minorHAnsi" w:cstheme="minorBidi"/>
                <w:noProof/>
                <w:sz w:val="22"/>
                <w:szCs w:val="22"/>
                <w:lang w:val="da-DK"/>
              </w:rPr>
              <w:tab/>
            </w:r>
            <w:r w:rsidRPr="00BE749D">
              <w:rPr>
                <w:rStyle w:val="Hyperlink"/>
                <w:noProof/>
              </w:rPr>
              <w:t>VLAN Implementation</w:t>
            </w:r>
            <w:r>
              <w:rPr>
                <w:noProof/>
                <w:webHidden/>
              </w:rPr>
              <w:tab/>
            </w:r>
            <w:r>
              <w:rPr>
                <w:noProof/>
                <w:webHidden/>
              </w:rPr>
              <w:fldChar w:fldCharType="begin"/>
            </w:r>
            <w:r>
              <w:rPr>
                <w:noProof/>
                <w:webHidden/>
              </w:rPr>
              <w:instrText xml:space="preserve"> PAGEREF _Toc484414575 \h </w:instrText>
            </w:r>
            <w:r>
              <w:rPr>
                <w:noProof/>
                <w:webHidden/>
              </w:rPr>
            </w:r>
            <w:r>
              <w:rPr>
                <w:noProof/>
                <w:webHidden/>
              </w:rPr>
              <w:fldChar w:fldCharType="separate"/>
            </w:r>
            <w:r w:rsidR="00C51BFD">
              <w:rPr>
                <w:noProof/>
                <w:webHidden/>
              </w:rPr>
              <w:t>8</w:t>
            </w:r>
            <w:r>
              <w:rPr>
                <w:noProof/>
                <w:webHidden/>
              </w:rPr>
              <w:fldChar w:fldCharType="end"/>
            </w:r>
          </w:hyperlink>
        </w:p>
        <w:p w14:paraId="69088590" w14:textId="1E0CCC3B"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576" w:history="1">
            <w:r w:rsidRPr="00BE749D">
              <w:rPr>
                <w:rStyle w:val="Hyperlink"/>
                <w:noProof/>
              </w:rPr>
              <w:t>2.2</w:t>
            </w:r>
            <w:r>
              <w:rPr>
                <w:rFonts w:asciiTheme="minorHAnsi" w:eastAsiaTheme="minorEastAsia" w:hAnsiTheme="minorHAnsi" w:cstheme="minorBidi"/>
                <w:noProof/>
                <w:sz w:val="22"/>
                <w:szCs w:val="22"/>
                <w:lang w:val="da-DK"/>
              </w:rPr>
              <w:tab/>
            </w:r>
            <w:r w:rsidRPr="00BE749D">
              <w:rPr>
                <w:rStyle w:val="Hyperlink"/>
                <w:noProof/>
              </w:rPr>
              <w:t>VLAN Trunking</w:t>
            </w:r>
            <w:r>
              <w:rPr>
                <w:noProof/>
                <w:webHidden/>
              </w:rPr>
              <w:tab/>
            </w:r>
            <w:r>
              <w:rPr>
                <w:noProof/>
                <w:webHidden/>
              </w:rPr>
              <w:fldChar w:fldCharType="begin"/>
            </w:r>
            <w:r>
              <w:rPr>
                <w:noProof/>
                <w:webHidden/>
              </w:rPr>
              <w:instrText xml:space="preserve"> PAGEREF _Toc484414576 \h </w:instrText>
            </w:r>
            <w:r>
              <w:rPr>
                <w:noProof/>
                <w:webHidden/>
              </w:rPr>
            </w:r>
            <w:r>
              <w:rPr>
                <w:noProof/>
                <w:webHidden/>
              </w:rPr>
              <w:fldChar w:fldCharType="separate"/>
            </w:r>
            <w:r w:rsidR="00C51BFD">
              <w:rPr>
                <w:noProof/>
                <w:webHidden/>
              </w:rPr>
              <w:t>8</w:t>
            </w:r>
            <w:r>
              <w:rPr>
                <w:noProof/>
                <w:webHidden/>
              </w:rPr>
              <w:fldChar w:fldCharType="end"/>
            </w:r>
          </w:hyperlink>
        </w:p>
        <w:p w14:paraId="06F8C90C" w14:textId="67BEB56C"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577" w:history="1">
            <w:r w:rsidRPr="00BE749D">
              <w:rPr>
                <w:rStyle w:val="Hyperlink"/>
                <w:noProof/>
              </w:rPr>
              <w:t>2.3</w:t>
            </w:r>
            <w:r>
              <w:rPr>
                <w:rFonts w:asciiTheme="minorHAnsi" w:eastAsiaTheme="minorEastAsia" w:hAnsiTheme="minorHAnsi" w:cstheme="minorBidi"/>
                <w:noProof/>
                <w:sz w:val="22"/>
                <w:szCs w:val="22"/>
                <w:lang w:val="da-DK"/>
              </w:rPr>
              <w:tab/>
            </w:r>
            <w:r w:rsidRPr="00BE749D">
              <w:rPr>
                <w:rStyle w:val="Hyperlink"/>
                <w:noProof/>
              </w:rPr>
              <w:t>VLAN L3-Interface</w:t>
            </w:r>
            <w:r>
              <w:rPr>
                <w:noProof/>
                <w:webHidden/>
              </w:rPr>
              <w:tab/>
            </w:r>
            <w:r>
              <w:rPr>
                <w:noProof/>
                <w:webHidden/>
              </w:rPr>
              <w:fldChar w:fldCharType="begin"/>
            </w:r>
            <w:r>
              <w:rPr>
                <w:noProof/>
                <w:webHidden/>
              </w:rPr>
              <w:instrText xml:space="preserve"> PAGEREF _Toc484414577 \h </w:instrText>
            </w:r>
            <w:r>
              <w:rPr>
                <w:noProof/>
                <w:webHidden/>
              </w:rPr>
            </w:r>
            <w:r>
              <w:rPr>
                <w:noProof/>
                <w:webHidden/>
              </w:rPr>
              <w:fldChar w:fldCharType="separate"/>
            </w:r>
            <w:r w:rsidR="00C51BFD">
              <w:rPr>
                <w:noProof/>
                <w:webHidden/>
              </w:rPr>
              <w:t>9</w:t>
            </w:r>
            <w:r>
              <w:rPr>
                <w:noProof/>
                <w:webHidden/>
              </w:rPr>
              <w:fldChar w:fldCharType="end"/>
            </w:r>
          </w:hyperlink>
        </w:p>
        <w:p w14:paraId="11457BC6" w14:textId="0F9F88F5"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578" w:history="1">
            <w:r w:rsidRPr="00BE749D">
              <w:rPr>
                <w:rStyle w:val="Hyperlink"/>
                <w:noProof/>
              </w:rPr>
              <w:t>2.4</w:t>
            </w:r>
            <w:r>
              <w:rPr>
                <w:rFonts w:asciiTheme="minorHAnsi" w:eastAsiaTheme="minorEastAsia" w:hAnsiTheme="minorHAnsi" w:cstheme="minorBidi"/>
                <w:noProof/>
                <w:sz w:val="22"/>
                <w:szCs w:val="22"/>
                <w:lang w:val="da-DK"/>
              </w:rPr>
              <w:tab/>
            </w:r>
            <w:r w:rsidRPr="00BE749D">
              <w:rPr>
                <w:rStyle w:val="Hyperlink"/>
                <w:noProof/>
              </w:rPr>
              <w:t>Virtual Routers</w:t>
            </w:r>
            <w:r>
              <w:rPr>
                <w:noProof/>
                <w:webHidden/>
              </w:rPr>
              <w:tab/>
            </w:r>
            <w:r>
              <w:rPr>
                <w:noProof/>
                <w:webHidden/>
              </w:rPr>
              <w:fldChar w:fldCharType="begin"/>
            </w:r>
            <w:r>
              <w:rPr>
                <w:noProof/>
                <w:webHidden/>
              </w:rPr>
              <w:instrText xml:space="preserve"> PAGEREF _Toc484414578 \h </w:instrText>
            </w:r>
            <w:r>
              <w:rPr>
                <w:noProof/>
                <w:webHidden/>
              </w:rPr>
            </w:r>
            <w:r>
              <w:rPr>
                <w:noProof/>
                <w:webHidden/>
              </w:rPr>
              <w:fldChar w:fldCharType="separate"/>
            </w:r>
            <w:r w:rsidR="00C51BFD">
              <w:rPr>
                <w:noProof/>
                <w:webHidden/>
              </w:rPr>
              <w:t>9</w:t>
            </w:r>
            <w:r>
              <w:rPr>
                <w:noProof/>
                <w:webHidden/>
              </w:rPr>
              <w:fldChar w:fldCharType="end"/>
            </w:r>
          </w:hyperlink>
        </w:p>
        <w:p w14:paraId="31AA0710" w14:textId="555BCBA6"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579" w:history="1">
            <w:r w:rsidRPr="00BE749D">
              <w:rPr>
                <w:rStyle w:val="Hyperlink"/>
                <w:noProof/>
              </w:rPr>
              <w:t>2.5</w:t>
            </w:r>
            <w:r>
              <w:rPr>
                <w:rFonts w:asciiTheme="minorHAnsi" w:eastAsiaTheme="minorEastAsia" w:hAnsiTheme="minorHAnsi" w:cstheme="minorBidi"/>
                <w:noProof/>
                <w:sz w:val="22"/>
                <w:szCs w:val="22"/>
                <w:lang w:val="da-DK"/>
              </w:rPr>
              <w:tab/>
            </w:r>
            <w:r w:rsidRPr="00BE749D">
              <w:rPr>
                <w:rStyle w:val="Hyperlink"/>
                <w:noProof/>
              </w:rPr>
              <w:t>Logical Tunnels</w:t>
            </w:r>
            <w:r>
              <w:rPr>
                <w:noProof/>
                <w:webHidden/>
              </w:rPr>
              <w:tab/>
            </w:r>
            <w:r>
              <w:rPr>
                <w:noProof/>
                <w:webHidden/>
              </w:rPr>
              <w:fldChar w:fldCharType="begin"/>
            </w:r>
            <w:r>
              <w:rPr>
                <w:noProof/>
                <w:webHidden/>
              </w:rPr>
              <w:instrText xml:space="preserve"> PAGEREF _Toc484414579 \h </w:instrText>
            </w:r>
            <w:r>
              <w:rPr>
                <w:noProof/>
                <w:webHidden/>
              </w:rPr>
            </w:r>
            <w:r>
              <w:rPr>
                <w:noProof/>
                <w:webHidden/>
              </w:rPr>
              <w:fldChar w:fldCharType="separate"/>
            </w:r>
            <w:r w:rsidR="00C51BFD">
              <w:rPr>
                <w:noProof/>
                <w:webHidden/>
              </w:rPr>
              <w:t>10</w:t>
            </w:r>
            <w:r>
              <w:rPr>
                <w:noProof/>
                <w:webHidden/>
              </w:rPr>
              <w:fldChar w:fldCharType="end"/>
            </w:r>
          </w:hyperlink>
        </w:p>
        <w:p w14:paraId="62DDCA20" w14:textId="50B04DF9"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580" w:history="1">
            <w:r w:rsidRPr="00BE749D">
              <w:rPr>
                <w:rStyle w:val="Hyperlink"/>
                <w:noProof/>
              </w:rPr>
              <w:t>2.6</w:t>
            </w:r>
            <w:r>
              <w:rPr>
                <w:rFonts w:asciiTheme="minorHAnsi" w:eastAsiaTheme="minorEastAsia" w:hAnsiTheme="minorHAnsi" w:cstheme="minorBidi"/>
                <w:noProof/>
                <w:sz w:val="22"/>
                <w:szCs w:val="22"/>
                <w:lang w:val="da-DK"/>
              </w:rPr>
              <w:tab/>
            </w:r>
            <w:r w:rsidRPr="00BE749D">
              <w:rPr>
                <w:rStyle w:val="Hyperlink"/>
                <w:noProof/>
              </w:rPr>
              <w:t>Ethernet OAM</w:t>
            </w:r>
            <w:r>
              <w:rPr>
                <w:noProof/>
                <w:webHidden/>
              </w:rPr>
              <w:tab/>
            </w:r>
            <w:r>
              <w:rPr>
                <w:noProof/>
                <w:webHidden/>
              </w:rPr>
              <w:fldChar w:fldCharType="begin"/>
            </w:r>
            <w:r>
              <w:rPr>
                <w:noProof/>
                <w:webHidden/>
              </w:rPr>
              <w:instrText xml:space="preserve"> PAGEREF _Toc484414580 \h </w:instrText>
            </w:r>
            <w:r>
              <w:rPr>
                <w:noProof/>
                <w:webHidden/>
              </w:rPr>
            </w:r>
            <w:r>
              <w:rPr>
                <w:noProof/>
                <w:webHidden/>
              </w:rPr>
              <w:fldChar w:fldCharType="separate"/>
            </w:r>
            <w:r w:rsidR="00C51BFD">
              <w:rPr>
                <w:noProof/>
                <w:webHidden/>
              </w:rPr>
              <w:t>10</w:t>
            </w:r>
            <w:r>
              <w:rPr>
                <w:noProof/>
                <w:webHidden/>
              </w:rPr>
              <w:fldChar w:fldCharType="end"/>
            </w:r>
          </w:hyperlink>
        </w:p>
        <w:p w14:paraId="71A01B3E" w14:textId="67FD87CF"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581" w:history="1">
            <w:r w:rsidRPr="00BE749D">
              <w:rPr>
                <w:rStyle w:val="Hyperlink"/>
                <w:noProof/>
              </w:rPr>
              <w:t>2.7</w:t>
            </w:r>
            <w:r>
              <w:rPr>
                <w:rFonts w:asciiTheme="minorHAnsi" w:eastAsiaTheme="minorEastAsia" w:hAnsiTheme="minorHAnsi" w:cstheme="minorBidi"/>
                <w:noProof/>
                <w:sz w:val="22"/>
                <w:szCs w:val="22"/>
                <w:lang w:val="da-DK"/>
              </w:rPr>
              <w:tab/>
            </w:r>
            <w:r w:rsidRPr="00BE749D">
              <w:rPr>
                <w:rStyle w:val="Hyperlink"/>
                <w:noProof/>
              </w:rPr>
              <w:t>Troubleshooting &amp; Monitoring</w:t>
            </w:r>
            <w:r>
              <w:rPr>
                <w:noProof/>
                <w:webHidden/>
              </w:rPr>
              <w:tab/>
            </w:r>
            <w:r>
              <w:rPr>
                <w:noProof/>
                <w:webHidden/>
              </w:rPr>
              <w:fldChar w:fldCharType="begin"/>
            </w:r>
            <w:r>
              <w:rPr>
                <w:noProof/>
                <w:webHidden/>
              </w:rPr>
              <w:instrText xml:space="preserve"> PAGEREF _Toc484414581 \h </w:instrText>
            </w:r>
            <w:r>
              <w:rPr>
                <w:noProof/>
                <w:webHidden/>
              </w:rPr>
            </w:r>
            <w:r>
              <w:rPr>
                <w:noProof/>
                <w:webHidden/>
              </w:rPr>
              <w:fldChar w:fldCharType="separate"/>
            </w:r>
            <w:r w:rsidR="00C51BFD">
              <w:rPr>
                <w:noProof/>
                <w:webHidden/>
              </w:rPr>
              <w:t>11</w:t>
            </w:r>
            <w:r>
              <w:rPr>
                <w:noProof/>
                <w:webHidden/>
              </w:rPr>
              <w:fldChar w:fldCharType="end"/>
            </w:r>
          </w:hyperlink>
        </w:p>
        <w:p w14:paraId="26420FC3" w14:textId="0CD1A545"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582" w:history="1">
            <w:r w:rsidRPr="00BE749D">
              <w:rPr>
                <w:rStyle w:val="Hyperlink"/>
                <w:noProof/>
              </w:rPr>
              <w:t>2.7.1</w:t>
            </w:r>
            <w:r>
              <w:rPr>
                <w:rFonts w:asciiTheme="minorHAnsi" w:eastAsiaTheme="minorEastAsia" w:hAnsiTheme="minorHAnsi" w:cstheme="minorBidi"/>
                <w:noProof/>
                <w:sz w:val="22"/>
                <w:szCs w:val="22"/>
                <w:lang w:val="da-DK"/>
              </w:rPr>
              <w:tab/>
            </w:r>
            <w:r w:rsidRPr="00BE749D">
              <w:rPr>
                <w:rStyle w:val="Hyperlink"/>
                <w:noProof/>
              </w:rPr>
              <w:t>Troubleshooting</w:t>
            </w:r>
            <w:r>
              <w:rPr>
                <w:noProof/>
                <w:webHidden/>
              </w:rPr>
              <w:tab/>
            </w:r>
            <w:r>
              <w:rPr>
                <w:noProof/>
                <w:webHidden/>
              </w:rPr>
              <w:fldChar w:fldCharType="begin"/>
            </w:r>
            <w:r>
              <w:rPr>
                <w:noProof/>
                <w:webHidden/>
              </w:rPr>
              <w:instrText xml:space="preserve"> PAGEREF _Toc484414582 \h </w:instrText>
            </w:r>
            <w:r>
              <w:rPr>
                <w:noProof/>
                <w:webHidden/>
              </w:rPr>
            </w:r>
            <w:r>
              <w:rPr>
                <w:noProof/>
                <w:webHidden/>
              </w:rPr>
              <w:fldChar w:fldCharType="separate"/>
            </w:r>
            <w:r w:rsidR="00C51BFD">
              <w:rPr>
                <w:noProof/>
                <w:webHidden/>
              </w:rPr>
              <w:t>11</w:t>
            </w:r>
            <w:r>
              <w:rPr>
                <w:noProof/>
                <w:webHidden/>
              </w:rPr>
              <w:fldChar w:fldCharType="end"/>
            </w:r>
          </w:hyperlink>
        </w:p>
        <w:p w14:paraId="4F637797" w14:textId="4EF225FB"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583" w:history="1">
            <w:r w:rsidRPr="00BE749D">
              <w:rPr>
                <w:rStyle w:val="Hyperlink"/>
                <w:noProof/>
              </w:rPr>
              <w:t>2.7.2</w:t>
            </w:r>
            <w:r>
              <w:rPr>
                <w:rFonts w:asciiTheme="minorHAnsi" w:eastAsiaTheme="minorEastAsia" w:hAnsiTheme="minorHAnsi" w:cstheme="minorBidi"/>
                <w:noProof/>
                <w:sz w:val="22"/>
                <w:szCs w:val="22"/>
                <w:lang w:val="da-DK"/>
              </w:rPr>
              <w:tab/>
            </w:r>
            <w:r w:rsidRPr="00BE749D">
              <w:rPr>
                <w:rStyle w:val="Hyperlink"/>
                <w:noProof/>
              </w:rPr>
              <w:t>Monitoring</w:t>
            </w:r>
            <w:r>
              <w:rPr>
                <w:noProof/>
                <w:webHidden/>
              </w:rPr>
              <w:tab/>
            </w:r>
            <w:r>
              <w:rPr>
                <w:noProof/>
                <w:webHidden/>
              </w:rPr>
              <w:fldChar w:fldCharType="begin"/>
            </w:r>
            <w:r>
              <w:rPr>
                <w:noProof/>
                <w:webHidden/>
              </w:rPr>
              <w:instrText xml:space="preserve"> PAGEREF _Toc484414583 \h </w:instrText>
            </w:r>
            <w:r>
              <w:rPr>
                <w:noProof/>
                <w:webHidden/>
              </w:rPr>
            </w:r>
            <w:r>
              <w:rPr>
                <w:noProof/>
                <w:webHidden/>
              </w:rPr>
              <w:fldChar w:fldCharType="separate"/>
            </w:r>
            <w:r w:rsidR="00C51BFD">
              <w:rPr>
                <w:noProof/>
                <w:webHidden/>
              </w:rPr>
              <w:t>12</w:t>
            </w:r>
            <w:r>
              <w:rPr>
                <w:noProof/>
                <w:webHidden/>
              </w:rPr>
              <w:fldChar w:fldCharType="end"/>
            </w:r>
          </w:hyperlink>
        </w:p>
        <w:p w14:paraId="35EFCE32" w14:textId="563802F4"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584" w:history="1">
            <w:r w:rsidRPr="00BE749D">
              <w:rPr>
                <w:rStyle w:val="Hyperlink"/>
                <w:noProof/>
              </w:rPr>
              <w:t>2.8</w:t>
            </w:r>
            <w:r>
              <w:rPr>
                <w:rFonts w:asciiTheme="minorHAnsi" w:eastAsiaTheme="minorEastAsia" w:hAnsiTheme="minorHAnsi" w:cstheme="minorBidi"/>
                <w:noProof/>
                <w:sz w:val="22"/>
                <w:szCs w:val="22"/>
                <w:lang w:val="da-DK"/>
              </w:rPr>
              <w:tab/>
            </w:r>
            <w:r w:rsidRPr="00BE749D">
              <w:rPr>
                <w:rStyle w:val="Hyperlink"/>
                <w:noProof/>
              </w:rPr>
              <w:t>Sources</w:t>
            </w:r>
            <w:r>
              <w:rPr>
                <w:noProof/>
                <w:webHidden/>
              </w:rPr>
              <w:tab/>
            </w:r>
            <w:r>
              <w:rPr>
                <w:noProof/>
                <w:webHidden/>
              </w:rPr>
              <w:fldChar w:fldCharType="begin"/>
            </w:r>
            <w:r>
              <w:rPr>
                <w:noProof/>
                <w:webHidden/>
              </w:rPr>
              <w:instrText xml:space="preserve"> PAGEREF _Toc484414584 \h </w:instrText>
            </w:r>
            <w:r>
              <w:rPr>
                <w:noProof/>
                <w:webHidden/>
              </w:rPr>
            </w:r>
            <w:r>
              <w:rPr>
                <w:noProof/>
                <w:webHidden/>
              </w:rPr>
              <w:fldChar w:fldCharType="separate"/>
            </w:r>
            <w:r w:rsidR="00C51BFD">
              <w:rPr>
                <w:noProof/>
                <w:webHidden/>
              </w:rPr>
              <w:t>13</w:t>
            </w:r>
            <w:r>
              <w:rPr>
                <w:noProof/>
                <w:webHidden/>
              </w:rPr>
              <w:fldChar w:fldCharType="end"/>
            </w:r>
          </w:hyperlink>
        </w:p>
        <w:p w14:paraId="4BC6350C" w14:textId="5E83EED9" w:rsidR="00EE2F40" w:rsidRDefault="00EE2F40">
          <w:pPr>
            <w:pStyle w:val="Indholdsfortegnelse1"/>
            <w:rPr>
              <w:rFonts w:asciiTheme="minorHAnsi" w:eastAsiaTheme="minorEastAsia" w:hAnsiTheme="minorHAnsi" w:cstheme="minorBidi"/>
              <w:noProof/>
              <w:sz w:val="22"/>
              <w:szCs w:val="22"/>
              <w:lang w:val="da-DK"/>
            </w:rPr>
          </w:pPr>
          <w:hyperlink w:anchor="_Toc484414585" w:history="1">
            <w:r w:rsidRPr="00BE749D">
              <w:rPr>
                <w:rStyle w:val="Hyperlink"/>
                <w:noProof/>
              </w:rPr>
              <w:t>3</w:t>
            </w:r>
            <w:r>
              <w:rPr>
                <w:rFonts w:asciiTheme="minorHAnsi" w:eastAsiaTheme="minorEastAsia" w:hAnsiTheme="minorHAnsi" w:cstheme="minorBidi"/>
                <w:noProof/>
                <w:sz w:val="22"/>
                <w:szCs w:val="22"/>
                <w:lang w:val="da-DK"/>
              </w:rPr>
              <w:tab/>
            </w:r>
            <w:r w:rsidRPr="00BE749D">
              <w:rPr>
                <w:rStyle w:val="Hyperlink"/>
                <w:noProof/>
              </w:rPr>
              <w:t>Intermediate Routing</w:t>
            </w:r>
            <w:r>
              <w:rPr>
                <w:noProof/>
                <w:webHidden/>
              </w:rPr>
              <w:tab/>
            </w:r>
            <w:r>
              <w:rPr>
                <w:noProof/>
                <w:webHidden/>
              </w:rPr>
              <w:fldChar w:fldCharType="begin"/>
            </w:r>
            <w:r>
              <w:rPr>
                <w:noProof/>
                <w:webHidden/>
              </w:rPr>
              <w:instrText xml:space="preserve"> PAGEREF _Toc484414585 \h </w:instrText>
            </w:r>
            <w:r>
              <w:rPr>
                <w:noProof/>
                <w:webHidden/>
              </w:rPr>
            </w:r>
            <w:r>
              <w:rPr>
                <w:noProof/>
                <w:webHidden/>
              </w:rPr>
              <w:fldChar w:fldCharType="separate"/>
            </w:r>
            <w:r w:rsidR="00C51BFD">
              <w:rPr>
                <w:noProof/>
                <w:webHidden/>
              </w:rPr>
              <w:t>13</w:t>
            </w:r>
            <w:r>
              <w:rPr>
                <w:noProof/>
                <w:webHidden/>
              </w:rPr>
              <w:fldChar w:fldCharType="end"/>
            </w:r>
          </w:hyperlink>
        </w:p>
        <w:p w14:paraId="0DEDE1E2" w14:textId="69AFE4CD"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586" w:history="1">
            <w:r w:rsidRPr="00BE749D">
              <w:rPr>
                <w:rStyle w:val="Hyperlink"/>
                <w:noProof/>
              </w:rPr>
              <w:t>3.1</w:t>
            </w:r>
            <w:r>
              <w:rPr>
                <w:rFonts w:asciiTheme="minorHAnsi" w:eastAsiaTheme="minorEastAsia" w:hAnsiTheme="minorHAnsi" w:cstheme="minorBidi"/>
                <w:noProof/>
                <w:sz w:val="22"/>
                <w:szCs w:val="22"/>
                <w:lang w:val="da-DK"/>
              </w:rPr>
              <w:tab/>
            </w:r>
            <w:r w:rsidRPr="00BE749D">
              <w:rPr>
                <w:rStyle w:val="Hyperlink"/>
                <w:noProof/>
              </w:rPr>
              <w:t>IPv6</w:t>
            </w:r>
            <w:r>
              <w:rPr>
                <w:noProof/>
                <w:webHidden/>
              </w:rPr>
              <w:tab/>
            </w:r>
            <w:r>
              <w:rPr>
                <w:noProof/>
                <w:webHidden/>
              </w:rPr>
              <w:fldChar w:fldCharType="begin"/>
            </w:r>
            <w:r>
              <w:rPr>
                <w:noProof/>
                <w:webHidden/>
              </w:rPr>
              <w:instrText xml:space="preserve"> PAGEREF _Toc484414586 \h </w:instrText>
            </w:r>
            <w:r>
              <w:rPr>
                <w:noProof/>
                <w:webHidden/>
              </w:rPr>
            </w:r>
            <w:r>
              <w:rPr>
                <w:noProof/>
                <w:webHidden/>
              </w:rPr>
              <w:fldChar w:fldCharType="separate"/>
            </w:r>
            <w:r w:rsidR="00C51BFD">
              <w:rPr>
                <w:noProof/>
                <w:webHidden/>
              </w:rPr>
              <w:t>13</w:t>
            </w:r>
            <w:r>
              <w:rPr>
                <w:noProof/>
                <w:webHidden/>
              </w:rPr>
              <w:fldChar w:fldCharType="end"/>
            </w:r>
          </w:hyperlink>
        </w:p>
        <w:p w14:paraId="79FF4A61" w14:textId="69D7D9BE"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587" w:history="1">
            <w:r w:rsidRPr="00BE749D">
              <w:rPr>
                <w:rStyle w:val="Hyperlink"/>
                <w:noProof/>
              </w:rPr>
              <w:t>3.1.1</w:t>
            </w:r>
            <w:r>
              <w:rPr>
                <w:rFonts w:asciiTheme="minorHAnsi" w:eastAsiaTheme="minorEastAsia" w:hAnsiTheme="minorHAnsi" w:cstheme="minorBidi"/>
                <w:noProof/>
                <w:sz w:val="22"/>
                <w:szCs w:val="22"/>
                <w:lang w:val="da-DK"/>
              </w:rPr>
              <w:tab/>
            </w:r>
            <w:r w:rsidRPr="00BE749D">
              <w:rPr>
                <w:rStyle w:val="Hyperlink"/>
                <w:noProof/>
              </w:rPr>
              <w:t>IPv6 headers</w:t>
            </w:r>
            <w:r>
              <w:rPr>
                <w:noProof/>
                <w:webHidden/>
              </w:rPr>
              <w:tab/>
            </w:r>
            <w:r>
              <w:rPr>
                <w:noProof/>
                <w:webHidden/>
              </w:rPr>
              <w:fldChar w:fldCharType="begin"/>
            </w:r>
            <w:r>
              <w:rPr>
                <w:noProof/>
                <w:webHidden/>
              </w:rPr>
              <w:instrText xml:space="preserve"> PAGEREF _Toc484414587 \h </w:instrText>
            </w:r>
            <w:r>
              <w:rPr>
                <w:noProof/>
                <w:webHidden/>
              </w:rPr>
            </w:r>
            <w:r>
              <w:rPr>
                <w:noProof/>
                <w:webHidden/>
              </w:rPr>
              <w:fldChar w:fldCharType="separate"/>
            </w:r>
            <w:r w:rsidR="00C51BFD">
              <w:rPr>
                <w:noProof/>
                <w:webHidden/>
              </w:rPr>
              <w:t>13</w:t>
            </w:r>
            <w:r>
              <w:rPr>
                <w:noProof/>
                <w:webHidden/>
              </w:rPr>
              <w:fldChar w:fldCharType="end"/>
            </w:r>
          </w:hyperlink>
        </w:p>
        <w:p w14:paraId="51D55CAE" w14:textId="7A050431"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588" w:history="1">
            <w:r w:rsidRPr="00BE749D">
              <w:rPr>
                <w:rStyle w:val="Hyperlink"/>
                <w:noProof/>
              </w:rPr>
              <w:t>3.1.2</w:t>
            </w:r>
            <w:r>
              <w:rPr>
                <w:rFonts w:asciiTheme="minorHAnsi" w:eastAsiaTheme="minorEastAsia" w:hAnsiTheme="minorHAnsi" w:cstheme="minorBidi"/>
                <w:noProof/>
                <w:sz w:val="22"/>
                <w:szCs w:val="22"/>
                <w:lang w:val="da-DK"/>
              </w:rPr>
              <w:tab/>
            </w:r>
            <w:r w:rsidRPr="00BE749D">
              <w:rPr>
                <w:rStyle w:val="Hyperlink"/>
                <w:noProof/>
              </w:rPr>
              <w:t>IPv6 addressing</w:t>
            </w:r>
            <w:r>
              <w:rPr>
                <w:noProof/>
                <w:webHidden/>
              </w:rPr>
              <w:tab/>
            </w:r>
            <w:r>
              <w:rPr>
                <w:noProof/>
                <w:webHidden/>
              </w:rPr>
              <w:fldChar w:fldCharType="begin"/>
            </w:r>
            <w:r>
              <w:rPr>
                <w:noProof/>
                <w:webHidden/>
              </w:rPr>
              <w:instrText xml:space="preserve"> PAGEREF _Toc484414588 \h </w:instrText>
            </w:r>
            <w:r>
              <w:rPr>
                <w:noProof/>
                <w:webHidden/>
              </w:rPr>
            </w:r>
            <w:r>
              <w:rPr>
                <w:noProof/>
                <w:webHidden/>
              </w:rPr>
              <w:fldChar w:fldCharType="separate"/>
            </w:r>
            <w:r w:rsidR="00C51BFD">
              <w:rPr>
                <w:noProof/>
                <w:webHidden/>
              </w:rPr>
              <w:t>14</w:t>
            </w:r>
            <w:r>
              <w:rPr>
                <w:noProof/>
                <w:webHidden/>
              </w:rPr>
              <w:fldChar w:fldCharType="end"/>
            </w:r>
          </w:hyperlink>
        </w:p>
        <w:p w14:paraId="0151595B" w14:textId="74DDCEAD"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589" w:history="1">
            <w:r w:rsidRPr="00BE749D">
              <w:rPr>
                <w:rStyle w:val="Hyperlink"/>
                <w:noProof/>
              </w:rPr>
              <w:t>3.1.3</w:t>
            </w:r>
            <w:r>
              <w:rPr>
                <w:rFonts w:asciiTheme="minorHAnsi" w:eastAsiaTheme="minorEastAsia" w:hAnsiTheme="minorHAnsi" w:cstheme="minorBidi"/>
                <w:noProof/>
                <w:sz w:val="22"/>
                <w:szCs w:val="22"/>
                <w:lang w:val="da-DK"/>
              </w:rPr>
              <w:tab/>
            </w:r>
            <w:r w:rsidRPr="00BE749D">
              <w:rPr>
                <w:rStyle w:val="Hyperlink"/>
                <w:noProof/>
              </w:rPr>
              <w:t>Juniper configuration.</w:t>
            </w:r>
            <w:r>
              <w:rPr>
                <w:noProof/>
                <w:webHidden/>
              </w:rPr>
              <w:tab/>
            </w:r>
            <w:r>
              <w:rPr>
                <w:noProof/>
                <w:webHidden/>
              </w:rPr>
              <w:fldChar w:fldCharType="begin"/>
            </w:r>
            <w:r>
              <w:rPr>
                <w:noProof/>
                <w:webHidden/>
              </w:rPr>
              <w:instrText xml:space="preserve"> PAGEREF _Toc484414589 \h </w:instrText>
            </w:r>
            <w:r>
              <w:rPr>
                <w:noProof/>
                <w:webHidden/>
              </w:rPr>
            </w:r>
            <w:r>
              <w:rPr>
                <w:noProof/>
                <w:webHidden/>
              </w:rPr>
              <w:fldChar w:fldCharType="separate"/>
            </w:r>
            <w:r w:rsidR="00C51BFD">
              <w:rPr>
                <w:noProof/>
                <w:webHidden/>
              </w:rPr>
              <w:t>15</w:t>
            </w:r>
            <w:r>
              <w:rPr>
                <w:noProof/>
                <w:webHidden/>
              </w:rPr>
              <w:fldChar w:fldCharType="end"/>
            </w:r>
          </w:hyperlink>
        </w:p>
        <w:p w14:paraId="28DD98E1" w14:textId="72A69206"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590" w:history="1">
            <w:r w:rsidRPr="00BE749D">
              <w:rPr>
                <w:rStyle w:val="Hyperlink"/>
                <w:noProof/>
              </w:rPr>
              <w:t>3.2</w:t>
            </w:r>
            <w:r>
              <w:rPr>
                <w:rFonts w:asciiTheme="minorHAnsi" w:eastAsiaTheme="minorEastAsia" w:hAnsiTheme="minorHAnsi" w:cstheme="minorBidi"/>
                <w:noProof/>
                <w:sz w:val="22"/>
                <w:szCs w:val="22"/>
                <w:lang w:val="da-DK"/>
              </w:rPr>
              <w:tab/>
            </w:r>
            <w:r w:rsidRPr="00BE749D">
              <w:rPr>
                <w:rStyle w:val="Hyperlink"/>
                <w:noProof/>
              </w:rPr>
              <w:t>Sources:</w:t>
            </w:r>
            <w:r>
              <w:rPr>
                <w:noProof/>
                <w:webHidden/>
              </w:rPr>
              <w:tab/>
            </w:r>
            <w:r>
              <w:rPr>
                <w:noProof/>
                <w:webHidden/>
              </w:rPr>
              <w:fldChar w:fldCharType="begin"/>
            </w:r>
            <w:r>
              <w:rPr>
                <w:noProof/>
                <w:webHidden/>
              </w:rPr>
              <w:instrText xml:space="preserve"> PAGEREF _Toc484414590 \h </w:instrText>
            </w:r>
            <w:r>
              <w:rPr>
                <w:noProof/>
                <w:webHidden/>
              </w:rPr>
            </w:r>
            <w:r>
              <w:rPr>
                <w:noProof/>
                <w:webHidden/>
              </w:rPr>
              <w:fldChar w:fldCharType="separate"/>
            </w:r>
            <w:r w:rsidR="00C51BFD">
              <w:rPr>
                <w:noProof/>
                <w:webHidden/>
              </w:rPr>
              <w:t>16</w:t>
            </w:r>
            <w:r>
              <w:rPr>
                <w:noProof/>
                <w:webHidden/>
              </w:rPr>
              <w:fldChar w:fldCharType="end"/>
            </w:r>
          </w:hyperlink>
        </w:p>
        <w:p w14:paraId="583EB8A5" w14:textId="6AA83F50"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591" w:history="1">
            <w:r w:rsidRPr="00BE749D">
              <w:rPr>
                <w:rStyle w:val="Hyperlink"/>
                <w:noProof/>
              </w:rPr>
              <w:t>3.3</w:t>
            </w:r>
            <w:r>
              <w:rPr>
                <w:rFonts w:asciiTheme="minorHAnsi" w:eastAsiaTheme="minorEastAsia" w:hAnsiTheme="minorHAnsi" w:cstheme="minorBidi"/>
                <w:noProof/>
                <w:sz w:val="22"/>
                <w:szCs w:val="22"/>
                <w:lang w:val="da-DK"/>
              </w:rPr>
              <w:tab/>
            </w:r>
            <w:r w:rsidRPr="00BE749D">
              <w:rPr>
                <w:rStyle w:val="Hyperlink"/>
                <w:noProof/>
              </w:rPr>
              <w:t>OSPF</w:t>
            </w:r>
            <w:r>
              <w:rPr>
                <w:noProof/>
                <w:webHidden/>
              </w:rPr>
              <w:tab/>
            </w:r>
            <w:r>
              <w:rPr>
                <w:noProof/>
                <w:webHidden/>
              </w:rPr>
              <w:fldChar w:fldCharType="begin"/>
            </w:r>
            <w:r>
              <w:rPr>
                <w:noProof/>
                <w:webHidden/>
              </w:rPr>
              <w:instrText xml:space="preserve"> PAGEREF _Toc484414591 \h </w:instrText>
            </w:r>
            <w:r>
              <w:rPr>
                <w:noProof/>
                <w:webHidden/>
              </w:rPr>
            </w:r>
            <w:r>
              <w:rPr>
                <w:noProof/>
                <w:webHidden/>
              </w:rPr>
              <w:fldChar w:fldCharType="separate"/>
            </w:r>
            <w:r w:rsidR="00C51BFD">
              <w:rPr>
                <w:noProof/>
                <w:webHidden/>
              </w:rPr>
              <w:t>16</w:t>
            </w:r>
            <w:r>
              <w:rPr>
                <w:noProof/>
                <w:webHidden/>
              </w:rPr>
              <w:fldChar w:fldCharType="end"/>
            </w:r>
          </w:hyperlink>
        </w:p>
        <w:p w14:paraId="793E6D2A" w14:textId="1D07F161"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592" w:history="1">
            <w:r w:rsidRPr="00BE749D">
              <w:rPr>
                <w:rStyle w:val="Hyperlink"/>
                <w:noProof/>
              </w:rPr>
              <w:t>3.3.1</w:t>
            </w:r>
            <w:r>
              <w:rPr>
                <w:rFonts w:asciiTheme="minorHAnsi" w:eastAsiaTheme="minorEastAsia" w:hAnsiTheme="minorHAnsi" w:cstheme="minorBidi"/>
                <w:noProof/>
                <w:sz w:val="22"/>
                <w:szCs w:val="22"/>
                <w:lang w:val="da-DK"/>
              </w:rPr>
              <w:tab/>
            </w:r>
            <w:r w:rsidRPr="00BE749D">
              <w:rPr>
                <w:rStyle w:val="Hyperlink"/>
                <w:noProof/>
              </w:rPr>
              <w:t>OSPF areas</w:t>
            </w:r>
            <w:r>
              <w:rPr>
                <w:noProof/>
                <w:webHidden/>
              </w:rPr>
              <w:tab/>
            </w:r>
            <w:r>
              <w:rPr>
                <w:noProof/>
                <w:webHidden/>
              </w:rPr>
              <w:fldChar w:fldCharType="begin"/>
            </w:r>
            <w:r>
              <w:rPr>
                <w:noProof/>
                <w:webHidden/>
              </w:rPr>
              <w:instrText xml:space="preserve"> PAGEREF _Toc484414592 \h </w:instrText>
            </w:r>
            <w:r>
              <w:rPr>
                <w:noProof/>
                <w:webHidden/>
              </w:rPr>
            </w:r>
            <w:r>
              <w:rPr>
                <w:noProof/>
                <w:webHidden/>
              </w:rPr>
              <w:fldChar w:fldCharType="separate"/>
            </w:r>
            <w:r w:rsidR="00C51BFD">
              <w:rPr>
                <w:noProof/>
                <w:webHidden/>
              </w:rPr>
              <w:t>16</w:t>
            </w:r>
            <w:r>
              <w:rPr>
                <w:noProof/>
                <w:webHidden/>
              </w:rPr>
              <w:fldChar w:fldCharType="end"/>
            </w:r>
          </w:hyperlink>
        </w:p>
        <w:p w14:paraId="6AEED6E5" w14:textId="78B36567"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593" w:history="1">
            <w:r w:rsidRPr="00BE749D">
              <w:rPr>
                <w:rStyle w:val="Hyperlink"/>
                <w:noProof/>
              </w:rPr>
              <w:t>3.3.2</w:t>
            </w:r>
            <w:r>
              <w:rPr>
                <w:rFonts w:asciiTheme="minorHAnsi" w:eastAsiaTheme="minorEastAsia" w:hAnsiTheme="minorHAnsi" w:cstheme="minorBidi"/>
                <w:noProof/>
                <w:sz w:val="22"/>
                <w:szCs w:val="22"/>
                <w:lang w:val="da-DK"/>
              </w:rPr>
              <w:tab/>
            </w:r>
            <w:r w:rsidRPr="00BE749D">
              <w:rPr>
                <w:rStyle w:val="Hyperlink"/>
                <w:noProof/>
              </w:rPr>
              <w:t>Designated Router</w:t>
            </w:r>
            <w:r>
              <w:rPr>
                <w:noProof/>
                <w:webHidden/>
              </w:rPr>
              <w:tab/>
            </w:r>
            <w:r>
              <w:rPr>
                <w:noProof/>
                <w:webHidden/>
              </w:rPr>
              <w:fldChar w:fldCharType="begin"/>
            </w:r>
            <w:r>
              <w:rPr>
                <w:noProof/>
                <w:webHidden/>
              </w:rPr>
              <w:instrText xml:space="preserve"> PAGEREF _Toc484414593 \h </w:instrText>
            </w:r>
            <w:r>
              <w:rPr>
                <w:noProof/>
                <w:webHidden/>
              </w:rPr>
            </w:r>
            <w:r>
              <w:rPr>
                <w:noProof/>
                <w:webHidden/>
              </w:rPr>
              <w:fldChar w:fldCharType="separate"/>
            </w:r>
            <w:r w:rsidR="00C51BFD">
              <w:rPr>
                <w:noProof/>
                <w:webHidden/>
              </w:rPr>
              <w:t>17</w:t>
            </w:r>
            <w:r>
              <w:rPr>
                <w:noProof/>
                <w:webHidden/>
              </w:rPr>
              <w:fldChar w:fldCharType="end"/>
            </w:r>
          </w:hyperlink>
        </w:p>
        <w:p w14:paraId="67B70C18" w14:textId="3FFC32E3"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594" w:history="1">
            <w:r w:rsidRPr="00BE749D">
              <w:rPr>
                <w:rStyle w:val="Hyperlink"/>
                <w:noProof/>
              </w:rPr>
              <w:t>3.3.3</w:t>
            </w:r>
            <w:r>
              <w:rPr>
                <w:rFonts w:asciiTheme="minorHAnsi" w:eastAsiaTheme="minorEastAsia" w:hAnsiTheme="minorHAnsi" w:cstheme="minorBidi"/>
                <w:noProof/>
                <w:sz w:val="22"/>
                <w:szCs w:val="22"/>
                <w:lang w:val="da-DK"/>
              </w:rPr>
              <w:tab/>
            </w:r>
            <w:r w:rsidRPr="00BE749D">
              <w:rPr>
                <w:rStyle w:val="Hyperlink"/>
                <w:noProof/>
              </w:rPr>
              <w:t>Dijkstra's algorithm</w:t>
            </w:r>
            <w:r>
              <w:rPr>
                <w:noProof/>
                <w:webHidden/>
              </w:rPr>
              <w:tab/>
            </w:r>
            <w:r>
              <w:rPr>
                <w:noProof/>
                <w:webHidden/>
              </w:rPr>
              <w:fldChar w:fldCharType="begin"/>
            </w:r>
            <w:r>
              <w:rPr>
                <w:noProof/>
                <w:webHidden/>
              </w:rPr>
              <w:instrText xml:space="preserve"> PAGEREF _Toc484414594 \h </w:instrText>
            </w:r>
            <w:r>
              <w:rPr>
                <w:noProof/>
                <w:webHidden/>
              </w:rPr>
            </w:r>
            <w:r>
              <w:rPr>
                <w:noProof/>
                <w:webHidden/>
              </w:rPr>
              <w:fldChar w:fldCharType="separate"/>
            </w:r>
            <w:r w:rsidR="00C51BFD">
              <w:rPr>
                <w:noProof/>
                <w:webHidden/>
              </w:rPr>
              <w:t>17</w:t>
            </w:r>
            <w:r>
              <w:rPr>
                <w:noProof/>
                <w:webHidden/>
              </w:rPr>
              <w:fldChar w:fldCharType="end"/>
            </w:r>
          </w:hyperlink>
        </w:p>
        <w:p w14:paraId="7457ED20" w14:textId="2A489DCC"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595" w:history="1">
            <w:r w:rsidRPr="00BE749D">
              <w:rPr>
                <w:rStyle w:val="Hyperlink"/>
                <w:noProof/>
              </w:rPr>
              <w:t>3.3.4</w:t>
            </w:r>
            <w:r>
              <w:rPr>
                <w:rFonts w:asciiTheme="minorHAnsi" w:eastAsiaTheme="minorEastAsia" w:hAnsiTheme="minorHAnsi" w:cstheme="minorBidi"/>
                <w:noProof/>
                <w:sz w:val="22"/>
                <w:szCs w:val="22"/>
                <w:lang w:val="da-DK"/>
              </w:rPr>
              <w:tab/>
            </w:r>
            <w:r w:rsidRPr="00BE749D">
              <w:rPr>
                <w:rStyle w:val="Hyperlink"/>
                <w:noProof/>
              </w:rPr>
              <w:t>Quick configuration example</w:t>
            </w:r>
            <w:r>
              <w:rPr>
                <w:noProof/>
                <w:webHidden/>
              </w:rPr>
              <w:tab/>
            </w:r>
            <w:r>
              <w:rPr>
                <w:noProof/>
                <w:webHidden/>
              </w:rPr>
              <w:fldChar w:fldCharType="begin"/>
            </w:r>
            <w:r>
              <w:rPr>
                <w:noProof/>
                <w:webHidden/>
              </w:rPr>
              <w:instrText xml:space="preserve"> PAGEREF _Toc484414595 \h </w:instrText>
            </w:r>
            <w:r>
              <w:rPr>
                <w:noProof/>
                <w:webHidden/>
              </w:rPr>
            </w:r>
            <w:r>
              <w:rPr>
                <w:noProof/>
                <w:webHidden/>
              </w:rPr>
              <w:fldChar w:fldCharType="separate"/>
            </w:r>
            <w:r w:rsidR="00C51BFD">
              <w:rPr>
                <w:noProof/>
                <w:webHidden/>
              </w:rPr>
              <w:t>18</w:t>
            </w:r>
            <w:r>
              <w:rPr>
                <w:noProof/>
                <w:webHidden/>
              </w:rPr>
              <w:fldChar w:fldCharType="end"/>
            </w:r>
          </w:hyperlink>
        </w:p>
        <w:p w14:paraId="6C30E0DB" w14:textId="5A756619"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596" w:history="1">
            <w:r w:rsidRPr="00BE749D">
              <w:rPr>
                <w:rStyle w:val="Hyperlink"/>
                <w:noProof/>
              </w:rPr>
              <w:t>3.3.5</w:t>
            </w:r>
            <w:r>
              <w:rPr>
                <w:rFonts w:asciiTheme="minorHAnsi" w:eastAsiaTheme="minorEastAsia" w:hAnsiTheme="minorHAnsi" w:cstheme="minorBidi"/>
                <w:noProof/>
                <w:sz w:val="22"/>
                <w:szCs w:val="22"/>
                <w:lang w:val="da-DK"/>
              </w:rPr>
              <w:tab/>
            </w:r>
            <w:r w:rsidRPr="00BE749D">
              <w:rPr>
                <w:rStyle w:val="Hyperlink"/>
                <w:noProof/>
              </w:rPr>
              <w:t>Sources:</w:t>
            </w:r>
            <w:r>
              <w:rPr>
                <w:noProof/>
                <w:webHidden/>
              </w:rPr>
              <w:tab/>
            </w:r>
            <w:r>
              <w:rPr>
                <w:noProof/>
                <w:webHidden/>
              </w:rPr>
              <w:fldChar w:fldCharType="begin"/>
            </w:r>
            <w:r>
              <w:rPr>
                <w:noProof/>
                <w:webHidden/>
              </w:rPr>
              <w:instrText xml:space="preserve"> PAGEREF _Toc484414596 \h </w:instrText>
            </w:r>
            <w:r>
              <w:rPr>
                <w:noProof/>
                <w:webHidden/>
              </w:rPr>
            </w:r>
            <w:r>
              <w:rPr>
                <w:noProof/>
                <w:webHidden/>
              </w:rPr>
              <w:fldChar w:fldCharType="separate"/>
            </w:r>
            <w:r w:rsidR="00C51BFD">
              <w:rPr>
                <w:noProof/>
                <w:webHidden/>
              </w:rPr>
              <w:t>19</w:t>
            </w:r>
            <w:r>
              <w:rPr>
                <w:noProof/>
                <w:webHidden/>
              </w:rPr>
              <w:fldChar w:fldCharType="end"/>
            </w:r>
          </w:hyperlink>
        </w:p>
        <w:p w14:paraId="2A2F11B1" w14:textId="3727F088"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597" w:history="1">
            <w:r w:rsidRPr="00BE749D">
              <w:rPr>
                <w:rStyle w:val="Hyperlink"/>
                <w:noProof/>
              </w:rPr>
              <w:t>3.4</w:t>
            </w:r>
            <w:r>
              <w:rPr>
                <w:rFonts w:asciiTheme="minorHAnsi" w:eastAsiaTheme="minorEastAsia" w:hAnsiTheme="minorHAnsi" w:cstheme="minorBidi"/>
                <w:noProof/>
                <w:sz w:val="22"/>
                <w:szCs w:val="22"/>
                <w:lang w:val="da-DK"/>
              </w:rPr>
              <w:tab/>
            </w:r>
            <w:r w:rsidRPr="00BE749D">
              <w:rPr>
                <w:rStyle w:val="Hyperlink"/>
                <w:noProof/>
              </w:rPr>
              <w:t>IS-IS</w:t>
            </w:r>
            <w:r>
              <w:rPr>
                <w:noProof/>
                <w:webHidden/>
              </w:rPr>
              <w:tab/>
            </w:r>
            <w:r>
              <w:rPr>
                <w:noProof/>
                <w:webHidden/>
              </w:rPr>
              <w:fldChar w:fldCharType="begin"/>
            </w:r>
            <w:r>
              <w:rPr>
                <w:noProof/>
                <w:webHidden/>
              </w:rPr>
              <w:instrText xml:space="preserve"> PAGEREF _Toc484414597 \h </w:instrText>
            </w:r>
            <w:r>
              <w:rPr>
                <w:noProof/>
                <w:webHidden/>
              </w:rPr>
            </w:r>
            <w:r>
              <w:rPr>
                <w:noProof/>
                <w:webHidden/>
              </w:rPr>
              <w:fldChar w:fldCharType="separate"/>
            </w:r>
            <w:r w:rsidR="00C51BFD">
              <w:rPr>
                <w:noProof/>
                <w:webHidden/>
              </w:rPr>
              <w:t>19</w:t>
            </w:r>
            <w:r>
              <w:rPr>
                <w:noProof/>
                <w:webHidden/>
              </w:rPr>
              <w:fldChar w:fldCharType="end"/>
            </w:r>
          </w:hyperlink>
        </w:p>
        <w:p w14:paraId="6AC68EF0" w14:textId="3DCF9492"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598" w:history="1">
            <w:r w:rsidRPr="00BE749D">
              <w:rPr>
                <w:rStyle w:val="Hyperlink"/>
                <w:noProof/>
              </w:rPr>
              <w:t>3.4.1</w:t>
            </w:r>
            <w:r>
              <w:rPr>
                <w:rFonts w:asciiTheme="minorHAnsi" w:eastAsiaTheme="minorEastAsia" w:hAnsiTheme="minorHAnsi" w:cstheme="minorBidi"/>
                <w:noProof/>
                <w:sz w:val="22"/>
                <w:szCs w:val="22"/>
                <w:lang w:val="da-DK"/>
              </w:rPr>
              <w:tab/>
            </w:r>
            <w:r w:rsidRPr="00BE749D">
              <w:rPr>
                <w:rStyle w:val="Hyperlink"/>
                <w:noProof/>
              </w:rPr>
              <w:t>Terminology and OSPF differences</w:t>
            </w:r>
            <w:r>
              <w:rPr>
                <w:noProof/>
                <w:webHidden/>
              </w:rPr>
              <w:tab/>
            </w:r>
            <w:r>
              <w:rPr>
                <w:noProof/>
                <w:webHidden/>
              </w:rPr>
              <w:fldChar w:fldCharType="begin"/>
            </w:r>
            <w:r>
              <w:rPr>
                <w:noProof/>
                <w:webHidden/>
              </w:rPr>
              <w:instrText xml:space="preserve"> PAGEREF _Toc484414598 \h </w:instrText>
            </w:r>
            <w:r>
              <w:rPr>
                <w:noProof/>
                <w:webHidden/>
              </w:rPr>
            </w:r>
            <w:r>
              <w:rPr>
                <w:noProof/>
                <w:webHidden/>
              </w:rPr>
              <w:fldChar w:fldCharType="separate"/>
            </w:r>
            <w:r w:rsidR="00C51BFD">
              <w:rPr>
                <w:noProof/>
                <w:webHidden/>
              </w:rPr>
              <w:t>20</w:t>
            </w:r>
            <w:r>
              <w:rPr>
                <w:noProof/>
                <w:webHidden/>
              </w:rPr>
              <w:fldChar w:fldCharType="end"/>
            </w:r>
          </w:hyperlink>
        </w:p>
        <w:p w14:paraId="5E666CA5" w14:textId="51627E06"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599" w:history="1">
            <w:r w:rsidRPr="00BE749D">
              <w:rPr>
                <w:rStyle w:val="Hyperlink"/>
                <w:noProof/>
              </w:rPr>
              <w:t>3.4.2</w:t>
            </w:r>
            <w:r>
              <w:rPr>
                <w:rFonts w:asciiTheme="minorHAnsi" w:eastAsiaTheme="minorEastAsia" w:hAnsiTheme="minorHAnsi" w:cstheme="minorBidi"/>
                <w:noProof/>
                <w:sz w:val="22"/>
                <w:szCs w:val="22"/>
                <w:lang w:val="da-DK"/>
              </w:rPr>
              <w:tab/>
            </w:r>
            <w:r w:rsidRPr="00BE749D">
              <w:rPr>
                <w:rStyle w:val="Hyperlink"/>
                <w:noProof/>
              </w:rPr>
              <w:t>Protocol Data Units</w:t>
            </w:r>
            <w:r>
              <w:rPr>
                <w:noProof/>
                <w:webHidden/>
              </w:rPr>
              <w:tab/>
            </w:r>
            <w:r>
              <w:rPr>
                <w:noProof/>
                <w:webHidden/>
              </w:rPr>
              <w:fldChar w:fldCharType="begin"/>
            </w:r>
            <w:r>
              <w:rPr>
                <w:noProof/>
                <w:webHidden/>
              </w:rPr>
              <w:instrText xml:space="preserve"> PAGEREF _Toc484414599 \h </w:instrText>
            </w:r>
            <w:r>
              <w:rPr>
                <w:noProof/>
                <w:webHidden/>
              </w:rPr>
            </w:r>
            <w:r>
              <w:rPr>
                <w:noProof/>
                <w:webHidden/>
              </w:rPr>
              <w:fldChar w:fldCharType="separate"/>
            </w:r>
            <w:r w:rsidR="00C51BFD">
              <w:rPr>
                <w:noProof/>
                <w:webHidden/>
              </w:rPr>
              <w:t>20</w:t>
            </w:r>
            <w:r>
              <w:rPr>
                <w:noProof/>
                <w:webHidden/>
              </w:rPr>
              <w:fldChar w:fldCharType="end"/>
            </w:r>
          </w:hyperlink>
        </w:p>
        <w:p w14:paraId="1A62DFAB" w14:textId="19A21716"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00" w:history="1">
            <w:r w:rsidRPr="00BE749D">
              <w:rPr>
                <w:rStyle w:val="Hyperlink"/>
                <w:rFonts w:ascii="Calibri" w:hAnsi="Calibri"/>
                <w:noProof/>
              </w:rPr>
              <w:t>3.4.3</w:t>
            </w:r>
            <w:r>
              <w:rPr>
                <w:rFonts w:asciiTheme="minorHAnsi" w:eastAsiaTheme="minorEastAsia" w:hAnsiTheme="minorHAnsi" w:cstheme="minorBidi"/>
                <w:noProof/>
                <w:sz w:val="22"/>
                <w:szCs w:val="22"/>
                <w:lang w:val="da-DK"/>
              </w:rPr>
              <w:tab/>
            </w:r>
            <w:r w:rsidRPr="00BE749D">
              <w:rPr>
                <w:rStyle w:val="Hyperlink"/>
                <w:rFonts w:ascii="Calibri" w:hAnsi="Calibri"/>
                <w:noProof/>
              </w:rPr>
              <w:t>PDU Format</w:t>
            </w:r>
            <w:r>
              <w:rPr>
                <w:noProof/>
                <w:webHidden/>
              </w:rPr>
              <w:tab/>
            </w:r>
            <w:r>
              <w:rPr>
                <w:noProof/>
                <w:webHidden/>
              </w:rPr>
              <w:fldChar w:fldCharType="begin"/>
            </w:r>
            <w:r>
              <w:rPr>
                <w:noProof/>
                <w:webHidden/>
              </w:rPr>
              <w:instrText xml:space="preserve"> PAGEREF _Toc484414600 \h </w:instrText>
            </w:r>
            <w:r>
              <w:rPr>
                <w:noProof/>
                <w:webHidden/>
              </w:rPr>
            </w:r>
            <w:r>
              <w:rPr>
                <w:noProof/>
                <w:webHidden/>
              </w:rPr>
              <w:fldChar w:fldCharType="separate"/>
            </w:r>
            <w:r w:rsidR="00C51BFD">
              <w:rPr>
                <w:noProof/>
                <w:webHidden/>
              </w:rPr>
              <w:t>20</w:t>
            </w:r>
            <w:r>
              <w:rPr>
                <w:noProof/>
                <w:webHidden/>
              </w:rPr>
              <w:fldChar w:fldCharType="end"/>
            </w:r>
          </w:hyperlink>
        </w:p>
        <w:p w14:paraId="5E2B61E9" w14:textId="44101EE1"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01" w:history="1">
            <w:r w:rsidRPr="00BE749D">
              <w:rPr>
                <w:rStyle w:val="Hyperlink"/>
                <w:noProof/>
              </w:rPr>
              <w:t>3.4.4</w:t>
            </w:r>
            <w:r>
              <w:rPr>
                <w:rFonts w:asciiTheme="minorHAnsi" w:eastAsiaTheme="minorEastAsia" w:hAnsiTheme="minorHAnsi" w:cstheme="minorBidi"/>
                <w:noProof/>
                <w:sz w:val="22"/>
                <w:szCs w:val="22"/>
                <w:lang w:val="da-DK"/>
              </w:rPr>
              <w:tab/>
            </w:r>
            <w:r w:rsidRPr="00BE749D">
              <w:rPr>
                <w:rStyle w:val="Hyperlink"/>
                <w:noProof/>
              </w:rPr>
              <w:t>PDU TLV types</w:t>
            </w:r>
            <w:r>
              <w:rPr>
                <w:noProof/>
                <w:webHidden/>
              </w:rPr>
              <w:tab/>
            </w:r>
            <w:r>
              <w:rPr>
                <w:noProof/>
                <w:webHidden/>
              </w:rPr>
              <w:fldChar w:fldCharType="begin"/>
            </w:r>
            <w:r>
              <w:rPr>
                <w:noProof/>
                <w:webHidden/>
              </w:rPr>
              <w:instrText xml:space="preserve"> PAGEREF _Toc484414601 \h </w:instrText>
            </w:r>
            <w:r>
              <w:rPr>
                <w:noProof/>
                <w:webHidden/>
              </w:rPr>
            </w:r>
            <w:r>
              <w:rPr>
                <w:noProof/>
                <w:webHidden/>
              </w:rPr>
              <w:fldChar w:fldCharType="separate"/>
            </w:r>
            <w:r w:rsidR="00C51BFD">
              <w:rPr>
                <w:noProof/>
                <w:webHidden/>
              </w:rPr>
              <w:t>22</w:t>
            </w:r>
            <w:r>
              <w:rPr>
                <w:noProof/>
                <w:webHidden/>
              </w:rPr>
              <w:fldChar w:fldCharType="end"/>
            </w:r>
          </w:hyperlink>
        </w:p>
        <w:p w14:paraId="415809BA" w14:textId="1B78906D"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02" w:history="1">
            <w:r w:rsidRPr="00BE749D">
              <w:rPr>
                <w:rStyle w:val="Hyperlink"/>
                <w:noProof/>
              </w:rPr>
              <w:t>3.4.5</w:t>
            </w:r>
            <w:r>
              <w:rPr>
                <w:rFonts w:asciiTheme="minorHAnsi" w:eastAsiaTheme="minorEastAsia" w:hAnsiTheme="minorHAnsi" w:cstheme="minorBidi"/>
                <w:noProof/>
                <w:sz w:val="22"/>
                <w:szCs w:val="22"/>
                <w:lang w:val="da-DK"/>
              </w:rPr>
              <w:tab/>
            </w:r>
            <w:r w:rsidRPr="00BE749D">
              <w:rPr>
                <w:rStyle w:val="Hyperlink"/>
                <w:noProof/>
              </w:rPr>
              <w:t>IS-IS configuration on the Juniper SRX</w:t>
            </w:r>
            <w:r>
              <w:rPr>
                <w:noProof/>
                <w:webHidden/>
              </w:rPr>
              <w:tab/>
            </w:r>
            <w:r>
              <w:rPr>
                <w:noProof/>
                <w:webHidden/>
              </w:rPr>
              <w:fldChar w:fldCharType="begin"/>
            </w:r>
            <w:r>
              <w:rPr>
                <w:noProof/>
                <w:webHidden/>
              </w:rPr>
              <w:instrText xml:space="preserve"> PAGEREF _Toc484414602 \h </w:instrText>
            </w:r>
            <w:r>
              <w:rPr>
                <w:noProof/>
                <w:webHidden/>
              </w:rPr>
            </w:r>
            <w:r>
              <w:rPr>
                <w:noProof/>
                <w:webHidden/>
              </w:rPr>
              <w:fldChar w:fldCharType="separate"/>
            </w:r>
            <w:r w:rsidR="00C51BFD">
              <w:rPr>
                <w:noProof/>
                <w:webHidden/>
              </w:rPr>
              <w:t>23</w:t>
            </w:r>
            <w:r>
              <w:rPr>
                <w:noProof/>
                <w:webHidden/>
              </w:rPr>
              <w:fldChar w:fldCharType="end"/>
            </w:r>
          </w:hyperlink>
        </w:p>
        <w:p w14:paraId="6979F57E" w14:textId="495AEF05"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03" w:history="1">
            <w:r w:rsidRPr="00BE749D">
              <w:rPr>
                <w:rStyle w:val="Hyperlink"/>
                <w:noProof/>
              </w:rPr>
              <w:t>3.4.6</w:t>
            </w:r>
            <w:r>
              <w:rPr>
                <w:rFonts w:asciiTheme="minorHAnsi" w:eastAsiaTheme="minorEastAsia" w:hAnsiTheme="minorHAnsi" w:cstheme="minorBidi"/>
                <w:noProof/>
                <w:sz w:val="22"/>
                <w:szCs w:val="22"/>
                <w:lang w:val="da-DK"/>
              </w:rPr>
              <w:tab/>
            </w:r>
            <w:r w:rsidRPr="00BE749D">
              <w:rPr>
                <w:rStyle w:val="Hyperlink"/>
                <w:noProof/>
              </w:rPr>
              <w:t>Sources:</w:t>
            </w:r>
            <w:r>
              <w:rPr>
                <w:noProof/>
                <w:webHidden/>
              </w:rPr>
              <w:tab/>
            </w:r>
            <w:r>
              <w:rPr>
                <w:noProof/>
                <w:webHidden/>
              </w:rPr>
              <w:fldChar w:fldCharType="begin"/>
            </w:r>
            <w:r>
              <w:rPr>
                <w:noProof/>
                <w:webHidden/>
              </w:rPr>
              <w:instrText xml:space="preserve"> PAGEREF _Toc484414603 \h </w:instrText>
            </w:r>
            <w:r>
              <w:rPr>
                <w:noProof/>
                <w:webHidden/>
              </w:rPr>
            </w:r>
            <w:r>
              <w:rPr>
                <w:noProof/>
                <w:webHidden/>
              </w:rPr>
              <w:fldChar w:fldCharType="separate"/>
            </w:r>
            <w:r w:rsidR="00C51BFD">
              <w:rPr>
                <w:noProof/>
                <w:webHidden/>
              </w:rPr>
              <w:t>26</w:t>
            </w:r>
            <w:r>
              <w:rPr>
                <w:noProof/>
                <w:webHidden/>
              </w:rPr>
              <w:fldChar w:fldCharType="end"/>
            </w:r>
          </w:hyperlink>
        </w:p>
        <w:p w14:paraId="06CBC336" w14:textId="0109AAAC"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604" w:history="1">
            <w:r w:rsidRPr="00BE749D">
              <w:rPr>
                <w:rStyle w:val="Hyperlink"/>
                <w:noProof/>
              </w:rPr>
              <w:t>3.5</w:t>
            </w:r>
            <w:r>
              <w:rPr>
                <w:rFonts w:asciiTheme="minorHAnsi" w:eastAsiaTheme="minorEastAsia" w:hAnsiTheme="minorHAnsi" w:cstheme="minorBidi"/>
                <w:noProof/>
                <w:sz w:val="22"/>
                <w:szCs w:val="22"/>
                <w:lang w:val="da-DK"/>
              </w:rPr>
              <w:tab/>
            </w:r>
            <w:r w:rsidRPr="00BE749D">
              <w:rPr>
                <w:rStyle w:val="Hyperlink"/>
                <w:noProof/>
              </w:rPr>
              <w:t>Route Re-Distribution (OSPF/IS-IS)</w:t>
            </w:r>
            <w:r>
              <w:rPr>
                <w:noProof/>
                <w:webHidden/>
              </w:rPr>
              <w:tab/>
            </w:r>
            <w:r>
              <w:rPr>
                <w:noProof/>
                <w:webHidden/>
              </w:rPr>
              <w:fldChar w:fldCharType="begin"/>
            </w:r>
            <w:r>
              <w:rPr>
                <w:noProof/>
                <w:webHidden/>
              </w:rPr>
              <w:instrText xml:space="preserve"> PAGEREF _Toc484414604 \h </w:instrText>
            </w:r>
            <w:r>
              <w:rPr>
                <w:noProof/>
                <w:webHidden/>
              </w:rPr>
            </w:r>
            <w:r>
              <w:rPr>
                <w:noProof/>
                <w:webHidden/>
              </w:rPr>
              <w:fldChar w:fldCharType="separate"/>
            </w:r>
            <w:r w:rsidR="00C51BFD">
              <w:rPr>
                <w:noProof/>
                <w:webHidden/>
              </w:rPr>
              <w:t>27</w:t>
            </w:r>
            <w:r>
              <w:rPr>
                <w:noProof/>
                <w:webHidden/>
              </w:rPr>
              <w:fldChar w:fldCharType="end"/>
            </w:r>
          </w:hyperlink>
        </w:p>
        <w:p w14:paraId="520C9953" w14:textId="75517406"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05" w:history="1">
            <w:r w:rsidRPr="00BE749D">
              <w:rPr>
                <w:rStyle w:val="Hyperlink"/>
                <w:rFonts w:eastAsia="DejaVu Sans"/>
                <w:noProof/>
                <w:lang w:eastAsia="en-US"/>
              </w:rPr>
              <w:t>3.5.1</w:t>
            </w:r>
            <w:r>
              <w:rPr>
                <w:rFonts w:asciiTheme="minorHAnsi" w:eastAsiaTheme="minorEastAsia" w:hAnsiTheme="minorHAnsi" w:cstheme="minorBidi"/>
                <w:noProof/>
                <w:sz w:val="22"/>
                <w:szCs w:val="22"/>
                <w:lang w:val="da-DK"/>
              </w:rPr>
              <w:tab/>
            </w:r>
            <w:r w:rsidRPr="00BE749D">
              <w:rPr>
                <w:rStyle w:val="Hyperlink"/>
                <w:rFonts w:eastAsia="DejaVu Sans"/>
                <w:noProof/>
                <w:lang w:eastAsia="en-US"/>
              </w:rPr>
              <w:t>Configuring the Juniper SRX</w:t>
            </w:r>
            <w:r>
              <w:rPr>
                <w:noProof/>
                <w:webHidden/>
              </w:rPr>
              <w:tab/>
            </w:r>
            <w:r>
              <w:rPr>
                <w:noProof/>
                <w:webHidden/>
              </w:rPr>
              <w:fldChar w:fldCharType="begin"/>
            </w:r>
            <w:r>
              <w:rPr>
                <w:noProof/>
                <w:webHidden/>
              </w:rPr>
              <w:instrText xml:space="preserve"> PAGEREF _Toc484414605 \h </w:instrText>
            </w:r>
            <w:r>
              <w:rPr>
                <w:noProof/>
                <w:webHidden/>
              </w:rPr>
            </w:r>
            <w:r>
              <w:rPr>
                <w:noProof/>
                <w:webHidden/>
              </w:rPr>
              <w:fldChar w:fldCharType="separate"/>
            </w:r>
            <w:r w:rsidR="00C51BFD">
              <w:rPr>
                <w:noProof/>
                <w:webHidden/>
              </w:rPr>
              <w:t>27</w:t>
            </w:r>
            <w:r>
              <w:rPr>
                <w:noProof/>
                <w:webHidden/>
              </w:rPr>
              <w:fldChar w:fldCharType="end"/>
            </w:r>
          </w:hyperlink>
        </w:p>
        <w:p w14:paraId="4862F386" w14:textId="484F0118"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606" w:history="1">
            <w:r w:rsidRPr="00BE749D">
              <w:rPr>
                <w:rStyle w:val="Hyperlink"/>
                <w:noProof/>
              </w:rPr>
              <w:t>3.6</w:t>
            </w:r>
            <w:r>
              <w:rPr>
                <w:rFonts w:asciiTheme="minorHAnsi" w:eastAsiaTheme="minorEastAsia" w:hAnsiTheme="minorHAnsi" w:cstheme="minorBidi"/>
                <w:noProof/>
                <w:sz w:val="22"/>
                <w:szCs w:val="22"/>
                <w:lang w:val="da-DK"/>
              </w:rPr>
              <w:tab/>
            </w:r>
            <w:r w:rsidRPr="00BE749D">
              <w:rPr>
                <w:rStyle w:val="Hyperlink"/>
                <w:noProof/>
              </w:rPr>
              <w:t>BGP</w:t>
            </w:r>
            <w:r>
              <w:rPr>
                <w:noProof/>
                <w:webHidden/>
              </w:rPr>
              <w:tab/>
            </w:r>
            <w:r>
              <w:rPr>
                <w:noProof/>
                <w:webHidden/>
              </w:rPr>
              <w:fldChar w:fldCharType="begin"/>
            </w:r>
            <w:r>
              <w:rPr>
                <w:noProof/>
                <w:webHidden/>
              </w:rPr>
              <w:instrText xml:space="preserve"> PAGEREF _Toc484414606 \h </w:instrText>
            </w:r>
            <w:r>
              <w:rPr>
                <w:noProof/>
                <w:webHidden/>
              </w:rPr>
            </w:r>
            <w:r>
              <w:rPr>
                <w:noProof/>
                <w:webHidden/>
              </w:rPr>
              <w:fldChar w:fldCharType="separate"/>
            </w:r>
            <w:r w:rsidR="00C51BFD">
              <w:rPr>
                <w:noProof/>
                <w:webHidden/>
              </w:rPr>
              <w:t>35</w:t>
            </w:r>
            <w:r>
              <w:rPr>
                <w:noProof/>
                <w:webHidden/>
              </w:rPr>
              <w:fldChar w:fldCharType="end"/>
            </w:r>
          </w:hyperlink>
        </w:p>
        <w:p w14:paraId="17252483" w14:textId="39175AC5"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07" w:history="1">
            <w:r w:rsidRPr="00BE749D">
              <w:rPr>
                <w:rStyle w:val="Hyperlink"/>
                <w:noProof/>
              </w:rPr>
              <w:t>3.6.1</w:t>
            </w:r>
            <w:r>
              <w:rPr>
                <w:rFonts w:asciiTheme="minorHAnsi" w:eastAsiaTheme="minorEastAsia" w:hAnsiTheme="minorHAnsi" w:cstheme="minorBidi"/>
                <w:noProof/>
                <w:sz w:val="22"/>
                <w:szCs w:val="22"/>
                <w:lang w:val="da-DK"/>
              </w:rPr>
              <w:tab/>
            </w:r>
            <w:r w:rsidRPr="00BE749D">
              <w:rPr>
                <w:rStyle w:val="Hyperlink"/>
                <w:noProof/>
              </w:rPr>
              <w:t>BGP</w:t>
            </w:r>
            <w:r>
              <w:rPr>
                <w:noProof/>
                <w:webHidden/>
              </w:rPr>
              <w:tab/>
            </w:r>
            <w:r>
              <w:rPr>
                <w:noProof/>
                <w:webHidden/>
              </w:rPr>
              <w:fldChar w:fldCharType="begin"/>
            </w:r>
            <w:r>
              <w:rPr>
                <w:noProof/>
                <w:webHidden/>
              </w:rPr>
              <w:instrText xml:space="preserve"> PAGEREF _Toc484414607 \h </w:instrText>
            </w:r>
            <w:r>
              <w:rPr>
                <w:noProof/>
                <w:webHidden/>
              </w:rPr>
            </w:r>
            <w:r>
              <w:rPr>
                <w:noProof/>
                <w:webHidden/>
              </w:rPr>
              <w:fldChar w:fldCharType="separate"/>
            </w:r>
            <w:r w:rsidR="00C51BFD">
              <w:rPr>
                <w:noProof/>
                <w:webHidden/>
              </w:rPr>
              <w:t>35</w:t>
            </w:r>
            <w:r>
              <w:rPr>
                <w:noProof/>
                <w:webHidden/>
              </w:rPr>
              <w:fldChar w:fldCharType="end"/>
            </w:r>
          </w:hyperlink>
        </w:p>
        <w:p w14:paraId="06F67E59" w14:textId="78FB449E"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08" w:history="1">
            <w:r w:rsidRPr="00BE749D">
              <w:rPr>
                <w:rStyle w:val="Hyperlink"/>
                <w:noProof/>
              </w:rPr>
              <w:t>3.6.2</w:t>
            </w:r>
            <w:r>
              <w:rPr>
                <w:rFonts w:asciiTheme="minorHAnsi" w:eastAsiaTheme="minorEastAsia" w:hAnsiTheme="minorHAnsi" w:cstheme="minorBidi"/>
                <w:noProof/>
                <w:sz w:val="22"/>
                <w:szCs w:val="22"/>
                <w:lang w:val="da-DK"/>
              </w:rPr>
              <w:tab/>
            </w:r>
            <w:r w:rsidRPr="00BE749D">
              <w:rPr>
                <w:rStyle w:val="Hyperlink"/>
                <w:noProof/>
              </w:rPr>
              <w:t>BGP Message Types</w:t>
            </w:r>
            <w:r>
              <w:rPr>
                <w:noProof/>
                <w:webHidden/>
              </w:rPr>
              <w:tab/>
            </w:r>
            <w:r>
              <w:rPr>
                <w:noProof/>
                <w:webHidden/>
              </w:rPr>
              <w:fldChar w:fldCharType="begin"/>
            </w:r>
            <w:r>
              <w:rPr>
                <w:noProof/>
                <w:webHidden/>
              </w:rPr>
              <w:instrText xml:space="preserve"> PAGEREF _Toc484414608 \h </w:instrText>
            </w:r>
            <w:r>
              <w:rPr>
                <w:noProof/>
                <w:webHidden/>
              </w:rPr>
            </w:r>
            <w:r>
              <w:rPr>
                <w:noProof/>
                <w:webHidden/>
              </w:rPr>
              <w:fldChar w:fldCharType="separate"/>
            </w:r>
            <w:r w:rsidR="00C51BFD">
              <w:rPr>
                <w:noProof/>
                <w:webHidden/>
              </w:rPr>
              <w:t>35</w:t>
            </w:r>
            <w:r>
              <w:rPr>
                <w:noProof/>
                <w:webHidden/>
              </w:rPr>
              <w:fldChar w:fldCharType="end"/>
            </w:r>
          </w:hyperlink>
        </w:p>
        <w:p w14:paraId="3959DE1F" w14:textId="2045A94A"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09" w:history="1">
            <w:r w:rsidRPr="00BE749D">
              <w:rPr>
                <w:rStyle w:val="Hyperlink"/>
                <w:noProof/>
              </w:rPr>
              <w:t>3.6.3</w:t>
            </w:r>
            <w:r>
              <w:rPr>
                <w:rFonts w:asciiTheme="minorHAnsi" w:eastAsiaTheme="minorEastAsia" w:hAnsiTheme="minorHAnsi" w:cstheme="minorBidi"/>
                <w:noProof/>
                <w:sz w:val="22"/>
                <w:szCs w:val="22"/>
                <w:lang w:val="da-DK"/>
              </w:rPr>
              <w:tab/>
            </w:r>
            <w:r w:rsidRPr="00BE749D">
              <w:rPr>
                <w:rStyle w:val="Hyperlink"/>
                <w:noProof/>
              </w:rPr>
              <w:t>Autonomous Systems (AS)</w:t>
            </w:r>
            <w:r>
              <w:rPr>
                <w:noProof/>
                <w:webHidden/>
              </w:rPr>
              <w:tab/>
            </w:r>
            <w:r>
              <w:rPr>
                <w:noProof/>
                <w:webHidden/>
              </w:rPr>
              <w:fldChar w:fldCharType="begin"/>
            </w:r>
            <w:r>
              <w:rPr>
                <w:noProof/>
                <w:webHidden/>
              </w:rPr>
              <w:instrText xml:space="preserve"> PAGEREF _Toc484414609 \h </w:instrText>
            </w:r>
            <w:r>
              <w:rPr>
                <w:noProof/>
                <w:webHidden/>
              </w:rPr>
            </w:r>
            <w:r>
              <w:rPr>
                <w:noProof/>
                <w:webHidden/>
              </w:rPr>
              <w:fldChar w:fldCharType="separate"/>
            </w:r>
            <w:r w:rsidR="00C51BFD">
              <w:rPr>
                <w:noProof/>
                <w:webHidden/>
              </w:rPr>
              <w:t>35</w:t>
            </w:r>
            <w:r>
              <w:rPr>
                <w:noProof/>
                <w:webHidden/>
              </w:rPr>
              <w:fldChar w:fldCharType="end"/>
            </w:r>
          </w:hyperlink>
        </w:p>
        <w:p w14:paraId="47AB112B" w14:textId="56CFC6FB"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10" w:history="1">
            <w:r w:rsidRPr="00BE749D">
              <w:rPr>
                <w:rStyle w:val="Hyperlink"/>
                <w:noProof/>
              </w:rPr>
              <w:t>3.6.4</w:t>
            </w:r>
            <w:r>
              <w:rPr>
                <w:rFonts w:asciiTheme="minorHAnsi" w:eastAsiaTheme="minorEastAsia" w:hAnsiTheme="minorHAnsi" w:cstheme="minorBidi"/>
                <w:noProof/>
                <w:sz w:val="22"/>
                <w:szCs w:val="22"/>
                <w:lang w:val="da-DK"/>
              </w:rPr>
              <w:tab/>
            </w:r>
            <w:r w:rsidRPr="00BE749D">
              <w:rPr>
                <w:rStyle w:val="Hyperlink"/>
                <w:noProof/>
              </w:rPr>
              <w:t>AS Path and Attributes</w:t>
            </w:r>
            <w:r>
              <w:rPr>
                <w:noProof/>
                <w:webHidden/>
              </w:rPr>
              <w:tab/>
            </w:r>
            <w:r>
              <w:rPr>
                <w:noProof/>
                <w:webHidden/>
              </w:rPr>
              <w:fldChar w:fldCharType="begin"/>
            </w:r>
            <w:r>
              <w:rPr>
                <w:noProof/>
                <w:webHidden/>
              </w:rPr>
              <w:instrText xml:space="preserve"> PAGEREF _Toc484414610 \h </w:instrText>
            </w:r>
            <w:r>
              <w:rPr>
                <w:noProof/>
                <w:webHidden/>
              </w:rPr>
            </w:r>
            <w:r>
              <w:rPr>
                <w:noProof/>
                <w:webHidden/>
              </w:rPr>
              <w:fldChar w:fldCharType="separate"/>
            </w:r>
            <w:r w:rsidR="00C51BFD">
              <w:rPr>
                <w:noProof/>
                <w:webHidden/>
              </w:rPr>
              <w:t>36</w:t>
            </w:r>
            <w:r>
              <w:rPr>
                <w:noProof/>
                <w:webHidden/>
              </w:rPr>
              <w:fldChar w:fldCharType="end"/>
            </w:r>
          </w:hyperlink>
        </w:p>
        <w:p w14:paraId="08BE8A86" w14:textId="42D3438D"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11" w:history="1">
            <w:r w:rsidRPr="00BE749D">
              <w:rPr>
                <w:rStyle w:val="Hyperlink"/>
                <w:noProof/>
              </w:rPr>
              <w:t>3.6.5</w:t>
            </w:r>
            <w:r>
              <w:rPr>
                <w:rFonts w:asciiTheme="minorHAnsi" w:eastAsiaTheme="minorEastAsia" w:hAnsiTheme="minorHAnsi" w:cstheme="minorBidi"/>
                <w:noProof/>
                <w:sz w:val="22"/>
                <w:szCs w:val="22"/>
                <w:lang w:val="da-DK"/>
              </w:rPr>
              <w:tab/>
            </w:r>
            <w:r w:rsidRPr="00BE749D">
              <w:rPr>
                <w:rStyle w:val="Hyperlink"/>
                <w:noProof/>
              </w:rPr>
              <w:t>Finite State Machine</w:t>
            </w:r>
            <w:r>
              <w:rPr>
                <w:noProof/>
                <w:webHidden/>
              </w:rPr>
              <w:tab/>
            </w:r>
            <w:r>
              <w:rPr>
                <w:noProof/>
                <w:webHidden/>
              </w:rPr>
              <w:fldChar w:fldCharType="begin"/>
            </w:r>
            <w:r>
              <w:rPr>
                <w:noProof/>
                <w:webHidden/>
              </w:rPr>
              <w:instrText xml:space="preserve"> PAGEREF _Toc484414611 \h </w:instrText>
            </w:r>
            <w:r>
              <w:rPr>
                <w:noProof/>
                <w:webHidden/>
              </w:rPr>
            </w:r>
            <w:r>
              <w:rPr>
                <w:noProof/>
                <w:webHidden/>
              </w:rPr>
              <w:fldChar w:fldCharType="separate"/>
            </w:r>
            <w:r w:rsidR="00C51BFD">
              <w:rPr>
                <w:noProof/>
                <w:webHidden/>
              </w:rPr>
              <w:t>37</w:t>
            </w:r>
            <w:r>
              <w:rPr>
                <w:noProof/>
                <w:webHidden/>
              </w:rPr>
              <w:fldChar w:fldCharType="end"/>
            </w:r>
          </w:hyperlink>
        </w:p>
        <w:p w14:paraId="10D4D960" w14:textId="6C9E9CE6"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12" w:history="1">
            <w:r w:rsidRPr="00BE749D">
              <w:rPr>
                <w:rStyle w:val="Hyperlink"/>
                <w:noProof/>
              </w:rPr>
              <w:t>3.6.6</w:t>
            </w:r>
            <w:r>
              <w:rPr>
                <w:rFonts w:asciiTheme="minorHAnsi" w:eastAsiaTheme="minorEastAsia" w:hAnsiTheme="minorHAnsi" w:cstheme="minorBidi"/>
                <w:noProof/>
                <w:sz w:val="22"/>
                <w:szCs w:val="22"/>
                <w:lang w:val="da-DK"/>
              </w:rPr>
              <w:tab/>
            </w:r>
            <w:r w:rsidRPr="00BE749D">
              <w:rPr>
                <w:rStyle w:val="Hyperlink"/>
                <w:noProof/>
              </w:rPr>
              <w:t>Internal BGP: (Full configuration in Appendix)</w:t>
            </w:r>
            <w:r>
              <w:rPr>
                <w:noProof/>
                <w:webHidden/>
              </w:rPr>
              <w:tab/>
            </w:r>
            <w:r>
              <w:rPr>
                <w:noProof/>
                <w:webHidden/>
              </w:rPr>
              <w:fldChar w:fldCharType="begin"/>
            </w:r>
            <w:r>
              <w:rPr>
                <w:noProof/>
                <w:webHidden/>
              </w:rPr>
              <w:instrText xml:space="preserve"> PAGEREF _Toc484414612 \h </w:instrText>
            </w:r>
            <w:r>
              <w:rPr>
                <w:noProof/>
                <w:webHidden/>
              </w:rPr>
            </w:r>
            <w:r>
              <w:rPr>
                <w:noProof/>
                <w:webHidden/>
              </w:rPr>
              <w:fldChar w:fldCharType="separate"/>
            </w:r>
            <w:r w:rsidR="00C51BFD">
              <w:rPr>
                <w:noProof/>
                <w:webHidden/>
              </w:rPr>
              <w:t>39</w:t>
            </w:r>
            <w:r>
              <w:rPr>
                <w:noProof/>
                <w:webHidden/>
              </w:rPr>
              <w:fldChar w:fldCharType="end"/>
            </w:r>
          </w:hyperlink>
        </w:p>
        <w:p w14:paraId="50A3EF2C" w14:textId="4B67EB00"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13" w:history="1">
            <w:r w:rsidRPr="00BE749D">
              <w:rPr>
                <w:rStyle w:val="Hyperlink"/>
                <w:noProof/>
              </w:rPr>
              <w:t>3.6.7</w:t>
            </w:r>
            <w:r>
              <w:rPr>
                <w:rFonts w:asciiTheme="minorHAnsi" w:eastAsiaTheme="minorEastAsia" w:hAnsiTheme="minorHAnsi" w:cstheme="minorBidi"/>
                <w:noProof/>
                <w:sz w:val="22"/>
                <w:szCs w:val="22"/>
                <w:lang w:val="da-DK"/>
              </w:rPr>
              <w:tab/>
            </w:r>
            <w:r w:rsidRPr="00BE749D">
              <w:rPr>
                <w:rStyle w:val="Hyperlink"/>
                <w:noProof/>
              </w:rPr>
              <w:t>External BGP: (Full configuration in Appendix)</w:t>
            </w:r>
            <w:r>
              <w:rPr>
                <w:noProof/>
                <w:webHidden/>
              </w:rPr>
              <w:tab/>
            </w:r>
            <w:r>
              <w:rPr>
                <w:noProof/>
                <w:webHidden/>
              </w:rPr>
              <w:fldChar w:fldCharType="begin"/>
            </w:r>
            <w:r>
              <w:rPr>
                <w:noProof/>
                <w:webHidden/>
              </w:rPr>
              <w:instrText xml:space="preserve"> PAGEREF _Toc484414613 \h </w:instrText>
            </w:r>
            <w:r>
              <w:rPr>
                <w:noProof/>
                <w:webHidden/>
              </w:rPr>
            </w:r>
            <w:r>
              <w:rPr>
                <w:noProof/>
                <w:webHidden/>
              </w:rPr>
              <w:fldChar w:fldCharType="separate"/>
            </w:r>
            <w:r w:rsidR="00C51BFD">
              <w:rPr>
                <w:noProof/>
                <w:webHidden/>
              </w:rPr>
              <w:t>41</w:t>
            </w:r>
            <w:r>
              <w:rPr>
                <w:noProof/>
                <w:webHidden/>
              </w:rPr>
              <w:fldChar w:fldCharType="end"/>
            </w:r>
          </w:hyperlink>
        </w:p>
        <w:p w14:paraId="3C1B46C6" w14:textId="1AB9AF8C"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14" w:history="1">
            <w:r w:rsidRPr="00BE749D">
              <w:rPr>
                <w:rStyle w:val="Hyperlink"/>
                <w:noProof/>
              </w:rPr>
              <w:t>3.6.8</w:t>
            </w:r>
            <w:r>
              <w:rPr>
                <w:rFonts w:asciiTheme="minorHAnsi" w:eastAsiaTheme="minorEastAsia" w:hAnsiTheme="minorHAnsi" w:cstheme="minorBidi"/>
                <w:noProof/>
                <w:sz w:val="22"/>
                <w:szCs w:val="22"/>
                <w:lang w:val="da-DK"/>
              </w:rPr>
              <w:tab/>
            </w:r>
            <w:r w:rsidRPr="00BE749D">
              <w:rPr>
                <w:rStyle w:val="Hyperlink"/>
                <w:noProof/>
              </w:rPr>
              <w:t>Problems with BGP</w:t>
            </w:r>
            <w:r>
              <w:rPr>
                <w:noProof/>
                <w:webHidden/>
              </w:rPr>
              <w:tab/>
            </w:r>
            <w:r>
              <w:rPr>
                <w:noProof/>
                <w:webHidden/>
              </w:rPr>
              <w:fldChar w:fldCharType="begin"/>
            </w:r>
            <w:r>
              <w:rPr>
                <w:noProof/>
                <w:webHidden/>
              </w:rPr>
              <w:instrText xml:space="preserve"> PAGEREF _Toc484414614 \h </w:instrText>
            </w:r>
            <w:r>
              <w:rPr>
                <w:noProof/>
                <w:webHidden/>
              </w:rPr>
            </w:r>
            <w:r>
              <w:rPr>
                <w:noProof/>
                <w:webHidden/>
              </w:rPr>
              <w:fldChar w:fldCharType="separate"/>
            </w:r>
            <w:r w:rsidR="00C51BFD">
              <w:rPr>
                <w:noProof/>
                <w:webHidden/>
              </w:rPr>
              <w:t>41</w:t>
            </w:r>
            <w:r>
              <w:rPr>
                <w:noProof/>
                <w:webHidden/>
              </w:rPr>
              <w:fldChar w:fldCharType="end"/>
            </w:r>
          </w:hyperlink>
        </w:p>
        <w:p w14:paraId="7D76E0F5" w14:textId="18415C43"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15" w:history="1">
            <w:r w:rsidRPr="00BE749D">
              <w:rPr>
                <w:rStyle w:val="Hyperlink"/>
                <w:noProof/>
              </w:rPr>
              <w:t>3.6.9</w:t>
            </w:r>
            <w:r>
              <w:rPr>
                <w:rFonts w:asciiTheme="minorHAnsi" w:eastAsiaTheme="minorEastAsia" w:hAnsiTheme="minorHAnsi" w:cstheme="minorBidi"/>
                <w:noProof/>
                <w:sz w:val="22"/>
                <w:szCs w:val="22"/>
                <w:lang w:val="da-DK"/>
              </w:rPr>
              <w:tab/>
            </w:r>
            <w:r w:rsidRPr="00BE749D">
              <w:rPr>
                <w:rStyle w:val="Hyperlink"/>
                <w:noProof/>
              </w:rPr>
              <w:t>Route Reflector</w:t>
            </w:r>
            <w:r>
              <w:rPr>
                <w:noProof/>
                <w:webHidden/>
              </w:rPr>
              <w:tab/>
            </w:r>
            <w:r>
              <w:rPr>
                <w:noProof/>
                <w:webHidden/>
              </w:rPr>
              <w:fldChar w:fldCharType="begin"/>
            </w:r>
            <w:r>
              <w:rPr>
                <w:noProof/>
                <w:webHidden/>
              </w:rPr>
              <w:instrText xml:space="preserve"> PAGEREF _Toc484414615 \h </w:instrText>
            </w:r>
            <w:r>
              <w:rPr>
                <w:noProof/>
                <w:webHidden/>
              </w:rPr>
            </w:r>
            <w:r>
              <w:rPr>
                <w:noProof/>
                <w:webHidden/>
              </w:rPr>
              <w:fldChar w:fldCharType="separate"/>
            </w:r>
            <w:r w:rsidR="00C51BFD">
              <w:rPr>
                <w:noProof/>
                <w:webHidden/>
              </w:rPr>
              <w:t>42</w:t>
            </w:r>
            <w:r>
              <w:rPr>
                <w:noProof/>
                <w:webHidden/>
              </w:rPr>
              <w:fldChar w:fldCharType="end"/>
            </w:r>
          </w:hyperlink>
        </w:p>
        <w:p w14:paraId="54A11EB3" w14:textId="4612A20F"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16" w:history="1">
            <w:r w:rsidRPr="00BE749D">
              <w:rPr>
                <w:rStyle w:val="Hyperlink"/>
                <w:noProof/>
              </w:rPr>
              <w:t>3.6.10</w:t>
            </w:r>
            <w:r>
              <w:rPr>
                <w:rFonts w:asciiTheme="minorHAnsi" w:eastAsiaTheme="minorEastAsia" w:hAnsiTheme="minorHAnsi" w:cstheme="minorBidi"/>
                <w:noProof/>
                <w:sz w:val="22"/>
                <w:szCs w:val="22"/>
                <w:lang w:val="da-DK"/>
              </w:rPr>
              <w:tab/>
            </w:r>
            <w:r w:rsidRPr="00BE749D">
              <w:rPr>
                <w:rStyle w:val="Hyperlink"/>
                <w:noProof/>
              </w:rPr>
              <w:t>Proofs, monitoring and troubleshooting</w:t>
            </w:r>
            <w:r>
              <w:rPr>
                <w:noProof/>
                <w:webHidden/>
              </w:rPr>
              <w:tab/>
            </w:r>
            <w:r>
              <w:rPr>
                <w:noProof/>
                <w:webHidden/>
              </w:rPr>
              <w:fldChar w:fldCharType="begin"/>
            </w:r>
            <w:r>
              <w:rPr>
                <w:noProof/>
                <w:webHidden/>
              </w:rPr>
              <w:instrText xml:space="preserve"> PAGEREF _Toc484414616 \h </w:instrText>
            </w:r>
            <w:r>
              <w:rPr>
                <w:noProof/>
                <w:webHidden/>
              </w:rPr>
            </w:r>
            <w:r>
              <w:rPr>
                <w:noProof/>
                <w:webHidden/>
              </w:rPr>
              <w:fldChar w:fldCharType="separate"/>
            </w:r>
            <w:r w:rsidR="00C51BFD">
              <w:rPr>
                <w:noProof/>
                <w:webHidden/>
              </w:rPr>
              <w:t>42</w:t>
            </w:r>
            <w:r>
              <w:rPr>
                <w:noProof/>
                <w:webHidden/>
              </w:rPr>
              <w:fldChar w:fldCharType="end"/>
            </w:r>
          </w:hyperlink>
        </w:p>
        <w:p w14:paraId="44239111" w14:textId="5162B11B"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17" w:history="1">
            <w:r w:rsidRPr="00BE749D">
              <w:rPr>
                <w:rStyle w:val="Hyperlink"/>
                <w:noProof/>
              </w:rPr>
              <w:t>3.6.11</w:t>
            </w:r>
            <w:r>
              <w:rPr>
                <w:rFonts w:asciiTheme="minorHAnsi" w:eastAsiaTheme="minorEastAsia" w:hAnsiTheme="minorHAnsi" w:cstheme="minorBidi"/>
                <w:noProof/>
                <w:sz w:val="22"/>
                <w:szCs w:val="22"/>
                <w:lang w:val="da-DK"/>
              </w:rPr>
              <w:tab/>
            </w:r>
            <w:r w:rsidRPr="00BE749D">
              <w:rPr>
                <w:rStyle w:val="Hyperlink"/>
                <w:noProof/>
              </w:rPr>
              <w:t>Sources:</w:t>
            </w:r>
            <w:r>
              <w:rPr>
                <w:noProof/>
                <w:webHidden/>
              </w:rPr>
              <w:tab/>
            </w:r>
            <w:r>
              <w:rPr>
                <w:noProof/>
                <w:webHidden/>
              </w:rPr>
              <w:fldChar w:fldCharType="begin"/>
            </w:r>
            <w:r>
              <w:rPr>
                <w:noProof/>
                <w:webHidden/>
              </w:rPr>
              <w:instrText xml:space="preserve"> PAGEREF _Toc484414617 \h </w:instrText>
            </w:r>
            <w:r>
              <w:rPr>
                <w:noProof/>
                <w:webHidden/>
              </w:rPr>
            </w:r>
            <w:r>
              <w:rPr>
                <w:noProof/>
                <w:webHidden/>
              </w:rPr>
              <w:fldChar w:fldCharType="separate"/>
            </w:r>
            <w:r w:rsidR="00C51BFD">
              <w:rPr>
                <w:noProof/>
                <w:webHidden/>
              </w:rPr>
              <w:t>44</w:t>
            </w:r>
            <w:r>
              <w:rPr>
                <w:noProof/>
                <w:webHidden/>
              </w:rPr>
              <w:fldChar w:fldCharType="end"/>
            </w:r>
          </w:hyperlink>
        </w:p>
        <w:p w14:paraId="2381236D" w14:textId="4609099D"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618" w:history="1">
            <w:r w:rsidRPr="00BE749D">
              <w:rPr>
                <w:rStyle w:val="Hyperlink"/>
                <w:noProof/>
              </w:rPr>
              <w:t>3.7</w:t>
            </w:r>
            <w:r>
              <w:rPr>
                <w:rFonts w:asciiTheme="minorHAnsi" w:eastAsiaTheme="minorEastAsia" w:hAnsiTheme="minorHAnsi" w:cstheme="minorBidi"/>
                <w:noProof/>
                <w:sz w:val="22"/>
                <w:szCs w:val="22"/>
                <w:lang w:val="da-DK"/>
              </w:rPr>
              <w:tab/>
            </w:r>
            <w:r w:rsidRPr="00BE749D">
              <w:rPr>
                <w:rStyle w:val="Hyperlink"/>
                <w:noProof/>
              </w:rPr>
              <w:t>Route Re-Distribution (BGP/OSPF)</w:t>
            </w:r>
            <w:r>
              <w:rPr>
                <w:noProof/>
                <w:webHidden/>
              </w:rPr>
              <w:tab/>
            </w:r>
            <w:r>
              <w:rPr>
                <w:noProof/>
                <w:webHidden/>
              </w:rPr>
              <w:fldChar w:fldCharType="begin"/>
            </w:r>
            <w:r>
              <w:rPr>
                <w:noProof/>
                <w:webHidden/>
              </w:rPr>
              <w:instrText xml:space="preserve"> PAGEREF _Toc484414618 \h </w:instrText>
            </w:r>
            <w:r>
              <w:rPr>
                <w:noProof/>
                <w:webHidden/>
              </w:rPr>
            </w:r>
            <w:r>
              <w:rPr>
                <w:noProof/>
                <w:webHidden/>
              </w:rPr>
              <w:fldChar w:fldCharType="separate"/>
            </w:r>
            <w:r w:rsidR="00C51BFD">
              <w:rPr>
                <w:noProof/>
                <w:webHidden/>
              </w:rPr>
              <w:t>45</w:t>
            </w:r>
            <w:r>
              <w:rPr>
                <w:noProof/>
                <w:webHidden/>
              </w:rPr>
              <w:fldChar w:fldCharType="end"/>
            </w:r>
          </w:hyperlink>
        </w:p>
        <w:p w14:paraId="2C38D5CE" w14:textId="3BDB65A3" w:rsidR="00EE2F40" w:rsidRDefault="00EE2F40">
          <w:pPr>
            <w:pStyle w:val="Indholdsfortegnelse1"/>
            <w:rPr>
              <w:rFonts w:asciiTheme="minorHAnsi" w:eastAsiaTheme="minorEastAsia" w:hAnsiTheme="minorHAnsi" w:cstheme="minorBidi"/>
              <w:noProof/>
              <w:sz w:val="22"/>
              <w:szCs w:val="22"/>
              <w:lang w:val="da-DK"/>
            </w:rPr>
          </w:pPr>
          <w:hyperlink w:anchor="_Toc484414619" w:history="1">
            <w:r w:rsidRPr="00BE749D">
              <w:rPr>
                <w:rStyle w:val="Hyperlink"/>
                <w:noProof/>
              </w:rPr>
              <w:t>4</w:t>
            </w:r>
            <w:r>
              <w:rPr>
                <w:rFonts w:asciiTheme="minorHAnsi" w:eastAsiaTheme="minorEastAsia" w:hAnsiTheme="minorHAnsi" w:cstheme="minorBidi"/>
                <w:noProof/>
                <w:sz w:val="22"/>
                <w:szCs w:val="22"/>
                <w:lang w:val="da-DK"/>
              </w:rPr>
              <w:tab/>
            </w:r>
            <w:r w:rsidRPr="00BE749D">
              <w:rPr>
                <w:rStyle w:val="Hyperlink"/>
                <w:noProof/>
              </w:rPr>
              <w:t>Security</w:t>
            </w:r>
            <w:r>
              <w:rPr>
                <w:noProof/>
                <w:webHidden/>
              </w:rPr>
              <w:tab/>
            </w:r>
            <w:r>
              <w:rPr>
                <w:noProof/>
                <w:webHidden/>
              </w:rPr>
              <w:fldChar w:fldCharType="begin"/>
            </w:r>
            <w:r>
              <w:rPr>
                <w:noProof/>
                <w:webHidden/>
              </w:rPr>
              <w:instrText xml:space="preserve"> PAGEREF _Toc484414619 \h </w:instrText>
            </w:r>
            <w:r>
              <w:rPr>
                <w:noProof/>
                <w:webHidden/>
              </w:rPr>
            </w:r>
            <w:r>
              <w:rPr>
                <w:noProof/>
                <w:webHidden/>
              </w:rPr>
              <w:fldChar w:fldCharType="separate"/>
            </w:r>
            <w:r w:rsidR="00C51BFD">
              <w:rPr>
                <w:noProof/>
                <w:webHidden/>
              </w:rPr>
              <w:t>46</w:t>
            </w:r>
            <w:r>
              <w:rPr>
                <w:noProof/>
                <w:webHidden/>
              </w:rPr>
              <w:fldChar w:fldCharType="end"/>
            </w:r>
          </w:hyperlink>
        </w:p>
        <w:p w14:paraId="1B6F0512" w14:textId="51A6DD66"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620" w:history="1">
            <w:r w:rsidRPr="00BE749D">
              <w:rPr>
                <w:rStyle w:val="Hyperlink"/>
                <w:noProof/>
              </w:rPr>
              <w:t>4.1</w:t>
            </w:r>
            <w:r>
              <w:rPr>
                <w:rFonts w:asciiTheme="minorHAnsi" w:eastAsiaTheme="minorEastAsia" w:hAnsiTheme="minorHAnsi" w:cstheme="minorBidi"/>
                <w:noProof/>
                <w:sz w:val="22"/>
                <w:szCs w:val="22"/>
                <w:lang w:val="da-DK"/>
              </w:rPr>
              <w:tab/>
            </w:r>
            <w:r w:rsidRPr="00BE749D">
              <w:rPr>
                <w:rStyle w:val="Hyperlink"/>
                <w:noProof/>
              </w:rPr>
              <w:t>Routing Policies</w:t>
            </w:r>
            <w:r>
              <w:rPr>
                <w:noProof/>
                <w:webHidden/>
              </w:rPr>
              <w:tab/>
            </w:r>
            <w:r>
              <w:rPr>
                <w:noProof/>
                <w:webHidden/>
              </w:rPr>
              <w:fldChar w:fldCharType="begin"/>
            </w:r>
            <w:r>
              <w:rPr>
                <w:noProof/>
                <w:webHidden/>
              </w:rPr>
              <w:instrText xml:space="preserve"> PAGEREF _Toc484414620 \h </w:instrText>
            </w:r>
            <w:r>
              <w:rPr>
                <w:noProof/>
                <w:webHidden/>
              </w:rPr>
            </w:r>
            <w:r>
              <w:rPr>
                <w:noProof/>
                <w:webHidden/>
              </w:rPr>
              <w:fldChar w:fldCharType="separate"/>
            </w:r>
            <w:r w:rsidR="00C51BFD">
              <w:rPr>
                <w:noProof/>
                <w:webHidden/>
              </w:rPr>
              <w:t>46</w:t>
            </w:r>
            <w:r>
              <w:rPr>
                <w:noProof/>
                <w:webHidden/>
              </w:rPr>
              <w:fldChar w:fldCharType="end"/>
            </w:r>
          </w:hyperlink>
        </w:p>
        <w:p w14:paraId="0D225716" w14:textId="524C7A1A"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21" w:history="1">
            <w:r w:rsidRPr="00BE749D">
              <w:rPr>
                <w:rStyle w:val="Hyperlink"/>
                <w:noProof/>
              </w:rPr>
              <w:t>4.1.1</w:t>
            </w:r>
            <w:r>
              <w:rPr>
                <w:rFonts w:asciiTheme="minorHAnsi" w:eastAsiaTheme="minorEastAsia" w:hAnsiTheme="minorHAnsi" w:cstheme="minorBidi"/>
                <w:noProof/>
                <w:sz w:val="22"/>
                <w:szCs w:val="22"/>
                <w:lang w:val="da-DK"/>
              </w:rPr>
              <w:tab/>
            </w:r>
            <w:r w:rsidRPr="00BE749D">
              <w:rPr>
                <w:rStyle w:val="Hyperlink"/>
                <w:noProof/>
              </w:rPr>
              <w:t>Default Routing Policies</w:t>
            </w:r>
            <w:r>
              <w:rPr>
                <w:noProof/>
                <w:webHidden/>
              </w:rPr>
              <w:tab/>
            </w:r>
            <w:r>
              <w:rPr>
                <w:noProof/>
                <w:webHidden/>
              </w:rPr>
              <w:fldChar w:fldCharType="begin"/>
            </w:r>
            <w:r>
              <w:rPr>
                <w:noProof/>
                <w:webHidden/>
              </w:rPr>
              <w:instrText xml:space="preserve"> PAGEREF _Toc484414621 \h </w:instrText>
            </w:r>
            <w:r>
              <w:rPr>
                <w:noProof/>
                <w:webHidden/>
              </w:rPr>
            </w:r>
            <w:r>
              <w:rPr>
                <w:noProof/>
                <w:webHidden/>
              </w:rPr>
              <w:fldChar w:fldCharType="separate"/>
            </w:r>
            <w:r w:rsidR="00C51BFD">
              <w:rPr>
                <w:noProof/>
                <w:webHidden/>
              </w:rPr>
              <w:t>47</w:t>
            </w:r>
            <w:r>
              <w:rPr>
                <w:noProof/>
                <w:webHidden/>
              </w:rPr>
              <w:fldChar w:fldCharType="end"/>
            </w:r>
          </w:hyperlink>
        </w:p>
        <w:p w14:paraId="7973AEC5" w14:textId="09C40B3E"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22" w:history="1">
            <w:r w:rsidRPr="00BE749D">
              <w:rPr>
                <w:rStyle w:val="Hyperlink"/>
                <w:noProof/>
              </w:rPr>
              <w:t>4.1.2</w:t>
            </w:r>
            <w:r>
              <w:rPr>
                <w:rFonts w:asciiTheme="minorHAnsi" w:eastAsiaTheme="minorEastAsia" w:hAnsiTheme="minorHAnsi" w:cstheme="minorBidi"/>
                <w:noProof/>
                <w:sz w:val="22"/>
                <w:szCs w:val="22"/>
                <w:lang w:val="da-DK"/>
              </w:rPr>
              <w:tab/>
            </w:r>
            <w:r w:rsidRPr="00BE749D">
              <w:rPr>
                <w:rStyle w:val="Hyperlink"/>
                <w:noProof/>
              </w:rPr>
              <w:t>Routing Policy Flow:</w:t>
            </w:r>
            <w:r>
              <w:rPr>
                <w:noProof/>
                <w:webHidden/>
              </w:rPr>
              <w:tab/>
            </w:r>
            <w:r>
              <w:rPr>
                <w:noProof/>
                <w:webHidden/>
              </w:rPr>
              <w:fldChar w:fldCharType="begin"/>
            </w:r>
            <w:r>
              <w:rPr>
                <w:noProof/>
                <w:webHidden/>
              </w:rPr>
              <w:instrText xml:space="preserve"> PAGEREF _Toc484414622 \h </w:instrText>
            </w:r>
            <w:r>
              <w:rPr>
                <w:noProof/>
                <w:webHidden/>
              </w:rPr>
            </w:r>
            <w:r>
              <w:rPr>
                <w:noProof/>
                <w:webHidden/>
              </w:rPr>
              <w:fldChar w:fldCharType="separate"/>
            </w:r>
            <w:r w:rsidR="00C51BFD">
              <w:rPr>
                <w:noProof/>
                <w:webHidden/>
              </w:rPr>
              <w:t>47</w:t>
            </w:r>
            <w:r>
              <w:rPr>
                <w:noProof/>
                <w:webHidden/>
              </w:rPr>
              <w:fldChar w:fldCharType="end"/>
            </w:r>
          </w:hyperlink>
        </w:p>
        <w:p w14:paraId="6604BC37" w14:textId="5281B265"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23" w:history="1">
            <w:r w:rsidRPr="00BE749D">
              <w:rPr>
                <w:rStyle w:val="Hyperlink"/>
                <w:noProof/>
              </w:rPr>
              <w:t>4.1.3</w:t>
            </w:r>
            <w:r>
              <w:rPr>
                <w:rFonts w:asciiTheme="minorHAnsi" w:eastAsiaTheme="minorEastAsia" w:hAnsiTheme="minorHAnsi" w:cstheme="minorBidi"/>
                <w:noProof/>
                <w:sz w:val="22"/>
                <w:szCs w:val="22"/>
                <w:lang w:val="da-DK"/>
              </w:rPr>
              <w:tab/>
            </w:r>
            <w:r w:rsidRPr="00BE749D">
              <w:rPr>
                <w:rStyle w:val="Hyperlink"/>
                <w:noProof/>
              </w:rPr>
              <w:t>Sources:</w:t>
            </w:r>
            <w:r>
              <w:rPr>
                <w:noProof/>
                <w:webHidden/>
              </w:rPr>
              <w:tab/>
            </w:r>
            <w:r>
              <w:rPr>
                <w:noProof/>
                <w:webHidden/>
              </w:rPr>
              <w:fldChar w:fldCharType="begin"/>
            </w:r>
            <w:r>
              <w:rPr>
                <w:noProof/>
                <w:webHidden/>
              </w:rPr>
              <w:instrText xml:space="preserve"> PAGEREF _Toc484414623 \h </w:instrText>
            </w:r>
            <w:r>
              <w:rPr>
                <w:noProof/>
                <w:webHidden/>
              </w:rPr>
            </w:r>
            <w:r>
              <w:rPr>
                <w:noProof/>
                <w:webHidden/>
              </w:rPr>
              <w:fldChar w:fldCharType="separate"/>
            </w:r>
            <w:r w:rsidR="00C51BFD">
              <w:rPr>
                <w:noProof/>
                <w:webHidden/>
              </w:rPr>
              <w:t>49</w:t>
            </w:r>
            <w:r>
              <w:rPr>
                <w:noProof/>
                <w:webHidden/>
              </w:rPr>
              <w:fldChar w:fldCharType="end"/>
            </w:r>
          </w:hyperlink>
        </w:p>
        <w:p w14:paraId="5EB58589" w14:textId="72993993"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624" w:history="1">
            <w:r w:rsidRPr="00BE749D">
              <w:rPr>
                <w:rStyle w:val="Hyperlink"/>
                <w:noProof/>
              </w:rPr>
              <w:t>4.2</w:t>
            </w:r>
            <w:r>
              <w:rPr>
                <w:rFonts w:asciiTheme="minorHAnsi" w:eastAsiaTheme="minorEastAsia" w:hAnsiTheme="minorHAnsi" w:cstheme="minorBidi"/>
                <w:noProof/>
                <w:sz w:val="22"/>
                <w:szCs w:val="22"/>
                <w:lang w:val="da-DK"/>
              </w:rPr>
              <w:tab/>
            </w:r>
            <w:r w:rsidRPr="00BE749D">
              <w:rPr>
                <w:rStyle w:val="Hyperlink"/>
                <w:noProof/>
              </w:rPr>
              <w:t>Route Redistribution</w:t>
            </w:r>
            <w:r>
              <w:rPr>
                <w:noProof/>
                <w:webHidden/>
              </w:rPr>
              <w:tab/>
            </w:r>
            <w:r>
              <w:rPr>
                <w:noProof/>
                <w:webHidden/>
              </w:rPr>
              <w:fldChar w:fldCharType="begin"/>
            </w:r>
            <w:r>
              <w:rPr>
                <w:noProof/>
                <w:webHidden/>
              </w:rPr>
              <w:instrText xml:space="preserve"> PAGEREF _Toc484414624 \h </w:instrText>
            </w:r>
            <w:r>
              <w:rPr>
                <w:noProof/>
                <w:webHidden/>
              </w:rPr>
            </w:r>
            <w:r>
              <w:rPr>
                <w:noProof/>
                <w:webHidden/>
              </w:rPr>
              <w:fldChar w:fldCharType="separate"/>
            </w:r>
            <w:r w:rsidR="00C51BFD">
              <w:rPr>
                <w:noProof/>
                <w:webHidden/>
              </w:rPr>
              <w:t>49</w:t>
            </w:r>
            <w:r>
              <w:rPr>
                <w:noProof/>
                <w:webHidden/>
              </w:rPr>
              <w:fldChar w:fldCharType="end"/>
            </w:r>
          </w:hyperlink>
        </w:p>
        <w:p w14:paraId="74D0C6C3" w14:textId="48E5E817" w:rsidR="00EE2F40" w:rsidRDefault="00EE2F40">
          <w:pPr>
            <w:pStyle w:val="Indholdsfortegnelse2"/>
            <w:tabs>
              <w:tab w:val="right" w:leader="dot" w:pos="9628"/>
            </w:tabs>
            <w:rPr>
              <w:rFonts w:asciiTheme="minorHAnsi" w:eastAsiaTheme="minorEastAsia" w:hAnsiTheme="minorHAnsi" w:cstheme="minorBidi"/>
              <w:noProof/>
              <w:sz w:val="22"/>
              <w:szCs w:val="22"/>
              <w:lang w:val="da-DK"/>
            </w:rPr>
          </w:pPr>
          <w:hyperlink w:anchor="_Toc484414625" w:history="1">
            <w:r w:rsidRPr="00BE749D">
              <w:rPr>
                <w:rStyle w:val="Hyperlink"/>
                <w:noProof/>
              </w:rPr>
              <w:t>Importing or Exporting Protocol</w:t>
            </w:r>
            <w:r>
              <w:rPr>
                <w:noProof/>
                <w:webHidden/>
              </w:rPr>
              <w:tab/>
            </w:r>
            <w:r>
              <w:rPr>
                <w:noProof/>
                <w:webHidden/>
              </w:rPr>
              <w:fldChar w:fldCharType="begin"/>
            </w:r>
            <w:r>
              <w:rPr>
                <w:noProof/>
                <w:webHidden/>
              </w:rPr>
              <w:instrText xml:space="preserve"> PAGEREF _Toc484414625 \h </w:instrText>
            </w:r>
            <w:r>
              <w:rPr>
                <w:noProof/>
                <w:webHidden/>
              </w:rPr>
            </w:r>
            <w:r>
              <w:rPr>
                <w:noProof/>
                <w:webHidden/>
              </w:rPr>
              <w:fldChar w:fldCharType="separate"/>
            </w:r>
            <w:r w:rsidR="00C51BFD">
              <w:rPr>
                <w:noProof/>
                <w:webHidden/>
              </w:rPr>
              <w:t>49</w:t>
            </w:r>
            <w:r>
              <w:rPr>
                <w:noProof/>
                <w:webHidden/>
              </w:rPr>
              <w:fldChar w:fldCharType="end"/>
            </w:r>
          </w:hyperlink>
        </w:p>
        <w:p w14:paraId="0866198F" w14:textId="6EE7733E" w:rsidR="00EE2F40" w:rsidRDefault="00EE2F40">
          <w:pPr>
            <w:pStyle w:val="Indholdsfortegnelse2"/>
            <w:tabs>
              <w:tab w:val="right" w:leader="dot" w:pos="9628"/>
            </w:tabs>
            <w:rPr>
              <w:rFonts w:asciiTheme="minorHAnsi" w:eastAsiaTheme="minorEastAsia" w:hAnsiTheme="minorHAnsi" w:cstheme="minorBidi"/>
              <w:noProof/>
              <w:sz w:val="22"/>
              <w:szCs w:val="22"/>
              <w:lang w:val="da-DK"/>
            </w:rPr>
          </w:pPr>
          <w:hyperlink w:anchor="_Toc484414626" w:history="1">
            <w:r w:rsidRPr="00BE749D">
              <w:rPr>
                <w:rStyle w:val="Hyperlink"/>
                <w:noProof/>
              </w:rPr>
              <w:t>Default Import Policy</w:t>
            </w:r>
            <w:r>
              <w:rPr>
                <w:noProof/>
                <w:webHidden/>
              </w:rPr>
              <w:tab/>
            </w:r>
            <w:r>
              <w:rPr>
                <w:noProof/>
                <w:webHidden/>
              </w:rPr>
              <w:fldChar w:fldCharType="begin"/>
            </w:r>
            <w:r>
              <w:rPr>
                <w:noProof/>
                <w:webHidden/>
              </w:rPr>
              <w:instrText xml:space="preserve"> PAGEREF _Toc484414626 \h </w:instrText>
            </w:r>
            <w:r>
              <w:rPr>
                <w:noProof/>
                <w:webHidden/>
              </w:rPr>
            </w:r>
            <w:r>
              <w:rPr>
                <w:noProof/>
                <w:webHidden/>
              </w:rPr>
              <w:fldChar w:fldCharType="separate"/>
            </w:r>
            <w:r w:rsidR="00C51BFD">
              <w:rPr>
                <w:noProof/>
                <w:webHidden/>
              </w:rPr>
              <w:t>49</w:t>
            </w:r>
            <w:r>
              <w:rPr>
                <w:noProof/>
                <w:webHidden/>
              </w:rPr>
              <w:fldChar w:fldCharType="end"/>
            </w:r>
          </w:hyperlink>
        </w:p>
        <w:p w14:paraId="4FEF3A05" w14:textId="016523C1" w:rsidR="00EE2F40" w:rsidRDefault="00EE2F40">
          <w:pPr>
            <w:pStyle w:val="Indholdsfortegnelse2"/>
            <w:tabs>
              <w:tab w:val="right" w:leader="dot" w:pos="9628"/>
            </w:tabs>
            <w:rPr>
              <w:rFonts w:asciiTheme="minorHAnsi" w:eastAsiaTheme="minorEastAsia" w:hAnsiTheme="minorHAnsi" w:cstheme="minorBidi"/>
              <w:noProof/>
              <w:sz w:val="22"/>
              <w:szCs w:val="22"/>
              <w:lang w:val="da-DK"/>
            </w:rPr>
          </w:pPr>
          <w:hyperlink w:anchor="_Toc484414627" w:history="1">
            <w:r w:rsidRPr="00BE749D">
              <w:rPr>
                <w:rStyle w:val="Hyperlink"/>
                <w:noProof/>
              </w:rPr>
              <w:t>Default Export Policy</w:t>
            </w:r>
            <w:r>
              <w:rPr>
                <w:noProof/>
                <w:webHidden/>
              </w:rPr>
              <w:tab/>
            </w:r>
            <w:r>
              <w:rPr>
                <w:noProof/>
                <w:webHidden/>
              </w:rPr>
              <w:fldChar w:fldCharType="begin"/>
            </w:r>
            <w:r>
              <w:rPr>
                <w:noProof/>
                <w:webHidden/>
              </w:rPr>
              <w:instrText xml:space="preserve"> PAGEREF _Toc484414627 \h </w:instrText>
            </w:r>
            <w:r>
              <w:rPr>
                <w:noProof/>
                <w:webHidden/>
              </w:rPr>
            </w:r>
            <w:r>
              <w:rPr>
                <w:noProof/>
                <w:webHidden/>
              </w:rPr>
              <w:fldChar w:fldCharType="separate"/>
            </w:r>
            <w:r w:rsidR="00C51BFD">
              <w:rPr>
                <w:noProof/>
                <w:webHidden/>
              </w:rPr>
              <w:t>49</w:t>
            </w:r>
            <w:r>
              <w:rPr>
                <w:noProof/>
                <w:webHidden/>
              </w:rPr>
              <w:fldChar w:fldCharType="end"/>
            </w:r>
          </w:hyperlink>
        </w:p>
        <w:p w14:paraId="2791BF10" w14:textId="0547259D"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628" w:history="1">
            <w:r w:rsidRPr="00BE749D">
              <w:rPr>
                <w:rStyle w:val="Hyperlink"/>
                <w:noProof/>
              </w:rPr>
              <w:t>4.3</w:t>
            </w:r>
            <w:r>
              <w:rPr>
                <w:rFonts w:asciiTheme="minorHAnsi" w:eastAsiaTheme="minorEastAsia" w:hAnsiTheme="minorHAnsi" w:cstheme="minorBidi"/>
                <w:noProof/>
                <w:sz w:val="22"/>
                <w:szCs w:val="22"/>
                <w:lang w:val="da-DK"/>
              </w:rPr>
              <w:tab/>
            </w:r>
            <w:r w:rsidRPr="00BE749D">
              <w:rPr>
                <w:rStyle w:val="Hyperlink"/>
                <w:noProof/>
              </w:rPr>
              <w:t>RE/PFE</w:t>
            </w:r>
            <w:r>
              <w:rPr>
                <w:noProof/>
                <w:webHidden/>
              </w:rPr>
              <w:tab/>
            </w:r>
            <w:r>
              <w:rPr>
                <w:noProof/>
                <w:webHidden/>
              </w:rPr>
              <w:fldChar w:fldCharType="begin"/>
            </w:r>
            <w:r>
              <w:rPr>
                <w:noProof/>
                <w:webHidden/>
              </w:rPr>
              <w:instrText xml:space="preserve"> PAGEREF _Toc484414628 \h </w:instrText>
            </w:r>
            <w:r>
              <w:rPr>
                <w:noProof/>
                <w:webHidden/>
              </w:rPr>
            </w:r>
            <w:r>
              <w:rPr>
                <w:noProof/>
                <w:webHidden/>
              </w:rPr>
              <w:fldChar w:fldCharType="separate"/>
            </w:r>
            <w:r w:rsidR="00C51BFD">
              <w:rPr>
                <w:noProof/>
                <w:webHidden/>
              </w:rPr>
              <w:t>51</w:t>
            </w:r>
            <w:r>
              <w:rPr>
                <w:noProof/>
                <w:webHidden/>
              </w:rPr>
              <w:fldChar w:fldCharType="end"/>
            </w:r>
          </w:hyperlink>
        </w:p>
        <w:p w14:paraId="1D5B9C36" w14:textId="1CE90FA6"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629" w:history="1">
            <w:r w:rsidRPr="00BE749D">
              <w:rPr>
                <w:rStyle w:val="Hyperlink"/>
                <w:noProof/>
              </w:rPr>
              <w:t>4.4</w:t>
            </w:r>
            <w:r>
              <w:rPr>
                <w:rFonts w:asciiTheme="minorHAnsi" w:eastAsiaTheme="minorEastAsia" w:hAnsiTheme="minorHAnsi" w:cstheme="minorBidi"/>
                <w:noProof/>
                <w:sz w:val="22"/>
                <w:szCs w:val="22"/>
                <w:lang w:val="da-DK"/>
              </w:rPr>
              <w:tab/>
            </w:r>
            <w:r w:rsidRPr="00BE749D">
              <w:rPr>
                <w:rStyle w:val="Hyperlink"/>
                <w:noProof/>
              </w:rPr>
              <w:t>Firewall Filters</w:t>
            </w:r>
            <w:r>
              <w:rPr>
                <w:noProof/>
                <w:webHidden/>
              </w:rPr>
              <w:tab/>
            </w:r>
            <w:r>
              <w:rPr>
                <w:noProof/>
                <w:webHidden/>
              </w:rPr>
              <w:fldChar w:fldCharType="begin"/>
            </w:r>
            <w:r>
              <w:rPr>
                <w:noProof/>
                <w:webHidden/>
              </w:rPr>
              <w:instrText xml:space="preserve"> PAGEREF _Toc484414629 \h </w:instrText>
            </w:r>
            <w:r>
              <w:rPr>
                <w:noProof/>
                <w:webHidden/>
              </w:rPr>
            </w:r>
            <w:r>
              <w:rPr>
                <w:noProof/>
                <w:webHidden/>
              </w:rPr>
              <w:fldChar w:fldCharType="separate"/>
            </w:r>
            <w:r w:rsidR="00C51BFD">
              <w:rPr>
                <w:noProof/>
                <w:webHidden/>
              </w:rPr>
              <w:t>52</w:t>
            </w:r>
            <w:r>
              <w:rPr>
                <w:noProof/>
                <w:webHidden/>
              </w:rPr>
              <w:fldChar w:fldCharType="end"/>
            </w:r>
          </w:hyperlink>
        </w:p>
        <w:p w14:paraId="5E847D76" w14:textId="032F802D"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30" w:history="1">
            <w:r w:rsidRPr="00BE749D">
              <w:rPr>
                <w:rStyle w:val="Hyperlink"/>
                <w:noProof/>
              </w:rPr>
              <w:t>4.4.1</w:t>
            </w:r>
            <w:r>
              <w:rPr>
                <w:rFonts w:asciiTheme="minorHAnsi" w:eastAsiaTheme="minorEastAsia" w:hAnsiTheme="minorHAnsi" w:cstheme="minorBidi"/>
                <w:noProof/>
                <w:sz w:val="22"/>
                <w:szCs w:val="22"/>
                <w:lang w:val="da-DK"/>
              </w:rPr>
              <w:tab/>
            </w:r>
            <w:r w:rsidRPr="00BE749D">
              <w:rPr>
                <w:rStyle w:val="Hyperlink"/>
                <w:noProof/>
              </w:rPr>
              <w:t>Configuration</w:t>
            </w:r>
            <w:r>
              <w:rPr>
                <w:noProof/>
                <w:webHidden/>
              </w:rPr>
              <w:tab/>
            </w:r>
            <w:r>
              <w:rPr>
                <w:noProof/>
                <w:webHidden/>
              </w:rPr>
              <w:fldChar w:fldCharType="begin"/>
            </w:r>
            <w:r>
              <w:rPr>
                <w:noProof/>
                <w:webHidden/>
              </w:rPr>
              <w:instrText xml:space="preserve"> PAGEREF _Toc484414630 \h </w:instrText>
            </w:r>
            <w:r>
              <w:rPr>
                <w:noProof/>
                <w:webHidden/>
              </w:rPr>
            </w:r>
            <w:r>
              <w:rPr>
                <w:noProof/>
                <w:webHidden/>
              </w:rPr>
              <w:fldChar w:fldCharType="separate"/>
            </w:r>
            <w:r w:rsidR="00C51BFD">
              <w:rPr>
                <w:noProof/>
                <w:webHidden/>
              </w:rPr>
              <w:t>53</w:t>
            </w:r>
            <w:r>
              <w:rPr>
                <w:noProof/>
                <w:webHidden/>
              </w:rPr>
              <w:fldChar w:fldCharType="end"/>
            </w:r>
          </w:hyperlink>
        </w:p>
        <w:p w14:paraId="1BCDFA67" w14:textId="6692E477"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631" w:history="1">
            <w:r w:rsidRPr="00BE749D">
              <w:rPr>
                <w:rStyle w:val="Hyperlink"/>
                <w:noProof/>
              </w:rPr>
              <w:t>4.5</w:t>
            </w:r>
            <w:r>
              <w:rPr>
                <w:rFonts w:asciiTheme="minorHAnsi" w:eastAsiaTheme="minorEastAsia" w:hAnsiTheme="minorHAnsi" w:cstheme="minorBidi"/>
                <w:noProof/>
                <w:sz w:val="22"/>
                <w:szCs w:val="22"/>
                <w:lang w:val="da-DK"/>
              </w:rPr>
              <w:tab/>
            </w:r>
            <w:r w:rsidRPr="00BE749D">
              <w:rPr>
                <w:rStyle w:val="Hyperlink"/>
                <w:noProof/>
              </w:rPr>
              <w:t>Class of Service</w:t>
            </w:r>
            <w:r>
              <w:rPr>
                <w:noProof/>
                <w:webHidden/>
              </w:rPr>
              <w:tab/>
            </w:r>
            <w:r>
              <w:rPr>
                <w:noProof/>
                <w:webHidden/>
              </w:rPr>
              <w:fldChar w:fldCharType="begin"/>
            </w:r>
            <w:r>
              <w:rPr>
                <w:noProof/>
                <w:webHidden/>
              </w:rPr>
              <w:instrText xml:space="preserve"> PAGEREF _Toc484414631 \h </w:instrText>
            </w:r>
            <w:r>
              <w:rPr>
                <w:noProof/>
                <w:webHidden/>
              </w:rPr>
            </w:r>
            <w:r>
              <w:rPr>
                <w:noProof/>
                <w:webHidden/>
              </w:rPr>
              <w:fldChar w:fldCharType="separate"/>
            </w:r>
            <w:r w:rsidR="00C51BFD">
              <w:rPr>
                <w:noProof/>
                <w:webHidden/>
              </w:rPr>
              <w:t>54</w:t>
            </w:r>
            <w:r>
              <w:rPr>
                <w:noProof/>
                <w:webHidden/>
              </w:rPr>
              <w:fldChar w:fldCharType="end"/>
            </w:r>
          </w:hyperlink>
        </w:p>
        <w:p w14:paraId="480BEF6C" w14:textId="1F084AFA"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32" w:history="1">
            <w:r w:rsidRPr="00BE749D">
              <w:rPr>
                <w:rStyle w:val="Hyperlink"/>
                <w:noProof/>
              </w:rPr>
              <w:t>4.5.1</w:t>
            </w:r>
            <w:r>
              <w:rPr>
                <w:rFonts w:asciiTheme="minorHAnsi" w:eastAsiaTheme="minorEastAsia" w:hAnsiTheme="minorHAnsi" w:cstheme="minorBidi"/>
                <w:noProof/>
                <w:sz w:val="22"/>
                <w:szCs w:val="22"/>
                <w:lang w:val="da-DK"/>
              </w:rPr>
              <w:tab/>
            </w:r>
            <w:r w:rsidRPr="00BE749D">
              <w:rPr>
                <w:rStyle w:val="Hyperlink"/>
                <w:noProof/>
              </w:rPr>
              <w:t>Loss Priority</w:t>
            </w:r>
            <w:r>
              <w:rPr>
                <w:noProof/>
                <w:webHidden/>
              </w:rPr>
              <w:tab/>
            </w:r>
            <w:r>
              <w:rPr>
                <w:noProof/>
                <w:webHidden/>
              </w:rPr>
              <w:fldChar w:fldCharType="begin"/>
            </w:r>
            <w:r>
              <w:rPr>
                <w:noProof/>
                <w:webHidden/>
              </w:rPr>
              <w:instrText xml:space="preserve"> PAGEREF _Toc484414632 \h </w:instrText>
            </w:r>
            <w:r>
              <w:rPr>
                <w:noProof/>
                <w:webHidden/>
              </w:rPr>
            </w:r>
            <w:r>
              <w:rPr>
                <w:noProof/>
                <w:webHidden/>
              </w:rPr>
              <w:fldChar w:fldCharType="separate"/>
            </w:r>
            <w:r w:rsidR="00C51BFD">
              <w:rPr>
                <w:noProof/>
                <w:webHidden/>
              </w:rPr>
              <w:t>55</w:t>
            </w:r>
            <w:r>
              <w:rPr>
                <w:noProof/>
                <w:webHidden/>
              </w:rPr>
              <w:fldChar w:fldCharType="end"/>
            </w:r>
          </w:hyperlink>
        </w:p>
        <w:p w14:paraId="0CECF04F" w14:textId="203BB696"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33" w:history="1">
            <w:r w:rsidRPr="00BE749D">
              <w:rPr>
                <w:rStyle w:val="Hyperlink"/>
                <w:noProof/>
              </w:rPr>
              <w:t>4.5.2</w:t>
            </w:r>
            <w:r>
              <w:rPr>
                <w:rFonts w:asciiTheme="minorHAnsi" w:eastAsiaTheme="minorEastAsia" w:hAnsiTheme="minorHAnsi" w:cstheme="minorBidi"/>
                <w:noProof/>
                <w:sz w:val="22"/>
                <w:szCs w:val="22"/>
                <w:lang w:val="da-DK"/>
              </w:rPr>
              <w:tab/>
            </w:r>
            <w:r w:rsidRPr="00BE749D">
              <w:rPr>
                <w:rStyle w:val="Hyperlink"/>
                <w:noProof/>
              </w:rPr>
              <w:t>CoS Deployment Models</w:t>
            </w:r>
            <w:r>
              <w:rPr>
                <w:noProof/>
                <w:webHidden/>
              </w:rPr>
              <w:tab/>
            </w:r>
            <w:r>
              <w:rPr>
                <w:noProof/>
                <w:webHidden/>
              </w:rPr>
              <w:fldChar w:fldCharType="begin"/>
            </w:r>
            <w:r>
              <w:rPr>
                <w:noProof/>
                <w:webHidden/>
              </w:rPr>
              <w:instrText xml:space="preserve"> PAGEREF _Toc484414633 \h </w:instrText>
            </w:r>
            <w:r>
              <w:rPr>
                <w:noProof/>
                <w:webHidden/>
              </w:rPr>
            </w:r>
            <w:r>
              <w:rPr>
                <w:noProof/>
                <w:webHidden/>
              </w:rPr>
              <w:fldChar w:fldCharType="separate"/>
            </w:r>
            <w:r w:rsidR="00C51BFD">
              <w:rPr>
                <w:noProof/>
                <w:webHidden/>
              </w:rPr>
              <w:t>56</w:t>
            </w:r>
            <w:r>
              <w:rPr>
                <w:noProof/>
                <w:webHidden/>
              </w:rPr>
              <w:fldChar w:fldCharType="end"/>
            </w:r>
          </w:hyperlink>
        </w:p>
        <w:p w14:paraId="78CBB3A7" w14:textId="602900C5"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34" w:history="1">
            <w:r w:rsidRPr="00BE749D">
              <w:rPr>
                <w:rStyle w:val="Hyperlink"/>
                <w:noProof/>
              </w:rPr>
              <w:t>4.5.3</w:t>
            </w:r>
            <w:r>
              <w:rPr>
                <w:rFonts w:asciiTheme="minorHAnsi" w:eastAsiaTheme="minorEastAsia" w:hAnsiTheme="minorHAnsi" w:cstheme="minorBidi"/>
                <w:noProof/>
                <w:sz w:val="22"/>
                <w:szCs w:val="22"/>
                <w:lang w:val="da-DK"/>
              </w:rPr>
              <w:tab/>
            </w:r>
            <w:r w:rsidRPr="00BE749D">
              <w:rPr>
                <w:rStyle w:val="Hyperlink"/>
                <w:noProof/>
              </w:rPr>
              <w:t>Policers</w:t>
            </w:r>
            <w:r>
              <w:rPr>
                <w:noProof/>
                <w:webHidden/>
              </w:rPr>
              <w:tab/>
            </w:r>
            <w:r>
              <w:rPr>
                <w:noProof/>
                <w:webHidden/>
              </w:rPr>
              <w:fldChar w:fldCharType="begin"/>
            </w:r>
            <w:r>
              <w:rPr>
                <w:noProof/>
                <w:webHidden/>
              </w:rPr>
              <w:instrText xml:space="preserve"> PAGEREF _Toc484414634 \h </w:instrText>
            </w:r>
            <w:r>
              <w:rPr>
                <w:noProof/>
                <w:webHidden/>
              </w:rPr>
            </w:r>
            <w:r>
              <w:rPr>
                <w:noProof/>
                <w:webHidden/>
              </w:rPr>
              <w:fldChar w:fldCharType="separate"/>
            </w:r>
            <w:r w:rsidR="00C51BFD">
              <w:rPr>
                <w:noProof/>
                <w:webHidden/>
              </w:rPr>
              <w:t>56</w:t>
            </w:r>
            <w:r>
              <w:rPr>
                <w:noProof/>
                <w:webHidden/>
              </w:rPr>
              <w:fldChar w:fldCharType="end"/>
            </w:r>
          </w:hyperlink>
        </w:p>
        <w:p w14:paraId="39B80D46" w14:textId="0B137034"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35" w:history="1">
            <w:r w:rsidRPr="00BE749D">
              <w:rPr>
                <w:rStyle w:val="Hyperlink"/>
                <w:noProof/>
              </w:rPr>
              <w:t>4.5.4</w:t>
            </w:r>
            <w:r>
              <w:rPr>
                <w:rFonts w:asciiTheme="minorHAnsi" w:eastAsiaTheme="minorEastAsia" w:hAnsiTheme="minorHAnsi" w:cstheme="minorBidi"/>
                <w:noProof/>
                <w:sz w:val="22"/>
                <w:szCs w:val="22"/>
                <w:lang w:val="da-DK"/>
              </w:rPr>
              <w:tab/>
            </w:r>
            <w:r w:rsidRPr="00BE749D">
              <w:rPr>
                <w:rStyle w:val="Hyperlink"/>
                <w:noProof/>
              </w:rPr>
              <w:t>Queuing</w:t>
            </w:r>
            <w:r>
              <w:rPr>
                <w:noProof/>
                <w:webHidden/>
              </w:rPr>
              <w:tab/>
            </w:r>
            <w:r>
              <w:rPr>
                <w:noProof/>
                <w:webHidden/>
              </w:rPr>
              <w:fldChar w:fldCharType="begin"/>
            </w:r>
            <w:r>
              <w:rPr>
                <w:noProof/>
                <w:webHidden/>
              </w:rPr>
              <w:instrText xml:space="preserve"> PAGEREF _Toc484414635 \h </w:instrText>
            </w:r>
            <w:r>
              <w:rPr>
                <w:noProof/>
                <w:webHidden/>
              </w:rPr>
            </w:r>
            <w:r>
              <w:rPr>
                <w:noProof/>
                <w:webHidden/>
              </w:rPr>
              <w:fldChar w:fldCharType="separate"/>
            </w:r>
            <w:r w:rsidR="00C51BFD">
              <w:rPr>
                <w:noProof/>
                <w:webHidden/>
              </w:rPr>
              <w:t>57</w:t>
            </w:r>
            <w:r>
              <w:rPr>
                <w:noProof/>
                <w:webHidden/>
              </w:rPr>
              <w:fldChar w:fldCharType="end"/>
            </w:r>
          </w:hyperlink>
        </w:p>
        <w:p w14:paraId="64E1F6CB" w14:textId="193EF1CC"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36" w:history="1">
            <w:r w:rsidRPr="00BE749D">
              <w:rPr>
                <w:rStyle w:val="Hyperlink"/>
                <w:noProof/>
              </w:rPr>
              <w:t>4.5.5</w:t>
            </w:r>
            <w:r>
              <w:rPr>
                <w:rFonts w:asciiTheme="minorHAnsi" w:eastAsiaTheme="minorEastAsia" w:hAnsiTheme="minorHAnsi" w:cstheme="minorBidi"/>
                <w:noProof/>
                <w:sz w:val="22"/>
                <w:szCs w:val="22"/>
                <w:lang w:val="da-DK"/>
              </w:rPr>
              <w:tab/>
            </w:r>
            <w:r w:rsidRPr="00BE749D">
              <w:rPr>
                <w:rStyle w:val="Hyperlink"/>
                <w:noProof/>
              </w:rPr>
              <w:t>Defining Forwarding Classes</w:t>
            </w:r>
            <w:r>
              <w:rPr>
                <w:noProof/>
                <w:webHidden/>
              </w:rPr>
              <w:tab/>
            </w:r>
            <w:r>
              <w:rPr>
                <w:noProof/>
                <w:webHidden/>
              </w:rPr>
              <w:fldChar w:fldCharType="begin"/>
            </w:r>
            <w:r>
              <w:rPr>
                <w:noProof/>
                <w:webHidden/>
              </w:rPr>
              <w:instrText xml:space="preserve"> PAGEREF _Toc484414636 \h </w:instrText>
            </w:r>
            <w:r>
              <w:rPr>
                <w:noProof/>
                <w:webHidden/>
              </w:rPr>
            </w:r>
            <w:r>
              <w:rPr>
                <w:noProof/>
                <w:webHidden/>
              </w:rPr>
              <w:fldChar w:fldCharType="separate"/>
            </w:r>
            <w:r w:rsidR="00C51BFD">
              <w:rPr>
                <w:noProof/>
                <w:webHidden/>
              </w:rPr>
              <w:t>57</w:t>
            </w:r>
            <w:r>
              <w:rPr>
                <w:noProof/>
                <w:webHidden/>
              </w:rPr>
              <w:fldChar w:fldCharType="end"/>
            </w:r>
          </w:hyperlink>
        </w:p>
        <w:p w14:paraId="4BC5A4B5" w14:textId="7F6EB64A"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37" w:history="1">
            <w:r w:rsidRPr="00BE749D">
              <w:rPr>
                <w:rStyle w:val="Hyperlink"/>
                <w:noProof/>
              </w:rPr>
              <w:t>4.5.6</w:t>
            </w:r>
            <w:r>
              <w:rPr>
                <w:rFonts w:asciiTheme="minorHAnsi" w:eastAsiaTheme="minorEastAsia" w:hAnsiTheme="minorHAnsi" w:cstheme="minorBidi"/>
                <w:noProof/>
                <w:sz w:val="22"/>
                <w:szCs w:val="22"/>
                <w:lang w:val="da-DK"/>
              </w:rPr>
              <w:tab/>
            </w:r>
            <w:r w:rsidRPr="00BE749D">
              <w:rPr>
                <w:rStyle w:val="Hyperlink"/>
                <w:noProof/>
              </w:rPr>
              <w:t>Scheduling overview</w:t>
            </w:r>
            <w:r>
              <w:rPr>
                <w:noProof/>
                <w:webHidden/>
              </w:rPr>
              <w:tab/>
            </w:r>
            <w:r>
              <w:rPr>
                <w:noProof/>
                <w:webHidden/>
              </w:rPr>
              <w:fldChar w:fldCharType="begin"/>
            </w:r>
            <w:r>
              <w:rPr>
                <w:noProof/>
                <w:webHidden/>
              </w:rPr>
              <w:instrText xml:space="preserve"> PAGEREF _Toc484414637 \h </w:instrText>
            </w:r>
            <w:r>
              <w:rPr>
                <w:noProof/>
                <w:webHidden/>
              </w:rPr>
            </w:r>
            <w:r>
              <w:rPr>
                <w:noProof/>
                <w:webHidden/>
              </w:rPr>
              <w:fldChar w:fldCharType="separate"/>
            </w:r>
            <w:r w:rsidR="00C51BFD">
              <w:rPr>
                <w:noProof/>
                <w:webHidden/>
              </w:rPr>
              <w:t>57</w:t>
            </w:r>
            <w:r>
              <w:rPr>
                <w:noProof/>
                <w:webHidden/>
              </w:rPr>
              <w:fldChar w:fldCharType="end"/>
            </w:r>
          </w:hyperlink>
        </w:p>
        <w:p w14:paraId="784CA139" w14:textId="1B123854"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38" w:history="1">
            <w:r w:rsidRPr="00BE749D">
              <w:rPr>
                <w:rStyle w:val="Hyperlink"/>
                <w:noProof/>
              </w:rPr>
              <w:t>4.5.7</w:t>
            </w:r>
            <w:r>
              <w:rPr>
                <w:rFonts w:asciiTheme="minorHAnsi" w:eastAsiaTheme="minorEastAsia" w:hAnsiTheme="minorHAnsi" w:cstheme="minorBidi"/>
                <w:noProof/>
                <w:sz w:val="22"/>
                <w:szCs w:val="22"/>
                <w:lang w:val="da-DK"/>
              </w:rPr>
              <w:tab/>
            </w:r>
            <w:r w:rsidRPr="00BE749D">
              <w:rPr>
                <w:rStyle w:val="Hyperlink"/>
                <w:noProof/>
              </w:rPr>
              <w:t>Queue Priority</w:t>
            </w:r>
            <w:r>
              <w:rPr>
                <w:noProof/>
                <w:webHidden/>
              </w:rPr>
              <w:tab/>
            </w:r>
            <w:r>
              <w:rPr>
                <w:noProof/>
                <w:webHidden/>
              </w:rPr>
              <w:fldChar w:fldCharType="begin"/>
            </w:r>
            <w:r>
              <w:rPr>
                <w:noProof/>
                <w:webHidden/>
              </w:rPr>
              <w:instrText xml:space="preserve"> PAGEREF _Toc484414638 \h </w:instrText>
            </w:r>
            <w:r>
              <w:rPr>
                <w:noProof/>
                <w:webHidden/>
              </w:rPr>
            </w:r>
            <w:r>
              <w:rPr>
                <w:noProof/>
                <w:webHidden/>
              </w:rPr>
              <w:fldChar w:fldCharType="separate"/>
            </w:r>
            <w:r w:rsidR="00C51BFD">
              <w:rPr>
                <w:noProof/>
                <w:webHidden/>
              </w:rPr>
              <w:t>58</w:t>
            </w:r>
            <w:r>
              <w:rPr>
                <w:noProof/>
                <w:webHidden/>
              </w:rPr>
              <w:fldChar w:fldCharType="end"/>
            </w:r>
          </w:hyperlink>
        </w:p>
        <w:p w14:paraId="2ED1F002" w14:textId="3508CEF7"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39" w:history="1">
            <w:r w:rsidRPr="00BE749D">
              <w:rPr>
                <w:rStyle w:val="Hyperlink"/>
                <w:noProof/>
              </w:rPr>
              <w:t>4.5.8</w:t>
            </w:r>
            <w:r>
              <w:rPr>
                <w:rFonts w:asciiTheme="minorHAnsi" w:eastAsiaTheme="minorEastAsia" w:hAnsiTheme="minorHAnsi" w:cstheme="minorBidi"/>
                <w:noProof/>
                <w:sz w:val="22"/>
                <w:szCs w:val="22"/>
                <w:lang w:val="da-DK"/>
              </w:rPr>
              <w:tab/>
            </w:r>
            <w:r w:rsidRPr="00BE749D">
              <w:rPr>
                <w:rStyle w:val="Hyperlink"/>
                <w:noProof/>
              </w:rPr>
              <w:t>Defining CoS on Juniper Devices</w:t>
            </w:r>
            <w:r>
              <w:rPr>
                <w:noProof/>
                <w:webHidden/>
              </w:rPr>
              <w:tab/>
            </w:r>
            <w:r>
              <w:rPr>
                <w:noProof/>
                <w:webHidden/>
              </w:rPr>
              <w:fldChar w:fldCharType="begin"/>
            </w:r>
            <w:r>
              <w:rPr>
                <w:noProof/>
                <w:webHidden/>
              </w:rPr>
              <w:instrText xml:space="preserve"> PAGEREF _Toc484414639 \h </w:instrText>
            </w:r>
            <w:r>
              <w:rPr>
                <w:noProof/>
                <w:webHidden/>
              </w:rPr>
            </w:r>
            <w:r>
              <w:rPr>
                <w:noProof/>
                <w:webHidden/>
              </w:rPr>
              <w:fldChar w:fldCharType="separate"/>
            </w:r>
            <w:r w:rsidR="00C51BFD">
              <w:rPr>
                <w:noProof/>
                <w:webHidden/>
              </w:rPr>
              <w:t>58</w:t>
            </w:r>
            <w:r>
              <w:rPr>
                <w:noProof/>
                <w:webHidden/>
              </w:rPr>
              <w:fldChar w:fldCharType="end"/>
            </w:r>
          </w:hyperlink>
        </w:p>
        <w:p w14:paraId="46F15092" w14:textId="39D410CA" w:rsidR="00EE2F40" w:rsidRDefault="00EE2F40">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414640" w:history="1">
            <w:r w:rsidRPr="00BE749D">
              <w:rPr>
                <w:rStyle w:val="Hyperlink"/>
                <w:noProof/>
              </w:rPr>
              <w:t>4.5.9</w:t>
            </w:r>
            <w:r>
              <w:rPr>
                <w:rFonts w:asciiTheme="minorHAnsi" w:eastAsiaTheme="minorEastAsia" w:hAnsiTheme="minorHAnsi" w:cstheme="minorBidi"/>
                <w:noProof/>
                <w:sz w:val="22"/>
                <w:szCs w:val="22"/>
                <w:lang w:val="da-DK"/>
              </w:rPr>
              <w:tab/>
            </w:r>
            <w:r w:rsidRPr="00BE749D">
              <w:rPr>
                <w:rStyle w:val="Hyperlink"/>
                <w:noProof/>
              </w:rPr>
              <w:t>CoS Processing</w:t>
            </w:r>
            <w:r>
              <w:rPr>
                <w:noProof/>
                <w:webHidden/>
              </w:rPr>
              <w:tab/>
            </w:r>
            <w:r>
              <w:rPr>
                <w:noProof/>
                <w:webHidden/>
              </w:rPr>
              <w:fldChar w:fldCharType="begin"/>
            </w:r>
            <w:r>
              <w:rPr>
                <w:noProof/>
                <w:webHidden/>
              </w:rPr>
              <w:instrText xml:space="preserve"> PAGEREF _Toc484414640 \h </w:instrText>
            </w:r>
            <w:r>
              <w:rPr>
                <w:noProof/>
                <w:webHidden/>
              </w:rPr>
            </w:r>
            <w:r>
              <w:rPr>
                <w:noProof/>
                <w:webHidden/>
              </w:rPr>
              <w:fldChar w:fldCharType="separate"/>
            </w:r>
            <w:r w:rsidR="00C51BFD">
              <w:rPr>
                <w:noProof/>
                <w:webHidden/>
              </w:rPr>
              <w:t>59</w:t>
            </w:r>
            <w:r>
              <w:rPr>
                <w:noProof/>
                <w:webHidden/>
              </w:rPr>
              <w:fldChar w:fldCharType="end"/>
            </w:r>
          </w:hyperlink>
        </w:p>
        <w:p w14:paraId="32ACD4B2" w14:textId="453A6B71" w:rsidR="00EE2F40" w:rsidRDefault="00EE2F40">
          <w:pPr>
            <w:pStyle w:val="Indholdsfortegnelse1"/>
            <w:rPr>
              <w:rFonts w:asciiTheme="minorHAnsi" w:eastAsiaTheme="minorEastAsia" w:hAnsiTheme="minorHAnsi" w:cstheme="minorBidi"/>
              <w:noProof/>
              <w:sz w:val="22"/>
              <w:szCs w:val="22"/>
              <w:lang w:val="da-DK"/>
            </w:rPr>
          </w:pPr>
          <w:hyperlink w:anchor="_Toc484414641" w:history="1">
            <w:r w:rsidRPr="00BE749D">
              <w:rPr>
                <w:rStyle w:val="Hyperlink"/>
                <w:noProof/>
              </w:rPr>
              <w:t>5</w:t>
            </w:r>
            <w:r>
              <w:rPr>
                <w:rFonts w:asciiTheme="minorHAnsi" w:eastAsiaTheme="minorEastAsia" w:hAnsiTheme="minorHAnsi" w:cstheme="minorBidi"/>
                <w:noProof/>
                <w:sz w:val="22"/>
                <w:szCs w:val="22"/>
                <w:lang w:val="da-DK"/>
              </w:rPr>
              <w:tab/>
            </w:r>
            <w:r w:rsidRPr="00BE749D">
              <w:rPr>
                <w:rStyle w:val="Hyperlink"/>
                <w:noProof/>
              </w:rPr>
              <w:t>Conclusion</w:t>
            </w:r>
            <w:r>
              <w:rPr>
                <w:noProof/>
                <w:webHidden/>
              </w:rPr>
              <w:tab/>
            </w:r>
            <w:r>
              <w:rPr>
                <w:noProof/>
                <w:webHidden/>
              </w:rPr>
              <w:fldChar w:fldCharType="begin"/>
            </w:r>
            <w:r>
              <w:rPr>
                <w:noProof/>
                <w:webHidden/>
              </w:rPr>
              <w:instrText xml:space="preserve"> PAGEREF _Toc484414641 \h </w:instrText>
            </w:r>
            <w:r>
              <w:rPr>
                <w:noProof/>
                <w:webHidden/>
              </w:rPr>
            </w:r>
            <w:r>
              <w:rPr>
                <w:noProof/>
                <w:webHidden/>
              </w:rPr>
              <w:fldChar w:fldCharType="separate"/>
            </w:r>
            <w:r w:rsidR="00C51BFD">
              <w:rPr>
                <w:noProof/>
                <w:webHidden/>
              </w:rPr>
              <w:t>59</w:t>
            </w:r>
            <w:r>
              <w:rPr>
                <w:noProof/>
                <w:webHidden/>
              </w:rPr>
              <w:fldChar w:fldCharType="end"/>
            </w:r>
          </w:hyperlink>
        </w:p>
        <w:p w14:paraId="2B687A78" w14:textId="334573B7"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642" w:history="1">
            <w:r w:rsidRPr="00BE749D">
              <w:rPr>
                <w:rStyle w:val="Hyperlink"/>
                <w:noProof/>
              </w:rPr>
              <w:t>5.1</w:t>
            </w:r>
            <w:r>
              <w:rPr>
                <w:rFonts w:asciiTheme="minorHAnsi" w:eastAsiaTheme="minorEastAsia" w:hAnsiTheme="minorHAnsi" w:cstheme="minorBidi"/>
                <w:noProof/>
                <w:sz w:val="22"/>
                <w:szCs w:val="22"/>
                <w:lang w:val="da-DK"/>
              </w:rPr>
              <w:tab/>
            </w:r>
            <w:r w:rsidRPr="00BE749D">
              <w:rPr>
                <w:rStyle w:val="Hyperlink"/>
                <w:noProof/>
              </w:rPr>
              <w:t>Conclusion about Project</w:t>
            </w:r>
            <w:r>
              <w:rPr>
                <w:noProof/>
                <w:webHidden/>
              </w:rPr>
              <w:tab/>
            </w:r>
            <w:r>
              <w:rPr>
                <w:noProof/>
                <w:webHidden/>
              </w:rPr>
              <w:fldChar w:fldCharType="begin"/>
            </w:r>
            <w:r>
              <w:rPr>
                <w:noProof/>
                <w:webHidden/>
              </w:rPr>
              <w:instrText xml:space="preserve"> PAGEREF _Toc484414642 \h </w:instrText>
            </w:r>
            <w:r>
              <w:rPr>
                <w:noProof/>
                <w:webHidden/>
              </w:rPr>
            </w:r>
            <w:r>
              <w:rPr>
                <w:noProof/>
                <w:webHidden/>
              </w:rPr>
              <w:fldChar w:fldCharType="separate"/>
            </w:r>
            <w:r w:rsidR="00C51BFD">
              <w:rPr>
                <w:noProof/>
                <w:webHidden/>
              </w:rPr>
              <w:t>59</w:t>
            </w:r>
            <w:r>
              <w:rPr>
                <w:noProof/>
                <w:webHidden/>
              </w:rPr>
              <w:fldChar w:fldCharType="end"/>
            </w:r>
          </w:hyperlink>
        </w:p>
        <w:p w14:paraId="622F2436" w14:textId="44FD71F2" w:rsidR="00EE2F40" w:rsidRDefault="00EE2F40">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414643" w:history="1">
            <w:r w:rsidRPr="00BE749D">
              <w:rPr>
                <w:rStyle w:val="Hyperlink"/>
                <w:noProof/>
              </w:rPr>
              <w:t>5.2</w:t>
            </w:r>
            <w:r>
              <w:rPr>
                <w:rFonts w:asciiTheme="minorHAnsi" w:eastAsiaTheme="minorEastAsia" w:hAnsiTheme="minorHAnsi" w:cstheme="minorBidi"/>
                <w:noProof/>
                <w:sz w:val="22"/>
                <w:szCs w:val="22"/>
                <w:lang w:val="da-DK"/>
              </w:rPr>
              <w:tab/>
            </w:r>
            <w:r w:rsidRPr="00BE749D">
              <w:rPr>
                <w:rStyle w:val="Hyperlink"/>
                <w:noProof/>
              </w:rPr>
              <w:t>Project Management</w:t>
            </w:r>
            <w:r>
              <w:rPr>
                <w:noProof/>
                <w:webHidden/>
              </w:rPr>
              <w:tab/>
            </w:r>
            <w:r>
              <w:rPr>
                <w:noProof/>
                <w:webHidden/>
              </w:rPr>
              <w:fldChar w:fldCharType="begin"/>
            </w:r>
            <w:r>
              <w:rPr>
                <w:noProof/>
                <w:webHidden/>
              </w:rPr>
              <w:instrText xml:space="preserve"> PAGEREF _Toc484414643 \h </w:instrText>
            </w:r>
            <w:r>
              <w:rPr>
                <w:noProof/>
                <w:webHidden/>
              </w:rPr>
            </w:r>
            <w:r>
              <w:rPr>
                <w:noProof/>
                <w:webHidden/>
              </w:rPr>
              <w:fldChar w:fldCharType="separate"/>
            </w:r>
            <w:r w:rsidR="00C51BFD">
              <w:rPr>
                <w:noProof/>
                <w:webHidden/>
              </w:rPr>
              <w:t>59</w:t>
            </w:r>
            <w:r>
              <w:rPr>
                <w:noProof/>
                <w:webHidden/>
              </w:rPr>
              <w:fldChar w:fldCharType="end"/>
            </w:r>
          </w:hyperlink>
        </w:p>
        <w:p w14:paraId="5A6B94DF" w14:textId="74D48BEB" w:rsidR="00A31236" w:rsidRPr="00E0279C" w:rsidRDefault="00A31236">
          <w:r w:rsidRPr="00E0279C">
            <w:rPr>
              <w:b/>
              <w:bCs/>
              <w:noProof/>
            </w:rPr>
            <w:fldChar w:fldCharType="end"/>
          </w:r>
        </w:p>
      </w:sdtContent>
    </w:sdt>
    <w:p w14:paraId="6C3B15BD" w14:textId="77777777" w:rsidR="00F310BC" w:rsidRPr="00E0279C" w:rsidRDefault="00F310BC">
      <w:pPr>
        <w:rPr>
          <w:lang w:eastAsia="en-US"/>
        </w:rPr>
      </w:pPr>
    </w:p>
    <w:p w14:paraId="31BDDD03" w14:textId="77777777" w:rsidR="002E2CF7" w:rsidRPr="00E0279C" w:rsidRDefault="002E2CF7">
      <w:pPr>
        <w:rPr>
          <w:lang w:eastAsia="en-US"/>
        </w:rPr>
        <w:sectPr w:rsidR="002E2CF7" w:rsidRPr="00E0279C" w:rsidSect="00970890">
          <w:footerReference w:type="default" r:id="rId9"/>
          <w:pgSz w:w="11906" w:h="16838"/>
          <w:pgMar w:top="1440" w:right="1134" w:bottom="1530" w:left="1134" w:header="708" w:footer="708" w:gutter="0"/>
          <w:cols w:space="708"/>
          <w:docGrid w:linePitch="360"/>
        </w:sectPr>
      </w:pPr>
    </w:p>
    <w:p w14:paraId="5BD47E8D" w14:textId="77777777" w:rsidR="002E2CF7" w:rsidRPr="00E0279C" w:rsidRDefault="002E2CF7" w:rsidP="002E2CF7">
      <w:pPr>
        <w:pStyle w:val="Overskrift1"/>
      </w:pPr>
      <w:bookmarkStart w:id="1" w:name="_Toc484414570"/>
      <w:r w:rsidRPr="00E0279C">
        <w:lastRenderedPageBreak/>
        <w:t>Introduction</w:t>
      </w:r>
      <w:bookmarkEnd w:id="1"/>
    </w:p>
    <w:p w14:paraId="0207C57D" w14:textId="77777777" w:rsidR="002E2CF7" w:rsidRPr="00E0279C" w:rsidRDefault="002E2CF7" w:rsidP="002E2CF7"/>
    <w:p w14:paraId="7F2FECDA" w14:textId="77777777" w:rsidR="002E2CF7" w:rsidRPr="00E0279C" w:rsidRDefault="002E2CF7" w:rsidP="002E2CF7">
      <w:pPr>
        <w:pStyle w:val="Overskrift2"/>
      </w:pPr>
      <w:bookmarkStart w:id="2" w:name="_Toc484414571"/>
      <w:r w:rsidRPr="00E0279C">
        <w:t>Introduction</w:t>
      </w:r>
      <w:bookmarkEnd w:id="2"/>
    </w:p>
    <w:p w14:paraId="6C9E59FC" w14:textId="46CCA4EC" w:rsidR="002E2CF7" w:rsidRPr="00E0279C" w:rsidRDefault="52F6463D" w:rsidP="52F6463D">
      <w:pPr>
        <w:pStyle w:val="Illustration"/>
        <w:rPr>
          <w:rFonts w:ascii="Times New Roman" w:hAnsi="Times New Roman"/>
          <w:i w:val="0"/>
          <w:iCs w:val="0"/>
          <w:sz w:val="24"/>
          <w:szCs w:val="24"/>
        </w:rPr>
      </w:pPr>
      <w:r w:rsidRPr="00E0279C">
        <w:rPr>
          <w:rFonts w:ascii="Times New Roman" w:hAnsi="Times New Roman"/>
          <w:i w:val="0"/>
          <w:iCs w:val="0"/>
          <w:sz w:val="24"/>
          <w:szCs w:val="24"/>
        </w:rPr>
        <w:t xml:space="preserve">During the second </w:t>
      </w:r>
      <w:r w:rsidR="00BB4209" w:rsidRPr="00E0279C">
        <w:rPr>
          <w:rFonts w:ascii="Times New Roman" w:hAnsi="Times New Roman"/>
          <w:i w:val="0"/>
          <w:iCs w:val="0"/>
          <w:sz w:val="24"/>
          <w:szCs w:val="24"/>
        </w:rPr>
        <w:t>semester,</w:t>
      </w:r>
      <w:r w:rsidRPr="00E0279C">
        <w:rPr>
          <w:rFonts w:ascii="Times New Roman" w:hAnsi="Times New Roman"/>
          <w:i w:val="0"/>
          <w:iCs w:val="0"/>
          <w:sz w:val="24"/>
          <w:szCs w:val="24"/>
        </w:rPr>
        <w:t xml:space="preserve"> our group was working on SRX Juniper Devices. The final goal was to have configurations about important networking subjects listed below. This document describes time frames, project plan and topics from project plan.</w:t>
      </w:r>
    </w:p>
    <w:p w14:paraId="11EF13F5" w14:textId="7A6155E6" w:rsidR="002E2CF7" w:rsidRPr="00E0279C" w:rsidRDefault="002E2CF7" w:rsidP="002E2CF7">
      <w:pPr>
        <w:pStyle w:val="Overskrift2"/>
      </w:pPr>
      <w:bookmarkStart w:id="3" w:name="_Toc484414572"/>
      <w:r w:rsidRPr="00E0279C">
        <w:t>Project Plan</w:t>
      </w:r>
      <w:bookmarkEnd w:id="3"/>
    </w:p>
    <w:p w14:paraId="03294727" w14:textId="67A963E5" w:rsidR="005F3E6B" w:rsidRPr="00E0279C" w:rsidRDefault="52F6463D" w:rsidP="005F3E6B">
      <w:r w:rsidRPr="00E0279C">
        <w:t>Project plan was given by EAL teacher Peter Liljehof Thomsen.</w:t>
      </w:r>
    </w:p>
    <w:p w14:paraId="1BDD57C7" w14:textId="77777777" w:rsidR="002E2CF7" w:rsidRPr="00E0279C" w:rsidRDefault="002E2CF7" w:rsidP="002E2CF7"/>
    <w:p w14:paraId="157D227F" w14:textId="77777777" w:rsidR="002E2CF7" w:rsidRPr="00E0279C" w:rsidRDefault="002E2CF7" w:rsidP="002E2CF7"/>
    <w:tbl>
      <w:tblPr>
        <w:tblW w:w="9180" w:type="dxa"/>
        <w:tblCellMar>
          <w:left w:w="10" w:type="dxa"/>
          <w:right w:w="10" w:type="dxa"/>
        </w:tblCellMar>
        <w:tblLook w:val="0000" w:firstRow="0" w:lastRow="0" w:firstColumn="0" w:lastColumn="0" w:noHBand="0" w:noVBand="0"/>
      </w:tblPr>
      <w:tblGrid>
        <w:gridCol w:w="4905"/>
        <w:gridCol w:w="1215"/>
        <w:gridCol w:w="1485"/>
        <w:gridCol w:w="1575"/>
      </w:tblGrid>
      <w:tr w:rsidR="002E2CF7" w:rsidRPr="00E0279C" w14:paraId="7259FA3B"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vAlign w:val="center"/>
          </w:tcPr>
          <w:p w14:paraId="7CA11443" w14:textId="77777777" w:rsidR="002E2CF7" w:rsidRPr="00E0279C" w:rsidRDefault="002E2CF7" w:rsidP="002E2CF7">
            <w:r w:rsidRPr="00E0279C">
              <w:rPr>
                <w:rFonts w:ascii="Segoe UI" w:hAnsi="Segoe UI" w:cs="Segoe UI"/>
                <w:color w:val="363636"/>
                <w:sz w:val="18"/>
                <w:szCs w:val="18"/>
                <w:shd w:val="clear" w:color="auto" w:fill="DFE3E8"/>
              </w:rPr>
              <w:t>Task Name</w:t>
            </w:r>
          </w:p>
        </w:tc>
        <w:tc>
          <w:tcPr>
            <w:tcW w:w="1215"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vAlign w:val="center"/>
          </w:tcPr>
          <w:p w14:paraId="4A933C09" w14:textId="77777777" w:rsidR="002E2CF7" w:rsidRPr="00E0279C" w:rsidRDefault="002E2CF7" w:rsidP="002E2CF7">
            <w:r w:rsidRPr="00E0279C">
              <w:rPr>
                <w:rFonts w:ascii="Segoe UI" w:hAnsi="Segoe UI" w:cs="Segoe UI"/>
                <w:color w:val="363636"/>
                <w:sz w:val="18"/>
                <w:szCs w:val="18"/>
                <w:shd w:val="clear" w:color="auto" w:fill="DFE3E8"/>
              </w:rPr>
              <w:t>Duration</w:t>
            </w:r>
          </w:p>
        </w:tc>
        <w:tc>
          <w:tcPr>
            <w:tcW w:w="1485"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vAlign w:val="center"/>
          </w:tcPr>
          <w:p w14:paraId="0D72FC1D" w14:textId="77777777" w:rsidR="002E2CF7" w:rsidRPr="00E0279C" w:rsidRDefault="002E2CF7" w:rsidP="002E2CF7">
            <w:r w:rsidRPr="00E0279C">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vAlign w:val="center"/>
          </w:tcPr>
          <w:p w14:paraId="0F3EAC05" w14:textId="77777777" w:rsidR="002E2CF7" w:rsidRPr="00E0279C" w:rsidRDefault="002E2CF7" w:rsidP="002E2CF7">
            <w:r w:rsidRPr="00E0279C">
              <w:rPr>
                <w:rFonts w:ascii="Segoe UI" w:hAnsi="Segoe UI" w:cs="Segoe UI"/>
                <w:color w:val="363636"/>
                <w:sz w:val="18"/>
                <w:szCs w:val="18"/>
                <w:shd w:val="clear" w:color="auto" w:fill="DFE3E8"/>
              </w:rPr>
              <w:t>Finish</w:t>
            </w:r>
          </w:p>
        </w:tc>
      </w:tr>
      <w:tr w:rsidR="002E2CF7" w:rsidRPr="00E0279C" w14:paraId="425D8624"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00E18F0A" w14:textId="77777777" w:rsidR="002E2CF7" w:rsidRPr="00E0279C" w:rsidRDefault="52F6463D" w:rsidP="002E2CF7">
            <w:r w:rsidRPr="00E0279C">
              <w:rPr>
                <w:rFonts w:ascii="Calibri" w:hAnsi="Calibri" w:cs="Calibri"/>
                <w:b/>
                <w:bCs/>
                <w:color w:val="000000" w:themeColor="text1"/>
                <w:sz w:val="28"/>
                <w:szCs w:val="28"/>
              </w:rPr>
              <w:t>Project Network 2. Semester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83931CC" w14:textId="77777777" w:rsidR="002E2CF7" w:rsidRPr="00E0279C" w:rsidRDefault="52F6463D" w:rsidP="002E2CF7">
            <w:r w:rsidRPr="00E0279C">
              <w:rPr>
                <w:rFonts w:ascii="Calibri" w:hAnsi="Calibri" w:cs="Calibri"/>
                <w:b/>
                <w:bCs/>
                <w:color w:val="000000" w:themeColor="text1"/>
                <w:sz w:val="22"/>
                <w:szCs w:val="22"/>
              </w:rPr>
              <w:t>31.14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75383DAB" w14:textId="77777777" w:rsidR="002E2CF7" w:rsidRPr="00E0279C" w:rsidRDefault="52F6463D" w:rsidP="002E2CF7">
            <w:r w:rsidRPr="00E0279C">
              <w:rPr>
                <w:rFonts w:ascii="Calibri" w:hAnsi="Calibri" w:cs="Calibri"/>
                <w:b/>
                <w:bCs/>
                <w:color w:val="000000" w:themeColor="text1"/>
                <w:sz w:val="22"/>
                <w:szCs w:val="22"/>
              </w:rPr>
              <w:t>Mon 1/9/17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09A2B745" w14:textId="77777777" w:rsidR="002E2CF7" w:rsidRPr="00E0279C" w:rsidRDefault="52F6463D" w:rsidP="002E2CF7">
            <w:r w:rsidRPr="00E0279C">
              <w:rPr>
                <w:rFonts w:ascii="Calibri" w:hAnsi="Calibri" w:cs="Calibri"/>
                <w:b/>
                <w:bCs/>
                <w:color w:val="000000" w:themeColor="text1"/>
                <w:sz w:val="22"/>
                <w:szCs w:val="22"/>
              </w:rPr>
              <w:t>Mon 5/8/17</w:t>
            </w:r>
          </w:p>
        </w:tc>
      </w:tr>
      <w:tr w:rsidR="002E2CF7" w:rsidRPr="00E0279C" w14:paraId="4EAEC1F0"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18EFF623" w14:textId="77777777" w:rsidR="002E2CF7" w:rsidRPr="00E0279C" w:rsidRDefault="52F6463D" w:rsidP="002E2CF7">
            <w:r w:rsidRPr="00E0279C">
              <w:rPr>
                <w:rFonts w:ascii="Calibri" w:hAnsi="Calibri" w:cs="Calibri"/>
                <w:b/>
                <w:bCs/>
                <w:color w:val="000000" w:themeColor="text1"/>
              </w:rPr>
              <w:t xml:space="preserve">   Stage-1: Ethernet L2 &amp; L3 Switching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8C25523" w14:textId="77777777" w:rsidR="002E2CF7" w:rsidRPr="00E0279C" w:rsidRDefault="52F6463D" w:rsidP="002E2CF7">
            <w:r w:rsidRPr="00E0279C">
              <w:rPr>
                <w:rFonts w:ascii="Calibri" w:hAnsi="Calibri" w:cs="Calibri"/>
                <w:b/>
                <w:bCs/>
                <w:color w:val="000000" w:themeColor="text1"/>
                <w:sz w:val="22"/>
                <w:szCs w:val="22"/>
              </w:rPr>
              <w:t>9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248F0EF" w14:textId="77777777" w:rsidR="002E2CF7" w:rsidRPr="00E0279C" w:rsidRDefault="52F6463D" w:rsidP="002E2CF7">
            <w:r w:rsidRPr="00E0279C">
              <w:rPr>
                <w:rFonts w:ascii="Calibri" w:hAnsi="Calibri" w:cs="Calibri"/>
                <w:b/>
                <w:bCs/>
                <w:color w:val="000000" w:themeColor="text1"/>
                <w:sz w:val="22"/>
                <w:szCs w:val="22"/>
              </w:rPr>
              <w:t>Mon 1/9/17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234FFD22" w14:textId="77777777" w:rsidR="002E2CF7" w:rsidRPr="00E0279C" w:rsidRDefault="52F6463D" w:rsidP="002E2CF7">
            <w:r w:rsidRPr="00E0279C">
              <w:rPr>
                <w:rFonts w:ascii="Calibri" w:hAnsi="Calibri" w:cs="Calibri"/>
                <w:b/>
                <w:bCs/>
                <w:color w:val="000000" w:themeColor="text1"/>
                <w:sz w:val="22"/>
                <w:szCs w:val="22"/>
              </w:rPr>
              <w:t>Tue 2/14/17</w:t>
            </w:r>
          </w:p>
        </w:tc>
      </w:tr>
      <w:tr w:rsidR="002E2CF7" w:rsidRPr="00E0279C" w14:paraId="3BE4C9E6"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2153040F" w14:textId="77777777" w:rsidR="002E2CF7" w:rsidRPr="00E0279C" w:rsidRDefault="52F6463D" w:rsidP="002E2CF7">
            <w:r w:rsidRPr="00E0279C">
              <w:rPr>
                <w:rFonts w:ascii="Calibri" w:hAnsi="Calibri" w:cs="Calibri"/>
                <w:color w:val="000000" w:themeColor="text1"/>
                <w:sz w:val="22"/>
                <w:szCs w:val="22"/>
              </w:rPr>
              <w:t xml:space="preserve">      VLAN Implementation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08CF6E32" w14:textId="77777777" w:rsidR="002E2CF7" w:rsidRPr="00E0279C" w:rsidRDefault="52F6463D" w:rsidP="002E2CF7">
            <w:r w:rsidRPr="00E0279C">
              <w:rPr>
                <w:rFonts w:ascii="Calibri" w:hAnsi="Calibri" w:cs="Calibri"/>
                <w:color w:val="000000" w:themeColor="text1"/>
                <w:sz w:val="22"/>
                <w:szCs w:val="22"/>
              </w:rPr>
              <w:t>1 day</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18C3373A" w14:textId="77777777" w:rsidR="002E2CF7" w:rsidRPr="00E0279C" w:rsidRDefault="52F6463D" w:rsidP="002E2CF7">
            <w:r w:rsidRPr="00E0279C">
              <w:rPr>
                <w:rFonts w:ascii="Calibri" w:hAnsi="Calibri" w:cs="Calibri"/>
                <w:color w:val="000000" w:themeColor="text1"/>
                <w:sz w:val="22"/>
                <w:szCs w:val="22"/>
              </w:rPr>
              <w:t>Mon 1/9/17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142A755A" w14:textId="77777777" w:rsidR="002E2CF7" w:rsidRPr="00E0279C" w:rsidRDefault="52F6463D" w:rsidP="002E2CF7">
            <w:r w:rsidRPr="00E0279C">
              <w:rPr>
                <w:rFonts w:ascii="Calibri" w:hAnsi="Calibri" w:cs="Calibri"/>
                <w:color w:val="000000" w:themeColor="text1"/>
                <w:sz w:val="22"/>
                <w:szCs w:val="22"/>
              </w:rPr>
              <w:t>Tue 1/10/17</w:t>
            </w:r>
          </w:p>
        </w:tc>
      </w:tr>
      <w:tr w:rsidR="002E2CF7" w:rsidRPr="00E0279C" w14:paraId="2DEA89DE"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53224BFA" w14:textId="0F1C1290" w:rsidR="002E2CF7" w:rsidRPr="00E0279C" w:rsidRDefault="52F6463D" w:rsidP="002E2CF7">
            <w:r w:rsidRPr="00E0279C">
              <w:rPr>
                <w:rFonts w:ascii="Calibri" w:hAnsi="Calibri" w:cs="Calibri"/>
                <w:color w:val="000000" w:themeColor="text1"/>
                <w:sz w:val="22"/>
                <w:szCs w:val="22"/>
              </w:rPr>
              <w:t xml:space="preserve">      </w:t>
            </w:r>
            <w:r w:rsidR="00F50774" w:rsidRPr="00E0279C">
              <w:rPr>
                <w:rFonts w:ascii="Calibri" w:hAnsi="Calibri" w:cs="Calibri"/>
                <w:color w:val="000000" w:themeColor="text1"/>
                <w:sz w:val="22"/>
                <w:szCs w:val="22"/>
              </w:rPr>
              <w:t xml:space="preserve">VLAN </w:t>
            </w:r>
            <w:r w:rsidRPr="00E0279C">
              <w:rPr>
                <w:rFonts w:ascii="Calibri" w:hAnsi="Calibri" w:cs="Calibri"/>
                <w:color w:val="000000" w:themeColor="text1"/>
                <w:sz w:val="22"/>
                <w:szCs w:val="22"/>
              </w:rPr>
              <w:t>Trunking (802.1q)</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5C9A456" w14:textId="77777777" w:rsidR="002E2CF7" w:rsidRPr="00E0279C" w:rsidRDefault="52F6463D" w:rsidP="002E2CF7">
            <w:r w:rsidRPr="00E0279C">
              <w:rPr>
                <w:rFonts w:ascii="Calibri" w:hAnsi="Calibri" w:cs="Calibri"/>
                <w:color w:val="000000" w:themeColor="text1"/>
                <w:sz w:val="22"/>
                <w:szCs w:val="22"/>
              </w:rPr>
              <w:t>1 day</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03B27460" w14:textId="77777777" w:rsidR="002E2CF7" w:rsidRPr="00E0279C" w:rsidRDefault="52F6463D" w:rsidP="002E2CF7">
            <w:r w:rsidRPr="00E0279C">
              <w:rPr>
                <w:rFonts w:ascii="Calibri" w:hAnsi="Calibri" w:cs="Calibri"/>
                <w:color w:val="000000" w:themeColor="text1"/>
                <w:sz w:val="22"/>
                <w:szCs w:val="22"/>
              </w:rPr>
              <w:t>Tue 1/10/17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70274763" w14:textId="77777777" w:rsidR="002E2CF7" w:rsidRPr="00E0279C" w:rsidRDefault="52F6463D" w:rsidP="002E2CF7">
            <w:r w:rsidRPr="00E0279C">
              <w:rPr>
                <w:rFonts w:ascii="Calibri" w:hAnsi="Calibri" w:cs="Calibri"/>
                <w:color w:val="000000" w:themeColor="text1"/>
                <w:sz w:val="22"/>
                <w:szCs w:val="22"/>
              </w:rPr>
              <w:t>Mon 1/16/17</w:t>
            </w:r>
          </w:p>
        </w:tc>
      </w:tr>
      <w:tr w:rsidR="002E2CF7" w:rsidRPr="00E0279C" w14:paraId="2FED75E9"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19B7C884" w14:textId="77777777" w:rsidR="002E2CF7" w:rsidRPr="00E0279C" w:rsidRDefault="52F6463D" w:rsidP="002E2CF7">
            <w:r w:rsidRPr="00E0279C">
              <w:rPr>
                <w:rFonts w:ascii="Calibri" w:hAnsi="Calibri" w:cs="Calibri"/>
                <w:color w:val="000000" w:themeColor="text1"/>
                <w:sz w:val="22"/>
                <w:szCs w:val="22"/>
              </w:rPr>
              <w:t xml:space="preserve">      VLAN L3-Interface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3A9432A4" w14:textId="77777777" w:rsidR="002E2CF7" w:rsidRPr="00E0279C" w:rsidRDefault="52F6463D" w:rsidP="002E2CF7">
            <w:r w:rsidRPr="00E0279C">
              <w:rPr>
                <w:rFonts w:ascii="Calibri" w:hAnsi="Calibri" w:cs="Calibri"/>
                <w:color w:val="000000" w:themeColor="text1"/>
                <w:sz w:val="22"/>
                <w:szCs w:val="22"/>
              </w:rPr>
              <w:t>1 day</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2678A61" w14:textId="77777777" w:rsidR="002E2CF7" w:rsidRPr="00E0279C" w:rsidRDefault="52F6463D" w:rsidP="002E2CF7">
            <w:r w:rsidRPr="00E0279C">
              <w:rPr>
                <w:rFonts w:ascii="Calibri" w:hAnsi="Calibri" w:cs="Calibri"/>
                <w:color w:val="000000" w:themeColor="text1"/>
                <w:sz w:val="22"/>
                <w:szCs w:val="22"/>
              </w:rPr>
              <w:t>Mon 1/16/17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39348C0C" w14:textId="77777777" w:rsidR="002E2CF7" w:rsidRPr="00E0279C" w:rsidRDefault="52F6463D" w:rsidP="002E2CF7">
            <w:r w:rsidRPr="00E0279C">
              <w:rPr>
                <w:rFonts w:ascii="Calibri" w:hAnsi="Calibri" w:cs="Calibri"/>
                <w:color w:val="000000" w:themeColor="text1"/>
                <w:sz w:val="22"/>
                <w:szCs w:val="22"/>
              </w:rPr>
              <w:t>Tue 1/17/17</w:t>
            </w:r>
          </w:p>
        </w:tc>
      </w:tr>
      <w:tr w:rsidR="002E2CF7" w:rsidRPr="00E0279C" w14:paraId="38021590"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3D14569" w14:textId="77777777" w:rsidR="002E2CF7" w:rsidRPr="00E0279C" w:rsidRDefault="52F6463D" w:rsidP="002E2CF7">
            <w:r w:rsidRPr="00E0279C">
              <w:rPr>
                <w:rFonts w:ascii="Calibri" w:hAnsi="Calibri" w:cs="Calibri"/>
                <w:color w:val="000000" w:themeColor="text1"/>
                <w:sz w:val="22"/>
                <w:szCs w:val="22"/>
              </w:rPr>
              <w:t xml:space="preserve">      Virtual Routers (SRX &amp; EX)</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E6097D9" w14:textId="77777777" w:rsidR="002E2CF7" w:rsidRPr="00E0279C" w:rsidRDefault="52F6463D" w:rsidP="002E2CF7">
            <w:r w:rsidRPr="00E0279C">
              <w:rPr>
                <w:rFonts w:ascii="Calibri" w:hAnsi="Calibri" w:cs="Calibri"/>
                <w:color w:val="000000" w:themeColor="text1"/>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AAE3D57" w14:textId="77777777" w:rsidR="002E2CF7" w:rsidRPr="00E0279C" w:rsidRDefault="52F6463D" w:rsidP="002E2CF7">
            <w:r w:rsidRPr="00E0279C">
              <w:rPr>
                <w:rFonts w:ascii="Calibri" w:hAnsi="Calibri" w:cs="Calibri"/>
                <w:color w:val="000000" w:themeColor="text1"/>
                <w:sz w:val="22"/>
                <w:szCs w:val="22"/>
              </w:rPr>
              <w:t>Tue 1/17/17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397426D2" w14:textId="77777777" w:rsidR="002E2CF7" w:rsidRPr="00E0279C" w:rsidRDefault="52F6463D" w:rsidP="002E2CF7">
            <w:r w:rsidRPr="00E0279C">
              <w:rPr>
                <w:rFonts w:ascii="Calibri" w:hAnsi="Calibri" w:cs="Calibri"/>
                <w:color w:val="000000" w:themeColor="text1"/>
                <w:sz w:val="22"/>
                <w:szCs w:val="22"/>
              </w:rPr>
              <w:t>Tue 1/24/17</w:t>
            </w:r>
          </w:p>
        </w:tc>
      </w:tr>
      <w:tr w:rsidR="002E2CF7" w:rsidRPr="00E0279C" w14:paraId="1E0715C0"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30215E5" w14:textId="77777777" w:rsidR="002E2CF7" w:rsidRPr="00E0279C" w:rsidRDefault="52F6463D" w:rsidP="002E2CF7">
            <w:r w:rsidRPr="00E0279C">
              <w:rPr>
                <w:rFonts w:ascii="Calibri" w:hAnsi="Calibri" w:cs="Calibri"/>
                <w:color w:val="000000" w:themeColor="text1"/>
                <w:sz w:val="22"/>
                <w:szCs w:val="22"/>
              </w:rPr>
              <w:t xml:space="preserve">      Ethernet OAM</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20ED133" w14:textId="77777777" w:rsidR="002E2CF7" w:rsidRPr="00E0279C" w:rsidRDefault="52F6463D" w:rsidP="002E2CF7">
            <w:r w:rsidRPr="00E0279C">
              <w:rPr>
                <w:rFonts w:ascii="Calibri" w:hAnsi="Calibri" w:cs="Calibri"/>
                <w:color w:val="000000" w:themeColor="text1"/>
                <w:sz w:val="22"/>
                <w:szCs w:val="22"/>
              </w:rPr>
              <w:t>1 day</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D7C77A7" w14:textId="77777777" w:rsidR="002E2CF7" w:rsidRPr="00E0279C" w:rsidRDefault="52F6463D" w:rsidP="002E2CF7">
            <w:r w:rsidRPr="00E0279C">
              <w:rPr>
                <w:rFonts w:ascii="Calibri" w:hAnsi="Calibri" w:cs="Calibri"/>
                <w:color w:val="000000" w:themeColor="text1"/>
                <w:sz w:val="22"/>
                <w:szCs w:val="22"/>
              </w:rPr>
              <w:t>Tue 1/24/17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3B07319D" w14:textId="77777777" w:rsidR="002E2CF7" w:rsidRPr="00E0279C" w:rsidRDefault="52F6463D" w:rsidP="002E2CF7">
            <w:r w:rsidRPr="00E0279C">
              <w:rPr>
                <w:rFonts w:ascii="Calibri" w:hAnsi="Calibri" w:cs="Calibri"/>
                <w:color w:val="000000" w:themeColor="text1"/>
                <w:sz w:val="22"/>
                <w:szCs w:val="22"/>
              </w:rPr>
              <w:t>Mon 1/30/17</w:t>
            </w:r>
          </w:p>
        </w:tc>
      </w:tr>
      <w:tr w:rsidR="002E2CF7" w:rsidRPr="00E0279C" w14:paraId="6D51C581"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10DA25B1" w14:textId="77777777" w:rsidR="002E2CF7" w:rsidRPr="00E0279C" w:rsidRDefault="52F6463D" w:rsidP="002E2CF7">
            <w:r w:rsidRPr="00E0279C">
              <w:rPr>
                <w:rFonts w:ascii="Calibri" w:hAnsi="Calibri" w:cs="Calibri"/>
                <w:color w:val="000000" w:themeColor="text1"/>
                <w:sz w:val="22"/>
                <w:szCs w:val="22"/>
              </w:rPr>
              <w:t xml:space="preserve">      Troubleshooting &amp; Monitoring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1BE4C0F5" w14:textId="77777777" w:rsidR="002E2CF7" w:rsidRPr="00E0279C" w:rsidRDefault="52F6463D" w:rsidP="002E2CF7">
            <w:r w:rsidRPr="00E0279C">
              <w:rPr>
                <w:rFonts w:ascii="Calibri" w:hAnsi="Calibri" w:cs="Calibri"/>
                <w:color w:val="000000" w:themeColor="text1"/>
                <w:sz w:val="22"/>
                <w:szCs w:val="22"/>
              </w:rPr>
              <w:t>1 day</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31CB3FAF" w14:textId="77777777" w:rsidR="002E2CF7" w:rsidRPr="00E0279C" w:rsidRDefault="52F6463D" w:rsidP="002E2CF7">
            <w:r w:rsidRPr="00E0279C">
              <w:rPr>
                <w:rFonts w:ascii="Calibri" w:hAnsi="Calibri" w:cs="Calibri"/>
                <w:color w:val="000000" w:themeColor="text1"/>
                <w:sz w:val="22"/>
                <w:szCs w:val="22"/>
              </w:rPr>
              <w:t>Mon 1/30/17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5D56FDC1" w14:textId="77777777" w:rsidR="002E2CF7" w:rsidRPr="00E0279C" w:rsidRDefault="52F6463D" w:rsidP="002E2CF7">
            <w:r w:rsidRPr="00E0279C">
              <w:rPr>
                <w:rFonts w:ascii="Calibri" w:hAnsi="Calibri" w:cs="Calibri"/>
                <w:color w:val="000000" w:themeColor="text1"/>
                <w:sz w:val="22"/>
                <w:szCs w:val="22"/>
              </w:rPr>
              <w:t>Tue 1/31/17</w:t>
            </w:r>
          </w:p>
        </w:tc>
      </w:tr>
      <w:tr w:rsidR="002E2CF7" w:rsidRPr="00E0279C" w14:paraId="7E2061B2"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7512D162" w14:textId="77777777" w:rsidR="002E2CF7" w:rsidRPr="00E0279C" w:rsidRDefault="52F6463D" w:rsidP="002E2CF7">
            <w:r w:rsidRPr="00E0279C">
              <w:rPr>
                <w:rFonts w:ascii="Calibri" w:hAnsi="Calibri" w:cs="Calibri"/>
                <w:b/>
                <w:bCs/>
                <w:color w:val="000000" w:themeColor="text1"/>
              </w:rPr>
              <w:t xml:space="preserve">   Stage-2: Intermediate Routing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DF78F9D" w14:textId="77777777" w:rsidR="002E2CF7" w:rsidRPr="00E0279C" w:rsidRDefault="52F6463D" w:rsidP="002E2CF7">
            <w:r w:rsidRPr="00E0279C">
              <w:rPr>
                <w:rFonts w:ascii="Calibri" w:hAnsi="Calibri" w:cs="Calibri"/>
                <w:b/>
                <w:bCs/>
                <w:color w:val="000000" w:themeColor="text1"/>
                <w:sz w:val="22"/>
                <w:szCs w:val="22"/>
              </w:rPr>
              <w:t>15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D4D7358" w14:textId="77777777" w:rsidR="002E2CF7" w:rsidRPr="00E0279C" w:rsidRDefault="52F6463D" w:rsidP="002E2CF7">
            <w:r w:rsidRPr="00E0279C">
              <w:rPr>
                <w:rFonts w:ascii="Calibri" w:hAnsi="Calibri" w:cs="Calibri"/>
                <w:b/>
                <w:bCs/>
                <w:color w:val="000000" w:themeColor="text1"/>
                <w:sz w:val="22"/>
                <w:szCs w:val="22"/>
              </w:rPr>
              <w:t>Tue 1/31/17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2F4ED3CE" w14:textId="77777777" w:rsidR="002E2CF7" w:rsidRPr="00E0279C" w:rsidRDefault="52F6463D" w:rsidP="002E2CF7">
            <w:r w:rsidRPr="00E0279C">
              <w:rPr>
                <w:rFonts w:ascii="Calibri" w:hAnsi="Calibri" w:cs="Calibri"/>
                <w:b/>
                <w:bCs/>
                <w:color w:val="000000" w:themeColor="text1"/>
                <w:sz w:val="22"/>
                <w:szCs w:val="22"/>
              </w:rPr>
              <w:t>Mon 4/3/17</w:t>
            </w:r>
          </w:p>
        </w:tc>
      </w:tr>
      <w:tr w:rsidR="002E2CF7" w:rsidRPr="00E0279C" w14:paraId="0242F2D8"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3B50DE07" w14:textId="77777777" w:rsidR="002E2CF7" w:rsidRPr="00E0279C" w:rsidRDefault="52F6463D" w:rsidP="002E2CF7">
            <w:r w:rsidRPr="00E0279C">
              <w:rPr>
                <w:rFonts w:ascii="Calibri" w:hAnsi="Calibri" w:cs="Calibri"/>
                <w:color w:val="000000" w:themeColor="text1"/>
                <w:sz w:val="22"/>
                <w:szCs w:val="22"/>
              </w:rPr>
              <w:t xml:space="preserve">      IPv6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28628FD5" w14:textId="77777777" w:rsidR="002E2CF7" w:rsidRPr="00E0279C" w:rsidRDefault="52F6463D" w:rsidP="002E2CF7">
            <w:r w:rsidRPr="00E0279C">
              <w:rPr>
                <w:rFonts w:ascii="Calibri" w:hAnsi="Calibri" w:cs="Calibri"/>
                <w:color w:val="000000" w:themeColor="text1"/>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8349753" w14:textId="77777777" w:rsidR="002E2CF7" w:rsidRPr="00E0279C" w:rsidRDefault="52F6463D" w:rsidP="002E2CF7">
            <w:r w:rsidRPr="00E0279C">
              <w:rPr>
                <w:rFonts w:ascii="Calibri" w:hAnsi="Calibri" w:cs="Calibri"/>
                <w:color w:val="000000" w:themeColor="text1"/>
                <w:sz w:val="22"/>
                <w:szCs w:val="22"/>
              </w:rPr>
              <w:t>Tue 1/31/17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49E26CA" w14:textId="77777777" w:rsidR="002E2CF7" w:rsidRPr="00E0279C" w:rsidRDefault="52F6463D" w:rsidP="002E2CF7">
            <w:r w:rsidRPr="00E0279C">
              <w:rPr>
                <w:rFonts w:ascii="Calibri" w:hAnsi="Calibri" w:cs="Calibri"/>
                <w:color w:val="000000" w:themeColor="text1"/>
                <w:sz w:val="22"/>
                <w:szCs w:val="22"/>
              </w:rPr>
              <w:t>Tue 2/14/17</w:t>
            </w:r>
          </w:p>
        </w:tc>
      </w:tr>
      <w:tr w:rsidR="002E2CF7" w:rsidRPr="00E0279C" w14:paraId="45B1C4EF"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5D6B0BAE" w14:textId="77777777" w:rsidR="002E2CF7" w:rsidRPr="00E0279C" w:rsidRDefault="52F6463D" w:rsidP="002E2CF7">
            <w:r w:rsidRPr="00E0279C">
              <w:rPr>
                <w:rFonts w:ascii="Calibri" w:hAnsi="Calibri" w:cs="Calibri"/>
                <w:color w:val="000000" w:themeColor="text1"/>
                <w:sz w:val="22"/>
                <w:szCs w:val="22"/>
              </w:rPr>
              <w:t xml:space="preserve">      OSPF</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EABE96D" w14:textId="77777777" w:rsidR="002E2CF7" w:rsidRPr="00E0279C" w:rsidRDefault="52F6463D" w:rsidP="002E2CF7">
            <w:r w:rsidRPr="00E0279C">
              <w:rPr>
                <w:rFonts w:ascii="Calibri" w:hAnsi="Calibri" w:cs="Calibri"/>
                <w:color w:val="000000" w:themeColor="text1"/>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5426FBEC" w14:textId="77777777" w:rsidR="002E2CF7" w:rsidRPr="00E0279C" w:rsidRDefault="52F6463D" w:rsidP="002E2CF7">
            <w:r w:rsidRPr="00E0279C">
              <w:rPr>
                <w:rFonts w:ascii="Calibri" w:hAnsi="Calibri" w:cs="Calibri"/>
                <w:color w:val="000000" w:themeColor="text1"/>
                <w:sz w:val="22"/>
                <w:szCs w:val="22"/>
              </w:rPr>
              <w:t>Tue 2/14/17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769B7A5A" w14:textId="77777777" w:rsidR="002E2CF7" w:rsidRPr="00E0279C" w:rsidRDefault="52F6463D" w:rsidP="002E2CF7">
            <w:r w:rsidRPr="00E0279C">
              <w:rPr>
                <w:rFonts w:ascii="Calibri" w:hAnsi="Calibri" w:cs="Calibri"/>
                <w:color w:val="000000" w:themeColor="text1"/>
                <w:sz w:val="22"/>
                <w:szCs w:val="22"/>
              </w:rPr>
              <w:t>Tue 2/21/17</w:t>
            </w:r>
          </w:p>
        </w:tc>
      </w:tr>
      <w:tr w:rsidR="002E2CF7" w:rsidRPr="00E0279C" w14:paraId="6D5E541D"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FDCD093" w14:textId="77777777" w:rsidR="002E2CF7" w:rsidRPr="00E0279C" w:rsidRDefault="52F6463D" w:rsidP="002E2CF7">
            <w:r w:rsidRPr="00E0279C">
              <w:rPr>
                <w:rFonts w:ascii="Calibri" w:hAnsi="Calibri" w:cs="Calibri"/>
                <w:color w:val="000000" w:themeColor="text1"/>
                <w:sz w:val="22"/>
                <w:szCs w:val="22"/>
              </w:rPr>
              <w:t xml:space="preserve">      IS-IS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53A89BE" w14:textId="77777777" w:rsidR="002E2CF7" w:rsidRPr="00E0279C" w:rsidRDefault="52F6463D" w:rsidP="002E2CF7">
            <w:r w:rsidRPr="00E0279C">
              <w:rPr>
                <w:rFonts w:ascii="Calibri" w:hAnsi="Calibri" w:cs="Calibri"/>
                <w:color w:val="000000" w:themeColor="text1"/>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11C31EE9" w14:textId="77777777" w:rsidR="002E2CF7" w:rsidRPr="00E0279C" w:rsidRDefault="52F6463D" w:rsidP="002E2CF7">
            <w:r w:rsidRPr="00E0279C">
              <w:rPr>
                <w:rFonts w:ascii="Calibri" w:hAnsi="Calibri" w:cs="Calibri"/>
                <w:color w:val="000000" w:themeColor="text1"/>
                <w:sz w:val="22"/>
                <w:szCs w:val="22"/>
              </w:rPr>
              <w:t>Tue 2/21/17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05857ECE" w14:textId="77777777" w:rsidR="002E2CF7" w:rsidRPr="00E0279C" w:rsidRDefault="52F6463D" w:rsidP="002E2CF7">
            <w:r w:rsidRPr="00E0279C">
              <w:rPr>
                <w:rFonts w:ascii="Calibri" w:hAnsi="Calibri" w:cs="Calibri"/>
                <w:color w:val="000000" w:themeColor="text1"/>
                <w:sz w:val="22"/>
                <w:szCs w:val="22"/>
              </w:rPr>
              <w:t>Tue 2/28/17</w:t>
            </w:r>
          </w:p>
        </w:tc>
      </w:tr>
      <w:tr w:rsidR="002E2CF7" w:rsidRPr="00E0279C" w14:paraId="6D2874C9"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56CDCDFA" w14:textId="77777777" w:rsidR="002E2CF7" w:rsidRPr="00E0279C" w:rsidRDefault="52F6463D" w:rsidP="002E2CF7">
            <w:r w:rsidRPr="00E0279C">
              <w:rPr>
                <w:rFonts w:ascii="Calibri" w:hAnsi="Calibri" w:cs="Calibri"/>
                <w:color w:val="000000" w:themeColor="text1"/>
                <w:sz w:val="22"/>
                <w:szCs w:val="22"/>
              </w:rPr>
              <w:t xml:space="preserve">      Route Re-Distribution (OSPF/IS-IS)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3063C9F6" w14:textId="77777777" w:rsidR="002E2CF7" w:rsidRPr="00E0279C" w:rsidRDefault="52F6463D" w:rsidP="002E2CF7">
            <w:r w:rsidRPr="00E0279C">
              <w:rPr>
                <w:rFonts w:ascii="Calibri" w:hAnsi="Calibri" w:cs="Calibri"/>
                <w:color w:val="000000" w:themeColor="text1"/>
                <w:sz w:val="22"/>
                <w:szCs w:val="22"/>
              </w:rPr>
              <w:t>3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7F47A98C" w14:textId="77777777" w:rsidR="002E2CF7" w:rsidRPr="00E0279C" w:rsidRDefault="52F6463D" w:rsidP="002E2CF7">
            <w:r w:rsidRPr="00E0279C">
              <w:rPr>
                <w:rFonts w:ascii="Calibri" w:hAnsi="Calibri" w:cs="Calibri"/>
                <w:color w:val="000000" w:themeColor="text1"/>
                <w:sz w:val="22"/>
                <w:szCs w:val="22"/>
              </w:rPr>
              <w:t>Tue 2/28/17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7B404F20" w14:textId="77777777" w:rsidR="002E2CF7" w:rsidRPr="00E0279C" w:rsidRDefault="52F6463D" w:rsidP="002E2CF7">
            <w:r w:rsidRPr="00E0279C">
              <w:rPr>
                <w:rFonts w:ascii="Calibri" w:hAnsi="Calibri" w:cs="Calibri"/>
                <w:color w:val="000000" w:themeColor="text1"/>
                <w:sz w:val="22"/>
                <w:szCs w:val="22"/>
              </w:rPr>
              <w:t>Tue 3/7/17</w:t>
            </w:r>
          </w:p>
        </w:tc>
      </w:tr>
      <w:tr w:rsidR="002E2CF7" w:rsidRPr="00E0279C" w14:paraId="557B3161"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4152E18" w14:textId="77777777" w:rsidR="002E2CF7" w:rsidRPr="005B0E49" w:rsidRDefault="52F6463D" w:rsidP="002E2CF7">
            <w:pPr>
              <w:rPr>
                <w:lang w:val="da-DK"/>
              </w:rPr>
            </w:pPr>
            <w:r w:rsidRPr="005B0E49">
              <w:rPr>
                <w:rFonts w:ascii="Calibri" w:hAnsi="Calibri" w:cs="Calibri"/>
                <w:color w:val="000000" w:themeColor="text1"/>
                <w:sz w:val="22"/>
                <w:szCs w:val="22"/>
                <w:lang w:val="da-DK"/>
              </w:rPr>
              <w:t xml:space="preserve">      BGP (iBGP &amp; eBGP w. OSPF)</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7B9617EC" w14:textId="77777777" w:rsidR="002E2CF7" w:rsidRPr="00E0279C" w:rsidRDefault="52F6463D" w:rsidP="002E2CF7">
            <w:r w:rsidRPr="00E0279C">
              <w:rPr>
                <w:rFonts w:ascii="Calibri" w:hAnsi="Calibri" w:cs="Calibri"/>
                <w:color w:val="000000" w:themeColor="text1"/>
                <w:sz w:val="22"/>
                <w:szCs w:val="22"/>
              </w:rPr>
              <w:t>3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820A455" w14:textId="77777777" w:rsidR="002E2CF7" w:rsidRPr="00E0279C" w:rsidRDefault="52F6463D" w:rsidP="002E2CF7">
            <w:r w:rsidRPr="00E0279C">
              <w:rPr>
                <w:rFonts w:ascii="Calibri" w:hAnsi="Calibri" w:cs="Calibri"/>
                <w:color w:val="000000" w:themeColor="text1"/>
                <w:sz w:val="22"/>
                <w:szCs w:val="22"/>
              </w:rPr>
              <w:t>Tue 3/7/17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274D246D" w14:textId="77777777" w:rsidR="002E2CF7" w:rsidRPr="00E0279C" w:rsidRDefault="52F6463D" w:rsidP="002E2CF7">
            <w:r w:rsidRPr="00E0279C">
              <w:rPr>
                <w:rFonts w:ascii="Calibri" w:hAnsi="Calibri" w:cs="Calibri"/>
                <w:color w:val="000000" w:themeColor="text1"/>
                <w:sz w:val="22"/>
                <w:szCs w:val="22"/>
              </w:rPr>
              <w:t>Mon 3/20/17</w:t>
            </w:r>
          </w:p>
        </w:tc>
      </w:tr>
      <w:tr w:rsidR="002E2CF7" w:rsidRPr="00E0279C" w14:paraId="23DAA73E"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72223086" w14:textId="77777777" w:rsidR="002E2CF7" w:rsidRPr="00E0279C" w:rsidRDefault="52F6463D" w:rsidP="002E2CF7">
            <w:r w:rsidRPr="00E0279C">
              <w:rPr>
                <w:rFonts w:ascii="Calibri" w:hAnsi="Calibri" w:cs="Calibri"/>
                <w:color w:val="000000" w:themeColor="text1"/>
                <w:sz w:val="22"/>
                <w:szCs w:val="22"/>
              </w:rPr>
              <w:t xml:space="preserve">      Route Redistribution (BGP/OSPF)</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24AC802A" w14:textId="77777777" w:rsidR="002E2CF7" w:rsidRPr="00E0279C" w:rsidRDefault="52F6463D" w:rsidP="002E2CF7">
            <w:r w:rsidRPr="00E0279C">
              <w:rPr>
                <w:rFonts w:ascii="Calibri" w:hAnsi="Calibri" w:cs="Calibri"/>
                <w:color w:val="000000" w:themeColor="text1"/>
                <w:sz w:val="22"/>
                <w:szCs w:val="22"/>
              </w:rPr>
              <w:t>3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08BD8BED" w14:textId="77777777" w:rsidR="002E2CF7" w:rsidRPr="00E0279C" w:rsidRDefault="52F6463D" w:rsidP="002E2CF7">
            <w:r w:rsidRPr="00E0279C">
              <w:rPr>
                <w:rFonts w:ascii="Calibri" w:hAnsi="Calibri" w:cs="Calibri"/>
                <w:color w:val="000000" w:themeColor="text1"/>
                <w:sz w:val="22"/>
                <w:szCs w:val="22"/>
              </w:rPr>
              <w:t>Tue 3/21/17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AADAD35" w14:textId="77777777" w:rsidR="002E2CF7" w:rsidRPr="00E0279C" w:rsidRDefault="52F6463D" w:rsidP="002E2CF7">
            <w:r w:rsidRPr="00E0279C">
              <w:rPr>
                <w:rFonts w:ascii="Calibri" w:hAnsi="Calibri" w:cs="Calibri"/>
                <w:color w:val="000000" w:themeColor="text1"/>
                <w:sz w:val="22"/>
                <w:szCs w:val="22"/>
              </w:rPr>
              <w:t>Mon 4/3/17</w:t>
            </w:r>
          </w:p>
        </w:tc>
      </w:tr>
      <w:tr w:rsidR="002E2CF7" w:rsidRPr="00E0279C" w14:paraId="205E794C"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164EB8F6" w14:textId="77777777" w:rsidR="002E2CF7" w:rsidRPr="00E0279C" w:rsidRDefault="52F6463D" w:rsidP="002E2CF7">
            <w:r w:rsidRPr="00E0279C">
              <w:rPr>
                <w:rFonts w:ascii="Calibri" w:hAnsi="Calibri" w:cs="Calibri"/>
                <w:b/>
                <w:bCs/>
                <w:color w:val="000000" w:themeColor="text1"/>
              </w:rPr>
              <w:t xml:space="preserve">   Stage-3: Security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51A7B20" w14:textId="77777777" w:rsidR="002E2CF7" w:rsidRPr="00E0279C" w:rsidRDefault="52F6463D" w:rsidP="002E2CF7">
            <w:r w:rsidRPr="00E0279C">
              <w:rPr>
                <w:rFonts w:ascii="Calibri" w:hAnsi="Calibri" w:cs="Calibri"/>
                <w:b/>
                <w:bCs/>
                <w:color w:val="000000" w:themeColor="text1"/>
                <w:sz w:val="22"/>
                <w:szCs w:val="22"/>
              </w:rPr>
              <w:t>12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3F25896" w14:textId="77777777" w:rsidR="002E2CF7" w:rsidRPr="00E0279C" w:rsidRDefault="52F6463D" w:rsidP="002E2CF7">
            <w:r w:rsidRPr="00E0279C">
              <w:rPr>
                <w:rFonts w:ascii="Calibri" w:hAnsi="Calibri" w:cs="Calibri"/>
                <w:b/>
                <w:bCs/>
                <w:color w:val="000000" w:themeColor="text1"/>
                <w:sz w:val="22"/>
                <w:szCs w:val="22"/>
              </w:rPr>
              <w:t>Mon 4/3/17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33D43CA" w14:textId="77777777" w:rsidR="002E2CF7" w:rsidRPr="00E0279C" w:rsidRDefault="52F6463D" w:rsidP="002E2CF7">
            <w:r w:rsidRPr="00E0279C">
              <w:rPr>
                <w:rFonts w:ascii="Calibri" w:hAnsi="Calibri" w:cs="Calibri"/>
                <w:b/>
                <w:bCs/>
                <w:color w:val="000000" w:themeColor="text1"/>
                <w:sz w:val="22"/>
                <w:szCs w:val="22"/>
              </w:rPr>
              <w:t>Tue 5/16/17</w:t>
            </w:r>
          </w:p>
        </w:tc>
      </w:tr>
      <w:tr w:rsidR="002E2CF7" w:rsidRPr="00E0279C" w14:paraId="1FC2DAD0"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3601513" w14:textId="77777777" w:rsidR="002E2CF7" w:rsidRPr="00E0279C" w:rsidRDefault="52F6463D" w:rsidP="002E2CF7">
            <w:r w:rsidRPr="00E0279C">
              <w:rPr>
                <w:rFonts w:ascii="Calibri" w:hAnsi="Calibri" w:cs="Calibri"/>
                <w:color w:val="000000" w:themeColor="text1"/>
                <w:sz w:val="22"/>
                <w:szCs w:val="22"/>
              </w:rPr>
              <w:t xml:space="preserve">      Routing Policies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78156A24" w14:textId="77777777" w:rsidR="002E2CF7" w:rsidRPr="00E0279C" w:rsidRDefault="52F6463D" w:rsidP="002E2CF7">
            <w:r w:rsidRPr="00E0279C">
              <w:rPr>
                <w:rFonts w:ascii="Calibri" w:hAnsi="Calibri" w:cs="Calibri"/>
                <w:color w:val="000000" w:themeColor="text1"/>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895EB06" w14:textId="77777777" w:rsidR="002E2CF7" w:rsidRPr="00E0279C" w:rsidRDefault="52F6463D" w:rsidP="002E2CF7">
            <w:r w:rsidRPr="00E0279C">
              <w:rPr>
                <w:rFonts w:ascii="Calibri" w:hAnsi="Calibri" w:cs="Calibri"/>
                <w:color w:val="000000" w:themeColor="text1"/>
                <w:sz w:val="22"/>
                <w:szCs w:val="22"/>
              </w:rPr>
              <w:t>Mon 4/3/17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5A66406F" w14:textId="77777777" w:rsidR="002E2CF7" w:rsidRPr="00E0279C" w:rsidRDefault="52F6463D" w:rsidP="002E2CF7">
            <w:r w:rsidRPr="00E0279C">
              <w:rPr>
                <w:rFonts w:ascii="Calibri" w:hAnsi="Calibri" w:cs="Calibri"/>
                <w:color w:val="000000" w:themeColor="text1"/>
                <w:sz w:val="22"/>
                <w:szCs w:val="22"/>
              </w:rPr>
              <w:t>Mon 4/10/17</w:t>
            </w:r>
          </w:p>
        </w:tc>
      </w:tr>
      <w:tr w:rsidR="002E2CF7" w:rsidRPr="00E0279C" w14:paraId="00C2C492"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1151140A" w14:textId="77777777" w:rsidR="002E2CF7" w:rsidRPr="00E0279C" w:rsidRDefault="52F6463D" w:rsidP="002E2CF7">
            <w:r w:rsidRPr="00E0279C">
              <w:rPr>
                <w:rFonts w:ascii="Calibri" w:hAnsi="Calibri" w:cs="Calibri"/>
                <w:color w:val="000000" w:themeColor="text1"/>
                <w:sz w:val="22"/>
                <w:szCs w:val="22"/>
              </w:rPr>
              <w:t xml:space="preserve">      Route Redistribution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E7A7921" w14:textId="77777777" w:rsidR="002E2CF7" w:rsidRPr="00E0279C" w:rsidRDefault="52F6463D" w:rsidP="002E2CF7">
            <w:r w:rsidRPr="00E0279C">
              <w:rPr>
                <w:rFonts w:ascii="Calibri" w:hAnsi="Calibri" w:cs="Calibri"/>
                <w:color w:val="000000" w:themeColor="text1"/>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B85DB59" w14:textId="77777777" w:rsidR="002E2CF7" w:rsidRPr="00E0279C" w:rsidRDefault="52F6463D" w:rsidP="002E2CF7">
            <w:r w:rsidRPr="00E0279C">
              <w:rPr>
                <w:rFonts w:ascii="Calibri" w:hAnsi="Calibri" w:cs="Calibri"/>
                <w:color w:val="000000" w:themeColor="text1"/>
                <w:sz w:val="22"/>
                <w:szCs w:val="22"/>
              </w:rPr>
              <w:t>Mon 4/10/17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093CE8FC" w14:textId="77777777" w:rsidR="002E2CF7" w:rsidRPr="00E0279C" w:rsidRDefault="52F6463D" w:rsidP="002E2CF7">
            <w:r w:rsidRPr="00E0279C">
              <w:rPr>
                <w:rFonts w:ascii="Calibri" w:hAnsi="Calibri" w:cs="Calibri"/>
                <w:color w:val="000000" w:themeColor="text1"/>
                <w:sz w:val="22"/>
                <w:szCs w:val="22"/>
              </w:rPr>
              <w:t>Mon 4/17/17</w:t>
            </w:r>
          </w:p>
        </w:tc>
      </w:tr>
      <w:tr w:rsidR="002E2CF7" w:rsidRPr="00E0279C" w14:paraId="47A7D5E8"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AFBD148" w14:textId="77777777" w:rsidR="002E2CF7" w:rsidRPr="00E0279C" w:rsidRDefault="52F6463D" w:rsidP="002E2CF7">
            <w:r w:rsidRPr="00E0279C">
              <w:rPr>
                <w:rFonts w:ascii="Calibri" w:hAnsi="Calibri" w:cs="Calibri"/>
                <w:color w:val="000000" w:themeColor="text1"/>
                <w:sz w:val="22"/>
                <w:szCs w:val="22"/>
              </w:rPr>
              <w:t xml:space="preserve">      RE/PFE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3998927F" w14:textId="77777777" w:rsidR="002E2CF7" w:rsidRPr="00E0279C" w:rsidRDefault="52F6463D" w:rsidP="002E2CF7">
            <w:r w:rsidRPr="00E0279C">
              <w:rPr>
                <w:rFonts w:ascii="Calibri" w:hAnsi="Calibri" w:cs="Calibri"/>
                <w:color w:val="000000" w:themeColor="text1"/>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2D38E130" w14:textId="77777777" w:rsidR="002E2CF7" w:rsidRPr="00E0279C" w:rsidRDefault="52F6463D" w:rsidP="002E2CF7">
            <w:r w:rsidRPr="00E0279C">
              <w:rPr>
                <w:rFonts w:ascii="Calibri" w:hAnsi="Calibri" w:cs="Calibri"/>
                <w:color w:val="000000" w:themeColor="text1"/>
                <w:sz w:val="22"/>
                <w:szCs w:val="22"/>
              </w:rPr>
              <w:t>Mon 4/17/17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7A23BA1D" w14:textId="77777777" w:rsidR="002E2CF7" w:rsidRPr="00E0279C" w:rsidRDefault="52F6463D" w:rsidP="002E2CF7">
            <w:r w:rsidRPr="00E0279C">
              <w:rPr>
                <w:rFonts w:ascii="Calibri" w:hAnsi="Calibri" w:cs="Calibri"/>
                <w:color w:val="000000" w:themeColor="text1"/>
                <w:sz w:val="22"/>
                <w:szCs w:val="22"/>
              </w:rPr>
              <w:t>Tue 4/25/17</w:t>
            </w:r>
          </w:p>
        </w:tc>
      </w:tr>
      <w:tr w:rsidR="002E2CF7" w:rsidRPr="00E0279C" w14:paraId="753D415A"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0CC60A5D" w14:textId="77777777" w:rsidR="002E2CF7" w:rsidRPr="00E0279C" w:rsidRDefault="52F6463D" w:rsidP="002E2CF7">
            <w:r w:rsidRPr="00E0279C">
              <w:rPr>
                <w:rFonts w:ascii="Calibri" w:hAnsi="Calibri" w:cs="Calibri"/>
                <w:color w:val="000000" w:themeColor="text1"/>
                <w:sz w:val="22"/>
                <w:szCs w:val="22"/>
              </w:rPr>
              <w:t xml:space="preserve">      Firewall Filters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24884689" w14:textId="77777777" w:rsidR="002E2CF7" w:rsidRPr="00E0279C" w:rsidRDefault="52F6463D" w:rsidP="002E2CF7">
            <w:r w:rsidRPr="00E0279C">
              <w:rPr>
                <w:rFonts w:ascii="Calibri" w:hAnsi="Calibri" w:cs="Calibri"/>
                <w:color w:val="000000" w:themeColor="text1"/>
                <w:sz w:val="22"/>
                <w:szCs w:val="22"/>
              </w:rPr>
              <w:t>3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1B06CAD1" w14:textId="77777777" w:rsidR="002E2CF7" w:rsidRPr="00E0279C" w:rsidRDefault="52F6463D" w:rsidP="002E2CF7">
            <w:r w:rsidRPr="00E0279C">
              <w:rPr>
                <w:rFonts w:ascii="Calibri" w:hAnsi="Calibri" w:cs="Calibri"/>
                <w:color w:val="000000" w:themeColor="text1"/>
                <w:sz w:val="22"/>
                <w:szCs w:val="22"/>
              </w:rPr>
              <w:t>Tue 4/25/17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E9F6D9E" w14:textId="77777777" w:rsidR="002E2CF7" w:rsidRPr="00E0279C" w:rsidRDefault="52F6463D" w:rsidP="002E2CF7">
            <w:r w:rsidRPr="00E0279C">
              <w:rPr>
                <w:rFonts w:ascii="Calibri" w:hAnsi="Calibri" w:cs="Calibri"/>
                <w:color w:val="000000" w:themeColor="text1"/>
                <w:sz w:val="22"/>
                <w:szCs w:val="22"/>
              </w:rPr>
              <w:t>Mon 5/8/17</w:t>
            </w:r>
          </w:p>
        </w:tc>
      </w:tr>
      <w:tr w:rsidR="002E2CF7" w:rsidRPr="00E0279C" w14:paraId="3B9245C5"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A011CBF" w14:textId="77777777" w:rsidR="002E2CF7" w:rsidRPr="00E0279C" w:rsidRDefault="52F6463D" w:rsidP="002E2CF7">
            <w:r w:rsidRPr="00E0279C">
              <w:rPr>
                <w:rFonts w:ascii="Calibri" w:hAnsi="Calibri" w:cs="Calibri"/>
                <w:color w:val="000000" w:themeColor="text1"/>
                <w:sz w:val="22"/>
                <w:szCs w:val="22"/>
              </w:rPr>
              <w:t xml:space="preserve">      CoS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27B89964" w14:textId="77777777" w:rsidR="002E2CF7" w:rsidRPr="00E0279C" w:rsidRDefault="52F6463D" w:rsidP="002E2CF7">
            <w:r w:rsidRPr="00E0279C">
              <w:rPr>
                <w:rFonts w:ascii="Calibri" w:hAnsi="Calibri" w:cs="Calibri"/>
                <w:color w:val="000000" w:themeColor="text1"/>
                <w:sz w:val="22"/>
                <w:szCs w:val="22"/>
              </w:rPr>
              <w:t>3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FE1482C" w14:textId="77777777" w:rsidR="002E2CF7" w:rsidRPr="00E0279C" w:rsidRDefault="52F6463D" w:rsidP="002E2CF7">
            <w:r w:rsidRPr="00E0279C">
              <w:rPr>
                <w:rFonts w:ascii="Calibri" w:hAnsi="Calibri" w:cs="Calibri"/>
                <w:color w:val="000000" w:themeColor="text1"/>
                <w:sz w:val="22"/>
                <w:szCs w:val="22"/>
              </w:rPr>
              <w:t>Mon 5/8/17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309ABEB0" w14:textId="77777777" w:rsidR="002E2CF7" w:rsidRPr="00E0279C" w:rsidRDefault="52F6463D" w:rsidP="002E2CF7">
            <w:r w:rsidRPr="00E0279C">
              <w:rPr>
                <w:rFonts w:ascii="Calibri" w:hAnsi="Calibri" w:cs="Calibri"/>
                <w:color w:val="000000" w:themeColor="text1"/>
                <w:sz w:val="22"/>
                <w:szCs w:val="22"/>
              </w:rPr>
              <w:t>Tue 5/16/17</w:t>
            </w:r>
          </w:p>
        </w:tc>
      </w:tr>
      <w:tr w:rsidR="002E2CF7" w:rsidRPr="00E0279C" w14:paraId="59148DA5"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758B7C9E" w14:textId="77777777" w:rsidR="002E2CF7" w:rsidRPr="00E0279C" w:rsidRDefault="52F6463D" w:rsidP="002E2CF7">
            <w:r w:rsidRPr="00E0279C">
              <w:rPr>
                <w:rFonts w:ascii="Calibri" w:hAnsi="Calibri" w:cs="Calibri"/>
                <w:b/>
                <w:bCs/>
                <w:color w:val="000000" w:themeColor="text1"/>
                <w:sz w:val="22"/>
                <w:szCs w:val="22"/>
              </w:rPr>
              <w:t xml:space="preserve">   Finalize Report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0338A261" w14:textId="77777777" w:rsidR="002E2CF7" w:rsidRPr="00E0279C" w:rsidRDefault="52F6463D" w:rsidP="002E2CF7">
            <w:r w:rsidRPr="00E0279C">
              <w:rPr>
                <w:rFonts w:ascii="Calibri" w:hAnsi="Calibri" w:cs="Calibri"/>
                <w:color w:val="000000" w:themeColor="text1"/>
                <w:sz w:val="22"/>
                <w:szCs w:val="22"/>
              </w:rPr>
              <w:t>4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2EBA02C9" w14:textId="77777777" w:rsidR="002E2CF7" w:rsidRPr="00E0279C" w:rsidRDefault="52F6463D" w:rsidP="002E2CF7">
            <w:r w:rsidRPr="00E0279C">
              <w:rPr>
                <w:rFonts w:ascii="Calibri" w:hAnsi="Calibri" w:cs="Calibri"/>
                <w:color w:val="000000" w:themeColor="text1"/>
                <w:sz w:val="22"/>
                <w:szCs w:val="22"/>
              </w:rPr>
              <w:t>Tue 5/16/17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31099E8E" w14:textId="77777777" w:rsidR="002E2CF7" w:rsidRPr="00E0279C" w:rsidRDefault="52F6463D" w:rsidP="002E2CF7">
            <w:r w:rsidRPr="00E0279C">
              <w:rPr>
                <w:rFonts w:ascii="Calibri" w:hAnsi="Calibri" w:cs="Calibri"/>
                <w:color w:val="000000" w:themeColor="text1"/>
                <w:sz w:val="22"/>
                <w:szCs w:val="22"/>
              </w:rPr>
              <w:t>Mon 6/5/17</w:t>
            </w:r>
          </w:p>
        </w:tc>
      </w:tr>
      <w:tr w:rsidR="002E2CF7" w:rsidRPr="00E0279C" w14:paraId="1B0F1227"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048AC78A" w14:textId="77777777" w:rsidR="002E2CF7" w:rsidRPr="00E0279C" w:rsidRDefault="52F6463D" w:rsidP="002E2CF7">
            <w:r w:rsidRPr="00E0279C">
              <w:rPr>
                <w:rFonts w:ascii="Calibri" w:hAnsi="Calibri" w:cs="Calibri"/>
                <w:b/>
                <w:bCs/>
                <w:i/>
                <w:iCs/>
                <w:color w:val="000000" w:themeColor="text1"/>
                <w:sz w:val="28"/>
                <w:szCs w:val="28"/>
              </w:rPr>
              <w:t xml:space="preserve">   Project End/Hand-in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5B15AF61" w14:textId="77777777" w:rsidR="002E2CF7" w:rsidRPr="00E0279C" w:rsidRDefault="52F6463D" w:rsidP="002E2CF7">
            <w:r w:rsidRPr="00E0279C">
              <w:rPr>
                <w:rFonts w:ascii="Calibri" w:hAnsi="Calibri" w:cs="Calibri"/>
                <w:color w:val="000000" w:themeColor="text1"/>
                <w:sz w:val="22"/>
                <w:szCs w:val="22"/>
              </w:rPr>
              <w:t>0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9F6098E" w14:textId="77777777" w:rsidR="002E2CF7" w:rsidRPr="00E0279C" w:rsidRDefault="52F6463D" w:rsidP="002E2CF7">
            <w:r w:rsidRPr="00E0279C">
              <w:rPr>
                <w:rFonts w:ascii="Calibri" w:hAnsi="Calibri" w:cs="Calibri"/>
                <w:color w:val="000000" w:themeColor="text1"/>
                <w:sz w:val="22"/>
                <w:szCs w:val="22"/>
              </w:rPr>
              <w:t>Mon 6/5/17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1ED98D51" w14:textId="77777777" w:rsidR="002E2CF7" w:rsidRPr="00E0279C" w:rsidRDefault="52F6463D" w:rsidP="002E2CF7">
            <w:r w:rsidRPr="00E0279C">
              <w:rPr>
                <w:rFonts w:ascii="Calibri" w:hAnsi="Calibri" w:cs="Calibri"/>
                <w:color w:val="000000" w:themeColor="text1"/>
                <w:sz w:val="22"/>
                <w:szCs w:val="22"/>
              </w:rPr>
              <w:t>Mon 6/5/17</w:t>
            </w:r>
          </w:p>
        </w:tc>
      </w:tr>
    </w:tbl>
    <w:p w14:paraId="743B6931" w14:textId="367A56BF" w:rsidR="002E2CF7" w:rsidRPr="00E0279C" w:rsidRDefault="002E2CF7" w:rsidP="002E2CF7">
      <w:pPr>
        <w:pStyle w:val="Overskrift2"/>
        <w:numPr>
          <w:ilvl w:val="0"/>
          <w:numId w:val="0"/>
        </w:numPr>
        <w:rPr>
          <w:rFonts w:ascii="Times New Roman" w:eastAsia="Times New Roman" w:hAnsi="Times New Roman" w:cs="Times New Roman"/>
          <w:b w:val="0"/>
          <w:bCs w:val="0"/>
          <w:szCs w:val="24"/>
        </w:rPr>
      </w:pPr>
    </w:p>
    <w:p w14:paraId="0E5EA77F" w14:textId="77777777" w:rsidR="004F0033" w:rsidRPr="00E0279C" w:rsidRDefault="004F0033" w:rsidP="004F0033"/>
    <w:p w14:paraId="263F7882" w14:textId="77777777" w:rsidR="002E2CF7" w:rsidRPr="00E0279C" w:rsidRDefault="002E2CF7" w:rsidP="002E2CF7"/>
    <w:p w14:paraId="6BFEE8DE" w14:textId="77777777" w:rsidR="002E2CF7" w:rsidRPr="00E0279C" w:rsidRDefault="002E2CF7" w:rsidP="002E2CF7"/>
    <w:p w14:paraId="2D387E17" w14:textId="77777777" w:rsidR="002E2CF7" w:rsidRPr="00E0279C" w:rsidRDefault="002E2CF7" w:rsidP="002E2CF7"/>
    <w:p w14:paraId="6B4A127E" w14:textId="77777777" w:rsidR="002E2CF7" w:rsidRPr="00E0279C" w:rsidRDefault="002E2CF7" w:rsidP="002E2CF7"/>
    <w:p w14:paraId="13B45952" w14:textId="77777777" w:rsidR="002E2CF7" w:rsidRPr="00E0279C" w:rsidRDefault="002E2CF7" w:rsidP="002E2CF7"/>
    <w:p w14:paraId="08D367D9" w14:textId="77777777" w:rsidR="002E2CF7" w:rsidRPr="00E0279C" w:rsidRDefault="002E2CF7" w:rsidP="002E2CF7"/>
    <w:p w14:paraId="3143A721" w14:textId="77777777" w:rsidR="002E2CF7" w:rsidRPr="00E0279C" w:rsidRDefault="002E2CF7" w:rsidP="002E2CF7"/>
    <w:p w14:paraId="0B6F78C7" w14:textId="77777777" w:rsidR="002E2CF7" w:rsidRPr="00E0279C" w:rsidRDefault="002E2CF7" w:rsidP="002E2CF7"/>
    <w:p w14:paraId="4E793153" w14:textId="77777777" w:rsidR="002E2CF7" w:rsidRPr="00E0279C" w:rsidRDefault="002E2CF7" w:rsidP="002E2CF7"/>
    <w:p w14:paraId="73811EE8" w14:textId="55669C01" w:rsidR="005F3E6B" w:rsidRPr="00E0279C" w:rsidRDefault="00BB4209" w:rsidP="005F3E6B">
      <w:pPr>
        <w:pStyle w:val="Overskrift2"/>
      </w:pPr>
      <w:bookmarkStart w:id="4" w:name="_Toc484414573"/>
      <w:r w:rsidRPr="00E0279C">
        <w:t>Responsibilities</w:t>
      </w:r>
      <w:bookmarkEnd w:id="4"/>
    </w:p>
    <w:p w14:paraId="5AAC5303" w14:textId="77777777" w:rsidR="002E2CF7" w:rsidRPr="00E0279C" w:rsidRDefault="002E2CF7" w:rsidP="002E2CF7"/>
    <w:tbl>
      <w:tblPr>
        <w:tblW w:w="9628" w:type="dxa"/>
        <w:tblCellMar>
          <w:left w:w="10" w:type="dxa"/>
          <w:right w:w="10" w:type="dxa"/>
        </w:tblCellMar>
        <w:tblLook w:val="0000" w:firstRow="0" w:lastRow="0" w:firstColumn="0" w:lastColumn="0" w:noHBand="0" w:noVBand="0"/>
      </w:tblPr>
      <w:tblGrid>
        <w:gridCol w:w="4814"/>
        <w:gridCol w:w="4814"/>
      </w:tblGrid>
      <w:tr w:rsidR="002E2CF7" w:rsidRPr="00E0279C" w14:paraId="068166F8"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FF97D5F" w14:textId="77777777" w:rsidR="002E2CF7" w:rsidRPr="00E0279C" w:rsidRDefault="52F6463D" w:rsidP="002E2CF7">
            <w:pPr>
              <w:jc w:val="center"/>
            </w:pPr>
            <w:r w:rsidRPr="00E0279C">
              <w:t>Vlan Implementation</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414B72D7" w14:textId="77777777" w:rsidR="002E2CF7" w:rsidRPr="00E0279C" w:rsidRDefault="52F6463D" w:rsidP="52F6463D">
            <w:pPr>
              <w:jc w:val="center"/>
              <w:rPr>
                <w:color w:val="4F81BD" w:themeColor="accent1"/>
              </w:rPr>
            </w:pPr>
            <w:r w:rsidRPr="00E0279C">
              <w:rPr>
                <w:color w:val="4F81BD" w:themeColor="accent1"/>
              </w:rPr>
              <w:t>Michal Skorczewski</w:t>
            </w:r>
          </w:p>
        </w:tc>
      </w:tr>
      <w:tr w:rsidR="002E2CF7" w:rsidRPr="00E0279C" w14:paraId="0487FE8E"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D57E8CC" w14:textId="77777777" w:rsidR="002E2CF7" w:rsidRPr="00E0279C" w:rsidRDefault="52F6463D" w:rsidP="002E2CF7">
            <w:pPr>
              <w:jc w:val="center"/>
            </w:pPr>
            <w:r w:rsidRPr="00E0279C">
              <w:t>Vlan Trunking (802.1q)</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08AB680" w14:textId="77777777" w:rsidR="002E2CF7" w:rsidRPr="00E0279C" w:rsidRDefault="52F6463D" w:rsidP="52F6463D">
            <w:pPr>
              <w:jc w:val="center"/>
              <w:rPr>
                <w:color w:val="4F81BD" w:themeColor="accent1"/>
              </w:rPr>
            </w:pPr>
            <w:r w:rsidRPr="00E0279C">
              <w:rPr>
                <w:color w:val="4F81BD" w:themeColor="accent1"/>
              </w:rPr>
              <w:t>Michal Skorczewski</w:t>
            </w:r>
          </w:p>
        </w:tc>
      </w:tr>
      <w:tr w:rsidR="002E2CF7" w:rsidRPr="00E0279C" w14:paraId="213497C8"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03D4DF2" w14:textId="77777777" w:rsidR="002E2CF7" w:rsidRPr="00E0279C" w:rsidRDefault="52F6463D" w:rsidP="002E2CF7">
            <w:pPr>
              <w:jc w:val="center"/>
            </w:pPr>
            <w:r w:rsidRPr="00E0279C">
              <w:t>Vlan L3- Interface</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AE43E3D" w14:textId="77777777" w:rsidR="002E2CF7" w:rsidRPr="00E0279C" w:rsidRDefault="52F6463D" w:rsidP="52F6463D">
            <w:pPr>
              <w:jc w:val="center"/>
              <w:rPr>
                <w:color w:val="4F81BD" w:themeColor="accent1"/>
              </w:rPr>
            </w:pPr>
            <w:r w:rsidRPr="00E0279C">
              <w:rPr>
                <w:color w:val="4F81BD" w:themeColor="accent1"/>
              </w:rPr>
              <w:t>Michal Skorczewski</w:t>
            </w:r>
          </w:p>
        </w:tc>
      </w:tr>
      <w:tr w:rsidR="002E2CF7" w:rsidRPr="00E0279C" w14:paraId="244CEF2C"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9AFA39A" w14:textId="77777777" w:rsidR="002E2CF7" w:rsidRPr="00E0279C" w:rsidRDefault="52F6463D" w:rsidP="002E2CF7">
            <w:pPr>
              <w:jc w:val="center"/>
            </w:pPr>
            <w:r w:rsidRPr="00E0279C">
              <w:t>Vurtual Routers</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622443E1" w14:textId="77777777" w:rsidR="002E2CF7" w:rsidRPr="00E0279C" w:rsidRDefault="52F6463D" w:rsidP="52F6463D">
            <w:pPr>
              <w:jc w:val="center"/>
              <w:rPr>
                <w:color w:val="4F81BD" w:themeColor="accent1"/>
              </w:rPr>
            </w:pPr>
            <w:r w:rsidRPr="00E0279C">
              <w:rPr>
                <w:color w:val="4F81BD" w:themeColor="accent1"/>
              </w:rPr>
              <w:t>Michal Skorczewski</w:t>
            </w:r>
          </w:p>
        </w:tc>
      </w:tr>
      <w:tr w:rsidR="002E2CF7" w:rsidRPr="00E0279C" w14:paraId="6598F855"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36803C0F" w14:textId="77777777" w:rsidR="002E2CF7" w:rsidRPr="00E0279C" w:rsidRDefault="52F6463D" w:rsidP="002E2CF7">
            <w:pPr>
              <w:jc w:val="center"/>
            </w:pPr>
            <w:r w:rsidRPr="00E0279C">
              <w:t>Ethernet OAM</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08CD374" w14:textId="77777777" w:rsidR="002E2CF7" w:rsidRPr="00E0279C" w:rsidRDefault="52F6463D" w:rsidP="52F6463D">
            <w:pPr>
              <w:jc w:val="center"/>
              <w:rPr>
                <w:color w:val="4F81BD" w:themeColor="accent1"/>
              </w:rPr>
            </w:pPr>
            <w:r w:rsidRPr="00E0279C">
              <w:rPr>
                <w:color w:val="4F81BD" w:themeColor="accent1"/>
              </w:rPr>
              <w:t>Michal Skorczewski</w:t>
            </w:r>
          </w:p>
        </w:tc>
      </w:tr>
      <w:tr w:rsidR="002E2CF7" w:rsidRPr="00E0279C" w14:paraId="48540C4A"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387BC400" w14:textId="77777777" w:rsidR="002E2CF7" w:rsidRPr="00E0279C" w:rsidRDefault="52F6463D" w:rsidP="002E2CF7">
            <w:pPr>
              <w:jc w:val="center"/>
            </w:pPr>
            <w:r w:rsidRPr="00E0279C">
              <w:t>Troubleshooting &amp; Monitoring</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F1AF5C9" w14:textId="77777777" w:rsidR="002E2CF7" w:rsidRPr="00E0279C" w:rsidRDefault="52F6463D" w:rsidP="52F6463D">
            <w:pPr>
              <w:jc w:val="center"/>
              <w:rPr>
                <w:color w:val="4F81BD" w:themeColor="accent1"/>
              </w:rPr>
            </w:pPr>
            <w:r w:rsidRPr="00E0279C">
              <w:rPr>
                <w:color w:val="4F81BD" w:themeColor="accent1"/>
              </w:rPr>
              <w:t>Michal Skorczewski</w:t>
            </w:r>
          </w:p>
        </w:tc>
      </w:tr>
      <w:tr w:rsidR="002E2CF7" w:rsidRPr="00E0279C" w14:paraId="34F478AB"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B685EDA" w14:textId="77777777" w:rsidR="002E2CF7" w:rsidRPr="00E0279C" w:rsidRDefault="002E2CF7" w:rsidP="002E2CF7">
            <w:pPr>
              <w:jc w:val="center"/>
            </w:pP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4E0BC795" w14:textId="77777777" w:rsidR="002E2CF7" w:rsidRPr="00E0279C" w:rsidRDefault="002E2CF7" w:rsidP="002E2CF7">
            <w:pPr>
              <w:jc w:val="center"/>
            </w:pPr>
          </w:p>
        </w:tc>
      </w:tr>
      <w:tr w:rsidR="002E2CF7" w:rsidRPr="00E0279C" w14:paraId="24AC17A3"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1C61449" w14:textId="77777777" w:rsidR="002E2CF7" w:rsidRPr="00E0279C" w:rsidRDefault="52F6463D" w:rsidP="002E2CF7">
            <w:pPr>
              <w:jc w:val="center"/>
            </w:pPr>
            <w:r w:rsidRPr="00E0279C">
              <w:t>Ipv6</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4704F808" w14:textId="77777777" w:rsidR="002E2CF7" w:rsidRPr="00E0279C" w:rsidRDefault="52F6463D" w:rsidP="52F6463D">
            <w:pPr>
              <w:jc w:val="center"/>
              <w:rPr>
                <w:color w:val="C0504D" w:themeColor="accent2"/>
              </w:rPr>
            </w:pPr>
            <w:r w:rsidRPr="00E0279C">
              <w:rPr>
                <w:color w:val="C0504D" w:themeColor="accent2"/>
              </w:rPr>
              <w:t>Martin Gronholdt</w:t>
            </w:r>
          </w:p>
        </w:tc>
      </w:tr>
      <w:tr w:rsidR="002E2CF7" w:rsidRPr="00E0279C" w14:paraId="06815800"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9137BB0" w14:textId="77777777" w:rsidR="002E2CF7" w:rsidRPr="00E0279C" w:rsidRDefault="52F6463D" w:rsidP="002E2CF7">
            <w:pPr>
              <w:jc w:val="center"/>
            </w:pPr>
            <w:r w:rsidRPr="00E0279C">
              <w:t>OSPF</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B7D06F8" w14:textId="77777777" w:rsidR="002E2CF7" w:rsidRPr="00E0279C" w:rsidRDefault="52F6463D" w:rsidP="52F6463D">
            <w:pPr>
              <w:jc w:val="center"/>
              <w:rPr>
                <w:color w:val="C0504D" w:themeColor="accent2"/>
              </w:rPr>
            </w:pPr>
            <w:r w:rsidRPr="00E0279C">
              <w:rPr>
                <w:color w:val="C0504D" w:themeColor="accent2"/>
              </w:rPr>
              <w:t>Martin Gronholdt</w:t>
            </w:r>
          </w:p>
        </w:tc>
      </w:tr>
      <w:tr w:rsidR="002E2CF7" w:rsidRPr="00E0279C" w14:paraId="3B687E2A"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B19ADE0" w14:textId="77777777" w:rsidR="002E2CF7" w:rsidRPr="00E0279C" w:rsidRDefault="52F6463D" w:rsidP="002E2CF7">
            <w:pPr>
              <w:jc w:val="center"/>
            </w:pPr>
            <w:r w:rsidRPr="00E0279C">
              <w:t>IS-IS</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33034DB" w14:textId="77777777" w:rsidR="002E2CF7" w:rsidRPr="00E0279C" w:rsidRDefault="52F6463D" w:rsidP="52F6463D">
            <w:pPr>
              <w:jc w:val="center"/>
              <w:rPr>
                <w:color w:val="C0504D" w:themeColor="accent2"/>
              </w:rPr>
            </w:pPr>
            <w:r w:rsidRPr="00E0279C">
              <w:rPr>
                <w:color w:val="C0504D" w:themeColor="accent2"/>
              </w:rPr>
              <w:t>Martin Gronholdt</w:t>
            </w:r>
          </w:p>
        </w:tc>
      </w:tr>
      <w:tr w:rsidR="002E2CF7" w:rsidRPr="00E0279C" w14:paraId="31C1A9F5"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32BCEB79" w14:textId="77777777" w:rsidR="002E2CF7" w:rsidRPr="00E0279C" w:rsidRDefault="52F6463D" w:rsidP="002E2CF7">
            <w:pPr>
              <w:jc w:val="center"/>
            </w:pPr>
            <w:r w:rsidRPr="00E0279C">
              <w:t>Route Re-distribution OSPF/IS-IS</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4A24F1C" w14:textId="77777777" w:rsidR="002E2CF7" w:rsidRPr="00E0279C" w:rsidRDefault="52F6463D" w:rsidP="52F6463D">
            <w:pPr>
              <w:jc w:val="center"/>
              <w:rPr>
                <w:color w:val="C0504D" w:themeColor="accent2"/>
              </w:rPr>
            </w:pPr>
            <w:r w:rsidRPr="00E0279C">
              <w:rPr>
                <w:color w:val="C0504D" w:themeColor="accent2"/>
              </w:rPr>
              <w:t>Martin Gronholdt</w:t>
            </w:r>
          </w:p>
        </w:tc>
      </w:tr>
      <w:tr w:rsidR="002E2CF7" w:rsidRPr="00E0279C" w14:paraId="20E545AF"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6DA1EC1A" w14:textId="77777777" w:rsidR="002E2CF7" w:rsidRPr="00E0279C" w:rsidRDefault="52F6463D" w:rsidP="002E2CF7">
            <w:pPr>
              <w:jc w:val="center"/>
            </w:pPr>
            <w:r w:rsidRPr="00E0279C">
              <w:t>BGP</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7EB81F3" w14:textId="77777777" w:rsidR="002E2CF7" w:rsidRPr="00E0279C" w:rsidRDefault="52F6463D" w:rsidP="52F6463D">
            <w:pPr>
              <w:jc w:val="center"/>
              <w:rPr>
                <w:color w:val="4F81BD" w:themeColor="accent1"/>
              </w:rPr>
            </w:pPr>
            <w:r w:rsidRPr="00E0279C">
              <w:rPr>
                <w:color w:val="4F81BD" w:themeColor="accent1"/>
              </w:rPr>
              <w:t>Michal Skorczewski</w:t>
            </w:r>
          </w:p>
        </w:tc>
      </w:tr>
      <w:tr w:rsidR="002E2CF7" w:rsidRPr="00E0279C" w14:paraId="67FF9E06"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6AF0E89" w14:textId="77777777" w:rsidR="002E2CF7" w:rsidRPr="00E0279C" w:rsidRDefault="52F6463D" w:rsidP="002E2CF7">
            <w:pPr>
              <w:jc w:val="center"/>
            </w:pPr>
            <w:r w:rsidRPr="00E0279C">
              <w:t>Router Redistribution BGP/OSPF</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4CD6DF1" w14:textId="77777777" w:rsidR="002E2CF7" w:rsidRPr="00E0279C" w:rsidRDefault="52F6463D" w:rsidP="52F6463D">
            <w:pPr>
              <w:jc w:val="center"/>
              <w:rPr>
                <w:color w:val="4F81BD" w:themeColor="accent1"/>
              </w:rPr>
            </w:pPr>
            <w:r w:rsidRPr="00E0279C">
              <w:rPr>
                <w:color w:val="4F81BD" w:themeColor="accent1"/>
              </w:rPr>
              <w:t>Michal Skorczewski</w:t>
            </w:r>
          </w:p>
        </w:tc>
      </w:tr>
      <w:tr w:rsidR="002E2CF7" w:rsidRPr="00E0279C" w14:paraId="11A63276"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45E4676" w14:textId="77777777" w:rsidR="002E2CF7" w:rsidRPr="00E0279C" w:rsidRDefault="002E2CF7" w:rsidP="002E2CF7">
            <w:pPr>
              <w:jc w:val="center"/>
            </w:pP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3FC2077E" w14:textId="77777777" w:rsidR="002E2CF7" w:rsidRPr="00E0279C" w:rsidRDefault="002E2CF7" w:rsidP="002E2CF7">
            <w:pPr>
              <w:jc w:val="center"/>
            </w:pPr>
          </w:p>
        </w:tc>
      </w:tr>
      <w:tr w:rsidR="002E2CF7" w:rsidRPr="00E0279C" w14:paraId="2DCDFE20"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FEA897F" w14:textId="77777777" w:rsidR="002E2CF7" w:rsidRPr="00E0279C" w:rsidRDefault="52F6463D" w:rsidP="002E2CF7">
            <w:pPr>
              <w:jc w:val="center"/>
            </w:pPr>
            <w:r w:rsidRPr="00E0279C">
              <w:t>Routing Policies</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3A9A28E" w14:textId="77777777" w:rsidR="002E2CF7" w:rsidRPr="00E0279C" w:rsidRDefault="52F6463D" w:rsidP="002E2CF7">
            <w:pPr>
              <w:jc w:val="center"/>
            </w:pPr>
            <w:r w:rsidRPr="00E0279C">
              <w:rPr>
                <w:color w:val="4F81BD" w:themeColor="accent1"/>
              </w:rPr>
              <w:t>Michal Skorczewski</w:t>
            </w:r>
          </w:p>
        </w:tc>
      </w:tr>
      <w:tr w:rsidR="002E2CF7" w:rsidRPr="00E0279C" w14:paraId="75329407"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29AD19D" w14:textId="77777777" w:rsidR="002E2CF7" w:rsidRPr="00E0279C" w:rsidRDefault="52F6463D" w:rsidP="002E2CF7">
            <w:pPr>
              <w:jc w:val="center"/>
            </w:pPr>
            <w:r w:rsidRPr="00E0279C">
              <w:t>Route Redistribution</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8685286" w14:textId="77777777" w:rsidR="002E2CF7" w:rsidRPr="00E0279C" w:rsidRDefault="52F6463D" w:rsidP="002E2CF7">
            <w:pPr>
              <w:jc w:val="center"/>
            </w:pPr>
            <w:r w:rsidRPr="00E0279C">
              <w:rPr>
                <w:color w:val="C0504D" w:themeColor="accent2"/>
              </w:rPr>
              <w:t>Martin Gronholdt</w:t>
            </w:r>
          </w:p>
        </w:tc>
      </w:tr>
      <w:tr w:rsidR="002E2CF7" w:rsidRPr="00E0279C" w14:paraId="4BC80B52"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3065B6F9" w14:textId="77777777" w:rsidR="002E2CF7" w:rsidRPr="00E0279C" w:rsidRDefault="52F6463D" w:rsidP="002E2CF7">
            <w:pPr>
              <w:jc w:val="center"/>
            </w:pPr>
            <w:r w:rsidRPr="00E0279C">
              <w:t>RE/PFE</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49292D9F" w14:textId="77777777" w:rsidR="002E2CF7" w:rsidRPr="00E0279C" w:rsidRDefault="52F6463D" w:rsidP="002E2CF7">
            <w:pPr>
              <w:jc w:val="center"/>
            </w:pPr>
            <w:r w:rsidRPr="00E0279C">
              <w:rPr>
                <w:color w:val="4F81BD" w:themeColor="accent1"/>
              </w:rPr>
              <w:t>Michal Skorczewski</w:t>
            </w:r>
          </w:p>
        </w:tc>
      </w:tr>
      <w:tr w:rsidR="002E2CF7" w:rsidRPr="00E0279C" w14:paraId="0EF36963"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4672B78" w14:textId="77777777" w:rsidR="002E2CF7" w:rsidRPr="00E0279C" w:rsidRDefault="52F6463D" w:rsidP="002E2CF7">
            <w:pPr>
              <w:jc w:val="center"/>
            </w:pPr>
            <w:r w:rsidRPr="00E0279C">
              <w:t>Firewall Filters</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4FB7CE7" w14:textId="77777777" w:rsidR="002E2CF7" w:rsidRPr="00E0279C" w:rsidRDefault="52F6463D" w:rsidP="002E2CF7">
            <w:pPr>
              <w:jc w:val="center"/>
            </w:pPr>
            <w:r w:rsidRPr="00E0279C">
              <w:rPr>
                <w:color w:val="C0504D" w:themeColor="accent2"/>
              </w:rPr>
              <w:t>Martin Gronholdt</w:t>
            </w:r>
          </w:p>
        </w:tc>
      </w:tr>
      <w:tr w:rsidR="002E2CF7" w:rsidRPr="00E0279C" w14:paraId="07D61705"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B1EA8AC" w14:textId="77777777" w:rsidR="002E2CF7" w:rsidRPr="00E0279C" w:rsidRDefault="52F6463D" w:rsidP="002E2CF7">
            <w:pPr>
              <w:jc w:val="center"/>
            </w:pPr>
            <w:r w:rsidRPr="00E0279C">
              <w:t>CoS</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239A0AE" w14:textId="77777777" w:rsidR="002E2CF7" w:rsidRPr="00E0279C" w:rsidRDefault="52F6463D" w:rsidP="002E2CF7">
            <w:pPr>
              <w:jc w:val="center"/>
            </w:pPr>
            <w:r w:rsidRPr="00E0279C">
              <w:rPr>
                <w:color w:val="4F81BD" w:themeColor="accent1"/>
              </w:rPr>
              <w:t>Michal Skorczewski</w:t>
            </w:r>
          </w:p>
        </w:tc>
      </w:tr>
    </w:tbl>
    <w:p w14:paraId="3B3DCC32" w14:textId="77777777" w:rsidR="002E2CF7" w:rsidRPr="00E0279C" w:rsidRDefault="002E2CF7" w:rsidP="002E2CF7"/>
    <w:p w14:paraId="4CCF688A" w14:textId="77777777" w:rsidR="002E2CF7" w:rsidRPr="00E0279C" w:rsidRDefault="002E2CF7" w:rsidP="002E2CF7"/>
    <w:p w14:paraId="4BEA4FD2" w14:textId="77777777" w:rsidR="002E2CF7" w:rsidRPr="00E0279C" w:rsidRDefault="002E2CF7" w:rsidP="002E2CF7"/>
    <w:p w14:paraId="77051562" w14:textId="77777777" w:rsidR="002E2CF7" w:rsidRPr="00E0279C" w:rsidRDefault="002E2CF7" w:rsidP="002E2CF7">
      <w:pPr>
        <w:pStyle w:val="Overskrift1"/>
      </w:pPr>
      <w:bookmarkStart w:id="5" w:name="_Toc484414574"/>
      <w:r w:rsidRPr="00E0279C">
        <w:t>Ethernet L2 &amp; L3 Switching</w:t>
      </w:r>
      <w:bookmarkEnd w:id="5"/>
    </w:p>
    <w:p w14:paraId="7D1274FC" w14:textId="77777777" w:rsidR="00420FFD" w:rsidRPr="001A1C0C" w:rsidRDefault="00420FFD" w:rsidP="00420FFD">
      <w:r>
        <w:t xml:space="preserve">(Full configuration files are on GitHub: </w:t>
      </w:r>
      <w:hyperlink r:id="rId10" w:history="1">
        <w:r w:rsidRPr="00F62504">
          <w:rPr>
            <w:rStyle w:val="Hyperlink"/>
          </w:rPr>
          <w:t>https://github.com/miskor/Project_network/tree/master/APPENDIX/Stage-1%20Ethernet%20L2%20and%20L3%20Switching</w:t>
        </w:r>
      </w:hyperlink>
      <w:r>
        <w:t>)</w:t>
      </w:r>
    </w:p>
    <w:p w14:paraId="19125899" w14:textId="77777777" w:rsidR="002E2CF7" w:rsidRPr="00E0279C" w:rsidRDefault="002E2CF7" w:rsidP="002E2CF7"/>
    <w:p w14:paraId="6FDDB321" w14:textId="5BBEFD20" w:rsidR="002E2CF7" w:rsidRPr="00E0279C" w:rsidRDefault="52F6463D" w:rsidP="002E2CF7">
      <w:pPr>
        <w:jc w:val="both"/>
      </w:pPr>
      <w:r w:rsidRPr="00E0279C">
        <w:t>Ethernet LANs were created for small network that mostly carried text, over years the type of data carrie</w:t>
      </w:r>
      <w:r w:rsidR="00170747">
        <w:t>d by LANs grew to include larger</w:t>
      </w:r>
      <w:r w:rsidRPr="00E0279C">
        <w:t xml:space="preserve"> types of data like voice, graphics and video. This complex data, combined with the speed of transmission became too much of a load for the original </w:t>
      </w:r>
      <w:r w:rsidR="00C3649B" w:rsidRPr="00E0279C">
        <w:t>Ethernet</w:t>
      </w:r>
      <w:r w:rsidRPr="00E0279C">
        <w:t xml:space="preserve"> LAN design, packet collisions were slowing down larger LANs. The </w:t>
      </w:r>
      <w:hyperlink r:id="rId11">
        <w:r w:rsidRPr="00E0279C">
          <w:rPr>
            <w:rStyle w:val="Hyperlink"/>
          </w:rPr>
          <w:t>IEEE 802.1D-2004</w:t>
        </w:r>
      </w:hyperlink>
      <w:r w:rsidRPr="00E0279C">
        <w:t xml:space="preserve"> standard helped evolve LANs to cope with the higher data and transmission requirements by defining the concept of bridging.</w:t>
      </w:r>
    </w:p>
    <w:p w14:paraId="272DF91E" w14:textId="6EA64DDD" w:rsidR="002E2CF7" w:rsidRPr="00E0279C" w:rsidRDefault="52F6463D" w:rsidP="00FA2E62">
      <w:pPr>
        <w:pStyle w:val="Listeafsnit"/>
        <w:numPr>
          <w:ilvl w:val="0"/>
          <w:numId w:val="2"/>
        </w:numPr>
        <w:spacing w:after="160" w:line="259" w:lineRule="auto"/>
        <w:jc w:val="both"/>
      </w:pPr>
      <w:r w:rsidRPr="00E0279C">
        <w:t>Bridging divides a single physical LAN (now broadcast domain) into more than one virtual LANs</w:t>
      </w:r>
    </w:p>
    <w:p w14:paraId="29BABEC1" w14:textId="77777777" w:rsidR="002E2CF7" w:rsidRPr="00E0279C" w:rsidRDefault="52F6463D" w:rsidP="00FA2E62">
      <w:pPr>
        <w:pStyle w:val="Listeafsnit"/>
        <w:numPr>
          <w:ilvl w:val="0"/>
          <w:numId w:val="2"/>
        </w:numPr>
        <w:spacing w:after="160" w:line="259" w:lineRule="auto"/>
        <w:jc w:val="both"/>
      </w:pPr>
      <w:r w:rsidRPr="00E0279C">
        <w:t>By default, system on one VLAN don’t see the traffic associated with systems on other VLANs on the same network</w:t>
      </w:r>
    </w:p>
    <w:p w14:paraId="7C34B732" w14:textId="5C7F8F04" w:rsidR="002E2CF7" w:rsidRPr="00E0279C" w:rsidRDefault="00C51BFD" w:rsidP="002E2CF7">
      <w:pPr>
        <w:jc w:val="both"/>
      </w:pPr>
      <w:hyperlink r:id="rId12">
        <w:r w:rsidR="52F6463D" w:rsidRPr="00E0279C">
          <w:rPr>
            <w:rStyle w:val="Hyperlink"/>
          </w:rPr>
          <w:t>IEEE 802.1Q</w:t>
        </w:r>
      </w:hyperlink>
      <w:r w:rsidR="52F6463D" w:rsidRPr="00E0279C">
        <w:t xml:space="preserve"> is the standard defining VLANs. Each VLAN is identified by a unique 802.1Q ID, only IDs 1 through 4094 can be assigned to VLANs during configuration, IDs 0 and 4095 are reserved by Junos OS and cannot be assigned.</w:t>
      </w:r>
    </w:p>
    <w:p w14:paraId="0D64E524" w14:textId="77777777" w:rsidR="002E2CF7" w:rsidRPr="00E0279C" w:rsidRDefault="002E2CF7" w:rsidP="002E2CF7">
      <w:pPr>
        <w:jc w:val="both"/>
      </w:pPr>
      <w:r w:rsidRPr="00E0279C">
        <w:rPr>
          <w:noProof/>
        </w:rPr>
        <w:lastRenderedPageBreak/>
        <w:t xml:space="preserve"> </w:t>
      </w:r>
      <w:r w:rsidRPr="00E0279C">
        <w:rPr>
          <w:noProof/>
          <w:lang w:eastAsia="en-US"/>
        </w:rPr>
        <w:drawing>
          <wp:inline distT="0" distB="0" distL="0" distR="0" wp14:anchorId="59035CC5" wp14:editId="710AE614">
            <wp:extent cx="3761225" cy="2200275"/>
            <wp:effectExtent l="0" t="0" r="0" b="0"/>
            <wp:docPr id="2" name="Obraz 2" descr="C:\Users\misiek\AppData\Local\Microsoft\Windows\INetCacheContent.Word\vl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siek\AppData\Local\Microsoft\Windows\INetCacheContent.Word\vlan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1225" cy="2200275"/>
                    </a:xfrm>
                    <a:prstGeom prst="rect">
                      <a:avLst/>
                    </a:prstGeom>
                    <a:noFill/>
                    <a:ln>
                      <a:noFill/>
                    </a:ln>
                  </pic:spPr>
                </pic:pic>
              </a:graphicData>
            </a:graphic>
          </wp:inline>
        </w:drawing>
      </w:r>
    </w:p>
    <w:p w14:paraId="72B73FCF" w14:textId="77777777" w:rsidR="002E2CF7" w:rsidRPr="00E0279C" w:rsidRDefault="002E2CF7" w:rsidP="002E2CF7">
      <w:pPr>
        <w:jc w:val="both"/>
      </w:pPr>
    </w:p>
    <w:p w14:paraId="7B17EF11" w14:textId="77777777" w:rsidR="002E2CF7" w:rsidRPr="00E0279C" w:rsidRDefault="52F6463D" w:rsidP="002E2CF7">
      <w:pPr>
        <w:jc w:val="both"/>
      </w:pPr>
      <w:r w:rsidRPr="00E0279C">
        <w:t xml:space="preserve"> Ethernet packets includes:</w:t>
      </w:r>
    </w:p>
    <w:p w14:paraId="603B5D94" w14:textId="77777777" w:rsidR="002E2CF7" w:rsidRPr="00E0279C" w:rsidRDefault="52F6463D" w:rsidP="00FA2E62">
      <w:pPr>
        <w:pStyle w:val="Listeafsnit"/>
        <w:numPr>
          <w:ilvl w:val="0"/>
          <w:numId w:val="3"/>
        </w:numPr>
        <w:spacing w:after="160" w:line="259" w:lineRule="auto"/>
        <w:jc w:val="both"/>
      </w:pPr>
      <w:r w:rsidRPr="00E0279C">
        <w:t>Tag protocol identifier</w:t>
      </w:r>
    </w:p>
    <w:p w14:paraId="6081E116" w14:textId="59A2760B" w:rsidR="002E2CF7" w:rsidRPr="00E0279C" w:rsidRDefault="52F6463D" w:rsidP="00FA2E62">
      <w:pPr>
        <w:pStyle w:val="Listeafsnit"/>
        <w:numPr>
          <w:ilvl w:val="0"/>
          <w:numId w:val="3"/>
        </w:numPr>
        <w:spacing w:after="160" w:line="259" w:lineRule="auto"/>
        <w:jc w:val="both"/>
      </w:pPr>
      <w:r w:rsidRPr="00E0279C">
        <w:t xml:space="preserve">EtherType field, which </w:t>
      </w:r>
      <w:r w:rsidR="00BD025F" w:rsidRPr="00E0279C">
        <w:t>identifies</w:t>
      </w:r>
      <w:r w:rsidRPr="00E0279C">
        <w:t xml:space="preserve"> which protocol is transported. When a device with configured VLAN generates a packet, this field includes a value of 0x8100, which means that the packet is a VLAN-tagged packet.</w:t>
      </w:r>
    </w:p>
    <w:p w14:paraId="71A4FF87" w14:textId="77777777" w:rsidR="002E2CF7" w:rsidRPr="00E0279C" w:rsidRDefault="52F6463D" w:rsidP="00FA2E62">
      <w:pPr>
        <w:pStyle w:val="Listeafsnit"/>
        <w:numPr>
          <w:ilvl w:val="0"/>
          <w:numId w:val="3"/>
        </w:numPr>
        <w:spacing w:after="160" w:line="259" w:lineRule="auto"/>
        <w:jc w:val="both"/>
      </w:pPr>
      <w:r w:rsidRPr="00E0279C">
        <w:t>The packet also has a VLAN ID field that includes the unique 802.1Q ID, which identifies the VLAN to which the packet belongs</w:t>
      </w:r>
    </w:p>
    <w:p w14:paraId="61EBC584" w14:textId="77777777" w:rsidR="002E2CF7" w:rsidRPr="00E0279C" w:rsidRDefault="002E2CF7" w:rsidP="002E2CF7">
      <w:pPr>
        <w:jc w:val="both"/>
      </w:pPr>
    </w:p>
    <w:p w14:paraId="2D055350" w14:textId="77777777" w:rsidR="002E2CF7" w:rsidRPr="00E0279C" w:rsidRDefault="002E2CF7" w:rsidP="002E2CF7">
      <w:pPr>
        <w:jc w:val="both"/>
      </w:pPr>
      <w:r w:rsidRPr="00E0279C">
        <w:br/>
      </w:r>
      <w:r w:rsidR="52F6463D" w:rsidRPr="00E0279C">
        <w:t>The Ethernet Frame + 802.1q Tag</w:t>
      </w:r>
    </w:p>
    <w:p w14:paraId="4059EF4A" w14:textId="77777777" w:rsidR="002E2CF7" w:rsidRPr="00E0279C" w:rsidRDefault="002E2CF7" w:rsidP="002E2CF7">
      <w:pPr>
        <w:jc w:val="both"/>
      </w:pPr>
      <w:r w:rsidRPr="00E0279C">
        <w:rPr>
          <w:noProof/>
          <w:lang w:eastAsia="en-US"/>
        </w:rPr>
        <w:drawing>
          <wp:inline distT="0" distB="0" distL="0" distR="0" wp14:anchorId="4A29786A" wp14:editId="33FD4AC2">
            <wp:extent cx="6781800" cy="1762125"/>
            <wp:effectExtent l="0" t="0" r="0" b="9525"/>
            <wp:docPr id="4" name="Obraz 4" descr="vla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lans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81800" cy="1762125"/>
                    </a:xfrm>
                    <a:prstGeom prst="rect">
                      <a:avLst/>
                    </a:prstGeom>
                    <a:noFill/>
                    <a:ln>
                      <a:noFill/>
                    </a:ln>
                  </pic:spPr>
                </pic:pic>
              </a:graphicData>
            </a:graphic>
          </wp:inline>
        </w:drawing>
      </w:r>
    </w:p>
    <w:p w14:paraId="553DD1CF" w14:textId="22E6A0BA" w:rsidR="002E2CF7" w:rsidRPr="00E0279C" w:rsidRDefault="52F6463D" w:rsidP="00700822">
      <w:r w:rsidRPr="00E0279C">
        <w:t>The “layer 1 Ethernet Packet” is everything what is transmitted.</w:t>
      </w:r>
      <w:r w:rsidR="00700822" w:rsidRPr="00E0279C">
        <w:br/>
      </w:r>
      <w:r w:rsidRPr="00E0279C">
        <w:t>The “layer 2 Ethernet Frame” is the display on monitor interface.</w:t>
      </w:r>
    </w:p>
    <w:p w14:paraId="3FA6C991" w14:textId="77777777" w:rsidR="002E2CF7" w:rsidRPr="00E0279C" w:rsidRDefault="002E2CF7" w:rsidP="002E2CF7">
      <w:pPr>
        <w:jc w:val="both"/>
      </w:pPr>
    </w:p>
    <w:p w14:paraId="7C8F9192" w14:textId="77777777" w:rsidR="002E2CF7" w:rsidRPr="00E0279C" w:rsidRDefault="002E2CF7" w:rsidP="002E2CF7">
      <w:pPr>
        <w:jc w:val="both"/>
      </w:pPr>
    </w:p>
    <w:p w14:paraId="2AD07C56" w14:textId="77777777" w:rsidR="002E2CF7" w:rsidRPr="00E0279C" w:rsidRDefault="002E2CF7" w:rsidP="002E2CF7">
      <w:pPr>
        <w:jc w:val="both"/>
      </w:pPr>
      <w:r w:rsidRPr="00E0279C">
        <w:rPr>
          <w:noProof/>
          <w:lang w:eastAsia="en-US"/>
        </w:rPr>
        <w:drawing>
          <wp:inline distT="0" distB="0" distL="0" distR="0" wp14:anchorId="1729BC8F" wp14:editId="373389C0">
            <wp:extent cx="5962650" cy="1828800"/>
            <wp:effectExtent l="0" t="0" r="0" b="0"/>
            <wp:docPr id="1" name="Obraz 1" descr="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g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2650" cy="1828800"/>
                    </a:xfrm>
                    <a:prstGeom prst="rect">
                      <a:avLst/>
                    </a:prstGeom>
                    <a:noFill/>
                    <a:ln>
                      <a:noFill/>
                    </a:ln>
                  </pic:spPr>
                </pic:pic>
              </a:graphicData>
            </a:graphic>
          </wp:inline>
        </w:drawing>
      </w:r>
    </w:p>
    <w:p w14:paraId="1B3EB11B" w14:textId="77777777" w:rsidR="002E2CF7" w:rsidRPr="00E0279C" w:rsidRDefault="52F6463D" w:rsidP="002E2CF7">
      <w:pPr>
        <w:jc w:val="both"/>
      </w:pPr>
      <w:r w:rsidRPr="00E0279C">
        <w:t>The 802.1q tag:</w:t>
      </w:r>
    </w:p>
    <w:p w14:paraId="4F1D25AF" w14:textId="77268AD6" w:rsidR="002E2CF7" w:rsidRPr="00E0279C" w:rsidRDefault="52F6463D" w:rsidP="002E2CF7">
      <w:pPr>
        <w:jc w:val="both"/>
      </w:pPr>
      <w:r w:rsidRPr="00E0279C">
        <w:t>Tag protocol</w:t>
      </w:r>
      <w:r w:rsidR="00BD025F">
        <w:t xml:space="preserve"> ID (TPID): a </w:t>
      </w:r>
      <w:r w:rsidR="00FF1D65">
        <w:t>16-bit</w:t>
      </w:r>
      <w:r w:rsidR="00BD025F">
        <w:t xml:space="preserve"> field set t</w:t>
      </w:r>
      <w:r w:rsidRPr="00E0279C">
        <w:t>o a value of 0x8100</w:t>
      </w:r>
    </w:p>
    <w:p w14:paraId="2C3B925A" w14:textId="77777777" w:rsidR="002E2CF7" w:rsidRPr="00E0279C" w:rsidRDefault="52F6463D" w:rsidP="002E2CF7">
      <w:pPr>
        <w:jc w:val="both"/>
      </w:pPr>
      <w:r w:rsidRPr="00E0279C">
        <w:lastRenderedPageBreak/>
        <w:t>Tag control information (TCI)</w:t>
      </w:r>
    </w:p>
    <w:p w14:paraId="046A5021" w14:textId="4EF5BF1C" w:rsidR="002E2CF7" w:rsidRPr="00E0279C" w:rsidRDefault="52F6463D" w:rsidP="00FA2E62">
      <w:pPr>
        <w:pStyle w:val="Listeafsnit"/>
        <w:numPr>
          <w:ilvl w:val="0"/>
          <w:numId w:val="4"/>
        </w:numPr>
        <w:spacing w:after="160" w:line="259" w:lineRule="auto"/>
        <w:jc w:val="both"/>
      </w:pPr>
      <w:r w:rsidRPr="00E0279C">
        <w:t xml:space="preserve">Priority code point (PCP): </w:t>
      </w:r>
      <w:r w:rsidR="00A303B3" w:rsidRPr="00E0279C">
        <w:t>3-bit</w:t>
      </w:r>
      <w:r w:rsidRPr="00E0279C">
        <w:t xml:space="preserve"> field which refers to the IEEE 802.1p class of service and maps to the frame priority</w:t>
      </w:r>
    </w:p>
    <w:p w14:paraId="7D90B5C3" w14:textId="3E10EB8F" w:rsidR="002E2CF7" w:rsidRPr="00E0279C" w:rsidRDefault="52F6463D" w:rsidP="00FA2E62">
      <w:pPr>
        <w:pStyle w:val="Listeafsnit"/>
        <w:numPr>
          <w:ilvl w:val="0"/>
          <w:numId w:val="4"/>
        </w:numPr>
        <w:spacing w:after="160" w:line="259" w:lineRule="auto"/>
        <w:jc w:val="both"/>
      </w:pPr>
      <w:r w:rsidRPr="00E0279C">
        <w:t xml:space="preserve">Drop eligible </w:t>
      </w:r>
      <w:r w:rsidR="00A303B3" w:rsidRPr="00E0279C">
        <w:t>indicator</w:t>
      </w:r>
      <w:r w:rsidRPr="00E0279C">
        <w:t xml:space="preserve"> (DEI): 1 bit field, may be used separately or in conjunction with PCP to indicate frames eligible to be dropped in the presence of congestion</w:t>
      </w:r>
    </w:p>
    <w:p w14:paraId="3399E763" w14:textId="77777777" w:rsidR="002E2CF7" w:rsidRPr="00E0279C" w:rsidRDefault="52F6463D" w:rsidP="00FA2E62">
      <w:pPr>
        <w:pStyle w:val="Listeafsnit"/>
        <w:numPr>
          <w:ilvl w:val="0"/>
          <w:numId w:val="4"/>
        </w:numPr>
        <w:spacing w:after="160" w:line="259" w:lineRule="auto"/>
        <w:jc w:val="both"/>
      </w:pPr>
      <w:r w:rsidRPr="00E0279C">
        <w:t>VLAN identifier (VID) a 12 bit field specifying the VLAN to which the frame belongs</w:t>
      </w:r>
    </w:p>
    <w:p w14:paraId="324E8A05" w14:textId="77777777" w:rsidR="002E2CF7" w:rsidRPr="00E0279C" w:rsidRDefault="002E2CF7" w:rsidP="002E2CF7"/>
    <w:p w14:paraId="0A11BF7B" w14:textId="77777777" w:rsidR="002E2CF7" w:rsidRDefault="002E2CF7" w:rsidP="52F6463D">
      <w:pPr>
        <w:pStyle w:val="Overskrift2"/>
        <w:rPr>
          <w:sz w:val="32"/>
          <w:szCs w:val="32"/>
        </w:rPr>
      </w:pPr>
      <w:bookmarkStart w:id="6" w:name="_Toc484414575"/>
      <w:r w:rsidRPr="00E0279C">
        <w:rPr>
          <w:sz w:val="32"/>
          <w:szCs w:val="32"/>
        </w:rPr>
        <w:t>VLAN Implementation</w:t>
      </w:r>
      <w:bookmarkEnd w:id="6"/>
    </w:p>
    <w:p w14:paraId="65EB871B" w14:textId="77777777" w:rsidR="002E2CF7" w:rsidRPr="00E0279C" w:rsidRDefault="002E2CF7" w:rsidP="002E2CF7"/>
    <w:p w14:paraId="17AB0435" w14:textId="77777777" w:rsidR="002E2CF7" w:rsidRPr="00E0279C" w:rsidRDefault="52F6463D" w:rsidP="002E2CF7">
      <w:pPr>
        <w:jc w:val="both"/>
      </w:pPr>
      <w:r w:rsidRPr="00E0279C">
        <w:t>Step 1: Create a layer 2 vlan</w:t>
      </w:r>
    </w:p>
    <w:p w14:paraId="16CD203A" w14:textId="70F31267" w:rsidR="002E2CF7" w:rsidRPr="00170747" w:rsidRDefault="52F6463D" w:rsidP="52F6463D">
      <w:pPr>
        <w:jc w:val="both"/>
        <w:rPr>
          <w:i/>
          <w:iCs/>
          <w:lang w:val="da-DK"/>
        </w:rPr>
      </w:pPr>
      <w:r w:rsidRPr="00170747">
        <w:rPr>
          <w:i/>
          <w:iCs/>
          <w:lang w:val="da-DK"/>
        </w:rPr>
        <w:t>set vlans &lt;vlan-name&gt; vlan-id &lt;vlan-id&gt;</w:t>
      </w:r>
    </w:p>
    <w:p w14:paraId="3815F892" w14:textId="77777777" w:rsidR="00700822" w:rsidRPr="00170747" w:rsidRDefault="00700822" w:rsidP="002E2CF7">
      <w:pPr>
        <w:jc w:val="both"/>
        <w:rPr>
          <w:i/>
          <w:lang w:val="da-DK"/>
        </w:rPr>
      </w:pPr>
    </w:p>
    <w:p w14:paraId="565A02AC" w14:textId="77777777" w:rsidR="002E2CF7" w:rsidRPr="00E0279C" w:rsidRDefault="52F6463D" w:rsidP="002E2CF7">
      <w:pPr>
        <w:jc w:val="both"/>
      </w:pPr>
      <w:r w:rsidRPr="00E0279C">
        <w:t>Step 2: Create a logical layer 3 VLAN interface:</w:t>
      </w:r>
    </w:p>
    <w:p w14:paraId="562563C3" w14:textId="4BCE830B" w:rsidR="002E2CF7" w:rsidRPr="00E0279C" w:rsidRDefault="52F6463D" w:rsidP="52F6463D">
      <w:pPr>
        <w:jc w:val="both"/>
        <w:rPr>
          <w:i/>
          <w:iCs/>
        </w:rPr>
      </w:pPr>
      <w:r w:rsidRPr="00E0279C">
        <w:rPr>
          <w:i/>
          <w:iCs/>
        </w:rPr>
        <w:t>set interfaces vlan unit &lt;unit&gt; family inet address &lt;ip address/mask&gt;</w:t>
      </w:r>
    </w:p>
    <w:p w14:paraId="4C8615A3" w14:textId="77777777" w:rsidR="00700822" w:rsidRPr="00E0279C" w:rsidRDefault="00700822" w:rsidP="002E2CF7">
      <w:pPr>
        <w:jc w:val="both"/>
        <w:rPr>
          <w:i/>
        </w:rPr>
      </w:pPr>
    </w:p>
    <w:p w14:paraId="73712387" w14:textId="77777777" w:rsidR="002E2CF7" w:rsidRPr="00E0279C" w:rsidRDefault="52F6463D" w:rsidP="002E2CF7">
      <w:pPr>
        <w:jc w:val="both"/>
      </w:pPr>
      <w:r w:rsidRPr="00E0279C">
        <w:t>Step 3: Link the layer 2 VLAN to the layer 3 VLAN interface:</w:t>
      </w:r>
    </w:p>
    <w:p w14:paraId="566CDD44" w14:textId="77777777" w:rsidR="002E2CF7" w:rsidRPr="00E0279C" w:rsidRDefault="52F6463D" w:rsidP="52F6463D">
      <w:pPr>
        <w:jc w:val="both"/>
        <w:rPr>
          <w:i/>
          <w:iCs/>
        </w:rPr>
      </w:pPr>
      <w:r w:rsidRPr="00E0279C">
        <w:rPr>
          <w:i/>
          <w:iCs/>
        </w:rPr>
        <w:t>set vlans &lt;vlan-name&gt; l3-interface vlan.&lt;unit mentioned above&gt;</w:t>
      </w:r>
    </w:p>
    <w:p w14:paraId="297150D9" w14:textId="77777777" w:rsidR="002E2CF7" w:rsidRPr="00E0279C" w:rsidRDefault="002E2CF7" w:rsidP="002E2CF7">
      <w:pPr>
        <w:jc w:val="both"/>
        <w:rPr>
          <w:i/>
        </w:rPr>
      </w:pPr>
    </w:p>
    <w:p w14:paraId="7B3751D2" w14:textId="43831A1A" w:rsidR="002E2CF7" w:rsidRPr="00E0279C" w:rsidRDefault="52F6463D" w:rsidP="52F6463D">
      <w:pPr>
        <w:jc w:val="both"/>
        <w:rPr>
          <w:i/>
          <w:iCs/>
        </w:rPr>
      </w:pPr>
      <w:r w:rsidRPr="00E0279C">
        <w:t xml:space="preserve">The result in project after implementing vlans can be displayed using command: </w:t>
      </w:r>
      <w:r w:rsidRPr="00E0279C">
        <w:rPr>
          <w:i/>
          <w:iCs/>
        </w:rPr>
        <w:t>show vlans.</w:t>
      </w:r>
    </w:p>
    <w:p w14:paraId="178D407F" w14:textId="77777777" w:rsidR="00700822" w:rsidRPr="00E0279C" w:rsidRDefault="00700822" w:rsidP="002E2CF7">
      <w:pPr>
        <w:jc w:val="both"/>
      </w:pPr>
    </w:p>
    <w:p w14:paraId="144ADFF3" w14:textId="6B81BC2D" w:rsidR="002E2CF7" w:rsidRPr="00E0279C" w:rsidRDefault="002E2CF7" w:rsidP="00700822">
      <w:pPr>
        <w:jc w:val="center"/>
      </w:pPr>
      <w:r w:rsidRPr="00E0279C">
        <w:rPr>
          <w:noProof/>
          <w:lang w:eastAsia="en-US"/>
        </w:rPr>
        <w:drawing>
          <wp:inline distT="0" distB="0" distL="0" distR="0" wp14:anchorId="4F384F62" wp14:editId="3E4A4B21">
            <wp:extent cx="2800350" cy="1333500"/>
            <wp:effectExtent l="0" t="0" r="0" b="0"/>
            <wp:docPr id="6" name="Obraz 6" descr="show_v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w_vla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0350" cy="1333500"/>
                    </a:xfrm>
                    <a:prstGeom prst="rect">
                      <a:avLst/>
                    </a:prstGeom>
                    <a:noFill/>
                    <a:ln>
                      <a:noFill/>
                    </a:ln>
                  </pic:spPr>
                </pic:pic>
              </a:graphicData>
            </a:graphic>
          </wp:inline>
        </w:drawing>
      </w:r>
    </w:p>
    <w:p w14:paraId="6B1CFD83" w14:textId="77777777" w:rsidR="00700822" w:rsidRPr="00E0279C" w:rsidRDefault="00700822" w:rsidP="00700822">
      <w:pPr>
        <w:jc w:val="center"/>
      </w:pPr>
    </w:p>
    <w:p w14:paraId="177E2E18" w14:textId="77777777" w:rsidR="002E2CF7" w:rsidRPr="00E0279C" w:rsidRDefault="52F6463D" w:rsidP="002E2CF7">
      <w:pPr>
        <w:jc w:val="both"/>
      </w:pPr>
      <w:r w:rsidRPr="00E0279C">
        <w:t xml:space="preserve">Other command that can be used to display configured vlans is: </w:t>
      </w:r>
      <w:r w:rsidRPr="00E0279C">
        <w:rPr>
          <w:i/>
          <w:iCs/>
        </w:rPr>
        <w:t xml:space="preserve">show vlans summary. </w:t>
      </w:r>
    </w:p>
    <w:p w14:paraId="5EBB06C3" w14:textId="2B8A0440" w:rsidR="002E2CF7" w:rsidRPr="00E0279C" w:rsidRDefault="52F6463D" w:rsidP="002E2CF7">
      <w:pPr>
        <w:jc w:val="both"/>
      </w:pPr>
      <w:r w:rsidRPr="00E0279C">
        <w:t>In the display, untagged and tagged vlans are shown.</w:t>
      </w:r>
    </w:p>
    <w:p w14:paraId="68D1CFCF" w14:textId="77777777" w:rsidR="00700822" w:rsidRPr="00E0279C" w:rsidRDefault="00700822" w:rsidP="002E2CF7">
      <w:pPr>
        <w:jc w:val="both"/>
      </w:pPr>
    </w:p>
    <w:p w14:paraId="47FF61F2" w14:textId="77777777" w:rsidR="002E2CF7" w:rsidRPr="00E0279C" w:rsidRDefault="002E2CF7" w:rsidP="00700822">
      <w:pPr>
        <w:jc w:val="center"/>
      </w:pPr>
      <w:r w:rsidRPr="00E0279C">
        <w:rPr>
          <w:noProof/>
          <w:lang w:eastAsia="en-US"/>
        </w:rPr>
        <w:drawing>
          <wp:inline distT="0" distB="0" distL="0" distR="0" wp14:anchorId="4330F360" wp14:editId="47F5812B">
            <wp:extent cx="4000500" cy="1152525"/>
            <wp:effectExtent l="0" t="0" r="0" b="9525"/>
            <wp:docPr id="5" name="Obraz 5" descr="show_vlans_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_vlans_summa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1152525"/>
                    </a:xfrm>
                    <a:prstGeom prst="rect">
                      <a:avLst/>
                    </a:prstGeom>
                    <a:noFill/>
                    <a:ln>
                      <a:noFill/>
                    </a:ln>
                  </pic:spPr>
                </pic:pic>
              </a:graphicData>
            </a:graphic>
          </wp:inline>
        </w:drawing>
      </w:r>
    </w:p>
    <w:p w14:paraId="2B5D6B77" w14:textId="77777777" w:rsidR="002E2CF7" w:rsidRPr="00E0279C" w:rsidRDefault="002E2CF7" w:rsidP="002E2CF7"/>
    <w:p w14:paraId="39F072F2" w14:textId="77777777" w:rsidR="002E2CF7" w:rsidRPr="00E0279C" w:rsidRDefault="002E2CF7" w:rsidP="52F6463D">
      <w:pPr>
        <w:pStyle w:val="Overskrift2"/>
        <w:rPr>
          <w:sz w:val="32"/>
          <w:szCs w:val="32"/>
        </w:rPr>
      </w:pPr>
      <w:bookmarkStart w:id="7" w:name="_Toc484414576"/>
      <w:r w:rsidRPr="00E0279C">
        <w:rPr>
          <w:sz w:val="32"/>
          <w:szCs w:val="32"/>
        </w:rPr>
        <w:t>VLAN Trunking</w:t>
      </w:r>
      <w:bookmarkEnd w:id="7"/>
    </w:p>
    <w:p w14:paraId="58768907" w14:textId="77777777" w:rsidR="002E2CF7" w:rsidRPr="00E0279C" w:rsidRDefault="002E2CF7" w:rsidP="002E2CF7"/>
    <w:p w14:paraId="5673A696" w14:textId="6DA0ECF7" w:rsidR="002E2CF7" w:rsidRPr="00E0279C" w:rsidRDefault="52F6463D" w:rsidP="002E2CF7">
      <w:pPr>
        <w:jc w:val="both"/>
      </w:pPr>
      <w:r w:rsidRPr="00E0279C">
        <w:t>Trunk mode interfaces are used to connect switches to one trunk interface. Traffic sent between switches can then consist of packets from multiple VLANs, with those packets multiplexed so they can be sent over the same physical connection.</w:t>
      </w:r>
    </w:p>
    <w:p w14:paraId="2DCAA88D" w14:textId="77777777" w:rsidR="002E2CF7" w:rsidRPr="00E0279C" w:rsidRDefault="002E2CF7" w:rsidP="002E2CF7">
      <w:pPr>
        <w:jc w:val="both"/>
      </w:pPr>
      <w:r w:rsidRPr="00E0279C">
        <w:rPr>
          <w:noProof/>
          <w:lang w:eastAsia="en-US"/>
        </w:rPr>
        <w:lastRenderedPageBreak/>
        <w:drawing>
          <wp:inline distT="0" distB="0" distL="0" distR="0" wp14:anchorId="3069198D" wp14:editId="4B060246">
            <wp:extent cx="5962650" cy="273113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2731135"/>
                    </a:xfrm>
                    <a:prstGeom prst="rect">
                      <a:avLst/>
                    </a:prstGeom>
                    <a:noFill/>
                  </pic:spPr>
                </pic:pic>
              </a:graphicData>
            </a:graphic>
          </wp:inline>
        </w:drawing>
      </w:r>
    </w:p>
    <w:p w14:paraId="52B0FDD1" w14:textId="77777777" w:rsidR="002E2CF7" w:rsidRPr="00E0279C" w:rsidRDefault="002E2CF7" w:rsidP="002E2CF7">
      <w:pPr>
        <w:jc w:val="both"/>
      </w:pPr>
    </w:p>
    <w:p w14:paraId="6B061789" w14:textId="1BBEE695" w:rsidR="002E2CF7" w:rsidRPr="00E0279C" w:rsidRDefault="52F6463D" w:rsidP="002E2CF7">
      <w:pPr>
        <w:jc w:val="both"/>
      </w:pPr>
      <w:r w:rsidRPr="00E0279C">
        <w:t xml:space="preserve">The trunk interface is a switched interface, it </w:t>
      </w:r>
      <w:r w:rsidR="003B604A" w:rsidRPr="00E0279C">
        <w:t>must</w:t>
      </w:r>
      <w:r w:rsidRPr="00E0279C">
        <w:t xml:space="preserve"> have a corresponding interface on a second switch.</w:t>
      </w:r>
    </w:p>
    <w:p w14:paraId="35F7F4DD" w14:textId="77777777" w:rsidR="00700822" w:rsidRPr="00E0279C" w:rsidRDefault="00700822" w:rsidP="002E2CF7">
      <w:pPr>
        <w:jc w:val="both"/>
      </w:pPr>
    </w:p>
    <w:p w14:paraId="63C1D017" w14:textId="7E0C391C" w:rsidR="002E2CF7" w:rsidRPr="00E0279C" w:rsidRDefault="52F6463D" w:rsidP="002E2CF7">
      <w:pPr>
        <w:jc w:val="both"/>
      </w:pPr>
      <w:r w:rsidRPr="00E0279C">
        <w:t>QUICK CONFIGURATION:</w:t>
      </w:r>
    </w:p>
    <w:p w14:paraId="1D58DCCC" w14:textId="745C63BA" w:rsidR="002E2CF7" w:rsidRPr="00E0279C" w:rsidRDefault="52F6463D" w:rsidP="52F6463D">
      <w:pPr>
        <w:jc w:val="both"/>
        <w:rPr>
          <w:i/>
          <w:iCs/>
        </w:rPr>
      </w:pPr>
      <w:r w:rsidRPr="00E0279C">
        <w:rPr>
          <w:i/>
          <w:iCs/>
        </w:rPr>
        <w:t>set interfaces &lt;interface&gt; unit &lt;unit number&gt; family ethernet-switching port-mode access vlan members &lt;vlan-name&gt;</w:t>
      </w:r>
    </w:p>
    <w:p w14:paraId="176ADBB8" w14:textId="77777777" w:rsidR="00700822" w:rsidRPr="00E0279C" w:rsidRDefault="00700822" w:rsidP="002E2CF7">
      <w:pPr>
        <w:jc w:val="both"/>
        <w:rPr>
          <w:i/>
        </w:rPr>
      </w:pPr>
    </w:p>
    <w:p w14:paraId="751B3ACC" w14:textId="77777777" w:rsidR="002E2CF7" w:rsidRPr="00E0279C" w:rsidRDefault="52F6463D" w:rsidP="002E2CF7">
      <w:pPr>
        <w:jc w:val="both"/>
      </w:pPr>
      <w:r w:rsidRPr="00E0279C">
        <w:t>Only VLANs named in members &lt;vlan-name&gt; have access over the Trunk.</w:t>
      </w:r>
    </w:p>
    <w:p w14:paraId="30ABA942" w14:textId="77777777" w:rsidR="002E2CF7" w:rsidRPr="00E0279C" w:rsidRDefault="002E2CF7" w:rsidP="002E2CF7"/>
    <w:p w14:paraId="44891A46" w14:textId="77777777" w:rsidR="002E2CF7" w:rsidRPr="00E0279C" w:rsidRDefault="002E2CF7" w:rsidP="52F6463D">
      <w:pPr>
        <w:pStyle w:val="Overskrift2"/>
        <w:rPr>
          <w:sz w:val="32"/>
          <w:szCs w:val="32"/>
        </w:rPr>
      </w:pPr>
      <w:bookmarkStart w:id="8" w:name="_Toc484414577"/>
      <w:r w:rsidRPr="00E0279C">
        <w:rPr>
          <w:sz w:val="32"/>
          <w:szCs w:val="32"/>
        </w:rPr>
        <w:t>VLAN L3-Interface</w:t>
      </w:r>
      <w:bookmarkEnd w:id="8"/>
    </w:p>
    <w:p w14:paraId="5AC1CC57" w14:textId="77777777" w:rsidR="002E2CF7" w:rsidRPr="00E0279C" w:rsidRDefault="002E2CF7" w:rsidP="002E2CF7"/>
    <w:p w14:paraId="57C9086F" w14:textId="77777777" w:rsidR="002E2CF7" w:rsidRPr="00E0279C" w:rsidRDefault="52F6463D" w:rsidP="002E2CF7">
      <w:pPr>
        <w:jc w:val="both"/>
      </w:pPr>
      <w:r w:rsidRPr="00E0279C">
        <w:t>In order to configure the switch to perform L3 switching it is necessary to assign VLAN interface to VLAN using command:</w:t>
      </w:r>
    </w:p>
    <w:p w14:paraId="56557A91" w14:textId="77777777" w:rsidR="002E2CF7" w:rsidRPr="00E0279C" w:rsidRDefault="52F6463D" w:rsidP="52F6463D">
      <w:pPr>
        <w:jc w:val="both"/>
        <w:rPr>
          <w:i/>
          <w:iCs/>
        </w:rPr>
      </w:pPr>
      <w:r w:rsidRPr="00E0279C">
        <w:rPr>
          <w:i/>
          <w:iCs/>
        </w:rPr>
        <w:t>Set vlans &lt;vlan name&gt; l3-interface vlan.&lt;vlan number&gt;</w:t>
      </w:r>
    </w:p>
    <w:p w14:paraId="284BEA43" w14:textId="77777777" w:rsidR="002E2CF7" w:rsidRPr="00E0279C" w:rsidRDefault="002E2CF7" w:rsidP="002E2CF7"/>
    <w:p w14:paraId="0366E12A" w14:textId="77777777" w:rsidR="002E2CF7" w:rsidRPr="00E0279C" w:rsidRDefault="52F6463D" w:rsidP="002E2CF7">
      <w:r w:rsidRPr="00E0279C">
        <w:t>This is how it looks when the VLAN is implemented with L3 interface.</w:t>
      </w:r>
    </w:p>
    <w:p w14:paraId="1CD8AD0D" w14:textId="77777777" w:rsidR="002E2CF7" w:rsidRPr="00E0279C" w:rsidRDefault="002E2CF7" w:rsidP="002E2CF7"/>
    <w:p w14:paraId="3F738651" w14:textId="77777777" w:rsidR="002E2CF7" w:rsidRPr="00E0279C" w:rsidRDefault="00C51BFD" w:rsidP="002E2CF7">
      <w:r>
        <w:pict w14:anchorId="58E44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75pt;height:89.25pt">
            <v:imagedata r:id="rId19" o:title="show vlans brief"/>
          </v:shape>
        </w:pict>
      </w:r>
    </w:p>
    <w:p w14:paraId="4DF4ACEA" w14:textId="77777777" w:rsidR="002E2CF7" w:rsidRPr="00E0279C" w:rsidRDefault="002E2CF7" w:rsidP="002E2CF7"/>
    <w:p w14:paraId="3E9A5E88" w14:textId="77777777" w:rsidR="002E2CF7" w:rsidRPr="00E0279C" w:rsidRDefault="002E2CF7" w:rsidP="52F6463D">
      <w:pPr>
        <w:pStyle w:val="Overskrift2"/>
        <w:rPr>
          <w:sz w:val="32"/>
          <w:szCs w:val="32"/>
        </w:rPr>
      </w:pPr>
      <w:bookmarkStart w:id="9" w:name="_Toc484414578"/>
      <w:r w:rsidRPr="00E0279C">
        <w:rPr>
          <w:sz w:val="32"/>
          <w:szCs w:val="32"/>
        </w:rPr>
        <w:t>Virtual Routers</w:t>
      </w:r>
      <w:bookmarkEnd w:id="9"/>
    </w:p>
    <w:p w14:paraId="432952DC" w14:textId="77777777" w:rsidR="003556D2" w:rsidRPr="00E0279C" w:rsidRDefault="003556D2" w:rsidP="003556D2"/>
    <w:p w14:paraId="235C9864" w14:textId="74891816" w:rsidR="003556D2" w:rsidRPr="00E0279C" w:rsidRDefault="52F6463D" w:rsidP="003556D2">
      <w:pPr>
        <w:jc w:val="both"/>
      </w:pPr>
      <w:r w:rsidRPr="00E0279C">
        <w:t>In Junos Software, a virtual router is a routing instance type. It is a collection of routing tables, interfaces and routing option settings. Routing instance virtual router can act like a normal router, with policies and r</w:t>
      </w:r>
      <w:r w:rsidR="007A0AF9">
        <w:t>outing options. It makes it possible</w:t>
      </w:r>
      <w:r w:rsidRPr="00E0279C">
        <w:t xml:space="preserve"> to isolate traffic without using multiple routing devices to segment </w:t>
      </w:r>
      <w:r w:rsidR="006D6F5E">
        <w:t xml:space="preserve">the </w:t>
      </w:r>
      <w:r w:rsidRPr="00E0279C">
        <w:t>network.</w:t>
      </w:r>
    </w:p>
    <w:p w14:paraId="324EFF55" w14:textId="04763BDA" w:rsidR="003556D2" w:rsidRPr="00E0279C" w:rsidRDefault="52F6463D" w:rsidP="003556D2">
      <w:pPr>
        <w:jc w:val="both"/>
      </w:pPr>
      <w:r w:rsidRPr="00E0279C">
        <w:t xml:space="preserve">To establish a virtual </w:t>
      </w:r>
      <w:r w:rsidR="009F4DBE" w:rsidRPr="00E0279C">
        <w:t>router,</w:t>
      </w:r>
      <w:r w:rsidRPr="00E0279C">
        <w:t xml:space="preserve"> it is necessary to follow </w:t>
      </w:r>
      <w:r w:rsidR="009F4DBE">
        <w:t xml:space="preserve">a </w:t>
      </w:r>
      <w:r w:rsidRPr="00E0279C">
        <w:t>few steps.</w:t>
      </w:r>
    </w:p>
    <w:p w14:paraId="1BA632E7" w14:textId="77777777" w:rsidR="003556D2" w:rsidRPr="00E0279C" w:rsidRDefault="52F6463D" w:rsidP="00FA2E62">
      <w:pPr>
        <w:pStyle w:val="Listeafsnit"/>
        <w:numPr>
          <w:ilvl w:val="0"/>
          <w:numId w:val="5"/>
        </w:numPr>
        <w:spacing w:after="160" w:line="259" w:lineRule="auto"/>
        <w:jc w:val="both"/>
      </w:pPr>
      <w:r w:rsidRPr="00E0279C">
        <w:t>Create a virtual router</w:t>
      </w:r>
    </w:p>
    <w:p w14:paraId="51FB8549" w14:textId="77777777" w:rsidR="003556D2" w:rsidRPr="00E0279C" w:rsidRDefault="52F6463D" w:rsidP="00FA2E62">
      <w:pPr>
        <w:pStyle w:val="Listeafsnit"/>
        <w:numPr>
          <w:ilvl w:val="0"/>
          <w:numId w:val="5"/>
        </w:numPr>
        <w:spacing w:after="160" w:line="259" w:lineRule="auto"/>
        <w:jc w:val="both"/>
      </w:pPr>
      <w:r w:rsidRPr="00E0279C">
        <w:t>Assign an interface to a virtual router</w:t>
      </w:r>
    </w:p>
    <w:p w14:paraId="3935124B" w14:textId="77777777" w:rsidR="003556D2" w:rsidRPr="00E0279C" w:rsidRDefault="52F6463D" w:rsidP="00FA2E62">
      <w:pPr>
        <w:pStyle w:val="Listeafsnit"/>
        <w:numPr>
          <w:ilvl w:val="0"/>
          <w:numId w:val="5"/>
        </w:numPr>
        <w:spacing w:after="160" w:line="259" w:lineRule="auto"/>
        <w:jc w:val="both"/>
      </w:pPr>
      <w:r w:rsidRPr="00E0279C">
        <w:lastRenderedPageBreak/>
        <w:t>Assign an interface to a zone</w:t>
      </w:r>
    </w:p>
    <w:p w14:paraId="440B99BE" w14:textId="77777777" w:rsidR="003556D2" w:rsidRPr="00E0279C" w:rsidRDefault="52F6463D" w:rsidP="003556D2">
      <w:pPr>
        <w:jc w:val="both"/>
      </w:pPr>
      <w:r w:rsidRPr="00E0279C">
        <w:t>It is possible to assign other routing option to virtual router.</w:t>
      </w:r>
    </w:p>
    <w:p w14:paraId="0C15E757" w14:textId="77777777" w:rsidR="003556D2" w:rsidRPr="00E0279C" w:rsidRDefault="52F6463D" w:rsidP="003556D2">
      <w:pPr>
        <w:jc w:val="both"/>
      </w:pPr>
      <w:r w:rsidRPr="00E0279C">
        <w:t>To share routes in more than one routing instance it is optional to select physical or logical connection.</w:t>
      </w:r>
    </w:p>
    <w:p w14:paraId="3F58BBDD" w14:textId="77777777" w:rsidR="003556D2" w:rsidRPr="00E0279C" w:rsidRDefault="52F6463D" w:rsidP="003556D2">
      <w:pPr>
        <w:jc w:val="both"/>
      </w:pPr>
      <w:r w:rsidRPr="00E0279C">
        <w:t>Physical connection is a normal interface (for example ge-0/0/0 or so-0/0/0) it can be established using cables or VMNets in VMware.</w:t>
      </w:r>
    </w:p>
    <w:p w14:paraId="6BB92908" w14:textId="069F519B" w:rsidR="00CD6CD2" w:rsidRPr="00E0279C" w:rsidRDefault="003556D2" w:rsidP="52F6463D">
      <w:pPr>
        <w:pStyle w:val="Overskrift2"/>
        <w:rPr>
          <w:b w:val="0"/>
          <w:bCs w:val="0"/>
          <w:sz w:val="32"/>
          <w:szCs w:val="32"/>
        </w:rPr>
      </w:pPr>
      <w:bookmarkStart w:id="10" w:name="_Toc484414579"/>
      <w:r w:rsidRPr="00E0279C">
        <w:rPr>
          <w:rStyle w:val="Overskrift2Tegn"/>
          <w:b/>
          <w:bCs/>
          <w:sz w:val="32"/>
          <w:szCs w:val="32"/>
        </w:rPr>
        <w:t>Logical Tunnels</w:t>
      </w:r>
      <w:bookmarkEnd w:id="10"/>
      <w:r w:rsidRPr="00E0279C">
        <w:rPr>
          <w:b w:val="0"/>
          <w:bCs w:val="0"/>
          <w:sz w:val="32"/>
          <w:szCs w:val="32"/>
        </w:rPr>
        <w:t xml:space="preserve"> </w:t>
      </w:r>
    </w:p>
    <w:p w14:paraId="290A5B63" w14:textId="77777777" w:rsidR="00CD6CD2" w:rsidRPr="00E0279C" w:rsidRDefault="00CD6CD2" w:rsidP="00CD6CD2"/>
    <w:p w14:paraId="4A2BDD29" w14:textId="225CCA48" w:rsidR="003556D2" w:rsidRPr="00E0279C" w:rsidRDefault="52F6463D" w:rsidP="003556D2">
      <w:pPr>
        <w:jc w:val="both"/>
      </w:pPr>
      <w:r w:rsidRPr="00E0279C">
        <w:t xml:space="preserve">Logical tunnels (lt0 interfaces) can be used only on SRX Juniper devices. </w:t>
      </w:r>
    </w:p>
    <w:p w14:paraId="0FD03980" w14:textId="76635FDE" w:rsidR="003556D2" w:rsidRPr="00E0279C" w:rsidRDefault="52F6463D" w:rsidP="003556D2">
      <w:pPr>
        <w:jc w:val="both"/>
      </w:pPr>
      <w:r w:rsidRPr="00E0279C">
        <w:t xml:space="preserve">To connect two routing instances with a logical connection logical tunnel interface should be configured for each instance. Then, it is mandatory to configure a peer relationship between the logical tunnel interfaces, thus creating a point-to-point connection. To create a point-to-point connection logical tunnel </w:t>
      </w:r>
      <w:r w:rsidR="00D35790" w:rsidRPr="00E0279C">
        <w:t>must</w:t>
      </w:r>
      <w:r w:rsidRPr="00E0279C">
        <w:t xml:space="preserve"> configured using the lt-fpc/pic/port format.</w:t>
      </w:r>
    </w:p>
    <w:p w14:paraId="423AA18A" w14:textId="77777777" w:rsidR="003556D2" w:rsidRPr="00E0279C" w:rsidRDefault="52F6463D" w:rsidP="003556D2">
      <w:pPr>
        <w:jc w:val="both"/>
      </w:pPr>
      <w:r w:rsidRPr="00E0279C">
        <w:t>Each logical tunnel interface should be configured with a proper encapsulation type.</w:t>
      </w:r>
    </w:p>
    <w:p w14:paraId="5E541441" w14:textId="77777777" w:rsidR="003556D2" w:rsidRPr="00E0279C" w:rsidRDefault="52F6463D" w:rsidP="003556D2">
      <w:pPr>
        <w:jc w:val="both"/>
      </w:pPr>
      <w:r w:rsidRPr="00E0279C">
        <w:t>It is important to configure only one peer unit for each logical interface. (Unit 0 cannot peer with both unit 1 and unit 2.)</w:t>
      </w:r>
    </w:p>
    <w:p w14:paraId="5A99FBBF" w14:textId="77777777" w:rsidR="003556D2" w:rsidRPr="00E0279C" w:rsidRDefault="003556D2" w:rsidP="003556D2">
      <w:pPr>
        <w:jc w:val="both"/>
      </w:pPr>
    </w:p>
    <w:p w14:paraId="605BAB12" w14:textId="77777777" w:rsidR="003556D2" w:rsidRPr="00E0279C" w:rsidRDefault="003556D2" w:rsidP="003556D2">
      <w:r w:rsidRPr="00E0279C">
        <w:rPr>
          <w:noProof/>
          <w:lang w:eastAsia="en-US"/>
        </w:rPr>
        <w:drawing>
          <wp:inline distT="0" distB="0" distL="0" distR="0" wp14:anchorId="40C6DD8E" wp14:editId="282E669B">
            <wp:extent cx="4419600" cy="2895600"/>
            <wp:effectExtent l="0" t="0" r="0" b="0"/>
            <wp:docPr id="8" name="Obraz 8" descr="p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600" cy="2895600"/>
                    </a:xfrm>
                    <a:prstGeom prst="rect">
                      <a:avLst/>
                    </a:prstGeom>
                    <a:noFill/>
                    <a:ln>
                      <a:noFill/>
                    </a:ln>
                  </pic:spPr>
                </pic:pic>
              </a:graphicData>
            </a:graphic>
          </wp:inline>
        </w:drawing>
      </w:r>
    </w:p>
    <w:p w14:paraId="37BEC5D4" w14:textId="70D67D87" w:rsidR="002E2CF7" w:rsidRPr="00E0279C" w:rsidRDefault="002F0FD8" w:rsidP="52F6463D">
      <w:pPr>
        <w:pStyle w:val="Overskrift2"/>
        <w:rPr>
          <w:sz w:val="32"/>
          <w:szCs w:val="32"/>
        </w:rPr>
      </w:pPr>
      <w:bookmarkStart w:id="11" w:name="_Toc484414580"/>
      <w:r w:rsidRPr="00E0279C">
        <w:rPr>
          <w:sz w:val="32"/>
          <w:szCs w:val="32"/>
        </w:rPr>
        <w:t>E</w:t>
      </w:r>
      <w:r w:rsidR="002E2CF7" w:rsidRPr="00E0279C">
        <w:rPr>
          <w:sz w:val="32"/>
          <w:szCs w:val="32"/>
        </w:rPr>
        <w:t>thernet OAM</w:t>
      </w:r>
      <w:bookmarkEnd w:id="11"/>
    </w:p>
    <w:p w14:paraId="2CB82C42" w14:textId="77777777" w:rsidR="003556D2" w:rsidRPr="00E0279C" w:rsidRDefault="003556D2" w:rsidP="003556D2"/>
    <w:p w14:paraId="3086BC70" w14:textId="77777777" w:rsidR="003556D2" w:rsidRPr="00E0279C" w:rsidRDefault="52F6463D" w:rsidP="003556D2">
      <w:pPr>
        <w:jc w:val="both"/>
      </w:pPr>
      <w:r w:rsidRPr="00E0279C">
        <w:t>Ethernet Operations, Administration, and Maintenance</w:t>
      </w:r>
    </w:p>
    <w:p w14:paraId="3BF7F412" w14:textId="6FD8D3E5" w:rsidR="003556D2" w:rsidRPr="00E0279C" w:rsidRDefault="52F6463D" w:rsidP="003556D2">
      <w:pPr>
        <w:jc w:val="both"/>
      </w:pPr>
      <w:r w:rsidRPr="00E0279C">
        <w:t xml:space="preserve">Ethernet OAM is a set of tools that network manager </w:t>
      </w:r>
      <w:r w:rsidR="004E20C7" w:rsidRPr="00E0279C">
        <w:t>uses</w:t>
      </w:r>
      <w:r w:rsidRPr="00E0279C">
        <w:t xml:space="preserve"> to know the way how Ethernet links are working. Ethernet OAM should:</w:t>
      </w:r>
    </w:p>
    <w:p w14:paraId="325B3925" w14:textId="77777777" w:rsidR="003556D2" w:rsidRPr="00E0279C" w:rsidRDefault="52F6463D" w:rsidP="00FA2E62">
      <w:pPr>
        <w:pStyle w:val="Listeafsnit"/>
        <w:numPr>
          <w:ilvl w:val="0"/>
          <w:numId w:val="6"/>
        </w:numPr>
        <w:spacing w:after="160" w:line="259" w:lineRule="auto"/>
        <w:jc w:val="both"/>
      </w:pPr>
      <w:r w:rsidRPr="00E0279C">
        <w:t>Rely only on the media access control (MAC) address or virtual local area network (VLAN) identifier for troubleshooting</w:t>
      </w:r>
    </w:p>
    <w:p w14:paraId="70AC1BC7" w14:textId="644B02E9" w:rsidR="003556D2" w:rsidRPr="00E0279C" w:rsidRDefault="52F6463D" w:rsidP="00FA2E62">
      <w:pPr>
        <w:pStyle w:val="Listeafsnit"/>
        <w:numPr>
          <w:ilvl w:val="0"/>
          <w:numId w:val="6"/>
        </w:numPr>
        <w:spacing w:after="160" w:line="259" w:lineRule="auto"/>
        <w:jc w:val="both"/>
      </w:pPr>
      <w:r w:rsidRPr="00E0279C">
        <w:t xml:space="preserve">Work independently of the actual Ethernet transport and function over physical Ethernet ports, or a virtual service such as </w:t>
      </w:r>
      <w:r w:rsidR="004E20C7" w:rsidRPr="00E0279C">
        <w:t>pseudo wire</w:t>
      </w:r>
      <w:r w:rsidRPr="00E0279C">
        <w:t>, and so on.</w:t>
      </w:r>
    </w:p>
    <w:p w14:paraId="15B28B3F" w14:textId="77777777" w:rsidR="003556D2" w:rsidRPr="00E0279C" w:rsidRDefault="52F6463D" w:rsidP="00FA2E62">
      <w:pPr>
        <w:pStyle w:val="Listeafsnit"/>
        <w:numPr>
          <w:ilvl w:val="0"/>
          <w:numId w:val="6"/>
        </w:numPr>
        <w:spacing w:after="160" w:line="259" w:lineRule="auto"/>
        <w:jc w:val="both"/>
      </w:pPr>
      <w:r w:rsidRPr="00E0279C">
        <w:t>Isolate faults over a flat (or single operator) network architecture or a nested or hierarchical (or multi-provider) networks.</w:t>
      </w:r>
    </w:p>
    <w:p w14:paraId="7D949D5D" w14:textId="54307E2C" w:rsidR="003556D2" w:rsidRPr="00E0279C" w:rsidRDefault="003556D2" w:rsidP="003556D2"/>
    <w:p w14:paraId="63654BAD" w14:textId="2B83BCE0" w:rsidR="00E35342" w:rsidRPr="00E0279C" w:rsidRDefault="00E35342" w:rsidP="003556D2"/>
    <w:p w14:paraId="77F1ABBF" w14:textId="454E6870" w:rsidR="00E35342" w:rsidRPr="00E0279C" w:rsidRDefault="00E35342" w:rsidP="003556D2"/>
    <w:p w14:paraId="6C096B80" w14:textId="35DEF042" w:rsidR="00E35342" w:rsidRPr="00E0279C" w:rsidRDefault="00E35342" w:rsidP="003556D2"/>
    <w:p w14:paraId="44B3F442" w14:textId="089C76AB" w:rsidR="00E35342" w:rsidRPr="00E0279C" w:rsidRDefault="00E35342" w:rsidP="003556D2"/>
    <w:p w14:paraId="758145AD" w14:textId="77777777" w:rsidR="00E35342" w:rsidRPr="00E0279C" w:rsidRDefault="00E35342" w:rsidP="003556D2"/>
    <w:p w14:paraId="496602CE" w14:textId="77777777" w:rsidR="002E2CF7" w:rsidRPr="00E0279C" w:rsidRDefault="002E2CF7" w:rsidP="52F6463D">
      <w:pPr>
        <w:pStyle w:val="Overskrift2"/>
        <w:rPr>
          <w:sz w:val="28"/>
          <w:szCs w:val="28"/>
        </w:rPr>
      </w:pPr>
      <w:bookmarkStart w:id="12" w:name="_Toc484414581"/>
      <w:r w:rsidRPr="00E0279C">
        <w:rPr>
          <w:sz w:val="28"/>
          <w:szCs w:val="28"/>
        </w:rPr>
        <w:t>Troubleshooting &amp; Monitoring</w:t>
      </w:r>
      <w:bookmarkEnd w:id="12"/>
    </w:p>
    <w:p w14:paraId="698662CA" w14:textId="77777777" w:rsidR="003556D2" w:rsidRPr="00E0279C" w:rsidRDefault="003556D2" w:rsidP="003556D2"/>
    <w:p w14:paraId="6388C3EF" w14:textId="77777777" w:rsidR="003556D2" w:rsidRPr="00E0279C" w:rsidRDefault="003556D2" w:rsidP="00E35342">
      <w:pPr>
        <w:pStyle w:val="Overskrift3"/>
      </w:pPr>
      <w:bookmarkStart w:id="13" w:name="_Toc484414582"/>
      <w:r w:rsidRPr="00E0279C">
        <w:t>Troubleshooting</w:t>
      </w:r>
      <w:bookmarkEnd w:id="13"/>
    </w:p>
    <w:p w14:paraId="10D19EE3" w14:textId="77777777" w:rsidR="003556D2" w:rsidRPr="00E0279C" w:rsidRDefault="003556D2" w:rsidP="003556D2"/>
    <w:p w14:paraId="54C935FE" w14:textId="2CF984D8" w:rsidR="003556D2" w:rsidRPr="00E0279C" w:rsidRDefault="52F6463D" w:rsidP="003556D2">
      <w:pPr>
        <w:jc w:val="both"/>
        <w:rPr>
          <w:szCs w:val="28"/>
        </w:rPr>
      </w:pPr>
      <w:r w:rsidRPr="00E0279C">
        <w:t>Juniper SRX device</w:t>
      </w:r>
      <w:r w:rsidR="00006419">
        <w:t>s</w:t>
      </w:r>
      <w:r w:rsidRPr="00E0279C">
        <w:t xml:space="preserve"> provides </w:t>
      </w:r>
      <w:r w:rsidR="00006419">
        <w:t xml:space="preserve">a </w:t>
      </w:r>
      <w:r w:rsidRPr="00E0279C">
        <w:t>set of commands that can be used for tr</w:t>
      </w:r>
      <w:r w:rsidR="00006419">
        <w:t>oubleshooting. Mostly it gives</w:t>
      </w:r>
      <w:r w:rsidRPr="00E0279C">
        <w:t xml:space="preserve"> an opportunity to view log files, environment of router and alarms.</w:t>
      </w:r>
    </w:p>
    <w:p w14:paraId="46292EB5" w14:textId="77777777" w:rsidR="003556D2" w:rsidRPr="00E0279C" w:rsidRDefault="52F6463D" w:rsidP="003556D2">
      <w:pPr>
        <w:jc w:val="both"/>
        <w:rPr>
          <w:szCs w:val="28"/>
        </w:rPr>
      </w:pPr>
      <w:r w:rsidRPr="00E0279C">
        <w:t>Few troubleshooting commands:</w:t>
      </w:r>
    </w:p>
    <w:p w14:paraId="34F1C300" w14:textId="77777777" w:rsidR="003556D2" w:rsidRPr="00E0279C" w:rsidRDefault="52F6463D" w:rsidP="52F6463D">
      <w:pPr>
        <w:pStyle w:val="Listeafsnit"/>
        <w:numPr>
          <w:ilvl w:val="0"/>
          <w:numId w:val="7"/>
        </w:numPr>
        <w:spacing w:after="160" w:line="259" w:lineRule="auto"/>
        <w:jc w:val="both"/>
      </w:pPr>
      <w:r w:rsidRPr="00E0279C">
        <w:t>show chassis environment</w:t>
      </w:r>
    </w:p>
    <w:p w14:paraId="39D2AA65" w14:textId="77777777" w:rsidR="003556D2" w:rsidRPr="00E0279C" w:rsidRDefault="52F6463D" w:rsidP="003556D2">
      <w:pPr>
        <w:jc w:val="both"/>
        <w:rPr>
          <w:szCs w:val="28"/>
        </w:rPr>
      </w:pPr>
      <w:r w:rsidRPr="00E0279C">
        <w:t>Command above allows to display temperatures, fans and power supply on SRX device.</w:t>
      </w:r>
    </w:p>
    <w:p w14:paraId="61DFC4E6" w14:textId="77777777" w:rsidR="003556D2" w:rsidRPr="00E0279C" w:rsidRDefault="003556D2" w:rsidP="003556D2">
      <w:pPr>
        <w:jc w:val="both"/>
        <w:rPr>
          <w:szCs w:val="28"/>
        </w:rPr>
      </w:pPr>
      <w:r w:rsidRPr="00E0279C">
        <w:rPr>
          <w:noProof/>
          <w:szCs w:val="28"/>
          <w:lang w:eastAsia="en-US"/>
        </w:rPr>
        <w:drawing>
          <wp:inline distT="0" distB="0" distL="0" distR="0" wp14:anchorId="17230FDE" wp14:editId="37247D08">
            <wp:extent cx="5972175" cy="1809750"/>
            <wp:effectExtent l="0" t="0" r="9525" b="0"/>
            <wp:docPr id="14" name="Obraz 14" descr="enviro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1809750"/>
                    </a:xfrm>
                    <a:prstGeom prst="rect">
                      <a:avLst/>
                    </a:prstGeom>
                    <a:noFill/>
                    <a:ln>
                      <a:noFill/>
                    </a:ln>
                  </pic:spPr>
                </pic:pic>
              </a:graphicData>
            </a:graphic>
          </wp:inline>
        </w:drawing>
      </w:r>
    </w:p>
    <w:p w14:paraId="60918E15" w14:textId="77777777" w:rsidR="003556D2" w:rsidRPr="00E0279C" w:rsidRDefault="003556D2" w:rsidP="003556D2">
      <w:pPr>
        <w:jc w:val="both"/>
        <w:rPr>
          <w:szCs w:val="28"/>
        </w:rPr>
      </w:pPr>
    </w:p>
    <w:p w14:paraId="4B04B65C" w14:textId="77777777" w:rsidR="003556D2" w:rsidRPr="00E0279C" w:rsidRDefault="52F6463D" w:rsidP="52F6463D">
      <w:pPr>
        <w:pStyle w:val="Listeafsnit"/>
        <w:numPr>
          <w:ilvl w:val="0"/>
          <w:numId w:val="7"/>
        </w:numPr>
        <w:spacing w:after="160" w:line="259" w:lineRule="auto"/>
        <w:jc w:val="both"/>
      </w:pPr>
      <w:r w:rsidRPr="00E0279C">
        <w:t>show chassis hardware</w:t>
      </w:r>
    </w:p>
    <w:p w14:paraId="0ED4D57F" w14:textId="77777777" w:rsidR="003556D2" w:rsidRPr="00E0279C" w:rsidRDefault="003556D2" w:rsidP="003556D2">
      <w:pPr>
        <w:pStyle w:val="Listeafsnit"/>
        <w:jc w:val="both"/>
        <w:rPr>
          <w:szCs w:val="28"/>
        </w:rPr>
      </w:pPr>
    </w:p>
    <w:p w14:paraId="160F1619" w14:textId="6EC31412" w:rsidR="003556D2" w:rsidRPr="00E0279C" w:rsidRDefault="52F6463D" w:rsidP="003556D2">
      <w:pPr>
        <w:jc w:val="both"/>
        <w:rPr>
          <w:szCs w:val="28"/>
        </w:rPr>
      </w:pPr>
      <w:r w:rsidRPr="00E0279C">
        <w:t xml:space="preserve">Using command above causes display hardware </w:t>
      </w:r>
      <w:r w:rsidR="004E20C7" w:rsidRPr="00E0279C">
        <w:t>information</w:t>
      </w:r>
      <w:r w:rsidRPr="00E0279C">
        <w:t xml:space="preserve"> like serial numbers, part numbers and version.</w:t>
      </w:r>
    </w:p>
    <w:p w14:paraId="5BCF6FF5" w14:textId="77777777" w:rsidR="003556D2" w:rsidRPr="00E0279C" w:rsidRDefault="003556D2" w:rsidP="003556D2">
      <w:pPr>
        <w:jc w:val="both"/>
        <w:rPr>
          <w:szCs w:val="28"/>
        </w:rPr>
      </w:pPr>
      <w:r w:rsidRPr="00E0279C">
        <w:rPr>
          <w:noProof/>
          <w:szCs w:val="28"/>
          <w:lang w:eastAsia="en-US"/>
        </w:rPr>
        <w:drawing>
          <wp:inline distT="0" distB="0" distL="0" distR="0" wp14:anchorId="0DDD7D64" wp14:editId="052024DF">
            <wp:extent cx="5724525" cy="1266825"/>
            <wp:effectExtent l="0" t="0" r="9525" b="9525"/>
            <wp:docPr id="13" name="Obraz 13" descr="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ardwa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266825"/>
                    </a:xfrm>
                    <a:prstGeom prst="rect">
                      <a:avLst/>
                    </a:prstGeom>
                    <a:noFill/>
                    <a:ln>
                      <a:noFill/>
                    </a:ln>
                  </pic:spPr>
                </pic:pic>
              </a:graphicData>
            </a:graphic>
          </wp:inline>
        </w:drawing>
      </w:r>
    </w:p>
    <w:p w14:paraId="4006F0A8" w14:textId="77777777" w:rsidR="003556D2" w:rsidRPr="00E0279C" w:rsidRDefault="003556D2" w:rsidP="003556D2">
      <w:pPr>
        <w:jc w:val="both"/>
      </w:pPr>
    </w:p>
    <w:p w14:paraId="654B3106" w14:textId="77777777" w:rsidR="003556D2" w:rsidRPr="00E0279C" w:rsidRDefault="52F6463D" w:rsidP="00FA2E62">
      <w:pPr>
        <w:pStyle w:val="Listeafsnit"/>
        <w:numPr>
          <w:ilvl w:val="0"/>
          <w:numId w:val="7"/>
        </w:numPr>
        <w:spacing w:after="160" w:line="259" w:lineRule="auto"/>
        <w:jc w:val="both"/>
      </w:pPr>
      <w:r w:rsidRPr="00E0279C">
        <w:t>show chassis alarms</w:t>
      </w:r>
    </w:p>
    <w:p w14:paraId="10A4A4C6" w14:textId="77777777" w:rsidR="003556D2" w:rsidRPr="00E0279C" w:rsidRDefault="52F6463D" w:rsidP="003556D2">
      <w:pPr>
        <w:jc w:val="both"/>
      </w:pPr>
      <w:r w:rsidRPr="00E0279C">
        <w:t>This command is used for displaying information about alarms in real time.</w:t>
      </w:r>
    </w:p>
    <w:p w14:paraId="1752017F" w14:textId="77777777" w:rsidR="003556D2" w:rsidRPr="00E0279C" w:rsidRDefault="003556D2" w:rsidP="003556D2">
      <w:pPr>
        <w:jc w:val="both"/>
      </w:pPr>
      <w:r w:rsidRPr="00E0279C">
        <w:rPr>
          <w:noProof/>
          <w:lang w:eastAsia="en-US"/>
        </w:rPr>
        <w:drawing>
          <wp:inline distT="0" distB="0" distL="0" distR="0" wp14:anchorId="3D3333B0" wp14:editId="7052B503">
            <wp:extent cx="2857500" cy="390525"/>
            <wp:effectExtent l="0" t="0" r="0" b="9525"/>
            <wp:docPr id="12" name="Obraz 12" descr="ala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390525"/>
                    </a:xfrm>
                    <a:prstGeom prst="rect">
                      <a:avLst/>
                    </a:prstGeom>
                    <a:noFill/>
                    <a:ln>
                      <a:noFill/>
                    </a:ln>
                  </pic:spPr>
                </pic:pic>
              </a:graphicData>
            </a:graphic>
          </wp:inline>
        </w:drawing>
      </w:r>
    </w:p>
    <w:p w14:paraId="40101624" w14:textId="526F3D26" w:rsidR="003556D2" w:rsidRPr="00E0279C" w:rsidRDefault="52F6463D" w:rsidP="003556D2">
      <w:pPr>
        <w:jc w:val="both"/>
      </w:pPr>
      <w:r w:rsidRPr="00E0279C">
        <w:t xml:space="preserve">Troubleshooting commands above were used on Juniper SRXC-1 in </w:t>
      </w:r>
      <w:r w:rsidR="00A40123" w:rsidRPr="00E0279C">
        <w:t>school’s</w:t>
      </w:r>
      <w:r w:rsidRPr="00E0279C">
        <w:t xml:space="preserve"> lab.</w:t>
      </w:r>
    </w:p>
    <w:p w14:paraId="442E34FA" w14:textId="77777777" w:rsidR="003556D2" w:rsidRPr="00E0279C" w:rsidRDefault="003556D2" w:rsidP="003556D2">
      <w:pPr>
        <w:jc w:val="both"/>
      </w:pPr>
    </w:p>
    <w:p w14:paraId="3BB322C1" w14:textId="77777777" w:rsidR="003556D2" w:rsidRPr="00E0279C" w:rsidRDefault="003556D2" w:rsidP="003556D2">
      <w:pPr>
        <w:jc w:val="both"/>
        <w:rPr>
          <w:b/>
          <w:sz w:val="28"/>
          <w:szCs w:val="28"/>
        </w:rPr>
      </w:pPr>
    </w:p>
    <w:p w14:paraId="624907F9" w14:textId="77777777" w:rsidR="003556D2" w:rsidRPr="00E0279C" w:rsidRDefault="003556D2" w:rsidP="003556D2">
      <w:pPr>
        <w:jc w:val="both"/>
        <w:rPr>
          <w:b/>
          <w:sz w:val="28"/>
          <w:szCs w:val="28"/>
        </w:rPr>
      </w:pPr>
    </w:p>
    <w:p w14:paraId="26C3CEB3" w14:textId="77777777" w:rsidR="003556D2" w:rsidRPr="00E0279C" w:rsidRDefault="003556D2" w:rsidP="003556D2">
      <w:pPr>
        <w:jc w:val="both"/>
        <w:rPr>
          <w:b/>
          <w:sz w:val="28"/>
          <w:szCs w:val="28"/>
        </w:rPr>
      </w:pPr>
    </w:p>
    <w:p w14:paraId="40DD6A71" w14:textId="77777777" w:rsidR="003556D2" w:rsidRPr="00E0279C" w:rsidRDefault="003556D2" w:rsidP="003556D2">
      <w:pPr>
        <w:jc w:val="both"/>
        <w:rPr>
          <w:b/>
          <w:sz w:val="28"/>
          <w:szCs w:val="28"/>
        </w:rPr>
      </w:pPr>
    </w:p>
    <w:p w14:paraId="09493A7C" w14:textId="77777777" w:rsidR="003556D2" w:rsidRPr="00E0279C" w:rsidRDefault="003556D2" w:rsidP="003556D2">
      <w:pPr>
        <w:jc w:val="both"/>
        <w:rPr>
          <w:b/>
          <w:sz w:val="28"/>
          <w:szCs w:val="28"/>
        </w:rPr>
      </w:pPr>
    </w:p>
    <w:p w14:paraId="59555AD2" w14:textId="77777777" w:rsidR="003556D2" w:rsidRPr="00E0279C" w:rsidRDefault="003556D2" w:rsidP="003556D2">
      <w:pPr>
        <w:jc w:val="both"/>
        <w:rPr>
          <w:b/>
          <w:sz w:val="28"/>
          <w:szCs w:val="28"/>
        </w:rPr>
      </w:pPr>
    </w:p>
    <w:p w14:paraId="3A8A17D6" w14:textId="77777777" w:rsidR="003556D2" w:rsidRPr="00E0279C" w:rsidRDefault="003556D2" w:rsidP="003556D2">
      <w:pPr>
        <w:jc w:val="both"/>
        <w:rPr>
          <w:b/>
          <w:sz w:val="28"/>
          <w:szCs w:val="28"/>
        </w:rPr>
      </w:pPr>
    </w:p>
    <w:p w14:paraId="5EC135A5" w14:textId="77777777" w:rsidR="003556D2" w:rsidRPr="00E0279C" w:rsidRDefault="003556D2" w:rsidP="003556D2">
      <w:pPr>
        <w:jc w:val="both"/>
        <w:rPr>
          <w:b/>
          <w:sz w:val="28"/>
          <w:szCs w:val="28"/>
        </w:rPr>
      </w:pPr>
    </w:p>
    <w:p w14:paraId="3B6FE78F" w14:textId="7BE4E456" w:rsidR="003556D2" w:rsidRPr="00E0279C" w:rsidRDefault="003556D2" w:rsidP="003556D2">
      <w:pPr>
        <w:jc w:val="both"/>
        <w:rPr>
          <w:b/>
          <w:sz w:val="28"/>
          <w:szCs w:val="28"/>
        </w:rPr>
      </w:pPr>
    </w:p>
    <w:p w14:paraId="4F1333D6" w14:textId="77777777" w:rsidR="003556D2" w:rsidRPr="00E0279C" w:rsidRDefault="003556D2" w:rsidP="00E35342">
      <w:pPr>
        <w:pStyle w:val="Overskrift3"/>
      </w:pPr>
      <w:bookmarkStart w:id="14" w:name="_Toc484414583"/>
      <w:r w:rsidRPr="00E0279C">
        <w:t>Monitoring</w:t>
      </w:r>
      <w:bookmarkEnd w:id="14"/>
    </w:p>
    <w:p w14:paraId="2EB87F3F" w14:textId="59D4F7A1" w:rsidR="003556D2" w:rsidRPr="00E0279C" w:rsidRDefault="00304465" w:rsidP="003556D2">
      <w:pPr>
        <w:jc w:val="both"/>
      </w:pPr>
      <w:r>
        <w:t>Besides</w:t>
      </w:r>
      <w:r w:rsidR="52F6463D" w:rsidRPr="00E0279C">
        <w:t xml:space="preserve"> troubleshooting Juniper gives command to monitor interfaces, traffic and routes on device.</w:t>
      </w:r>
    </w:p>
    <w:p w14:paraId="76F659F1" w14:textId="77777777" w:rsidR="003556D2" w:rsidRPr="00E0279C" w:rsidRDefault="52F6463D" w:rsidP="52F6463D">
      <w:pPr>
        <w:jc w:val="both"/>
        <w:rPr>
          <w:i/>
          <w:iCs/>
        </w:rPr>
      </w:pPr>
      <w:r w:rsidRPr="00E0279C">
        <w:t xml:space="preserve">Most common command for monitoring routes in router is: </w:t>
      </w:r>
      <w:r w:rsidRPr="00E0279C">
        <w:rPr>
          <w:i/>
          <w:iCs/>
        </w:rPr>
        <w:t>show route.</w:t>
      </w:r>
    </w:p>
    <w:p w14:paraId="63E56C62" w14:textId="77777777" w:rsidR="003556D2" w:rsidRPr="00E0279C" w:rsidRDefault="52F6463D" w:rsidP="003556D2">
      <w:pPr>
        <w:jc w:val="both"/>
      </w:pPr>
      <w:r w:rsidRPr="00E0279C">
        <w:t xml:space="preserve">Where next-hops, routes, preferences and protocols. </w:t>
      </w:r>
    </w:p>
    <w:p w14:paraId="737BD2ED" w14:textId="77777777" w:rsidR="003556D2" w:rsidRPr="00E0279C" w:rsidRDefault="003556D2" w:rsidP="003556D2">
      <w:pPr>
        <w:jc w:val="both"/>
      </w:pPr>
      <w:r w:rsidRPr="00E0279C">
        <w:rPr>
          <w:noProof/>
          <w:lang w:eastAsia="en-US"/>
        </w:rPr>
        <w:drawing>
          <wp:inline distT="0" distB="0" distL="0" distR="0" wp14:anchorId="2FF71845" wp14:editId="356AE35D">
            <wp:extent cx="5448300" cy="3009900"/>
            <wp:effectExtent l="0" t="0" r="0" b="0"/>
            <wp:docPr id="11" name="Obraz 11" descr="show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ow rou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0" cy="3009900"/>
                    </a:xfrm>
                    <a:prstGeom prst="rect">
                      <a:avLst/>
                    </a:prstGeom>
                    <a:noFill/>
                    <a:ln>
                      <a:noFill/>
                    </a:ln>
                  </pic:spPr>
                </pic:pic>
              </a:graphicData>
            </a:graphic>
          </wp:inline>
        </w:drawing>
      </w:r>
    </w:p>
    <w:p w14:paraId="7057BA71" w14:textId="77777777" w:rsidR="003556D2" w:rsidRPr="00E0279C" w:rsidRDefault="003556D2" w:rsidP="003556D2">
      <w:pPr>
        <w:jc w:val="both"/>
      </w:pPr>
    </w:p>
    <w:p w14:paraId="70987410" w14:textId="38E8E748" w:rsidR="003556D2" w:rsidRPr="00E0279C" w:rsidRDefault="52F6463D" w:rsidP="003556D2">
      <w:pPr>
        <w:jc w:val="both"/>
      </w:pPr>
      <w:r w:rsidRPr="00E0279C">
        <w:rPr>
          <w:i/>
          <w:iCs/>
        </w:rPr>
        <w:t xml:space="preserve"> show interfaces terse </w:t>
      </w:r>
      <w:r w:rsidR="009F145D">
        <w:t>displays</w:t>
      </w:r>
      <w:r w:rsidRPr="00E0279C">
        <w:t xml:space="preserve"> admin and link state of interfaces as well as protocol its using and addresses.</w:t>
      </w:r>
      <w:r w:rsidR="003556D2" w:rsidRPr="00E0279C">
        <w:rPr>
          <w:noProof/>
        </w:rPr>
        <w:drawing>
          <wp:inline distT="0" distB="0" distL="0" distR="0" wp14:anchorId="60A12786" wp14:editId="3B1C1783">
            <wp:extent cx="5972175" cy="2809875"/>
            <wp:effectExtent l="0" t="0" r="9525" b="9525"/>
            <wp:docPr id="1743243440" name="picture" descr="show interfaces t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72175" cy="2809875"/>
                    </a:xfrm>
                    <a:prstGeom prst="rect">
                      <a:avLst/>
                    </a:prstGeom>
                  </pic:spPr>
                </pic:pic>
              </a:graphicData>
            </a:graphic>
          </wp:inline>
        </w:drawing>
      </w:r>
    </w:p>
    <w:p w14:paraId="23A98320" w14:textId="77777777" w:rsidR="003556D2" w:rsidRPr="00E0279C" w:rsidRDefault="003556D2" w:rsidP="003556D2">
      <w:pPr>
        <w:jc w:val="both"/>
      </w:pPr>
    </w:p>
    <w:p w14:paraId="39181919" w14:textId="10EFC9DD" w:rsidR="003556D2" w:rsidRPr="00E0279C" w:rsidRDefault="52F6463D" w:rsidP="52F6463D">
      <w:pPr>
        <w:jc w:val="both"/>
        <w:rPr>
          <w:i/>
          <w:iCs/>
        </w:rPr>
      </w:pPr>
      <w:r w:rsidRPr="00E0279C">
        <w:t xml:space="preserve">In Juniper </w:t>
      </w:r>
      <w:r w:rsidR="00A40123" w:rsidRPr="00E0279C">
        <w:t>Devices,</w:t>
      </w:r>
      <w:r w:rsidRPr="00E0279C">
        <w:t xml:space="preserve"> it is possible to monitor traffic inside the router, using </w:t>
      </w:r>
      <w:r w:rsidRPr="00E0279C">
        <w:rPr>
          <w:i/>
          <w:iCs/>
        </w:rPr>
        <w:t>monitor traffic.</w:t>
      </w:r>
    </w:p>
    <w:p w14:paraId="624A67FA" w14:textId="02C9F5A9" w:rsidR="00E35342" w:rsidRPr="00E0279C" w:rsidRDefault="52F6463D" w:rsidP="003556D2">
      <w:pPr>
        <w:jc w:val="both"/>
      </w:pPr>
      <w:r w:rsidRPr="00E0279C">
        <w:t>It can be used instead of using Wireshark.</w:t>
      </w:r>
    </w:p>
    <w:p w14:paraId="18E1F3A4" w14:textId="77777777" w:rsidR="00E35342" w:rsidRPr="00E0279C" w:rsidRDefault="00E35342" w:rsidP="003556D2">
      <w:pPr>
        <w:jc w:val="both"/>
      </w:pPr>
    </w:p>
    <w:p w14:paraId="6C87AFF1" w14:textId="77777777" w:rsidR="003556D2" w:rsidRPr="00E0279C" w:rsidRDefault="003556D2" w:rsidP="003556D2">
      <w:pPr>
        <w:jc w:val="both"/>
      </w:pPr>
      <w:r w:rsidRPr="00E0279C">
        <w:rPr>
          <w:noProof/>
          <w:lang w:eastAsia="en-US"/>
        </w:rPr>
        <w:lastRenderedPageBreak/>
        <w:drawing>
          <wp:inline distT="0" distB="0" distL="0" distR="0" wp14:anchorId="4A61D920" wp14:editId="26D38ACD">
            <wp:extent cx="6772275" cy="1295400"/>
            <wp:effectExtent l="0" t="0" r="9525" b="0"/>
            <wp:docPr id="9" name="Obraz 9" descr="monitor 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nitor traff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72275" cy="1295400"/>
                    </a:xfrm>
                    <a:prstGeom prst="rect">
                      <a:avLst/>
                    </a:prstGeom>
                    <a:noFill/>
                    <a:ln>
                      <a:noFill/>
                    </a:ln>
                  </pic:spPr>
                </pic:pic>
              </a:graphicData>
            </a:graphic>
          </wp:inline>
        </w:drawing>
      </w:r>
    </w:p>
    <w:p w14:paraId="2C75A4EA" w14:textId="074EE66A" w:rsidR="003556D2" w:rsidRPr="00E0279C" w:rsidRDefault="00E35342" w:rsidP="52F6463D">
      <w:pPr>
        <w:pStyle w:val="Overskrift2"/>
        <w:rPr>
          <w:sz w:val="28"/>
          <w:szCs w:val="28"/>
        </w:rPr>
      </w:pPr>
      <w:bookmarkStart w:id="15" w:name="_Toc484414584"/>
      <w:r w:rsidRPr="00E0279C">
        <w:rPr>
          <w:sz w:val="28"/>
          <w:szCs w:val="28"/>
        </w:rPr>
        <w:t>Sources</w:t>
      </w:r>
      <w:bookmarkEnd w:id="15"/>
    </w:p>
    <w:p w14:paraId="78EA184B" w14:textId="77777777" w:rsidR="00E35342" w:rsidRPr="00E0279C" w:rsidRDefault="00E35342" w:rsidP="00E35342"/>
    <w:p w14:paraId="4B61E9E8" w14:textId="3CC4105F" w:rsidR="00E35342" w:rsidRPr="00E0279C" w:rsidRDefault="52F6463D" w:rsidP="00E35342">
      <w:pPr>
        <w:jc w:val="both"/>
      </w:pPr>
      <w:r w:rsidRPr="00E0279C">
        <w:t xml:space="preserve">VLAN Presentation – EAL </w:t>
      </w:r>
    </w:p>
    <w:p w14:paraId="48B4DB56" w14:textId="77777777" w:rsidR="00E35342" w:rsidRPr="00E0279C" w:rsidRDefault="00E35342" w:rsidP="00E35342">
      <w:pPr>
        <w:jc w:val="both"/>
      </w:pPr>
    </w:p>
    <w:p w14:paraId="06574572" w14:textId="32F255EB" w:rsidR="00E35342" w:rsidRPr="00E0279C" w:rsidRDefault="00C51BFD" w:rsidP="00E35342">
      <w:pPr>
        <w:jc w:val="both"/>
        <w:rPr>
          <w:rStyle w:val="Hyperlink"/>
        </w:rPr>
      </w:pPr>
      <w:hyperlink r:id="rId27" w:history="1">
        <w:r w:rsidR="00E35342" w:rsidRPr="00E0279C">
          <w:rPr>
            <w:rStyle w:val="Hyperlink"/>
          </w:rPr>
          <w:t>http://searchnetworking.techtarget.com/definition/virtual-LAN</w:t>
        </w:r>
      </w:hyperlink>
    </w:p>
    <w:p w14:paraId="15D6E268" w14:textId="77777777" w:rsidR="00E35342" w:rsidRPr="00E0279C" w:rsidRDefault="00E35342" w:rsidP="00E35342">
      <w:pPr>
        <w:jc w:val="both"/>
      </w:pPr>
    </w:p>
    <w:p w14:paraId="5D0FE9EC" w14:textId="1AC61DFA" w:rsidR="00E35342" w:rsidRPr="00E0279C" w:rsidRDefault="00C51BFD" w:rsidP="00E35342">
      <w:pPr>
        <w:jc w:val="both"/>
        <w:rPr>
          <w:rStyle w:val="Hyperlink"/>
        </w:rPr>
      </w:pPr>
      <w:hyperlink r:id="rId28" w:history="1">
        <w:r w:rsidR="00E35342" w:rsidRPr="00E0279C">
          <w:rPr>
            <w:rStyle w:val="Hyperlink"/>
          </w:rPr>
          <w:t>https://kb.juniper.net/InfoCenter/index?page=content&amp;id=KB11000</w:t>
        </w:r>
      </w:hyperlink>
    </w:p>
    <w:p w14:paraId="3D78B1CC" w14:textId="77777777" w:rsidR="00E35342" w:rsidRPr="00E0279C" w:rsidRDefault="00E35342" w:rsidP="00E35342">
      <w:pPr>
        <w:jc w:val="both"/>
      </w:pPr>
    </w:p>
    <w:p w14:paraId="468DF5D3" w14:textId="55DBBEF9" w:rsidR="00E35342" w:rsidRPr="00E0279C" w:rsidRDefault="00C51BFD" w:rsidP="00E35342">
      <w:pPr>
        <w:jc w:val="both"/>
        <w:rPr>
          <w:rStyle w:val="Hyperlink"/>
        </w:rPr>
      </w:pPr>
      <w:hyperlink r:id="rId29" w:history="1">
        <w:r w:rsidR="00E35342" w:rsidRPr="00E0279C">
          <w:rPr>
            <w:rStyle w:val="Hyperlink"/>
          </w:rPr>
          <w:t>https://www.juniper.net/documentation/en_US/junos/topics/reference/configuration-statement/l3-interface-bridging.html</w:t>
        </w:r>
      </w:hyperlink>
    </w:p>
    <w:p w14:paraId="790CE664" w14:textId="26B361AF" w:rsidR="00E35342" w:rsidRPr="00E0279C" w:rsidRDefault="00E35342" w:rsidP="00E35342">
      <w:pPr>
        <w:jc w:val="both"/>
      </w:pPr>
    </w:p>
    <w:p w14:paraId="126DA873" w14:textId="6BA47125" w:rsidR="00E35342" w:rsidRPr="00E0279C" w:rsidRDefault="00C51BFD" w:rsidP="00E35342">
      <w:pPr>
        <w:jc w:val="both"/>
        <w:rPr>
          <w:rStyle w:val="Hyperlink"/>
        </w:rPr>
      </w:pPr>
      <w:hyperlink r:id="rId30" w:history="1">
        <w:r w:rsidR="00E35342" w:rsidRPr="00E0279C">
          <w:rPr>
            <w:rStyle w:val="Hyperlink"/>
          </w:rPr>
          <w:t>https://kb.juniper.net/InfoCenter/index?page=content&amp;id=KB21260</w:t>
        </w:r>
      </w:hyperlink>
    </w:p>
    <w:p w14:paraId="1E9596D9" w14:textId="77777777" w:rsidR="00E35342" w:rsidRPr="00E0279C" w:rsidRDefault="00E35342" w:rsidP="00E35342">
      <w:pPr>
        <w:jc w:val="both"/>
      </w:pPr>
    </w:p>
    <w:p w14:paraId="13E3F6CE" w14:textId="77777777" w:rsidR="00E35342" w:rsidRPr="00E0279C" w:rsidRDefault="00E35342" w:rsidP="00E35342">
      <w:pPr>
        <w:jc w:val="both"/>
      </w:pPr>
      <w:r w:rsidRPr="00E0279C">
        <w:t>https://www.juniper.net/documentation/en_US/junos12.3/topics/concept/layer-2-802-1ag-ethernet-oam-overview-mx-solutions.html</w:t>
      </w:r>
    </w:p>
    <w:p w14:paraId="3844824B" w14:textId="77777777" w:rsidR="002E2CF7" w:rsidRPr="00E0279C" w:rsidRDefault="002E2CF7" w:rsidP="002E2CF7"/>
    <w:p w14:paraId="3747568E" w14:textId="77777777" w:rsidR="002E2CF7" w:rsidRPr="00E0279C" w:rsidRDefault="002E2CF7" w:rsidP="002E2CF7">
      <w:pPr>
        <w:pStyle w:val="Overskrift1"/>
      </w:pPr>
      <w:bookmarkStart w:id="16" w:name="_Toc484414585"/>
      <w:r w:rsidRPr="00E0279C">
        <w:t>Intermediate Routing</w:t>
      </w:r>
      <w:bookmarkEnd w:id="16"/>
    </w:p>
    <w:p w14:paraId="30B9DB33" w14:textId="552F7CCB" w:rsidR="000041E1" w:rsidRPr="001A1C0C" w:rsidRDefault="000041E1" w:rsidP="000041E1">
      <w:r>
        <w:t xml:space="preserve">(Full configuration files are on GitHub: </w:t>
      </w:r>
      <w:hyperlink r:id="rId31" w:history="1">
        <w:r w:rsidR="007F7301">
          <w:rPr>
            <w:rStyle w:val="Hyperlink"/>
          </w:rPr>
          <w:t>https://github.com/miskor/Project_network/tree/master/APPENDIX/Stage-2%20Intermediate%20Routing</w:t>
        </w:r>
      </w:hyperlink>
      <w:r>
        <w:t>)</w:t>
      </w:r>
    </w:p>
    <w:p w14:paraId="0EBA8EC7" w14:textId="4EFFDA9D" w:rsidR="00940C08" w:rsidRPr="00E0279C" w:rsidRDefault="00940C08" w:rsidP="00940C08"/>
    <w:p w14:paraId="569E9FD2" w14:textId="77777777" w:rsidR="00384A31" w:rsidRPr="00B86773" w:rsidRDefault="00384A31" w:rsidP="002A2B67">
      <w:pPr>
        <w:pStyle w:val="Overskrift2"/>
        <w:rPr>
          <w:sz w:val="28"/>
          <w:szCs w:val="28"/>
        </w:rPr>
      </w:pPr>
      <w:bookmarkStart w:id="17" w:name="_Toc484414586"/>
      <w:r w:rsidRPr="00B86773">
        <w:rPr>
          <w:sz w:val="28"/>
          <w:szCs w:val="28"/>
        </w:rPr>
        <w:t>IPv6</w:t>
      </w:r>
      <w:bookmarkEnd w:id="17"/>
    </w:p>
    <w:p w14:paraId="1E663127" w14:textId="77777777" w:rsidR="00384A31" w:rsidRPr="00016B02" w:rsidRDefault="00384A31" w:rsidP="00016B02">
      <w:r w:rsidRPr="00016B02">
        <w:t>IPv6 is the most recent version of the IP protocol an important change from IPv4 is that IPv6 uses 128-bits for address space instead of the 32-bit address space of IPv4. This is important since the IPv4 address pool is all but exhausted. IPv4 provides about 4.29 billion addresses which means that far from every person on earth can have a device with an IPv4 address.</w:t>
      </w:r>
    </w:p>
    <w:p w14:paraId="5178744B" w14:textId="77777777" w:rsidR="00384A31" w:rsidRDefault="00384A31" w:rsidP="002A2B67">
      <w:pPr>
        <w:pStyle w:val="Overskrift3"/>
      </w:pPr>
      <w:bookmarkStart w:id="18" w:name="_Toc484414587"/>
      <w:r>
        <w:t>IPv6 headers</w:t>
      </w:r>
      <w:bookmarkEnd w:id="18"/>
    </w:p>
    <w:p w14:paraId="151233E5" w14:textId="77777777" w:rsidR="00384A31" w:rsidRPr="00016B02" w:rsidRDefault="00384A31" w:rsidP="00016B02">
      <w:r w:rsidRPr="00016B02">
        <w:t>The IPv6 header is simpler than that of IPv4 which allows for faster processing. The IPv6 header is fixed in size at 40 bytes (the IPv4 header has a maximum size of 60 bytes) and includes options as extension headers that are only there when actually used. This makes the design easier to extend for future additions.</w:t>
      </w:r>
    </w:p>
    <w:tbl>
      <w:tblPr>
        <w:tblW w:w="9409" w:type="dxa"/>
        <w:tblLayout w:type="fixed"/>
        <w:tblCellMar>
          <w:left w:w="10" w:type="dxa"/>
          <w:right w:w="10" w:type="dxa"/>
        </w:tblCellMar>
        <w:tblLook w:val="04A0" w:firstRow="1" w:lastRow="0" w:firstColumn="1" w:lastColumn="0" w:noHBand="0" w:noVBand="1"/>
      </w:tblPr>
      <w:tblGrid>
        <w:gridCol w:w="2351"/>
        <w:gridCol w:w="2352"/>
        <w:gridCol w:w="2351"/>
        <w:gridCol w:w="2355"/>
      </w:tblGrid>
      <w:tr w:rsidR="00384A31" w14:paraId="49850331" w14:textId="77777777" w:rsidTr="00C51BFD">
        <w:tc>
          <w:tcPr>
            <w:tcW w:w="2351" w:type="dxa"/>
            <w:tcBorders>
              <w:top w:val="single" w:sz="2" w:space="0" w:color="000000"/>
              <w:left w:val="single" w:sz="2" w:space="0" w:color="000000"/>
              <w:bottom w:val="single" w:sz="2" w:space="0" w:color="000000"/>
            </w:tcBorders>
            <w:tcMar>
              <w:top w:w="55" w:type="dxa"/>
              <w:left w:w="55" w:type="dxa"/>
              <w:bottom w:w="55" w:type="dxa"/>
              <w:right w:w="55" w:type="dxa"/>
            </w:tcMar>
          </w:tcPr>
          <w:p w14:paraId="765D9914" w14:textId="77777777" w:rsidR="00384A31" w:rsidRDefault="00384A31" w:rsidP="00C51BFD">
            <w:pPr>
              <w:pStyle w:val="TableContents"/>
              <w:spacing w:after="0"/>
              <w:jc w:val="center"/>
              <w:rPr>
                <w:rFonts w:ascii="Liberation Sans" w:hAnsi="Liberation Sans"/>
                <w:b/>
                <w:bCs/>
                <w:sz w:val="20"/>
                <w:szCs w:val="20"/>
              </w:rPr>
            </w:pPr>
            <w:r>
              <w:rPr>
                <w:rFonts w:ascii="Liberation Sans" w:hAnsi="Liberation Sans"/>
                <w:b/>
                <w:bCs/>
                <w:sz w:val="20"/>
                <w:szCs w:val="20"/>
              </w:rPr>
              <w:t>1 byte</w:t>
            </w:r>
          </w:p>
        </w:tc>
        <w:tc>
          <w:tcPr>
            <w:tcW w:w="2352" w:type="dxa"/>
            <w:tcBorders>
              <w:top w:val="single" w:sz="2" w:space="0" w:color="000000"/>
              <w:left w:val="single" w:sz="2" w:space="0" w:color="000000"/>
              <w:bottom w:val="single" w:sz="2" w:space="0" w:color="000000"/>
            </w:tcBorders>
            <w:tcMar>
              <w:top w:w="55" w:type="dxa"/>
              <w:left w:w="55" w:type="dxa"/>
              <w:bottom w:w="55" w:type="dxa"/>
              <w:right w:w="55" w:type="dxa"/>
            </w:tcMar>
          </w:tcPr>
          <w:p w14:paraId="7FC679A4" w14:textId="77777777" w:rsidR="00384A31" w:rsidRDefault="00384A31" w:rsidP="00C51BFD">
            <w:pPr>
              <w:pStyle w:val="TableContents"/>
              <w:spacing w:after="0"/>
              <w:jc w:val="center"/>
              <w:rPr>
                <w:rFonts w:ascii="Liberation Sans" w:hAnsi="Liberation Sans"/>
                <w:b/>
                <w:bCs/>
                <w:sz w:val="20"/>
                <w:szCs w:val="20"/>
              </w:rPr>
            </w:pPr>
            <w:r>
              <w:rPr>
                <w:rFonts w:ascii="Liberation Sans" w:hAnsi="Liberation Sans"/>
                <w:b/>
                <w:bCs/>
                <w:sz w:val="20"/>
                <w:szCs w:val="20"/>
              </w:rPr>
              <w:t>1 byte</w:t>
            </w:r>
          </w:p>
        </w:tc>
        <w:tc>
          <w:tcPr>
            <w:tcW w:w="2351" w:type="dxa"/>
            <w:tcBorders>
              <w:top w:val="single" w:sz="2" w:space="0" w:color="000000"/>
              <w:left w:val="single" w:sz="2" w:space="0" w:color="000000"/>
              <w:bottom w:val="single" w:sz="2" w:space="0" w:color="000000"/>
            </w:tcBorders>
            <w:tcMar>
              <w:top w:w="55" w:type="dxa"/>
              <w:left w:w="55" w:type="dxa"/>
              <w:bottom w:w="55" w:type="dxa"/>
              <w:right w:w="55" w:type="dxa"/>
            </w:tcMar>
          </w:tcPr>
          <w:p w14:paraId="7C357FA3" w14:textId="77777777" w:rsidR="00384A31" w:rsidRDefault="00384A31" w:rsidP="00C51BFD">
            <w:pPr>
              <w:pStyle w:val="TableContents"/>
              <w:spacing w:after="0"/>
              <w:jc w:val="center"/>
              <w:rPr>
                <w:rFonts w:ascii="Liberation Sans" w:hAnsi="Liberation Sans"/>
                <w:b/>
                <w:bCs/>
                <w:sz w:val="20"/>
                <w:szCs w:val="20"/>
              </w:rPr>
            </w:pPr>
            <w:r>
              <w:rPr>
                <w:rFonts w:ascii="Liberation Sans" w:hAnsi="Liberation Sans"/>
                <w:b/>
                <w:bCs/>
                <w:sz w:val="20"/>
                <w:szCs w:val="20"/>
              </w:rPr>
              <w:t>1 byte</w:t>
            </w:r>
          </w:p>
        </w:tc>
        <w:tc>
          <w:tcPr>
            <w:tcW w:w="235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B6E822F" w14:textId="77777777" w:rsidR="00384A31" w:rsidRDefault="00384A31" w:rsidP="00C51BFD">
            <w:pPr>
              <w:pStyle w:val="TableContents"/>
              <w:spacing w:after="0"/>
              <w:jc w:val="center"/>
              <w:rPr>
                <w:rFonts w:ascii="Liberation Sans" w:hAnsi="Liberation Sans"/>
                <w:b/>
                <w:bCs/>
                <w:sz w:val="20"/>
                <w:szCs w:val="20"/>
              </w:rPr>
            </w:pPr>
            <w:r>
              <w:rPr>
                <w:rFonts w:ascii="Liberation Sans" w:hAnsi="Liberation Sans"/>
                <w:b/>
                <w:bCs/>
                <w:sz w:val="20"/>
                <w:szCs w:val="20"/>
              </w:rPr>
              <w:t>1 byte</w:t>
            </w:r>
          </w:p>
        </w:tc>
      </w:tr>
      <w:tr w:rsidR="00384A31" w14:paraId="633B6B35" w14:textId="77777777" w:rsidTr="00C51BFD">
        <w:tc>
          <w:tcPr>
            <w:tcW w:w="2351" w:type="dxa"/>
            <w:tcBorders>
              <w:left w:val="single" w:sz="2" w:space="0" w:color="000000"/>
              <w:bottom w:val="single" w:sz="2" w:space="0" w:color="000000"/>
            </w:tcBorders>
            <w:tcMar>
              <w:top w:w="55" w:type="dxa"/>
              <w:left w:w="55" w:type="dxa"/>
              <w:bottom w:w="55" w:type="dxa"/>
              <w:right w:w="55" w:type="dxa"/>
            </w:tcMar>
          </w:tcPr>
          <w:p w14:paraId="0ED83889" w14:textId="77777777" w:rsidR="00384A31" w:rsidRDefault="00384A31" w:rsidP="00C51BFD">
            <w:pPr>
              <w:pStyle w:val="TableContents"/>
              <w:spacing w:after="0"/>
              <w:jc w:val="center"/>
              <w:rPr>
                <w:rFonts w:ascii="Liberation Sans" w:hAnsi="Liberation Sans"/>
                <w:sz w:val="20"/>
                <w:szCs w:val="20"/>
              </w:rPr>
            </w:pPr>
            <w:r>
              <w:rPr>
                <w:rFonts w:ascii="Liberation Sans" w:hAnsi="Liberation Sans"/>
                <w:sz w:val="20"/>
                <w:szCs w:val="20"/>
              </w:rPr>
              <w:t>Version</w:t>
            </w:r>
          </w:p>
        </w:tc>
        <w:tc>
          <w:tcPr>
            <w:tcW w:w="2352" w:type="dxa"/>
            <w:tcBorders>
              <w:left w:val="single" w:sz="2" w:space="0" w:color="000000"/>
              <w:bottom w:val="single" w:sz="2" w:space="0" w:color="000000"/>
            </w:tcBorders>
            <w:tcMar>
              <w:top w:w="55" w:type="dxa"/>
              <w:left w:w="55" w:type="dxa"/>
              <w:bottom w:w="55" w:type="dxa"/>
              <w:right w:w="55" w:type="dxa"/>
            </w:tcMar>
          </w:tcPr>
          <w:p w14:paraId="17FD890F" w14:textId="77777777" w:rsidR="00384A31" w:rsidRDefault="00384A31" w:rsidP="00C51BFD">
            <w:pPr>
              <w:pStyle w:val="TableContents"/>
              <w:spacing w:after="0"/>
              <w:jc w:val="center"/>
              <w:rPr>
                <w:rFonts w:ascii="Liberation Sans" w:hAnsi="Liberation Sans"/>
                <w:sz w:val="20"/>
                <w:szCs w:val="20"/>
              </w:rPr>
            </w:pPr>
            <w:r>
              <w:rPr>
                <w:rFonts w:ascii="Liberation Sans" w:hAnsi="Liberation Sans"/>
                <w:sz w:val="20"/>
                <w:szCs w:val="20"/>
              </w:rPr>
              <w:t>Traffic Class</w:t>
            </w:r>
          </w:p>
        </w:tc>
        <w:tc>
          <w:tcPr>
            <w:tcW w:w="470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47FBB25" w14:textId="77777777" w:rsidR="00384A31" w:rsidRDefault="00384A31" w:rsidP="00C51BFD">
            <w:pPr>
              <w:pStyle w:val="TableContents"/>
              <w:spacing w:after="0"/>
              <w:jc w:val="center"/>
              <w:rPr>
                <w:rFonts w:ascii="Liberation Sans" w:hAnsi="Liberation Sans"/>
                <w:sz w:val="20"/>
                <w:szCs w:val="20"/>
              </w:rPr>
            </w:pPr>
            <w:r>
              <w:rPr>
                <w:rFonts w:ascii="Liberation Sans" w:hAnsi="Liberation Sans"/>
                <w:sz w:val="20"/>
                <w:szCs w:val="20"/>
              </w:rPr>
              <w:t>Flow Label</w:t>
            </w:r>
          </w:p>
        </w:tc>
      </w:tr>
      <w:tr w:rsidR="00384A31" w14:paraId="5F3AD498" w14:textId="77777777" w:rsidTr="00C51BFD">
        <w:tc>
          <w:tcPr>
            <w:tcW w:w="4703" w:type="dxa"/>
            <w:gridSpan w:val="2"/>
            <w:tcBorders>
              <w:left w:val="single" w:sz="2" w:space="0" w:color="000000"/>
              <w:bottom w:val="single" w:sz="2" w:space="0" w:color="000000"/>
            </w:tcBorders>
            <w:tcMar>
              <w:top w:w="55" w:type="dxa"/>
              <w:left w:w="55" w:type="dxa"/>
              <w:bottom w:w="55" w:type="dxa"/>
              <w:right w:w="55" w:type="dxa"/>
            </w:tcMar>
          </w:tcPr>
          <w:p w14:paraId="798CB853" w14:textId="77777777" w:rsidR="00384A31" w:rsidRDefault="00384A31" w:rsidP="00C51BFD">
            <w:pPr>
              <w:pStyle w:val="TableContents"/>
              <w:spacing w:after="0"/>
              <w:jc w:val="center"/>
              <w:rPr>
                <w:rFonts w:ascii="Liberation Sans" w:hAnsi="Liberation Sans"/>
                <w:sz w:val="20"/>
                <w:szCs w:val="20"/>
              </w:rPr>
            </w:pPr>
            <w:r>
              <w:rPr>
                <w:rFonts w:ascii="Liberation Sans" w:hAnsi="Liberation Sans"/>
                <w:sz w:val="20"/>
                <w:szCs w:val="20"/>
              </w:rPr>
              <w:t>Payload length</w:t>
            </w:r>
          </w:p>
        </w:tc>
        <w:tc>
          <w:tcPr>
            <w:tcW w:w="2351" w:type="dxa"/>
            <w:tcBorders>
              <w:left w:val="single" w:sz="2" w:space="0" w:color="000000"/>
              <w:bottom w:val="single" w:sz="2" w:space="0" w:color="000000"/>
            </w:tcBorders>
            <w:tcMar>
              <w:top w:w="55" w:type="dxa"/>
              <w:left w:w="55" w:type="dxa"/>
              <w:bottom w:w="55" w:type="dxa"/>
              <w:right w:w="55" w:type="dxa"/>
            </w:tcMar>
          </w:tcPr>
          <w:p w14:paraId="268853D2" w14:textId="77777777" w:rsidR="00384A31" w:rsidRDefault="00384A31" w:rsidP="00C51BFD">
            <w:pPr>
              <w:pStyle w:val="TableContents"/>
              <w:spacing w:after="0"/>
              <w:jc w:val="center"/>
              <w:rPr>
                <w:rFonts w:ascii="Liberation Sans" w:hAnsi="Liberation Sans"/>
                <w:sz w:val="20"/>
                <w:szCs w:val="20"/>
              </w:rPr>
            </w:pPr>
            <w:r>
              <w:rPr>
                <w:rFonts w:ascii="Liberation Sans" w:hAnsi="Liberation Sans"/>
                <w:sz w:val="20"/>
                <w:szCs w:val="20"/>
              </w:rPr>
              <w:t>Next Header</w:t>
            </w:r>
          </w:p>
        </w:tc>
        <w:tc>
          <w:tcPr>
            <w:tcW w:w="2355" w:type="dxa"/>
            <w:tcBorders>
              <w:left w:val="single" w:sz="2" w:space="0" w:color="000000"/>
              <w:bottom w:val="single" w:sz="2" w:space="0" w:color="000000"/>
              <w:right w:val="single" w:sz="2" w:space="0" w:color="000000"/>
            </w:tcBorders>
            <w:tcMar>
              <w:top w:w="55" w:type="dxa"/>
              <w:left w:w="55" w:type="dxa"/>
              <w:bottom w:w="55" w:type="dxa"/>
              <w:right w:w="55" w:type="dxa"/>
            </w:tcMar>
          </w:tcPr>
          <w:p w14:paraId="570468F1" w14:textId="77777777" w:rsidR="00384A31" w:rsidRDefault="00384A31" w:rsidP="00C51BFD">
            <w:pPr>
              <w:pStyle w:val="TableContents"/>
              <w:spacing w:after="0"/>
              <w:jc w:val="center"/>
              <w:rPr>
                <w:rFonts w:ascii="Liberation Sans" w:hAnsi="Liberation Sans"/>
                <w:sz w:val="20"/>
                <w:szCs w:val="20"/>
              </w:rPr>
            </w:pPr>
            <w:r>
              <w:rPr>
                <w:rFonts w:ascii="Liberation Sans" w:hAnsi="Liberation Sans"/>
                <w:sz w:val="20"/>
                <w:szCs w:val="20"/>
              </w:rPr>
              <w:t>Hop Limit</w:t>
            </w:r>
          </w:p>
        </w:tc>
      </w:tr>
      <w:tr w:rsidR="00384A31" w14:paraId="21B4B573" w14:textId="77777777" w:rsidTr="00C51BFD">
        <w:tc>
          <w:tcPr>
            <w:tcW w:w="9409"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14:paraId="6EFAAC66" w14:textId="77777777" w:rsidR="00384A31" w:rsidRDefault="00384A31" w:rsidP="00C51BFD">
            <w:pPr>
              <w:pStyle w:val="TableContents"/>
              <w:spacing w:after="0"/>
              <w:jc w:val="center"/>
              <w:rPr>
                <w:rFonts w:ascii="Liberation Sans" w:hAnsi="Liberation Sans"/>
                <w:sz w:val="20"/>
                <w:szCs w:val="20"/>
              </w:rPr>
            </w:pPr>
            <w:r>
              <w:rPr>
                <w:rFonts w:ascii="Liberation Sans" w:hAnsi="Liberation Sans"/>
                <w:sz w:val="20"/>
                <w:szCs w:val="20"/>
              </w:rPr>
              <w:t>Source Address</w:t>
            </w:r>
          </w:p>
        </w:tc>
      </w:tr>
      <w:tr w:rsidR="00384A31" w14:paraId="5499E0C3" w14:textId="77777777" w:rsidTr="00C51BFD">
        <w:tc>
          <w:tcPr>
            <w:tcW w:w="9409"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14:paraId="2CA1C1F0" w14:textId="77777777" w:rsidR="00384A31" w:rsidRDefault="00384A31" w:rsidP="00C51BFD">
            <w:pPr>
              <w:pStyle w:val="TableContents"/>
              <w:spacing w:after="57"/>
              <w:jc w:val="center"/>
              <w:rPr>
                <w:rFonts w:ascii="Liberation Sans" w:hAnsi="Liberation Sans"/>
                <w:sz w:val="20"/>
                <w:szCs w:val="20"/>
              </w:rPr>
            </w:pPr>
            <w:r>
              <w:rPr>
                <w:rFonts w:ascii="Liberation Sans" w:hAnsi="Liberation Sans"/>
                <w:sz w:val="20"/>
                <w:szCs w:val="20"/>
              </w:rPr>
              <w:t>Destination Address</w:t>
            </w:r>
          </w:p>
        </w:tc>
      </w:tr>
    </w:tbl>
    <w:p w14:paraId="2E508B1B" w14:textId="77777777" w:rsidR="00384A31" w:rsidRDefault="00384A31" w:rsidP="00384A31">
      <w:pPr>
        <w:pStyle w:val="Illustration"/>
        <w:jc w:val="center"/>
        <w:rPr>
          <w:rFonts w:ascii="Liberation Sans" w:hAnsi="Liberation Sans"/>
        </w:rPr>
      </w:pPr>
      <w:r>
        <w:rPr>
          <w:rFonts w:ascii="Liberation Sans" w:hAnsi="Liberation Sans"/>
        </w:rPr>
        <w:t>Illustration 1: The IPv6 fixed header format.</w:t>
      </w:r>
    </w:p>
    <w:p w14:paraId="62F564B9" w14:textId="77777777" w:rsidR="00384A31" w:rsidRPr="00016B02" w:rsidRDefault="00384A31" w:rsidP="00016B02">
      <w:pPr>
        <w:rPr>
          <w:i/>
          <w:iCs/>
        </w:rPr>
      </w:pPr>
      <w:r w:rsidRPr="00016B02">
        <w:t>Referring to Illustration 1 above this is a description of the header fields:</w:t>
      </w:r>
    </w:p>
    <w:p w14:paraId="7B25E5D8" w14:textId="77777777" w:rsidR="00384A31" w:rsidRPr="00016B02" w:rsidRDefault="00384A31" w:rsidP="0053128C">
      <w:pPr>
        <w:pStyle w:val="Listeafsnit"/>
        <w:numPr>
          <w:ilvl w:val="0"/>
          <w:numId w:val="45"/>
        </w:numPr>
      </w:pPr>
      <w:r w:rsidRPr="0053128C">
        <w:rPr>
          <w:b/>
          <w:bCs/>
        </w:rPr>
        <w:lastRenderedPageBreak/>
        <w:t xml:space="preserve">Version: </w:t>
      </w:r>
      <w:r w:rsidRPr="00016B02">
        <w:t>Protocol version number = 6.</w:t>
      </w:r>
    </w:p>
    <w:p w14:paraId="77EF8B19" w14:textId="45F2C78B" w:rsidR="00384A31" w:rsidRPr="00D377F5" w:rsidRDefault="00384A31" w:rsidP="0053128C">
      <w:pPr>
        <w:pStyle w:val="Listeafsnit"/>
        <w:numPr>
          <w:ilvl w:val="0"/>
          <w:numId w:val="45"/>
        </w:numPr>
        <w:rPr>
          <w:sz w:val="32"/>
        </w:rPr>
      </w:pPr>
      <w:r w:rsidRPr="0053128C">
        <w:rPr>
          <w:b/>
          <w:bCs/>
        </w:rPr>
        <w:t>Traffic Class:</w:t>
      </w:r>
      <w:r w:rsidRPr="00D377F5">
        <w:rPr>
          <w:sz w:val="32"/>
        </w:rPr>
        <w:t xml:space="preserve"> </w:t>
      </w:r>
      <w:r w:rsidRPr="00D377F5">
        <w:rPr>
          <w:szCs w:val="20"/>
        </w:rPr>
        <w:t xml:space="preserve">The 6 </w:t>
      </w:r>
      <w:r w:rsidR="003E60A3" w:rsidRPr="00D377F5">
        <w:rPr>
          <w:szCs w:val="20"/>
        </w:rPr>
        <w:t xml:space="preserve">most-significant bits are used </w:t>
      </w:r>
      <w:r w:rsidRPr="00D377F5">
        <w:rPr>
          <w:szCs w:val="20"/>
        </w:rPr>
        <w:t>to classify packets. The remaining 2 bits are used in order to signal impending congestion.</w:t>
      </w:r>
    </w:p>
    <w:p w14:paraId="3BB83332" w14:textId="77777777" w:rsidR="00384A31" w:rsidRPr="00016B02" w:rsidRDefault="00384A31" w:rsidP="0053128C">
      <w:pPr>
        <w:pStyle w:val="Listeafsnit"/>
        <w:numPr>
          <w:ilvl w:val="0"/>
          <w:numId w:val="45"/>
        </w:numPr>
      </w:pPr>
      <w:r w:rsidRPr="0053128C">
        <w:rPr>
          <w:b/>
          <w:bCs/>
        </w:rPr>
        <w:t xml:space="preserve">Flow Label: </w:t>
      </w:r>
      <w:r w:rsidRPr="00016B02">
        <w:t>Used to label sequences of packages that are to be treated the same way by allowing for more efficient processing by routers.</w:t>
      </w:r>
    </w:p>
    <w:p w14:paraId="2490DB69" w14:textId="77777777" w:rsidR="00384A31" w:rsidRPr="00016B02" w:rsidRDefault="00384A31" w:rsidP="0053128C">
      <w:pPr>
        <w:pStyle w:val="Listeafsnit"/>
        <w:numPr>
          <w:ilvl w:val="0"/>
          <w:numId w:val="45"/>
        </w:numPr>
      </w:pPr>
      <w:r w:rsidRPr="0053128C">
        <w:rPr>
          <w:b/>
          <w:bCs/>
        </w:rPr>
        <w:t xml:space="preserve">Payload Length: </w:t>
      </w:r>
      <w:r w:rsidRPr="00016B02">
        <w:t>Length of the payload limited to 64K y the size of this field. IPv6 can use an extension called Jumbo frames to send larger payloads. The length counts everything after the fixed header, included the extension headers.</w:t>
      </w:r>
    </w:p>
    <w:p w14:paraId="643E013E" w14:textId="77777777" w:rsidR="00384A31" w:rsidRPr="0053128C" w:rsidRDefault="00384A31" w:rsidP="0053128C">
      <w:pPr>
        <w:pStyle w:val="Listeafsnit"/>
        <w:numPr>
          <w:ilvl w:val="0"/>
          <w:numId w:val="45"/>
        </w:numPr>
        <w:rPr>
          <w:b/>
          <w:bCs/>
        </w:rPr>
      </w:pPr>
      <w:r w:rsidRPr="0053128C">
        <w:rPr>
          <w:b/>
          <w:bCs/>
        </w:rPr>
        <w:t>Next Header:</w:t>
      </w:r>
    </w:p>
    <w:p w14:paraId="39C286E8" w14:textId="77777777" w:rsidR="00384A31" w:rsidRPr="00016B02" w:rsidRDefault="00384A31" w:rsidP="00D377F5">
      <w:pPr>
        <w:pStyle w:val="Listeafsnit"/>
        <w:numPr>
          <w:ilvl w:val="1"/>
          <w:numId w:val="45"/>
        </w:numPr>
      </w:pPr>
      <w:r w:rsidRPr="00016B02">
        <w:t xml:space="preserve">If the next header is UDP or TCP, this field will contain the same protocol numbers as in IPv4, for example, protocol number 6 for TCP or 17 for UDP. The protocol numbers are available through IANA at </w:t>
      </w:r>
      <w:hyperlink r:id="rId32" w:history="1">
        <w:r w:rsidRPr="00016B02">
          <w:t>https://www.iana.org/assignments/protocol-numbers/</w:t>
        </w:r>
      </w:hyperlink>
    </w:p>
    <w:p w14:paraId="76BE54E2" w14:textId="77777777" w:rsidR="00384A31" w:rsidRPr="00016B02" w:rsidRDefault="00384A31" w:rsidP="00D377F5">
      <w:pPr>
        <w:pStyle w:val="Listeafsnit"/>
        <w:numPr>
          <w:ilvl w:val="1"/>
          <w:numId w:val="45"/>
        </w:numPr>
      </w:pPr>
      <w:r w:rsidRPr="00016B02">
        <w:t>If extension headers are used, this is the type of the next extension header.</w:t>
      </w:r>
    </w:p>
    <w:p w14:paraId="7ECB63CD" w14:textId="77777777" w:rsidR="00384A31" w:rsidRPr="00016B02" w:rsidRDefault="00384A31" w:rsidP="0053128C">
      <w:pPr>
        <w:pStyle w:val="Listeafsnit"/>
        <w:numPr>
          <w:ilvl w:val="0"/>
          <w:numId w:val="45"/>
        </w:numPr>
      </w:pPr>
      <w:r w:rsidRPr="0053128C">
        <w:rPr>
          <w:b/>
          <w:bCs/>
        </w:rPr>
        <w:t xml:space="preserve">Hop Limit: </w:t>
      </w:r>
      <w:r w:rsidRPr="00016B02">
        <w:t>Decremented by 1 by each node that forwards the packet. The packet is discarded if Hop Limit is decremented to zero.</w:t>
      </w:r>
    </w:p>
    <w:p w14:paraId="5BC0997F" w14:textId="77777777" w:rsidR="00384A31" w:rsidRPr="00016B02" w:rsidRDefault="00384A31" w:rsidP="0053128C">
      <w:pPr>
        <w:pStyle w:val="Listeafsnit"/>
        <w:numPr>
          <w:ilvl w:val="0"/>
          <w:numId w:val="45"/>
        </w:numPr>
      </w:pPr>
      <w:r w:rsidRPr="0053128C">
        <w:rPr>
          <w:b/>
          <w:bCs/>
        </w:rPr>
        <w:t xml:space="preserve">Source Address: </w:t>
      </w:r>
      <w:r w:rsidRPr="00016B02">
        <w:t>128-bit address of the source of the packet.</w:t>
      </w:r>
    </w:p>
    <w:p w14:paraId="06CD77E1" w14:textId="77777777" w:rsidR="00384A31" w:rsidRPr="00016B02" w:rsidRDefault="00384A31" w:rsidP="0053128C">
      <w:pPr>
        <w:pStyle w:val="Listeafsnit"/>
        <w:numPr>
          <w:ilvl w:val="0"/>
          <w:numId w:val="45"/>
        </w:numPr>
      </w:pPr>
      <w:r w:rsidRPr="0053128C">
        <w:rPr>
          <w:b/>
          <w:bCs/>
        </w:rPr>
        <w:t xml:space="preserve">Destination Address: </w:t>
      </w:r>
      <w:r w:rsidRPr="00016B02">
        <w:t>128-bit address of the intended recipient of the packet, this might be the ultimate recipient if a Routing header is present.</w:t>
      </w:r>
    </w:p>
    <w:p w14:paraId="137CA4F1" w14:textId="77777777" w:rsidR="00384A31" w:rsidRPr="00016B02" w:rsidRDefault="00384A31" w:rsidP="00016B02">
      <w:r w:rsidRPr="00016B02">
        <w:t>Below is an illustration of the extension headers and payloads organisation, coming after the fixed IPv6 header.</w:t>
      </w:r>
    </w:p>
    <w:tbl>
      <w:tblPr>
        <w:tblW w:w="9406" w:type="dxa"/>
        <w:tblLayout w:type="fixed"/>
        <w:tblCellMar>
          <w:left w:w="10" w:type="dxa"/>
          <w:right w:w="10" w:type="dxa"/>
        </w:tblCellMar>
        <w:tblLook w:val="04A0" w:firstRow="1" w:lastRow="0" w:firstColumn="1" w:lastColumn="0" w:noHBand="0" w:noVBand="1"/>
      </w:tblPr>
      <w:tblGrid>
        <w:gridCol w:w="1881"/>
        <w:gridCol w:w="1881"/>
        <w:gridCol w:w="1881"/>
        <w:gridCol w:w="1881"/>
        <w:gridCol w:w="1882"/>
      </w:tblGrid>
      <w:tr w:rsidR="00384A31" w14:paraId="4A877AC0" w14:textId="77777777" w:rsidTr="00C51BFD">
        <w:trPr>
          <w:trHeight w:val="6"/>
        </w:trPr>
        <w:tc>
          <w:tcPr>
            <w:tcW w:w="1881" w:type="dxa"/>
            <w:tcBorders>
              <w:top w:val="single" w:sz="2" w:space="0" w:color="000000"/>
              <w:left w:val="single" w:sz="2" w:space="0" w:color="000000"/>
              <w:bottom w:val="single" w:sz="2" w:space="0" w:color="000000"/>
            </w:tcBorders>
            <w:tcMar>
              <w:top w:w="55" w:type="dxa"/>
              <w:left w:w="55" w:type="dxa"/>
              <w:bottom w:w="55" w:type="dxa"/>
              <w:right w:w="55" w:type="dxa"/>
            </w:tcMar>
          </w:tcPr>
          <w:p w14:paraId="2FD07FDA" w14:textId="77777777" w:rsidR="00384A31" w:rsidRDefault="00384A31" w:rsidP="00C51BFD">
            <w:pPr>
              <w:pStyle w:val="TableContents"/>
              <w:jc w:val="center"/>
            </w:pPr>
            <w:r>
              <w:t>Fixed header</w:t>
            </w:r>
          </w:p>
        </w:tc>
        <w:tc>
          <w:tcPr>
            <w:tcW w:w="1881" w:type="dxa"/>
            <w:tcBorders>
              <w:top w:val="single" w:sz="2" w:space="0" w:color="000000"/>
              <w:left w:val="single" w:sz="2" w:space="0" w:color="000000"/>
              <w:bottom w:val="single" w:sz="2" w:space="0" w:color="000000"/>
            </w:tcBorders>
            <w:tcMar>
              <w:top w:w="55" w:type="dxa"/>
              <w:left w:w="55" w:type="dxa"/>
              <w:bottom w:w="55" w:type="dxa"/>
              <w:right w:w="55" w:type="dxa"/>
            </w:tcMar>
          </w:tcPr>
          <w:p w14:paraId="6CC5A0EA" w14:textId="77777777" w:rsidR="00384A31" w:rsidRDefault="00384A31" w:rsidP="00C51BFD">
            <w:pPr>
              <w:pStyle w:val="TableContents"/>
              <w:jc w:val="center"/>
            </w:pPr>
            <w:r>
              <w:t>Extension header 1</w:t>
            </w:r>
          </w:p>
        </w:tc>
        <w:tc>
          <w:tcPr>
            <w:tcW w:w="1881" w:type="dxa"/>
            <w:tcBorders>
              <w:top w:val="single" w:sz="2" w:space="0" w:color="000000"/>
              <w:left w:val="single" w:sz="2" w:space="0" w:color="000000"/>
              <w:bottom w:val="single" w:sz="2" w:space="0" w:color="000000"/>
            </w:tcBorders>
            <w:tcMar>
              <w:top w:w="55" w:type="dxa"/>
              <w:left w:w="55" w:type="dxa"/>
              <w:bottom w:w="55" w:type="dxa"/>
              <w:right w:w="55" w:type="dxa"/>
            </w:tcMar>
          </w:tcPr>
          <w:p w14:paraId="74BB1F39" w14:textId="77777777" w:rsidR="00384A31" w:rsidRDefault="00384A31" w:rsidP="00C51BFD">
            <w:pPr>
              <w:pStyle w:val="TableContents"/>
              <w:jc w:val="center"/>
            </w:pPr>
            <w:r>
              <w:t>Extension header ...</w:t>
            </w:r>
          </w:p>
        </w:tc>
        <w:tc>
          <w:tcPr>
            <w:tcW w:w="1881" w:type="dxa"/>
            <w:tcBorders>
              <w:top w:val="single" w:sz="2" w:space="0" w:color="000000"/>
              <w:left w:val="single" w:sz="2" w:space="0" w:color="000000"/>
              <w:bottom w:val="single" w:sz="2" w:space="0" w:color="000000"/>
            </w:tcBorders>
            <w:tcMar>
              <w:top w:w="55" w:type="dxa"/>
              <w:left w:w="55" w:type="dxa"/>
              <w:bottom w:w="55" w:type="dxa"/>
              <w:right w:w="55" w:type="dxa"/>
            </w:tcMar>
          </w:tcPr>
          <w:p w14:paraId="49A9D567" w14:textId="77777777" w:rsidR="00384A31" w:rsidRDefault="00384A31" w:rsidP="00C51BFD">
            <w:pPr>
              <w:pStyle w:val="TableContents"/>
              <w:jc w:val="center"/>
            </w:pPr>
            <w:r>
              <w:t xml:space="preserve">Extension header </w:t>
            </w:r>
            <w:r>
              <w:rPr>
                <w:i/>
                <w:iCs/>
              </w:rPr>
              <w:t>N</w:t>
            </w:r>
          </w:p>
        </w:tc>
        <w:tc>
          <w:tcPr>
            <w:tcW w:w="188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136CA876" w14:textId="77777777" w:rsidR="00384A31" w:rsidRDefault="00384A31" w:rsidP="00C51BFD">
            <w:pPr>
              <w:pStyle w:val="TableContents"/>
              <w:jc w:val="center"/>
            </w:pPr>
            <w:r>
              <w:t>Payload</w:t>
            </w:r>
          </w:p>
        </w:tc>
      </w:tr>
    </w:tbl>
    <w:p w14:paraId="4A7D0751" w14:textId="77777777" w:rsidR="00384A31" w:rsidRDefault="00384A31" w:rsidP="00384A31">
      <w:pPr>
        <w:pStyle w:val="Illustration"/>
        <w:jc w:val="center"/>
      </w:pPr>
      <w:r>
        <w:t>Illustration 2: IPv6 fixed, and extension -header followed by the payload.</w:t>
      </w:r>
    </w:p>
    <w:p w14:paraId="398E9A06" w14:textId="77777777" w:rsidR="00384A31" w:rsidRDefault="00384A31" w:rsidP="002A2B67">
      <w:pPr>
        <w:pStyle w:val="Overskrift3"/>
      </w:pPr>
      <w:bookmarkStart w:id="19" w:name="_Toc484414588"/>
      <w:r>
        <w:t>IPv6 addressing</w:t>
      </w:r>
      <w:bookmarkEnd w:id="19"/>
    </w:p>
    <w:p w14:paraId="2EB7ABBA" w14:textId="77777777" w:rsidR="00384A31" w:rsidRPr="0053128C" w:rsidRDefault="00384A31" w:rsidP="00384A31">
      <w:pPr>
        <w:pStyle w:val="Textbody"/>
        <w:rPr>
          <w:rFonts w:ascii="Times New Roman" w:hAnsi="Times New Roman"/>
          <w:sz w:val="24"/>
          <w:szCs w:val="24"/>
        </w:rPr>
      </w:pPr>
      <w:r w:rsidRPr="0053128C">
        <w:rPr>
          <w:rFonts w:ascii="Times New Roman" w:hAnsi="Times New Roman"/>
          <w:sz w:val="24"/>
          <w:szCs w:val="24"/>
        </w:rPr>
        <w:t>IPv6 addresses are either unicast, anycast, or multicast addresses</w:t>
      </w:r>
    </w:p>
    <w:p w14:paraId="5743C65A" w14:textId="77777777" w:rsidR="00384A31" w:rsidRPr="0053128C" w:rsidRDefault="00384A31" w:rsidP="00A546F2">
      <w:pPr>
        <w:pStyle w:val="Textbody"/>
        <w:numPr>
          <w:ilvl w:val="0"/>
          <w:numId w:val="35"/>
        </w:numPr>
        <w:spacing w:after="0"/>
        <w:textAlignment w:val="baseline"/>
        <w:rPr>
          <w:rFonts w:ascii="Times New Roman" w:hAnsi="Times New Roman"/>
          <w:sz w:val="24"/>
          <w:szCs w:val="24"/>
        </w:rPr>
      </w:pPr>
      <w:r w:rsidRPr="0053128C">
        <w:rPr>
          <w:rFonts w:ascii="Times New Roman" w:hAnsi="Times New Roman"/>
          <w:sz w:val="24"/>
          <w:szCs w:val="24"/>
        </w:rPr>
        <w:t>Unicast addresses identify a single network interface and the IP packages will be sent to that interface.</w:t>
      </w:r>
    </w:p>
    <w:p w14:paraId="5E1D44FB" w14:textId="77777777" w:rsidR="00384A31" w:rsidRPr="0053128C" w:rsidRDefault="00384A31" w:rsidP="00A546F2">
      <w:pPr>
        <w:pStyle w:val="Textbody"/>
        <w:numPr>
          <w:ilvl w:val="0"/>
          <w:numId w:val="35"/>
        </w:numPr>
        <w:spacing w:after="0"/>
        <w:textAlignment w:val="baseline"/>
        <w:rPr>
          <w:rFonts w:ascii="Times New Roman" w:hAnsi="Times New Roman"/>
          <w:sz w:val="24"/>
          <w:szCs w:val="24"/>
        </w:rPr>
      </w:pPr>
      <w:r w:rsidRPr="0053128C">
        <w:rPr>
          <w:rFonts w:ascii="Times New Roman" w:hAnsi="Times New Roman"/>
          <w:sz w:val="24"/>
          <w:szCs w:val="24"/>
        </w:rPr>
        <w:t>Anycast addresses are assigned to a group of interfaces. Anycast addresses has the same format as unicast addresses and differ only by the fact that they are present on more than one interface in the network. An anycast packet is delivered to one member, typically the nearest host according to the routing protocols definition.</w:t>
      </w:r>
    </w:p>
    <w:p w14:paraId="23EC4CAB" w14:textId="77777777" w:rsidR="00384A31" w:rsidRPr="0053128C" w:rsidRDefault="00384A31" w:rsidP="00A546F2">
      <w:pPr>
        <w:pStyle w:val="Textbody"/>
        <w:numPr>
          <w:ilvl w:val="0"/>
          <w:numId w:val="35"/>
        </w:numPr>
        <w:textAlignment w:val="baseline"/>
        <w:rPr>
          <w:rFonts w:ascii="Times New Roman" w:hAnsi="Times New Roman"/>
          <w:sz w:val="24"/>
          <w:szCs w:val="24"/>
        </w:rPr>
      </w:pPr>
      <w:r w:rsidRPr="0053128C">
        <w:rPr>
          <w:rFonts w:ascii="Times New Roman" w:hAnsi="Times New Roman"/>
          <w:sz w:val="24"/>
          <w:szCs w:val="24"/>
        </w:rPr>
        <w:t>Multicast addresses are assigned to a group of interfaces, each member processes a message send to a multicast address.</w:t>
      </w:r>
    </w:p>
    <w:p w14:paraId="3B45FCC9" w14:textId="77777777" w:rsidR="00384A31" w:rsidRPr="0053128C" w:rsidRDefault="00384A31" w:rsidP="00384A31">
      <w:pPr>
        <w:pStyle w:val="Textbody"/>
        <w:spacing w:line="240" w:lineRule="auto"/>
        <w:rPr>
          <w:rFonts w:ascii="Times New Roman" w:hAnsi="Times New Roman"/>
          <w:sz w:val="24"/>
          <w:szCs w:val="24"/>
        </w:rPr>
      </w:pPr>
      <w:r w:rsidRPr="0053128C">
        <w:rPr>
          <w:rFonts w:ascii="Times New Roman" w:hAnsi="Times New Roman"/>
          <w:sz w:val="24"/>
          <w:szCs w:val="24"/>
        </w:rPr>
        <w:t>An IPv6 address has 128 bits and address is divided into eight 16-bit hexadecimal blocks</w:t>
      </w:r>
    </w:p>
    <w:p w14:paraId="06FF7B7F" w14:textId="77777777" w:rsidR="00384A31" w:rsidRPr="0053128C" w:rsidRDefault="00384A31" w:rsidP="00384A31">
      <w:pPr>
        <w:pStyle w:val="Textbody"/>
        <w:spacing w:line="240" w:lineRule="auto"/>
        <w:rPr>
          <w:rFonts w:ascii="Times New Roman" w:hAnsi="Times New Roman"/>
          <w:sz w:val="24"/>
          <w:szCs w:val="24"/>
        </w:rPr>
      </w:pPr>
      <w:r w:rsidRPr="0053128C">
        <w:rPr>
          <w:rFonts w:ascii="Times New Roman" w:hAnsi="Times New Roman"/>
          <w:sz w:val="24"/>
          <w:szCs w:val="24"/>
        </w:rPr>
        <w:t>separated by colons. For example:</w:t>
      </w:r>
    </w:p>
    <w:p w14:paraId="12316DC3" w14:textId="77777777" w:rsidR="00384A31" w:rsidRPr="0053128C" w:rsidRDefault="00384A31" w:rsidP="00384A31">
      <w:pPr>
        <w:pStyle w:val="Textbody"/>
        <w:spacing w:line="240" w:lineRule="auto"/>
        <w:rPr>
          <w:rFonts w:ascii="Times New Roman" w:hAnsi="Times New Roman"/>
          <w:sz w:val="24"/>
          <w:szCs w:val="24"/>
        </w:rPr>
      </w:pPr>
      <w:r w:rsidRPr="0053128C">
        <w:rPr>
          <w:rFonts w:ascii="Times New Roman" w:hAnsi="Times New Roman"/>
          <w:sz w:val="24"/>
          <w:szCs w:val="24"/>
        </w:rPr>
        <w:t>2001:0DB8:0000:0000:00C0:FEFE:BADA:5500</w:t>
      </w:r>
    </w:p>
    <w:p w14:paraId="0D4C9547" w14:textId="77777777" w:rsidR="00384A31" w:rsidRPr="0053128C" w:rsidRDefault="00384A31" w:rsidP="00384A31">
      <w:pPr>
        <w:pStyle w:val="Textbody"/>
        <w:spacing w:line="240" w:lineRule="auto"/>
        <w:rPr>
          <w:rFonts w:ascii="Times New Roman" w:hAnsi="Times New Roman"/>
          <w:sz w:val="24"/>
          <w:szCs w:val="24"/>
        </w:rPr>
      </w:pPr>
      <w:r w:rsidRPr="0053128C">
        <w:rPr>
          <w:rFonts w:ascii="Times New Roman" w:hAnsi="Times New Roman"/>
          <w:sz w:val="24"/>
          <w:szCs w:val="24"/>
        </w:rPr>
        <w:t>There are some rules for shortening addresses like this:</w:t>
      </w:r>
    </w:p>
    <w:p w14:paraId="4E078A8D" w14:textId="77777777" w:rsidR="00384A31" w:rsidRPr="0053128C" w:rsidRDefault="00384A31" w:rsidP="00A546F2">
      <w:pPr>
        <w:pStyle w:val="Textbody"/>
        <w:numPr>
          <w:ilvl w:val="0"/>
          <w:numId w:val="36"/>
        </w:numPr>
        <w:spacing w:line="240" w:lineRule="auto"/>
        <w:textAlignment w:val="baseline"/>
        <w:rPr>
          <w:rFonts w:ascii="Times New Roman" w:hAnsi="Times New Roman"/>
          <w:sz w:val="24"/>
          <w:szCs w:val="24"/>
        </w:rPr>
      </w:pPr>
      <w:r w:rsidRPr="0053128C">
        <w:rPr>
          <w:rFonts w:ascii="Times New Roman" w:hAnsi="Times New Roman"/>
          <w:sz w:val="24"/>
          <w:szCs w:val="24"/>
        </w:rPr>
        <w:t>Leading zeroes can be skipped.</w:t>
      </w:r>
    </w:p>
    <w:p w14:paraId="125B2130" w14:textId="77777777" w:rsidR="00384A31" w:rsidRPr="0053128C" w:rsidRDefault="00384A31" w:rsidP="00016B02">
      <w:r w:rsidRPr="0053128C">
        <w:t>2001:DB8:0:0:C0:FEFE:BADA:5500</w:t>
      </w:r>
    </w:p>
    <w:p w14:paraId="4D14D95F" w14:textId="77777777" w:rsidR="00384A31" w:rsidRPr="0053128C" w:rsidRDefault="00384A31" w:rsidP="00A546F2">
      <w:pPr>
        <w:pStyle w:val="Textbody"/>
        <w:numPr>
          <w:ilvl w:val="0"/>
          <w:numId w:val="36"/>
        </w:numPr>
        <w:spacing w:line="240" w:lineRule="auto"/>
        <w:textAlignment w:val="baseline"/>
        <w:rPr>
          <w:rFonts w:ascii="Times New Roman" w:hAnsi="Times New Roman"/>
          <w:sz w:val="24"/>
          <w:szCs w:val="24"/>
        </w:rPr>
      </w:pPr>
      <w:r w:rsidRPr="0053128C">
        <w:rPr>
          <w:rFonts w:ascii="Times New Roman" w:hAnsi="Times New Roman"/>
          <w:sz w:val="24"/>
          <w:szCs w:val="24"/>
        </w:rPr>
        <w:t>A double colon can replace a string of consecutive zeroes in more than one 16-bit address block, but a double colon can only be used once in the address</w:t>
      </w:r>
    </w:p>
    <w:p w14:paraId="33E3EE6D" w14:textId="77777777" w:rsidR="00384A31" w:rsidRPr="0053128C" w:rsidRDefault="00384A31" w:rsidP="00A546F2">
      <w:pPr>
        <w:pStyle w:val="Textbody"/>
        <w:numPr>
          <w:ilvl w:val="1"/>
          <w:numId w:val="36"/>
        </w:numPr>
        <w:spacing w:line="240" w:lineRule="auto"/>
        <w:textAlignment w:val="baseline"/>
        <w:rPr>
          <w:rFonts w:ascii="Times New Roman" w:hAnsi="Times New Roman"/>
          <w:sz w:val="24"/>
          <w:szCs w:val="24"/>
        </w:rPr>
      </w:pPr>
      <w:r w:rsidRPr="0053128C">
        <w:rPr>
          <w:rFonts w:ascii="Times New Roman" w:hAnsi="Times New Roman"/>
          <w:sz w:val="24"/>
          <w:szCs w:val="24"/>
        </w:rPr>
        <w:t>2001.DB8::C0:FEFE:BADA:5500</w:t>
      </w:r>
    </w:p>
    <w:p w14:paraId="4A3E8811" w14:textId="77777777" w:rsidR="00384A31" w:rsidRPr="0053128C" w:rsidRDefault="00384A31" w:rsidP="00384A31">
      <w:pPr>
        <w:pStyle w:val="Textbody"/>
        <w:spacing w:line="240" w:lineRule="auto"/>
        <w:rPr>
          <w:rFonts w:ascii="Times New Roman" w:hAnsi="Times New Roman"/>
          <w:sz w:val="24"/>
          <w:szCs w:val="24"/>
        </w:rPr>
      </w:pPr>
      <w:r w:rsidRPr="0053128C">
        <w:rPr>
          <w:rFonts w:ascii="Times New Roman" w:hAnsi="Times New Roman"/>
          <w:sz w:val="24"/>
          <w:szCs w:val="24"/>
        </w:rPr>
        <w:lastRenderedPageBreak/>
        <w:t>Because of the transition from IPv4 to IPv6, still in progress, a special syntax has been introduced where the least 32 bits of an address can be written in the familiar dot notation of IPv4:</w:t>
      </w:r>
    </w:p>
    <w:p w14:paraId="5BF6BE0E" w14:textId="77777777" w:rsidR="00384A31" w:rsidRPr="0053128C" w:rsidRDefault="00384A31" w:rsidP="00384A31">
      <w:pPr>
        <w:pStyle w:val="Textbody"/>
        <w:spacing w:line="240" w:lineRule="auto"/>
        <w:rPr>
          <w:rFonts w:ascii="Times New Roman" w:hAnsi="Times New Roman"/>
          <w:sz w:val="24"/>
          <w:szCs w:val="24"/>
        </w:rPr>
      </w:pPr>
      <w:r w:rsidRPr="0053128C">
        <w:rPr>
          <w:rFonts w:ascii="Times New Roman" w:hAnsi="Times New Roman"/>
          <w:sz w:val="24"/>
          <w:szCs w:val="24"/>
        </w:rPr>
        <w:t>::ffff:c000:0280 and ::ffff:192.0.2.128 is the same, but the second form will be more recognisable if you have ever worked with IPv4.</w:t>
      </w:r>
    </w:p>
    <w:p w14:paraId="23E5FCAC" w14:textId="77777777" w:rsidR="00384A31" w:rsidRDefault="00384A31" w:rsidP="002A2B67">
      <w:pPr>
        <w:pStyle w:val="Overskrift4"/>
      </w:pPr>
      <w:r>
        <w:t>Special addresses</w:t>
      </w:r>
    </w:p>
    <w:p w14:paraId="491B274E" w14:textId="77777777" w:rsidR="00384A31" w:rsidRPr="00D377F5" w:rsidRDefault="00384A31" w:rsidP="00A546F2">
      <w:pPr>
        <w:pStyle w:val="Textbody"/>
        <w:numPr>
          <w:ilvl w:val="0"/>
          <w:numId w:val="37"/>
        </w:numPr>
        <w:textAlignment w:val="baseline"/>
        <w:rPr>
          <w:rFonts w:ascii="Times New Roman" w:hAnsi="Times New Roman"/>
          <w:sz w:val="24"/>
        </w:rPr>
      </w:pPr>
      <w:r w:rsidRPr="00D377F5">
        <w:rPr>
          <w:rFonts w:ascii="Times New Roman" w:hAnsi="Times New Roman"/>
          <w:sz w:val="24"/>
        </w:rPr>
        <w:t>::/127 – Is for point to point connections like the IPv4 /30 prefix. In IPv6 there is no need for the broadcast and network address.</w:t>
      </w:r>
    </w:p>
    <w:p w14:paraId="31BFA67D" w14:textId="77777777" w:rsidR="00384A31" w:rsidRPr="00D377F5" w:rsidRDefault="00384A31" w:rsidP="00A546F2">
      <w:pPr>
        <w:pStyle w:val="Textbody"/>
        <w:numPr>
          <w:ilvl w:val="0"/>
          <w:numId w:val="37"/>
        </w:numPr>
        <w:textAlignment w:val="baseline"/>
        <w:rPr>
          <w:rFonts w:ascii="Times New Roman" w:hAnsi="Times New Roman"/>
          <w:sz w:val="24"/>
        </w:rPr>
      </w:pPr>
      <w:r w:rsidRPr="00D377F5">
        <w:rPr>
          <w:rFonts w:ascii="Times New Roman" w:hAnsi="Times New Roman"/>
          <w:sz w:val="24"/>
        </w:rPr>
        <w:t>::/128 – The unspecified address that corresponds to the IPv4 0.0.0..0/32 address. This address must never be assigned to an interface, but is for instance used to get software to listen for incoming connections on all interfaces</w:t>
      </w:r>
    </w:p>
    <w:p w14:paraId="2062EA5F" w14:textId="77777777" w:rsidR="00384A31" w:rsidRPr="00D377F5" w:rsidRDefault="00384A31" w:rsidP="00A546F2">
      <w:pPr>
        <w:pStyle w:val="Textbody"/>
        <w:numPr>
          <w:ilvl w:val="0"/>
          <w:numId w:val="38"/>
        </w:numPr>
        <w:textAlignment w:val="baseline"/>
        <w:rPr>
          <w:rFonts w:ascii="Times New Roman" w:hAnsi="Times New Roman"/>
          <w:sz w:val="24"/>
        </w:rPr>
      </w:pPr>
      <w:r w:rsidRPr="00D377F5">
        <w:rPr>
          <w:rFonts w:ascii="Times New Roman" w:hAnsi="Times New Roman"/>
          <w:sz w:val="24"/>
        </w:rPr>
        <w:t>::/0 - The default route address that corresponds to the IPv4 0.0.0.0/0 in IPv4.</w:t>
      </w:r>
    </w:p>
    <w:p w14:paraId="0DC5F3A4" w14:textId="77777777" w:rsidR="00384A31" w:rsidRPr="00D377F5" w:rsidRDefault="00384A31" w:rsidP="00A546F2">
      <w:pPr>
        <w:pStyle w:val="Textbody"/>
        <w:numPr>
          <w:ilvl w:val="0"/>
          <w:numId w:val="39"/>
        </w:numPr>
        <w:spacing w:after="0"/>
        <w:textAlignment w:val="baseline"/>
        <w:rPr>
          <w:rFonts w:ascii="Times New Roman" w:hAnsi="Times New Roman"/>
          <w:sz w:val="24"/>
        </w:rPr>
      </w:pPr>
      <w:r w:rsidRPr="00D377F5">
        <w:rPr>
          <w:rFonts w:ascii="Times New Roman" w:hAnsi="Times New Roman"/>
          <w:sz w:val="24"/>
        </w:rPr>
        <w:t>::1/128 – The loopback address.</w:t>
      </w:r>
    </w:p>
    <w:p w14:paraId="7E2085BC" w14:textId="77777777" w:rsidR="00384A31" w:rsidRPr="00D377F5" w:rsidRDefault="00384A31" w:rsidP="00A546F2">
      <w:pPr>
        <w:pStyle w:val="Textbody"/>
        <w:numPr>
          <w:ilvl w:val="0"/>
          <w:numId w:val="39"/>
        </w:numPr>
        <w:textAlignment w:val="baseline"/>
        <w:rPr>
          <w:rFonts w:ascii="Times New Roman" w:hAnsi="Times New Roman"/>
          <w:sz w:val="24"/>
        </w:rPr>
      </w:pPr>
      <w:r w:rsidRPr="00D377F5">
        <w:rPr>
          <w:rFonts w:ascii="Times New Roman" w:hAnsi="Times New Roman"/>
          <w:sz w:val="24"/>
        </w:rPr>
        <w:t>fe80::/10 – This is a link-local address and compares to the auto-configuration type address of IPv4. The last 64 bits are usually chosen as the interface hardware address in modified EUI-64 format, basically adding ff:ee in the middle of the 48-bit MAC address. Addresses in the link-local prefix are only valid and unique on a single link.</w:t>
      </w:r>
    </w:p>
    <w:p w14:paraId="40B76F1D" w14:textId="77777777" w:rsidR="00384A31" w:rsidRPr="00D377F5" w:rsidRDefault="00384A31" w:rsidP="00A546F2">
      <w:pPr>
        <w:pStyle w:val="Textbody"/>
        <w:numPr>
          <w:ilvl w:val="0"/>
          <w:numId w:val="40"/>
        </w:numPr>
        <w:textAlignment w:val="baseline"/>
        <w:rPr>
          <w:rFonts w:ascii="Times New Roman" w:hAnsi="Times New Roman"/>
          <w:sz w:val="24"/>
        </w:rPr>
      </w:pPr>
      <w:r w:rsidRPr="00D377F5">
        <w:rPr>
          <w:rFonts w:ascii="Times New Roman" w:hAnsi="Times New Roman"/>
          <w:sz w:val="24"/>
        </w:rPr>
        <w:t>fc00::/7 - Unique local addresses (ULAs), these addresses are comparable to IPv4 private addresses (10.0.0.0/8, 172.16.0.0/12 and 192.168.0.0/16). Like their IPv4 counterparts they are routable only within a set of cooperating sites. There are provisions in this range for doing addresses that will most likely not clash when merging more networks.</w:t>
      </w:r>
    </w:p>
    <w:p w14:paraId="582E8214" w14:textId="77777777" w:rsidR="00384A31" w:rsidRPr="00D377F5" w:rsidRDefault="00384A31" w:rsidP="00A546F2">
      <w:pPr>
        <w:pStyle w:val="Textbody"/>
        <w:numPr>
          <w:ilvl w:val="0"/>
          <w:numId w:val="41"/>
        </w:numPr>
        <w:spacing w:after="0"/>
        <w:textAlignment w:val="baseline"/>
        <w:rPr>
          <w:rFonts w:ascii="Times New Roman" w:hAnsi="Times New Roman"/>
          <w:sz w:val="24"/>
        </w:rPr>
      </w:pPr>
      <w:r w:rsidRPr="00D377F5">
        <w:rPr>
          <w:rFonts w:ascii="Times New Roman" w:hAnsi="Times New Roman"/>
          <w:sz w:val="24"/>
        </w:rPr>
        <w:t xml:space="preserve">::ffff:0:0/96 - This prefix is designated as an </w:t>
      </w:r>
      <w:r w:rsidRPr="00D377F5">
        <w:rPr>
          <w:rFonts w:ascii="Times New Roman" w:hAnsi="Times New Roman"/>
          <w:i/>
          <w:sz w:val="24"/>
        </w:rPr>
        <w:t>IPv4-mapped IPv6 address</w:t>
      </w:r>
      <w:r w:rsidRPr="00D377F5">
        <w:rPr>
          <w:rFonts w:ascii="Times New Roman" w:hAnsi="Times New Roman"/>
          <w:sz w:val="24"/>
        </w:rPr>
        <w:t>.</w:t>
      </w:r>
    </w:p>
    <w:p w14:paraId="0B410B3E" w14:textId="77777777" w:rsidR="00384A31" w:rsidRPr="00D377F5" w:rsidRDefault="00384A31" w:rsidP="00A546F2">
      <w:pPr>
        <w:pStyle w:val="Textbody"/>
        <w:numPr>
          <w:ilvl w:val="0"/>
          <w:numId w:val="41"/>
        </w:numPr>
        <w:textAlignment w:val="baseline"/>
        <w:rPr>
          <w:rFonts w:ascii="Times New Roman" w:hAnsi="Times New Roman"/>
          <w:sz w:val="24"/>
        </w:rPr>
      </w:pPr>
      <w:r w:rsidRPr="00D377F5">
        <w:rPr>
          <w:rFonts w:ascii="Times New Roman" w:hAnsi="Times New Roman"/>
          <w:sz w:val="24"/>
        </w:rPr>
        <w:t>64:ff9b::/96 - Addresses with this prefix are used for automatic IPv4/IPv6 translation.</w:t>
      </w:r>
    </w:p>
    <w:p w14:paraId="5958F20F" w14:textId="77777777" w:rsidR="00384A31" w:rsidRPr="00D377F5" w:rsidRDefault="00384A31" w:rsidP="00A546F2">
      <w:pPr>
        <w:pStyle w:val="Textbody"/>
        <w:numPr>
          <w:ilvl w:val="0"/>
          <w:numId w:val="42"/>
        </w:numPr>
        <w:textAlignment w:val="baseline"/>
        <w:rPr>
          <w:rFonts w:ascii="Times New Roman" w:hAnsi="Times New Roman"/>
          <w:sz w:val="24"/>
        </w:rPr>
      </w:pPr>
      <w:r w:rsidRPr="00D377F5">
        <w:rPr>
          <w:rFonts w:ascii="Times New Roman" w:hAnsi="Times New Roman"/>
          <w:sz w:val="24"/>
        </w:rPr>
        <w:t>2002::/16 - This prefix is used for 6to4 addressing.</w:t>
      </w:r>
    </w:p>
    <w:p w14:paraId="444B0D8E" w14:textId="0A88C3C9" w:rsidR="00384A31" w:rsidRPr="00D377F5" w:rsidRDefault="00384A31" w:rsidP="00A546F2">
      <w:pPr>
        <w:pStyle w:val="Textbody"/>
        <w:numPr>
          <w:ilvl w:val="0"/>
          <w:numId w:val="43"/>
        </w:numPr>
        <w:spacing w:after="0"/>
        <w:textAlignment w:val="baseline"/>
        <w:rPr>
          <w:rFonts w:ascii="Times New Roman" w:hAnsi="Times New Roman"/>
          <w:sz w:val="24"/>
        </w:rPr>
      </w:pPr>
      <w:r w:rsidRPr="00D377F5">
        <w:rPr>
          <w:rFonts w:ascii="Times New Roman" w:hAnsi="Times New Roman"/>
          <w:sz w:val="24"/>
        </w:rPr>
        <w:t xml:space="preserve">2001::/32 — Used for Teredo </w:t>
      </w:r>
      <w:r w:rsidR="00A75F58" w:rsidRPr="00D377F5">
        <w:rPr>
          <w:rFonts w:ascii="Times New Roman" w:hAnsi="Times New Roman"/>
          <w:sz w:val="24"/>
        </w:rPr>
        <w:t>tunnelling</w:t>
      </w:r>
      <w:r w:rsidRPr="00D377F5">
        <w:rPr>
          <w:rFonts w:ascii="Times New Roman" w:hAnsi="Times New Roman"/>
          <w:sz w:val="24"/>
        </w:rPr>
        <w:t>, a transition technology that gives full IPv6 connectivity for IPv6-capable hosts that are on the IPv4 Internet, it functions from behind NAT devices.</w:t>
      </w:r>
    </w:p>
    <w:p w14:paraId="0E53CDD7" w14:textId="77777777" w:rsidR="00384A31" w:rsidRPr="00D377F5" w:rsidRDefault="00384A31" w:rsidP="00A546F2">
      <w:pPr>
        <w:pStyle w:val="Textbody"/>
        <w:numPr>
          <w:ilvl w:val="0"/>
          <w:numId w:val="44"/>
        </w:numPr>
        <w:textAlignment w:val="baseline"/>
        <w:rPr>
          <w:rFonts w:ascii="Times New Roman" w:hAnsi="Times New Roman"/>
          <w:sz w:val="24"/>
        </w:rPr>
      </w:pPr>
      <w:r w:rsidRPr="00D377F5">
        <w:rPr>
          <w:rFonts w:ascii="Times New Roman" w:hAnsi="Times New Roman"/>
          <w:sz w:val="24"/>
        </w:rPr>
        <w:t>2001:db8::/32 — This prefix is used in documentation.</w:t>
      </w:r>
    </w:p>
    <w:p w14:paraId="400C6EFF" w14:textId="77777777" w:rsidR="00384A31" w:rsidRDefault="00384A31" w:rsidP="00384A31">
      <w:pPr>
        <w:pStyle w:val="Textbody"/>
        <w:rPr>
          <w:rFonts w:ascii="Liberation Sans" w:hAnsi="Liberation Sans"/>
          <w:sz w:val="20"/>
          <w:szCs w:val="20"/>
        </w:rPr>
      </w:pPr>
    </w:p>
    <w:p w14:paraId="380B07D3" w14:textId="77777777" w:rsidR="00384A31" w:rsidRDefault="00384A31" w:rsidP="002A2B67">
      <w:pPr>
        <w:pStyle w:val="Overskrift3"/>
      </w:pPr>
      <w:bookmarkStart w:id="20" w:name="_Toc484414589"/>
      <w:r>
        <w:t>Juniper configuration.</w:t>
      </w:r>
      <w:bookmarkEnd w:id="20"/>
    </w:p>
    <w:p w14:paraId="723E26B1" w14:textId="77777777" w:rsidR="00384A31" w:rsidRPr="00D377F5" w:rsidRDefault="00384A31" w:rsidP="00016B02">
      <w:pPr>
        <w:rPr>
          <w:szCs w:val="20"/>
        </w:rPr>
      </w:pPr>
      <w:r w:rsidRPr="00D377F5">
        <w:rPr>
          <w:szCs w:val="20"/>
        </w:rPr>
        <w:t>This is a basic configuration setting IPv6 addresses on a logical tunnel.</w:t>
      </w:r>
    </w:p>
    <w:p w14:paraId="555F4FA2"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interfaces {</w:t>
      </w:r>
    </w:p>
    <w:p w14:paraId="447ED317"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lt-0/0/0 {</w:t>
      </w:r>
    </w:p>
    <w:p w14:paraId="50750002"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#vSRX-1</w:t>
      </w:r>
    </w:p>
    <w:p w14:paraId="338E20B9"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unit 11 {</w:t>
      </w:r>
    </w:p>
    <w:p w14:paraId="6E8A246F"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encapsulation ethernet;</w:t>
      </w:r>
    </w:p>
    <w:p w14:paraId="44A49E40"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peer-unit 21;</w:t>
      </w:r>
    </w:p>
    <w:p w14:paraId="7A57D4B0" w14:textId="77777777" w:rsidR="00384A31" w:rsidRPr="00D37998" w:rsidRDefault="00384A31" w:rsidP="00384A31">
      <w:pPr>
        <w:pStyle w:val="Normalny"/>
        <w:rPr>
          <w:rFonts w:ascii="Times New Roman" w:hAnsi="Times New Roman"/>
          <w:sz w:val="24"/>
          <w:szCs w:val="20"/>
        </w:rPr>
      </w:pPr>
      <w:r w:rsidRPr="00D37998">
        <w:rPr>
          <w:rFonts w:ascii="Times New Roman" w:hAnsi="Times New Roman"/>
          <w:sz w:val="24"/>
          <w:szCs w:val="20"/>
        </w:rPr>
        <w:t>The inet6 family tells the SRX to use the inet6 routing table.</w:t>
      </w:r>
    </w:p>
    <w:p w14:paraId="1687632B"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family inet6 {</w:t>
      </w:r>
    </w:p>
    <w:p w14:paraId="62F42C94"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address fdaa:dead:beef:1::1/127;</w:t>
      </w:r>
    </w:p>
    <w:p w14:paraId="4C5F204D"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w:t>
      </w:r>
    </w:p>
    <w:p w14:paraId="78671172"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w:t>
      </w:r>
    </w:p>
    <w:p w14:paraId="25153CB3"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#vSRX-2</w:t>
      </w:r>
    </w:p>
    <w:p w14:paraId="3AC6634A"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lastRenderedPageBreak/>
        <w:t xml:space="preserve">        unit 21 {</w:t>
      </w:r>
    </w:p>
    <w:p w14:paraId="67DBD390"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encapsulation ethernet;</w:t>
      </w:r>
    </w:p>
    <w:p w14:paraId="775038AA"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peer-unit 11;</w:t>
      </w:r>
    </w:p>
    <w:p w14:paraId="5B9ACD8A"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family inet6 {</w:t>
      </w:r>
    </w:p>
    <w:p w14:paraId="5CCC03AB"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address fdaa:dead:beef:1::1/127;</w:t>
      </w:r>
    </w:p>
    <w:p w14:paraId="19B59D7A"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w:t>
      </w:r>
    </w:p>
    <w:p w14:paraId="67670971"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w:t>
      </w:r>
    </w:p>
    <w:p w14:paraId="76E20FC3"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w:t>
      </w:r>
    </w:p>
    <w:p w14:paraId="59839244" w14:textId="77777777" w:rsidR="00384A31" w:rsidRPr="00B86773" w:rsidRDefault="00384A31" w:rsidP="00384A31">
      <w:pPr>
        <w:pStyle w:val="Overskrift2"/>
        <w:rPr>
          <w:sz w:val="28"/>
          <w:szCs w:val="28"/>
        </w:rPr>
      </w:pPr>
      <w:bookmarkStart w:id="21" w:name="_Toc484414590"/>
      <w:r w:rsidRPr="00B86773">
        <w:rPr>
          <w:sz w:val="28"/>
          <w:szCs w:val="28"/>
        </w:rPr>
        <w:t>Sources:</w:t>
      </w:r>
      <w:bookmarkEnd w:id="21"/>
    </w:p>
    <w:p w14:paraId="278F203C" w14:textId="13084F88" w:rsidR="00384A31" w:rsidRPr="007072B3" w:rsidRDefault="00384A31" w:rsidP="00384A31">
      <w:pPr>
        <w:pStyle w:val="Normalny"/>
        <w:rPr>
          <w:rStyle w:val="Hyperlink"/>
        </w:rPr>
      </w:pPr>
      <w:r>
        <w:t xml:space="preserve">Wikipedia - Open Shortest Path First - </w:t>
      </w:r>
      <w:r w:rsidR="007072B3">
        <w:fldChar w:fldCharType="begin"/>
      </w:r>
      <w:r w:rsidR="007072B3">
        <w:instrText xml:space="preserve"> HYPERLINK "https://en.wikipedia.org/wiki/Open_Shortest_Path_First" </w:instrText>
      </w:r>
      <w:r w:rsidR="007072B3">
        <w:fldChar w:fldCharType="separate"/>
      </w:r>
      <w:r w:rsidRPr="007072B3">
        <w:rPr>
          <w:rStyle w:val="Hyperlink"/>
        </w:rPr>
        <w:t>https://en.wikipedia.org/wiki/Open_Shortest_Path_First</w:t>
      </w:r>
    </w:p>
    <w:p w14:paraId="38D455FE" w14:textId="6B376CAA" w:rsidR="00384A31" w:rsidRPr="007072B3" w:rsidRDefault="007072B3" w:rsidP="00384A31">
      <w:pPr>
        <w:pStyle w:val="Normalny"/>
        <w:rPr>
          <w:rStyle w:val="Hyperlink"/>
        </w:rPr>
      </w:pPr>
      <w:r>
        <w:fldChar w:fldCharType="end"/>
      </w:r>
      <w:r w:rsidR="00384A31">
        <w:t xml:space="preserve">The Internet Engineering Task Force – RFC2460 - </w:t>
      </w:r>
      <w:r>
        <w:fldChar w:fldCharType="begin"/>
      </w:r>
      <w:r>
        <w:instrText xml:space="preserve"> HYPERLINK "https://tools.ietf.org/html/rfc2460" </w:instrText>
      </w:r>
      <w:r>
        <w:fldChar w:fldCharType="separate"/>
      </w:r>
      <w:r w:rsidR="00384A31" w:rsidRPr="007072B3">
        <w:rPr>
          <w:rStyle w:val="Hyperlink"/>
        </w:rPr>
        <w:t>https://tools.ietf.org/html/rfc2460</w:t>
      </w:r>
    </w:p>
    <w:p w14:paraId="44F3D3F4" w14:textId="4E7C0DB3" w:rsidR="00384A31" w:rsidRPr="007072B3" w:rsidRDefault="007072B3" w:rsidP="00384A31">
      <w:pPr>
        <w:pStyle w:val="Normalny"/>
        <w:rPr>
          <w:rStyle w:val="Hyperlink"/>
        </w:rPr>
      </w:pPr>
      <w:r>
        <w:fldChar w:fldCharType="end"/>
      </w:r>
      <w:r w:rsidR="00384A31">
        <w:t xml:space="preserve">IANA – Protocol numbers - </w:t>
      </w:r>
      <w:r>
        <w:fldChar w:fldCharType="begin"/>
      </w:r>
      <w:r>
        <w:instrText xml:space="preserve"> HYPERLINK "https://www.iana.org/assignments/protocol-numbers/protocol-numbers.xhtml" </w:instrText>
      </w:r>
      <w:r>
        <w:fldChar w:fldCharType="separate"/>
      </w:r>
      <w:r w:rsidR="00384A31" w:rsidRPr="007072B3">
        <w:rPr>
          <w:rStyle w:val="Hyperlink"/>
        </w:rPr>
        <w:t>https://www.iana.org/assignments/protocol-numbers/protocol-numbers.xhtml</w:t>
      </w:r>
    </w:p>
    <w:p w14:paraId="591719F2" w14:textId="17A2597B" w:rsidR="00384A31" w:rsidRDefault="007072B3" w:rsidP="00384A31">
      <w:pPr>
        <w:pStyle w:val="Normalny"/>
      </w:pPr>
      <w:r>
        <w:fldChar w:fldCharType="end"/>
      </w:r>
      <w:r w:rsidR="00384A31">
        <w:t>EAL - IPv6 Essentials Addressing</w:t>
      </w:r>
    </w:p>
    <w:p w14:paraId="7B52813E" w14:textId="096BBFC6" w:rsidR="00F95AF5" w:rsidRPr="00E0279C" w:rsidRDefault="002E2CF7" w:rsidP="52F6463D">
      <w:pPr>
        <w:pStyle w:val="Overskrift2"/>
        <w:rPr>
          <w:sz w:val="28"/>
          <w:szCs w:val="28"/>
        </w:rPr>
      </w:pPr>
      <w:bookmarkStart w:id="22" w:name="_Toc484414591"/>
      <w:r w:rsidRPr="00E0279C">
        <w:rPr>
          <w:sz w:val="28"/>
          <w:szCs w:val="28"/>
        </w:rPr>
        <w:t>OSPF</w:t>
      </w:r>
      <w:bookmarkEnd w:id="22"/>
    </w:p>
    <w:p w14:paraId="2735293A" w14:textId="37734914" w:rsidR="00F95AF5" w:rsidRPr="00E0279C" w:rsidRDefault="52F6463D" w:rsidP="00F95AF5">
      <w:r w:rsidRPr="00E0279C">
        <w:t>OSPF is short for Open Shortest Path First and is the name of a routing protocol. OSPF is an interior gateway protocol which means that it is used to exchange routing informatio</w:t>
      </w:r>
      <w:r w:rsidR="003105DF">
        <w:t xml:space="preserve">n within an autonomous system. </w:t>
      </w:r>
      <w:r w:rsidRPr="00E0279C">
        <w:t>OSPF Version 2 was defined in RFC2328 in 1998 and Version 3 in RFC5340 in 2008. Version 3 is an update to support IPv6.</w:t>
      </w:r>
    </w:p>
    <w:p w14:paraId="3D7B59BB" w14:textId="77777777" w:rsidR="00F95AF5" w:rsidRPr="00E0279C" w:rsidRDefault="52F6463D" w:rsidP="00F95AF5">
      <w:r w:rsidRPr="00E0279C">
        <w:t>OSPF forms IP datagrams directly and packages them using protocol number 89 and implements its own transport layer error detection and correction functions. OSPF uses multicast addressing for distributing routing information within a broadcast domain.</w:t>
      </w:r>
    </w:p>
    <w:p w14:paraId="402E3599" w14:textId="77777777" w:rsidR="00F95AF5"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Routers running OSPF communicate with neighbouring routers on connected interfaces to establish the state of connections:</w:t>
      </w:r>
    </w:p>
    <w:p w14:paraId="47CB002E" w14:textId="77777777" w:rsidR="00F95AF5" w:rsidRPr="00E0279C" w:rsidRDefault="52F6463D" w:rsidP="00A546F2">
      <w:pPr>
        <w:pStyle w:val="Textbody"/>
        <w:numPr>
          <w:ilvl w:val="0"/>
          <w:numId w:val="30"/>
        </w:numPr>
        <w:rPr>
          <w:rFonts w:ascii="Times New Roman" w:hAnsi="Times New Roman"/>
          <w:sz w:val="24"/>
          <w:szCs w:val="24"/>
        </w:rPr>
      </w:pPr>
      <w:r w:rsidRPr="00E0279C">
        <w:rPr>
          <w:rFonts w:ascii="Times New Roman" w:hAnsi="Times New Roman"/>
          <w:b/>
          <w:bCs/>
          <w:sz w:val="24"/>
          <w:szCs w:val="24"/>
        </w:rPr>
        <w:t>Down:</w:t>
      </w:r>
      <w:r w:rsidRPr="00E0279C">
        <w:rPr>
          <w:rFonts w:ascii="Times New Roman" w:hAnsi="Times New Roman"/>
          <w:sz w:val="24"/>
          <w:szCs w:val="24"/>
        </w:rPr>
        <w:t xml:space="preserve"> Initial state of the connection indicating that no resent communication has been received.</w:t>
      </w:r>
    </w:p>
    <w:p w14:paraId="51D2B722" w14:textId="77777777" w:rsidR="00F95AF5" w:rsidRPr="00E0279C" w:rsidRDefault="52F6463D" w:rsidP="00A546F2">
      <w:pPr>
        <w:pStyle w:val="Textbody"/>
        <w:numPr>
          <w:ilvl w:val="0"/>
          <w:numId w:val="30"/>
        </w:numPr>
        <w:rPr>
          <w:rFonts w:ascii="Times New Roman" w:hAnsi="Times New Roman"/>
          <w:sz w:val="24"/>
          <w:szCs w:val="24"/>
        </w:rPr>
      </w:pPr>
      <w:r w:rsidRPr="00E0279C">
        <w:rPr>
          <w:rFonts w:ascii="Times New Roman" w:hAnsi="Times New Roman"/>
          <w:b/>
          <w:bCs/>
          <w:sz w:val="24"/>
          <w:szCs w:val="24"/>
        </w:rPr>
        <w:t>Init:</w:t>
      </w:r>
      <w:r w:rsidRPr="00E0279C">
        <w:rPr>
          <w:rFonts w:ascii="Times New Roman" w:hAnsi="Times New Roman"/>
          <w:sz w:val="24"/>
          <w:szCs w:val="24"/>
        </w:rPr>
        <w:t xml:space="preserve"> A HELLO packet has been received from a neighbour but the routers have not established two-way communication.</w:t>
      </w:r>
    </w:p>
    <w:p w14:paraId="1BC865B3" w14:textId="77777777" w:rsidR="00F95AF5" w:rsidRPr="00E0279C" w:rsidRDefault="52F6463D" w:rsidP="00A546F2">
      <w:pPr>
        <w:pStyle w:val="Textbody"/>
        <w:numPr>
          <w:ilvl w:val="0"/>
          <w:numId w:val="30"/>
        </w:numPr>
        <w:rPr>
          <w:rFonts w:ascii="Times New Roman" w:hAnsi="Times New Roman"/>
          <w:sz w:val="24"/>
          <w:szCs w:val="24"/>
        </w:rPr>
      </w:pPr>
      <w:r w:rsidRPr="00E0279C">
        <w:rPr>
          <w:rFonts w:ascii="Times New Roman" w:hAnsi="Times New Roman"/>
          <w:b/>
          <w:bCs/>
          <w:sz w:val="24"/>
          <w:szCs w:val="24"/>
        </w:rPr>
        <w:t>Exchange:</w:t>
      </w:r>
      <w:r w:rsidRPr="00E0279C">
        <w:rPr>
          <w:rFonts w:ascii="Times New Roman" w:hAnsi="Times New Roman"/>
          <w:sz w:val="24"/>
          <w:szCs w:val="24"/>
        </w:rPr>
        <w:t xml:space="preserve"> The router is sending its link state database to the neighbour in database description packets. Each packet has a sequence number that is explicitly acknowledged.</w:t>
      </w:r>
    </w:p>
    <w:p w14:paraId="71F24F67" w14:textId="6FC216C5" w:rsidR="00F95AF5" w:rsidRPr="00E0279C" w:rsidRDefault="52F6463D" w:rsidP="00A546F2">
      <w:pPr>
        <w:pStyle w:val="Textbody"/>
        <w:numPr>
          <w:ilvl w:val="0"/>
          <w:numId w:val="30"/>
        </w:numPr>
        <w:rPr>
          <w:rFonts w:ascii="Times New Roman" w:hAnsi="Times New Roman"/>
          <w:sz w:val="24"/>
          <w:szCs w:val="24"/>
        </w:rPr>
      </w:pPr>
      <w:r w:rsidRPr="00E0279C">
        <w:rPr>
          <w:rFonts w:ascii="Times New Roman" w:hAnsi="Times New Roman"/>
          <w:b/>
          <w:bCs/>
          <w:sz w:val="24"/>
          <w:szCs w:val="24"/>
        </w:rPr>
        <w:t>Loading:</w:t>
      </w:r>
      <w:r w:rsidRPr="00E0279C">
        <w:rPr>
          <w:rFonts w:ascii="Times New Roman" w:hAnsi="Times New Roman"/>
          <w:sz w:val="24"/>
          <w:szCs w:val="24"/>
        </w:rPr>
        <w:t xml:space="preserve"> The router requests the most recent link-state advertisements from its </w:t>
      </w:r>
      <w:r w:rsidR="009E3435" w:rsidRPr="00E0279C">
        <w:rPr>
          <w:rFonts w:ascii="Times New Roman" w:hAnsi="Times New Roman"/>
          <w:sz w:val="24"/>
          <w:szCs w:val="24"/>
        </w:rPr>
        <w:t>neighbour</w:t>
      </w:r>
      <w:r w:rsidRPr="00E0279C">
        <w:rPr>
          <w:rFonts w:ascii="Times New Roman" w:hAnsi="Times New Roman"/>
          <w:sz w:val="24"/>
          <w:szCs w:val="24"/>
        </w:rPr>
        <w:t xml:space="preserve"> discovered in the Exchange state.</w:t>
      </w:r>
    </w:p>
    <w:p w14:paraId="77DD1847" w14:textId="5C4AADE6" w:rsidR="00F95AF5" w:rsidRPr="00E0279C" w:rsidRDefault="52F6463D" w:rsidP="00A546F2">
      <w:pPr>
        <w:pStyle w:val="Textbody"/>
        <w:numPr>
          <w:ilvl w:val="0"/>
          <w:numId w:val="30"/>
        </w:numPr>
        <w:rPr>
          <w:rFonts w:ascii="Times New Roman" w:hAnsi="Times New Roman"/>
          <w:sz w:val="24"/>
          <w:szCs w:val="24"/>
        </w:rPr>
      </w:pPr>
      <w:r w:rsidRPr="00E0279C">
        <w:rPr>
          <w:rFonts w:ascii="Times New Roman" w:hAnsi="Times New Roman"/>
          <w:b/>
          <w:bCs/>
          <w:sz w:val="24"/>
          <w:szCs w:val="24"/>
        </w:rPr>
        <w:t>Full:</w:t>
      </w:r>
      <w:r w:rsidRPr="00E0279C">
        <w:rPr>
          <w:rFonts w:ascii="Times New Roman" w:hAnsi="Times New Roman"/>
          <w:sz w:val="24"/>
          <w:szCs w:val="24"/>
        </w:rPr>
        <w:t xml:space="preserve"> The end state when all adjacent routers </w:t>
      </w:r>
      <w:r w:rsidR="00B07712" w:rsidRPr="00E0279C">
        <w:rPr>
          <w:rFonts w:ascii="Times New Roman" w:hAnsi="Times New Roman"/>
          <w:sz w:val="24"/>
          <w:szCs w:val="24"/>
        </w:rPr>
        <w:t>have</w:t>
      </w:r>
      <w:r w:rsidRPr="00E0279C">
        <w:rPr>
          <w:rFonts w:ascii="Times New Roman" w:hAnsi="Times New Roman"/>
          <w:sz w:val="24"/>
          <w:szCs w:val="24"/>
        </w:rPr>
        <w:t xml:space="preserve"> reached the Full state and the link state database of o the neighbours are fully synchronized.</w:t>
      </w:r>
    </w:p>
    <w:p w14:paraId="77F9515A" w14:textId="77777777" w:rsidR="00F95AF5" w:rsidRPr="00E0279C" w:rsidRDefault="00F95AF5" w:rsidP="52F6463D">
      <w:pPr>
        <w:pStyle w:val="Overskrift3"/>
        <w:rPr>
          <w:rFonts w:ascii="Times New Roman" w:hAnsi="Times New Roman" w:cs="Times New Roman"/>
        </w:rPr>
      </w:pPr>
      <w:bookmarkStart w:id="23" w:name="_Toc484414592"/>
      <w:r w:rsidRPr="00E0279C">
        <w:rPr>
          <w:rFonts w:ascii="Times New Roman" w:hAnsi="Times New Roman" w:cs="Times New Roman"/>
        </w:rPr>
        <w:t>OSPF areas</w:t>
      </w:r>
      <w:bookmarkEnd w:id="23"/>
    </w:p>
    <w:p w14:paraId="32B2E9C0" w14:textId="77777777" w:rsidR="00F95AF5"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Areas in OSPF are used to administratively group networks and host in an AS together, areas are identified by 32-bit numbers. The topology of an area is unknown outside that area</w:t>
      </w:r>
    </w:p>
    <w:p w14:paraId="14BE2E90" w14:textId="41BF0B5B" w:rsidR="00F95AF5" w:rsidRPr="00E0279C" w:rsidRDefault="00F95AF5" w:rsidP="00F95AF5">
      <w:r w:rsidRPr="00E0279C">
        <w:rPr>
          <w:noProof/>
          <w:lang w:eastAsia="en-US"/>
        </w:rPr>
        <w:lastRenderedPageBreak/>
        <mc:AlternateContent>
          <mc:Choice Requires="wps">
            <w:drawing>
              <wp:anchor distT="0" distB="0" distL="114300" distR="114300" simplePos="0" relativeHeight="251675648" behindDoc="0" locked="0" layoutInCell="1" allowOverlap="1" wp14:anchorId="294A3E41" wp14:editId="1750C6E9">
                <wp:simplePos x="0" y="0"/>
                <wp:positionH relativeFrom="column">
                  <wp:posOffset>0</wp:posOffset>
                </wp:positionH>
                <wp:positionV relativeFrom="paragraph">
                  <wp:posOffset>28575</wp:posOffset>
                </wp:positionV>
                <wp:extent cx="2993390" cy="2748280"/>
                <wp:effectExtent l="0" t="0" r="0" b="0"/>
                <wp:wrapSquare wrapText="right"/>
                <wp:docPr id="81" name="Pole tekstowe 81"/>
                <wp:cNvGraphicFramePr/>
                <a:graphic xmlns:a="http://schemas.openxmlformats.org/drawingml/2006/main">
                  <a:graphicData uri="http://schemas.microsoft.com/office/word/2010/wordprocessingShape">
                    <wps:wsp>
                      <wps:cNvSpPr txBox="1"/>
                      <wps:spPr>
                        <a:xfrm>
                          <a:off x="0" y="0"/>
                          <a:ext cx="2993390" cy="2748280"/>
                        </a:xfrm>
                        <a:prstGeom prst="rect">
                          <a:avLst/>
                        </a:prstGeom>
                        <a:ln>
                          <a:noFill/>
                          <a:prstDash/>
                        </a:ln>
                      </wps:spPr>
                      <wps:txbx>
                        <w:txbxContent>
                          <w:p w14:paraId="7160E024" w14:textId="35500168" w:rsidR="00C51BFD" w:rsidRDefault="00C51BFD" w:rsidP="00F95AF5">
                            <w:pPr>
                              <w:pStyle w:val="Illustration"/>
                            </w:pPr>
                            <w:r>
                              <w:rPr>
                                <w:rFonts w:cs="Calibri"/>
                                <w:noProof/>
                                <w:lang w:val="en-US"/>
                              </w:rPr>
                              <w:drawing>
                                <wp:inline distT="0" distB="0" distL="0" distR="0" wp14:anchorId="46CE3F58" wp14:editId="325656E3">
                                  <wp:extent cx="2990850" cy="2419350"/>
                                  <wp:effectExtent l="0" t="0" r="0"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0850" cy="2419350"/>
                                          </a:xfrm>
                                          <a:prstGeom prst="rect">
                                            <a:avLst/>
                                          </a:prstGeom>
                                          <a:noFill/>
                                          <a:ln>
                                            <a:noFill/>
                                          </a:ln>
                                        </pic:spPr>
                                      </pic:pic>
                                    </a:graphicData>
                                  </a:graphic>
                                </wp:inline>
                              </w:drawing>
                            </w:r>
                            <w:r>
                              <w:br/>
                              <w:t>Illustration 1: OSPF areas</w:t>
                            </w:r>
                          </w:p>
                        </w:txbxContent>
                      </wps:txbx>
                      <wps:bodyPr vert="horz" wrap="square" lIns="0" tIns="0" rIns="0" bIns="0" compatLnSpc="0">
                        <a:spAutoFit/>
                      </wps:bodyPr>
                    </wps:wsp>
                  </a:graphicData>
                </a:graphic>
                <wp14:sizeRelH relativeFrom="page">
                  <wp14:pctWidth>0</wp14:pctWidth>
                </wp14:sizeRelH>
                <wp14:sizeRelV relativeFrom="page">
                  <wp14:pctHeight>0</wp14:pctHeight>
                </wp14:sizeRelV>
              </wp:anchor>
            </w:drawing>
          </mc:Choice>
          <mc:Fallback>
            <w:pict>
              <v:shapetype w14:anchorId="294A3E41" id="_x0000_t202" coordsize="21600,21600" o:spt="202" path="m,l,21600r21600,l21600,xe">
                <v:stroke joinstyle="miter"/>
                <v:path gradientshapeok="t" o:connecttype="rect"/>
              </v:shapetype>
              <v:shape id="Pole tekstowe 81" o:spid="_x0000_s1026" type="#_x0000_t202" style="position:absolute;margin-left:0;margin-top:2.25pt;width:235.7pt;height:21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" filled="f" stroked="f">
                <v:textbox style="mso-fit-shape-to-text:t" inset="0,0,0,0">
                  <w:txbxContent>
                    <w:p w14:paraId="7160E024" w14:textId="35500168" w:rsidR="00C51BFD" w:rsidRDefault="00C51BFD" w:rsidP="00F95AF5">
                      <w:pPr>
                        <w:pStyle w:val="Illustration"/>
                      </w:pPr>
                      <w:r>
                        <w:rPr>
                          <w:rFonts w:cs="Calibri"/>
                          <w:noProof/>
                          <w:lang w:val="en-US"/>
                        </w:rPr>
                        <w:drawing>
                          <wp:inline distT="0" distB="0" distL="0" distR="0" wp14:anchorId="46CE3F58" wp14:editId="325656E3">
                            <wp:extent cx="2990850" cy="2419350"/>
                            <wp:effectExtent l="0" t="0" r="0"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0850" cy="2419350"/>
                                    </a:xfrm>
                                    <a:prstGeom prst="rect">
                                      <a:avLst/>
                                    </a:prstGeom>
                                    <a:noFill/>
                                    <a:ln>
                                      <a:noFill/>
                                    </a:ln>
                                  </pic:spPr>
                                </pic:pic>
                              </a:graphicData>
                            </a:graphic>
                          </wp:inline>
                        </w:drawing>
                      </w:r>
                      <w:r>
                        <w:br/>
                        <w:t>Illustration 1: OSPF areas</w:t>
                      </w:r>
                    </w:p>
                  </w:txbxContent>
                </v:textbox>
                <w10:wrap type="square" side="right"/>
              </v:shape>
            </w:pict>
          </mc:Fallback>
        </mc:AlternateContent>
      </w:r>
      <w:r w:rsidRPr="00E0279C">
        <w:t xml:space="preserve">An example of a network split into areas are shown in Illustration 1. The routers fully inside the areas (circles) are called internal routers, these are all connected to devices inside the same area. The routers on the borders between to areas are called area border routers or ABRs. Area 0 has a special role as the backbone area that distributes routes between areas. All ABRs are connected to the backbone, and the backbone area most be contiguous, if not physically, by using virtual links. The backbone has no ABRs and the routers in area 1 </w:t>
      </w:r>
      <w:r w:rsidR="00B07712" w:rsidRPr="00E0279C">
        <w:t>must</w:t>
      </w:r>
      <w:r w:rsidRPr="00E0279C">
        <w:t xml:space="preserve"> go through area 0 to talk to routers in area 2. It is the backbones job to redistribute routing information between the other areas.</w:t>
      </w:r>
    </w:p>
    <w:p w14:paraId="5F0D0C8C" w14:textId="77777777" w:rsidR="00F95AF5" w:rsidRPr="00E0279C" w:rsidRDefault="00F95AF5" w:rsidP="00F95AF5"/>
    <w:p w14:paraId="12A74695" w14:textId="77777777" w:rsidR="00F95AF5" w:rsidRPr="00E0279C" w:rsidRDefault="00F95AF5" w:rsidP="52F6463D">
      <w:pPr>
        <w:pStyle w:val="Overskrift3"/>
        <w:rPr>
          <w:rFonts w:ascii="Times New Roman" w:hAnsi="Times New Roman" w:cs="Times New Roman"/>
        </w:rPr>
      </w:pPr>
      <w:bookmarkStart w:id="24" w:name="_Toc484414593"/>
      <w:r w:rsidRPr="00E0279C">
        <w:rPr>
          <w:rFonts w:ascii="Times New Roman" w:hAnsi="Times New Roman" w:cs="Times New Roman"/>
        </w:rPr>
        <w:t>Designated Router</w:t>
      </w:r>
      <w:bookmarkEnd w:id="24"/>
    </w:p>
    <w:p w14:paraId="364B6EF0" w14:textId="2C116C53" w:rsidR="00F95AF5"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 xml:space="preserve">To not load down the network with routing traffic in large networks, OSPF uses designated routers. Routers in the same network sends their link state information to the designated router. The designated router </w:t>
      </w:r>
      <w:r w:rsidR="00B07712" w:rsidRPr="00E0279C">
        <w:rPr>
          <w:rFonts w:ascii="Times New Roman" w:hAnsi="Times New Roman"/>
          <w:sz w:val="24"/>
          <w:szCs w:val="24"/>
        </w:rPr>
        <w:t>sends</w:t>
      </w:r>
      <w:r w:rsidRPr="00E0279C">
        <w:rPr>
          <w:rFonts w:ascii="Times New Roman" w:hAnsi="Times New Roman"/>
          <w:sz w:val="24"/>
          <w:szCs w:val="24"/>
        </w:rPr>
        <w:t xml:space="preserve"> the link advertisements on behalf of the network and participates in synchronising the link state database by establishing adjacencies. The designated router is found through election.</w:t>
      </w:r>
    </w:p>
    <w:p w14:paraId="06EBB87F" w14:textId="77777777" w:rsidR="00F95AF5" w:rsidRPr="00E0279C" w:rsidRDefault="52F6463D" w:rsidP="00A546F2">
      <w:pPr>
        <w:pStyle w:val="Textbody"/>
        <w:numPr>
          <w:ilvl w:val="0"/>
          <w:numId w:val="31"/>
        </w:numPr>
        <w:rPr>
          <w:rFonts w:ascii="Times New Roman" w:hAnsi="Times New Roman"/>
          <w:sz w:val="24"/>
          <w:szCs w:val="24"/>
        </w:rPr>
      </w:pPr>
      <w:r w:rsidRPr="00E0279C">
        <w:rPr>
          <w:rFonts w:ascii="Times New Roman" w:hAnsi="Times New Roman"/>
          <w:sz w:val="24"/>
          <w:szCs w:val="24"/>
        </w:rPr>
        <w:t>The router priorities are evaluated and the router with the highest priority is selected as the designated router.</w:t>
      </w:r>
    </w:p>
    <w:p w14:paraId="1C11824E" w14:textId="77777777" w:rsidR="00F95AF5" w:rsidRPr="00E0279C" w:rsidRDefault="52F6463D" w:rsidP="00A546F2">
      <w:pPr>
        <w:pStyle w:val="Textbody"/>
        <w:numPr>
          <w:ilvl w:val="0"/>
          <w:numId w:val="31"/>
        </w:numPr>
        <w:rPr>
          <w:rFonts w:ascii="Times New Roman" w:hAnsi="Times New Roman"/>
          <w:sz w:val="24"/>
          <w:szCs w:val="24"/>
        </w:rPr>
      </w:pPr>
      <w:r w:rsidRPr="00E0279C">
        <w:rPr>
          <w:rFonts w:ascii="Times New Roman" w:hAnsi="Times New Roman"/>
          <w:sz w:val="24"/>
          <w:szCs w:val="24"/>
        </w:rPr>
        <w:t>If there is more than one router with the same priority, the one with the highest router identifier is chosen.</w:t>
      </w:r>
    </w:p>
    <w:p w14:paraId="66C0BD94" w14:textId="77777777" w:rsidR="00F95AF5" w:rsidRPr="00E0279C" w:rsidRDefault="52F6463D" w:rsidP="00A546F2">
      <w:pPr>
        <w:pStyle w:val="Textbody"/>
        <w:numPr>
          <w:ilvl w:val="0"/>
          <w:numId w:val="31"/>
        </w:numPr>
        <w:rPr>
          <w:rFonts w:ascii="Times New Roman" w:hAnsi="Times New Roman"/>
          <w:sz w:val="24"/>
          <w:szCs w:val="24"/>
        </w:rPr>
      </w:pPr>
      <w:r w:rsidRPr="00E0279C">
        <w:rPr>
          <w:rFonts w:ascii="Times New Roman" w:hAnsi="Times New Roman"/>
          <w:sz w:val="24"/>
          <w:szCs w:val="24"/>
        </w:rPr>
        <w:t>If the no router ids are configured the election will go by the IP address of the first interface that comes online. This is usually the loopback interface.</w:t>
      </w:r>
    </w:p>
    <w:p w14:paraId="0B35CF67" w14:textId="77777777" w:rsidR="00F95AF5" w:rsidRPr="00E0279C" w:rsidRDefault="52F6463D" w:rsidP="00A546F2">
      <w:pPr>
        <w:pStyle w:val="Textbody"/>
        <w:numPr>
          <w:ilvl w:val="0"/>
          <w:numId w:val="31"/>
        </w:numPr>
        <w:rPr>
          <w:rFonts w:ascii="Times New Roman" w:hAnsi="Times New Roman"/>
          <w:sz w:val="24"/>
          <w:szCs w:val="24"/>
        </w:rPr>
      </w:pPr>
      <w:r w:rsidRPr="00E0279C">
        <w:rPr>
          <w:rFonts w:ascii="Times New Roman" w:hAnsi="Times New Roman"/>
          <w:sz w:val="24"/>
          <w:szCs w:val="24"/>
        </w:rPr>
        <w:t>If nothing of the above, the first hardware interface with an IP address will be used for the election.</w:t>
      </w:r>
    </w:p>
    <w:p w14:paraId="2A6266D4" w14:textId="057D3C57" w:rsidR="00F95AF5"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 xml:space="preserve">By </w:t>
      </w:r>
      <w:r w:rsidR="00B07712" w:rsidRPr="00E0279C">
        <w:rPr>
          <w:rFonts w:ascii="Times New Roman" w:hAnsi="Times New Roman"/>
          <w:sz w:val="24"/>
          <w:szCs w:val="24"/>
        </w:rPr>
        <w:t>default,</w:t>
      </w:r>
      <w:r w:rsidRPr="00E0279C">
        <w:rPr>
          <w:rFonts w:ascii="Times New Roman" w:hAnsi="Times New Roman"/>
          <w:sz w:val="24"/>
          <w:szCs w:val="24"/>
        </w:rPr>
        <w:t xml:space="preserve"> routing devices has a priority of 128. The priorities work like this:</w:t>
      </w:r>
    </w:p>
    <w:p w14:paraId="1C0FA6A3" w14:textId="003D9461" w:rsidR="00F95AF5" w:rsidRPr="00E0279C" w:rsidRDefault="52F6463D" w:rsidP="00A546F2">
      <w:pPr>
        <w:pStyle w:val="Textbody"/>
        <w:numPr>
          <w:ilvl w:val="0"/>
          <w:numId w:val="32"/>
        </w:numPr>
        <w:rPr>
          <w:rFonts w:ascii="Times New Roman" w:hAnsi="Times New Roman"/>
          <w:sz w:val="24"/>
          <w:szCs w:val="24"/>
        </w:rPr>
      </w:pPr>
      <w:r w:rsidRPr="00E0279C">
        <w:rPr>
          <w:rFonts w:ascii="Times New Roman" w:hAnsi="Times New Roman"/>
          <w:sz w:val="24"/>
          <w:szCs w:val="24"/>
        </w:rPr>
        <w:t xml:space="preserve">0: the router will not </w:t>
      </w:r>
      <w:r w:rsidR="00B07712">
        <w:rPr>
          <w:rFonts w:ascii="Times New Roman" w:hAnsi="Times New Roman"/>
          <w:sz w:val="24"/>
          <w:szCs w:val="24"/>
        </w:rPr>
        <w:t>b</w:t>
      </w:r>
      <w:r w:rsidRPr="00E0279C">
        <w:rPr>
          <w:rFonts w:ascii="Times New Roman" w:hAnsi="Times New Roman"/>
          <w:sz w:val="24"/>
          <w:szCs w:val="24"/>
        </w:rPr>
        <w:t>e considered in the election.</w:t>
      </w:r>
    </w:p>
    <w:p w14:paraId="1F7889F7" w14:textId="77777777" w:rsidR="00F95AF5" w:rsidRPr="00E0279C" w:rsidRDefault="52F6463D" w:rsidP="00A546F2">
      <w:pPr>
        <w:pStyle w:val="Textbody"/>
        <w:numPr>
          <w:ilvl w:val="0"/>
          <w:numId w:val="32"/>
        </w:numPr>
        <w:rPr>
          <w:rFonts w:ascii="Times New Roman" w:hAnsi="Times New Roman"/>
          <w:sz w:val="24"/>
          <w:szCs w:val="24"/>
        </w:rPr>
      </w:pPr>
      <w:r w:rsidRPr="00E0279C">
        <w:rPr>
          <w:rFonts w:ascii="Times New Roman" w:hAnsi="Times New Roman"/>
          <w:sz w:val="24"/>
          <w:szCs w:val="24"/>
        </w:rPr>
        <w:t>1: the router has the least chance of being elected.</w:t>
      </w:r>
    </w:p>
    <w:p w14:paraId="6E519EE5" w14:textId="77777777" w:rsidR="00F95AF5" w:rsidRPr="00E0279C" w:rsidRDefault="00F95AF5" w:rsidP="52F6463D">
      <w:pPr>
        <w:pStyle w:val="Overskrift3"/>
        <w:rPr>
          <w:rFonts w:ascii="Times New Roman" w:hAnsi="Times New Roman" w:cs="Times New Roman"/>
        </w:rPr>
      </w:pPr>
      <w:bookmarkStart w:id="25" w:name="firstHeading1"/>
      <w:bookmarkStart w:id="26" w:name="_Toc484414594"/>
      <w:bookmarkEnd w:id="25"/>
      <w:r w:rsidRPr="00E0279C">
        <w:rPr>
          <w:rFonts w:ascii="Times New Roman" w:hAnsi="Times New Roman" w:cs="Times New Roman"/>
        </w:rPr>
        <w:t>Dijkstra's algorithm</w:t>
      </w:r>
      <w:bookmarkEnd w:id="26"/>
    </w:p>
    <w:p w14:paraId="4C49B30C" w14:textId="3210CFAF" w:rsidR="00F95AF5"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 xml:space="preserve">OSPF </w:t>
      </w:r>
      <w:r w:rsidR="00B07712" w:rsidRPr="00E0279C">
        <w:rPr>
          <w:rFonts w:ascii="Times New Roman" w:hAnsi="Times New Roman"/>
          <w:sz w:val="24"/>
          <w:szCs w:val="24"/>
        </w:rPr>
        <w:t>(and</w:t>
      </w:r>
      <w:r w:rsidRPr="00E0279C">
        <w:rPr>
          <w:rFonts w:ascii="Times New Roman" w:hAnsi="Times New Roman"/>
          <w:sz w:val="24"/>
          <w:szCs w:val="24"/>
        </w:rPr>
        <w:t xml:space="preserve"> IS-IS described later) uses Dijkstra’s algorithm to calculate the shortest path between to nodes. The algorithm works as follows:</w:t>
      </w:r>
    </w:p>
    <w:p w14:paraId="4266B6F0" w14:textId="77777777" w:rsidR="00F95AF5" w:rsidRPr="00E0279C" w:rsidRDefault="52F6463D" w:rsidP="00A546F2">
      <w:pPr>
        <w:pStyle w:val="Textbody"/>
        <w:numPr>
          <w:ilvl w:val="0"/>
          <w:numId w:val="33"/>
        </w:numPr>
        <w:rPr>
          <w:rFonts w:ascii="Times New Roman" w:hAnsi="Times New Roman"/>
          <w:sz w:val="24"/>
          <w:szCs w:val="24"/>
        </w:rPr>
      </w:pPr>
      <w:r w:rsidRPr="00E0279C">
        <w:rPr>
          <w:rFonts w:ascii="Times New Roman" w:hAnsi="Times New Roman"/>
          <w:sz w:val="24"/>
          <w:szCs w:val="24"/>
        </w:rPr>
        <w:t>Set the first node as the current node. Assign a distance to each node, the value is zero for the current node and infinity for all others. Create a set of all unvisited nodes.</w:t>
      </w:r>
    </w:p>
    <w:p w14:paraId="7984FE62" w14:textId="77777777" w:rsidR="00F95AF5" w:rsidRPr="00E0279C" w:rsidRDefault="52F6463D" w:rsidP="00A546F2">
      <w:pPr>
        <w:pStyle w:val="Textbody"/>
        <w:numPr>
          <w:ilvl w:val="0"/>
          <w:numId w:val="33"/>
        </w:numPr>
        <w:rPr>
          <w:rFonts w:ascii="Times New Roman" w:hAnsi="Times New Roman"/>
          <w:sz w:val="24"/>
          <w:szCs w:val="24"/>
        </w:rPr>
      </w:pPr>
      <w:r w:rsidRPr="00E0279C">
        <w:rPr>
          <w:rFonts w:ascii="Times New Roman" w:hAnsi="Times New Roman"/>
          <w:sz w:val="24"/>
          <w:szCs w:val="24"/>
        </w:rPr>
        <w:t>Calculate the distance to all neighbours of the current node and compare to this distance to the current value. Assign the new distance if it is smaller.</w:t>
      </w:r>
    </w:p>
    <w:p w14:paraId="7E1FF6B3" w14:textId="77777777" w:rsidR="00F95AF5" w:rsidRPr="00E0279C" w:rsidRDefault="52F6463D" w:rsidP="00A546F2">
      <w:pPr>
        <w:pStyle w:val="Textbody"/>
        <w:numPr>
          <w:ilvl w:val="0"/>
          <w:numId w:val="33"/>
        </w:numPr>
        <w:rPr>
          <w:rFonts w:ascii="Times New Roman" w:hAnsi="Times New Roman"/>
          <w:sz w:val="24"/>
          <w:szCs w:val="24"/>
        </w:rPr>
      </w:pPr>
      <w:r w:rsidRPr="00E0279C">
        <w:rPr>
          <w:rFonts w:ascii="Times New Roman" w:hAnsi="Times New Roman"/>
          <w:sz w:val="24"/>
          <w:szCs w:val="24"/>
        </w:rPr>
        <w:lastRenderedPageBreak/>
        <w:t>When distances to all neighbours have been calculated, mark the current node as visited and remove it from the set of unvisited nodes.</w:t>
      </w:r>
    </w:p>
    <w:p w14:paraId="2B483008" w14:textId="746EFD6D" w:rsidR="00F95AF5" w:rsidRPr="00E0279C" w:rsidRDefault="52F6463D" w:rsidP="00A546F2">
      <w:pPr>
        <w:pStyle w:val="Textbody"/>
        <w:numPr>
          <w:ilvl w:val="0"/>
          <w:numId w:val="33"/>
        </w:numPr>
        <w:rPr>
          <w:rFonts w:ascii="Times New Roman" w:hAnsi="Times New Roman"/>
          <w:sz w:val="24"/>
          <w:szCs w:val="24"/>
        </w:rPr>
      </w:pPr>
      <w:r w:rsidRPr="00E0279C">
        <w:rPr>
          <w:rFonts w:ascii="Times New Roman" w:hAnsi="Times New Roman"/>
          <w:sz w:val="24"/>
          <w:szCs w:val="24"/>
        </w:rPr>
        <w:t>When the destination node is marked as visited, if looking for a route between specific nodes, the path has been found. When doing a complete traversal of the graph</w:t>
      </w:r>
      <w:r w:rsidR="007E3546">
        <w:rPr>
          <w:rFonts w:ascii="Times New Roman" w:hAnsi="Times New Roman"/>
          <w:sz w:val="24"/>
          <w:szCs w:val="24"/>
        </w:rPr>
        <w:t>,</w:t>
      </w:r>
      <w:r w:rsidRPr="00E0279C">
        <w:rPr>
          <w:rFonts w:ascii="Times New Roman" w:hAnsi="Times New Roman"/>
          <w:sz w:val="24"/>
          <w:szCs w:val="24"/>
        </w:rPr>
        <w:t xml:space="preserve"> there is no nodes in the unvisited set that has a lower distance than infinity, there is no connection between the initial node, and the unvisited nodes and the algorithm has finished.</w:t>
      </w:r>
    </w:p>
    <w:p w14:paraId="0B677841" w14:textId="77777777" w:rsidR="00F95AF5" w:rsidRDefault="52F6463D" w:rsidP="00A546F2">
      <w:pPr>
        <w:pStyle w:val="Textbody"/>
        <w:numPr>
          <w:ilvl w:val="0"/>
          <w:numId w:val="33"/>
        </w:numPr>
        <w:rPr>
          <w:rFonts w:ascii="Times New Roman" w:hAnsi="Times New Roman"/>
          <w:sz w:val="24"/>
          <w:szCs w:val="24"/>
        </w:rPr>
      </w:pPr>
      <w:r w:rsidRPr="00E0279C">
        <w:rPr>
          <w:rFonts w:ascii="Times New Roman" w:hAnsi="Times New Roman"/>
          <w:sz w:val="24"/>
          <w:szCs w:val="24"/>
        </w:rPr>
        <w:t>If none of the above is the case, select the node from the unvisited set that has the lowest distance value as the current node, and repeat from step 2.</w:t>
      </w:r>
    </w:p>
    <w:p w14:paraId="1AC550FF" w14:textId="60F6C6AF" w:rsidR="00CD1EF2" w:rsidRPr="00E0279C" w:rsidRDefault="00E2045A" w:rsidP="00CD1EF2">
      <w:pPr>
        <w:pStyle w:val="Textbody"/>
        <w:rPr>
          <w:rFonts w:ascii="Times New Roman" w:hAnsi="Times New Roman"/>
          <w:sz w:val="24"/>
          <w:szCs w:val="24"/>
        </w:rPr>
      </w:pPr>
      <w:r>
        <w:rPr>
          <w:rFonts w:ascii="Times New Roman" w:hAnsi="Times New Roman"/>
          <w:sz w:val="24"/>
          <w:szCs w:val="24"/>
        </w:rPr>
        <w:t>As sug</w:t>
      </w:r>
      <w:r w:rsidR="008C047B">
        <w:rPr>
          <w:rFonts w:ascii="Times New Roman" w:hAnsi="Times New Roman"/>
          <w:sz w:val="24"/>
          <w:szCs w:val="24"/>
        </w:rPr>
        <w:t xml:space="preserve">gested </w:t>
      </w:r>
      <w:r w:rsidR="00837F50">
        <w:rPr>
          <w:rFonts w:ascii="Times New Roman" w:hAnsi="Times New Roman"/>
          <w:sz w:val="24"/>
          <w:szCs w:val="24"/>
        </w:rPr>
        <w:t xml:space="preserve">in point 4 </w:t>
      </w:r>
      <w:r w:rsidR="008C047B">
        <w:rPr>
          <w:rFonts w:ascii="Times New Roman" w:hAnsi="Times New Roman"/>
          <w:sz w:val="24"/>
          <w:szCs w:val="24"/>
        </w:rPr>
        <w:t>above this algorithm can</w:t>
      </w:r>
      <w:r>
        <w:rPr>
          <w:rFonts w:ascii="Times New Roman" w:hAnsi="Times New Roman"/>
          <w:sz w:val="24"/>
          <w:szCs w:val="24"/>
        </w:rPr>
        <w:t xml:space="preserve"> gradually move its way through the network</w:t>
      </w:r>
      <w:r w:rsidR="008C047B">
        <w:rPr>
          <w:rFonts w:ascii="Times New Roman" w:hAnsi="Times New Roman"/>
          <w:sz w:val="24"/>
          <w:szCs w:val="24"/>
        </w:rPr>
        <w:t xml:space="preserve"> calculating shortest paths.</w:t>
      </w:r>
    </w:p>
    <w:p w14:paraId="1B7D04D2" w14:textId="19D30740" w:rsidR="00F95AF5" w:rsidRPr="00E0279C" w:rsidRDefault="00F95AF5" w:rsidP="00F95AF5"/>
    <w:p w14:paraId="10E7740C" w14:textId="226B78FF" w:rsidR="00F95AF5" w:rsidRPr="00E0279C" w:rsidRDefault="00F95AF5" w:rsidP="00F95AF5"/>
    <w:p w14:paraId="262EB067" w14:textId="77777777" w:rsidR="00F95AF5" w:rsidRPr="00E0279C" w:rsidRDefault="00F95AF5" w:rsidP="00F95AF5">
      <w:pPr>
        <w:pStyle w:val="Overskrift3"/>
      </w:pPr>
      <w:bookmarkStart w:id="27" w:name="_Toc484414595"/>
      <w:r w:rsidRPr="00E0279C">
        <w:t>Quick configuration example</w:t>
      </w:r>
      <w:bookmarkEnd w:id="27"/>
    </w:p>
    <w:p w14:paraId="64AF857D" w14:textId="2032A099" w:rsidR="00F95AF5" w:rsidRPr="00E0279C" w:rsidRDefault="00F95AF5" w:rsidP="00F95AF5">
      <w:pPr>
        <w:pStyle w:val="Textbody"/>
        <w:spacing w:line="240" w:lineRule="auto"/>
        <w:rPr>
          <w:sz w:val="20"/>
          <w:szCs w:val="20"/>
        </w:rPr>
      </w:pPr>
      <w:r w:rsidRPr="00E0279C">
        <w:rPr>
          <w:noProof/>
        </w:rPr>
        <mc:AlternateContent>
          <mc:Choice Requires="wps">
            <w:drawing>
              <wp:anchor distT="0" distB="0" distL="114300" distR="114300" simplePos="0" relativeHeight="251674624" behindDoc="0" locked="0" layoutInCell="1" allowOverlap="1" wp14:anchorId="20430973" wp14:editId="3F8659DF">
                <wp:simplePos x="0" y="0"/>
                <wp:positionH relativeFrom="column">
                  <wp:posOffset>146050</wp:posOffset>
                </wp:positionH>
                <wp:positionV relativeFrom="paragraph">
                  <wp:posOffset>19050</wp:posOffset>
                </wp:positionV>
                <wp:extent cx="5972810" cy="3837940"/>
                <wp:effectExtent l="0" t="0" r="0" b="0"/>
                <wp:wrapSquare wrapText="bothSides"/>
                <wp:docPr id="79" name="Pole tekstowe 79"/>
                <wp:cNvGraphicFramePr/>
                <a:graphic xmlns:a="http://schemas.openxmlformats.org/drawingml/2006/main">
                  <a:graphicData uri="http://schemas.microsoft.com/office/word/2010/wordprocessingShape">
                    <wps:wsp>
                      <wps:cNvSpPr txBox="1"/>
                      <wps:spPr>
                        <a:xfrm>
                          <a:off x="0" y="0"/>
                          <a:ext cx="5972175" cy="3838575"/>
                        </a:xfrm>
                        <a:prstGeom prst="rect">
                          <a:avLst/>
                        </a:prstGeom>
                        <a:ln>
                          <a:noFill/>
                          <a:prstDash/>
                        </a:ln>
                      </wps:spPr>
                      <wps:txbx>
                        <w:txbxContent>
                          <w:p w14:paraId="56B866F4" w14:textId="29AC5788" w:rsidR="00C51BFD" w:rsidRDefault="00C51BFD" w:rsidP="00F95AF5">
                            <w:pPr>
                              <w:pStyle w:val="Illustration"/>
                            </w:pPr>
                            <w:r>
                              <w:rPr>
                                <w:rFonts w:cs="Calibri"/>
                                <w:noProof/>
                                <w:lang w:val="en-US"/>
                              </w:rPr>
                              <w:drawing>
                                <wp:inline distT="0" distB="0" distL="0" distR="0" wp14:anchorId="2C83C8BB" wp14:editId="43799094">
                                  <wp:extent cx="5972175" cy="3514725"/>
                                  <wp:effectExtent l="0" t="0" r="9525" b="9525"/>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r>
                              <w:br/>
                              <w:t>Illustration 2: Network diagram of the OSPF example configuration.</w:t>
                            </w:r>
                          </w:p>
                        </w:txbxContent>
                      </wps:txbx>
                      <wps:bodyPr vert="horz" wrap="square" lIns="0" tIns="0" rIns="0" bIns="0" compatLnSpc="0">
                        <a:spAutoFit/>
                      </wps:bodyPr>
                    </wps:wsp>
                  </a:graphicData>
                </a:graphic>
                <wp14:sizeRelH relativeFrom="page">
                  <wp14:pctWidth>0</wp14:pctWidth>
                </wp14:sizeRelH>
                <wp14:sizeRelV relativeFrom="page">
                  <wp14:pctHeight>0</wp14:pctHeight>
                </wp14:sizeRelV>
              </wp:anchor>
            </w:drawing>
          </mc:Choice>
          <mc:Fallback>
            <w:pict>
              <v:shape w14:anchorId="20430973" id="Pole tekstowe 79" o:spid="_x0000_s1027" type="#_x0000_t202" style="position:absolute;margin-left:11.5pt;margin-top:1.5pt;width:470.3pt;height:302.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" filled="f" stroked="f">
                <v:textbox style="mso-fit-shape-to-text:t" inset="0,0,0,0">
                  <w:txbxContent>
                    <w:p w14:paraId="56B866F4" w14:textId="29AC5788" w:rsidR="00C51BFD" w:rsidRDefault="00C51BFD" w:rsidP="00F95AF5">
                      <w:pPr>
                        <w:pStyle w:val="Illustration"/>
                      </w:pPr>
                      <w:r>
                        <w:rPr>
                          <w:rFonts w:cs="Calibri"/>
                          <w:noProof/>
                          <w:lang w:val="en-US"/>
                        </w:rPr>
                        <w:drawing>
                          <wp:inline distT="0" distB="0" distL="0" distR="0" wp14:anchorId="2C83C8BB" wp14:editId="43799094">
                            <wp:extent cx="5972175" cy="3514725"/>
                            <wp:effectExtent l="0" t="0" r="9525" b="9525"/>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r>
                        <w:br/>
                        <w:t>Illustration 2: Network diagram of the OSPF example configuration.</w:t>
                      </w:r>
                    </w:p>
                  </w:txbxContent>
                </v:textbox>
                <w10:wrap type="square"/>
              </v:shape>
            </w:pict>
          </mc:Fallback>
        </mc:AlternateContent>
      </w:r>
    </w:p>
    <w:p w14:paraId="08A48B6F" w14:textId="0E0DE98D" w:rsidR="00F95AF5" w:rsidRPr="00E0279C" w:rsidRDefault="52F6463D" w:rsidP="52F6463D">
      <w:pPr>
        <w:pStyle w:val="Textbody"/>
        <w:spacing w:line="240" w:lineRule="auto"/>
        <w:rPr>
          <w:rFonts w:ascii="Times New Roman" w:hAnsi="Times New Roman"/>
          <w:sz w:val="24"/>
          <w:szCs w:val="24"/>
        </w:rPr>
      </w:pPr>
      <w:r w:rsidRPr="00E0279C">
        <w:rPr>
          <w:rFonts w:ascii="Times New Roman" w:hAnsi="Times New Roman"/>
          <w:sz w:val="24"/>
          <w:szCs w:val="24"/>
        </w:rPr>
        <w:t>The above diagram illustrates an example configuration of virtual router to use OSPF. Connection between the virtual routers are connected using logical tunnels.</w:t>
      </w:r>
    </w:p>
    <w:p w14:paraId="2B85D95F" w14:textId="77777777" w:rsidR="00F95AF5" w:rsidRPr="00E0279C" w:rsidRDefault="00F95AF5" w:rsidP="00F95AF5">
      <w:pPr>
        <w:pStyle w:val="Textbody"/>
        <w:spacing w:line="240" w:lineRule="auto"/>
        <w:rPr>
          <w:rFonts w:ascii="Times New Roman" w:hAnsi="Times New Roman"/>
          <w:sz w:val="24"/>
          <w:szCs w:val="24"/>
        </w:rPr>
      </w:pPr>
    </w:p>
    <w:p w14:paraId="48F0E641" w14:textId="77777777" w:rsidR="00F95AF5"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This is the routing instance designated “VR1” in the illustration above:</w:t>
      </w:r>
    </w:p>
    <w:p w14:paraId="5CBE3629"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routing-instances {</w:t>
      </w:r>
    </w:p>
    <w:p w14:paraId="0830A7FA"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gangstin {</w:t>
      </w:r>
    </w:p>
    <w:p w14:paraId="4DA8D692" w14:textId="77777777" w:rsidR="00F95AF5" w:rsidRPr="008355FB" w:rsidRDefault="52F6463D" w:rsidP="52F6463D">
      <w:pPr>
        <w:pStyle w:val="Textbody"/>
        <w:spacing w:line="240" w:lineRule="auto"/>
        <w:rPr>
          <w:rFonts w:ascii="Times New Roman" w:hAnsi="Times New Roman"/>
          <w:sz w:val="24"/>
          <w:szCs w:val="24"/>
        </w:rPr>
      </w:pPr>
      <w:r w:rsidRPr="008355FB">
        <w:rPr>
          <w:rFonts w:ascii="Times New Roman" w:hAnsi="Times New Roman"/>
          <w:sz w:val="24"/>
          <w:szCs w:val="24"/>
        </w:rPr>
        <w:t>The logical tunnel interfaces and loopback interface are set up according to the illustration above.</w:t>
      </w:r>
    </w:p>
    <w:p w14:paraId="613C7415" w14:textId="0AD1F0FC" w:rsidR="00F95AF5" w:rsidRPr="00D37998" w:rsidRDefault="52F6463D" w:rsidP="00864E53">
      <w:pPr>
        <w:pStyle w:val="Textbody"/>
        <w:spacing w:after="0" w:line="240" w:lineRule="auto"/>
        <w:rPr>
          <w:rFonts w:ascii="Consolas" w:hAnsi="Consolas"/>
          <w:sz w:val="20"/>
          <w:szCs w:val="20"/>
        </w:rPr>
      </w:pPr>
      <w:r w:rsidRPr="00E0279C">
        <w:rPr>
          <w:rFonts w:ascii="Courier New" w:hAnsi="Courier New"/>
          <w:sz w:val="20"/>
          <w:szCs w:val="20"/>
        </w:rPr>
        <w:t xml:space="preserve">       </w:t>
      </w:r>
      <w:r w:rsidR="00864E53">
        <w:rPr>
          <w:rFonts w:ascii="Courier New" w:hAnsi="Courier New"/>
          <w:sz w:val="20"/>
          <w:szCs w:val="20"/>
        </w:rPr>
        <w:t xml:space="preserve"> </w:t>
      </w:r>
      <w:r w:rsidRPr="00D37998">
        <w:rPr>
          <w:rFonts w:ascii="Consolas" w:hAnsi="Consolas"/>
          <w:sz w:val="20"/>
          <w:szCs w:val="20"/>
        </w:rPr>
        <w:t>instance-type virtual-router;</w:t>
      </w:r>
    </w:p>
    <w:p w14:paraId="673E29AF"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interface lt-0/0/0.11;</w:t>
      </w:r>
    </w:p>
    <w:p w14:paraId="56D21988"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lastRenderedPageBreak/>
        <w:t xml:space="preserve">        interface lt-0/0/0.14;</w:t>
      </w:r>
    </w:p>
    <w:p w14:paraId="552A5304"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interface lo0.1;</w:t>
      </w:r>
    </w:p>
    <w:p w14:paraId="53BFADC6" w14:textId="77777777" w:rsidR="00F95AF5" w:rsidRPr="00E0279C" w:rsidRDefault="00F95AF5" w:rsidP="00F95AF5">
      <w:pPr>
        <w:pStyle w:val="Textbody"/>
        <w:spacing w:line="240" w:lineRule="auto"/>
        <w:rPr>
          <w:sz w:val="20"/>
          <w:szCs w:val="20"/>
        </w:rPr>
      </w:pPr>
    </w:p>
    <w:p w14:paraId="7B7A5F4A" w14:textId="77777777" w:rsidR="00F95AF5" w:rsidRPr="00E0279C" w:rsidRDefault="52F6463D" w:rsidP="52F6463D">
      <w:pPr>
        <w:pStyle w:val="Textbody"/>
        <w:spacing w:line="240" w:lineRule="auto"/>
        <w:rPr>
          <w:rFonts w:ascii="Times New Roman" w:hAnsi="Times New Roman"/>
          <w:sz w:val="24"/>
          <w:szCs w:val="24"/>
        </w:rPr>
      </w:pPr>
      <w:r w:rsidRPr="00E0279C">
        <w:rPr>
          <w:rFonts w:ascii="Times New Roman" w:hAnsi="Times New Roman"/>
          <w:sz w:val="24"/>
          <w:szCs w:val="24"/>
        </w:rPr>
        <w:t>Next comes the actual OSPF configuration. This configuration includes all interfaces in area 0, the backbone area.</w:t>
      </w:r>
    </w:p>
    <w:p w14:paraId="20A69C56"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protocols {</w:t>
      </w:r>
    </w:p>
    <w:p w14:paraId="32C84BDC"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ospf {</w:t>
      </w:r>
    </w:p>
    <w:p w14:paraId="49130EBD"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area 0.0.0.0 {</w:t>
      </w:r>
    </w:p>
    <w:p w14:paraId="7B293E00"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interface lt-0/0/0.11;</w:t>
      </w:r>
    </w:p>
    <w:p w14:paraId="783C81EE"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interface lt-0/0/0.14;</w:t>
      </w:r>
    </w:p>
    <w:p w14:paraId="44517215"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interface lo0.1;</w:t>
      </w:r>
    </w:p>
    <w:p w14:paraId="03927BC1"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w:t>
      </w:r>
    </w:p>
    <w:p w14:paraId="25A252B6"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w:t>
      </w:r>
    </w:p>
    <w:p w14:paraId="5F4BE16A"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w:t>
      </w:r>
    </w:p>
    <w:p w14:paraId="7D137C6A"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w:t>
      </w:r>
    </w:p>
    <w:p w14:paraId="6F98F7B3"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w:t>
      </w:r>
    </w:p>
    <w:p w14:paraId="5A637E58" w14:textId="77777777" w:rsidR="00F95AF5" w:rsidRPr="00E0279C" w:rsidRDefault="00F95AF5" w:rsidP="00F95AF5">
      <w:pPr>
        <w:pStyle w:val="Textbody"/>
        <w:spacing w:line="240" w:lineRule="auto"/>
        <w:rPr>
          <w:sz w:val="20"/>
          <w:szCs w:val="20"/>
        </w:rPr>
      </w:pPr>
    </w:p>
    <w:p w14:paraId="35F2DA99" w14:textId="56461F3D" w:rsidR="00F95AF5" w:rsidRPr="00E0279C" w:rsidRDefault="52F6463D" w:rsidP="52F6463D">
      <w:pPr>
        <w:pStyle w:val="Textbody"/>
        <w:spacing w:line="240" w:lineRule="auto"/>
        <w:rPr>
          <w:rFonts w:ascii="Times New Roman" w:hAnsi="Times New Roman"/>
          <w:sz w:val="24"/>
          <w:szCs w:val="24"/>
        </w:rPr>
      </w:pPr>
      <w:r w:rsidRPr="00E0279C">
        <w:rPr>
          <w:rFonts w:ascii="Times New Roman" w:hAnsi="Times New Roman"/>
          <w:sz w:val="24"/>
          <w:szCs w:val="24"/>
        </w:rPr>
        <w:t>This configuration is mirrored on each virtual router, except of course the interfaces change according to the diagram above.</w:t>
      </w:r>
    </w:p>
    <w:p w14:paraId="40B8F740" w14:textId="19A79AD6" w:rsidR="00F95AF5" w:rsidRPr="00E0279C" w:rsidRDefault="00F95AF5" w:rsidP="00F95AF5">
      <w:pPr>
        <w:pStyle w:val="Overskrift3"/>
      </w:pPr>
      <w:bookmarkStart w:id="28" w:name="_Toc484414596"/>
      <w:r w:rsidRPr="00E0279C">
        <w:t>Sources:</w:t>
      </w:r>
      <w:bookmarkEnd w:id="28"/>
    </w:p>
    <w:p w14:paraId="4DEBBC9D" w14:textId="77777777" w:rsidR="00E35342" w:rsidRPr="00E0279C" w:rsidRDefault="00E35342" w:rsidP="00E35342"/>
    <w:p w14:paraId="12F219A9" w14:textId="77777777" w:rsidR="00F95AF5" w:rsidRPr="00E0279C" w:rsidRDefault="00F95AF5" w:rsidP="52F6463D">
      <w:pPr>
        <w:rPr>
          <w:rFonts w:ascii="Calibri" w:hAnsi="Calibri"/>
        </w:rPr>
      </w:pPr>
      <w:r w:rsidRPr="00E0279C">
        <w:t xml:space="preserve">Wikipedia - </w:t>
      </w:r>
      <w:bookmarkStart w:id="29" w:name="firstHeading"/>
      <w:bookmarkEnd w:id="29"/>
      <w:r w:rsidRPr="00E0279C">
        <w:t xml:space="preserve">Open Shortest Path First - </w:t>
      </w:r>
      <w:hyperlink r:id="rId35" w:history="1">
        <w:r w:rsidRPr="00E0279C">
          <w:rPr>
            <w:rStyle w:val="Hyperlink"/>
          </w:rPr>
          <w:t>https://en.wikipedia.org/wiki/Open_Shortest_Path_First</w:t>
        </w:r>
      </w:hyperlink>
    </w:p>
    <w:p w14:paraId="6CCF1FD7" w14:textId="77777777" w:rsidR="00F95AF5" w:rsidRPr="00E0279C" w:rsidRDefault="52F6463D" w:rsidP="00F95AF5">
      <w:r w:rsidRPr="00E0279C">
        <w:t xml:space="preserve">Wikipedia - Dijkstra's algorithm - </w:t>
      </w:r>
      <w:hyperlink r:id="rId36">
        <w:r w:rsidRPr="00E0279C">
          <w:rPr>
            <w:rStyle w:val="Hyperlink"/>
          </w:rPr>
          <w:t>https://en.wikipedia.org/wiki/Dijkstra's_algorithm</w:t>
        </w:r>
      </w:hyperlink>
    </w:p>
    <w:p w14:paraId="610564D4" w14:textId="77777777" w:rsidR="00F95AF5" w:rsidRPr="00E0279C" w:rsidRDefault="00F95AF5" w:rsidP="00F95AF5">
      <w:r w:rsidRPr="00E0279C">
        <w:t xml:space="preserve">Juniper website - </w:t>
      </w:r>
      <w:bookmarkStart w:id="30" w:name="id-11634509"/>
      <w:bookmarkEnd w:id="30"/>
      <w:r w:rsidRPr="00E0279C">
        <w:t xml:space="preserve">Understanding OSPF Areas - </w:t>
      </w:r>
      <w:hyperlink r:id="rId37" w:history="1">
        <w:r w:rsidRPr="00E0279C">
          <w:rPr>
            <w:rStyle w:val="Hyperlink"/>
          </w:rPr>
          <w:t>https://www.juniper.net/documentation/en_US/junos/topics/concept/ospf-routing-understanding-ospf-areas-overview.html</w:t>
        </w:r>
      </w:hyperlink>
    </w:p>
    <w:p w14:paraId="26F9FE3F" w14:textId="77777777" w:rsidR="00F95AF5" w:rsidRPr="00E0279C" w:rsidRDefault="52F6463D" w:rsidP="00F95AF5">
      <w:r w:rsidRPr="00E0279C">
        <w:t>EAL - OSPF/Open Shortest Path First presentation</w:t>
      </w:r>
    </w:p>
    <w:p w14:paraId="5FCCBA3C" w14:textId="77777777" w:rsidR="00F95AF5" w:rsidRPr="00E0279C" w:rsidRDefault="00F95AF5" w:rsidP="00F95AF5"/>
    <w:p w14:paraId="40B5EF34" w14:textId="77777777" w:rsidR="00F95AF5" w:rsidRPr="00E0279C" w:rsidRDefault="00F95AF5" w:rsidP="00F95AF5"/>
    <w:p w14:paraId="781B6D2C" w14:textId="7F6583DD" w:rsidR="00557300" w:rsidRPr="00E0279C" w:rsidRDefault="002E2CF7" w:rsidP="52F6463D">
      <w:pPr>
        <w:pStyle w:val="Overskrift2"/>
        <w:rPr>
          <w:sz w:val="28"/>
          <w:szCs w:val="28"/>
        </w:rPr>
      </w:pPr>
      <w:bookmarkStart w:id="31" w:name="_Toc484414597"/>
      <w:r w:rsidRPr="00E0279C">
        <w:rPr>
          <w:sz w:val="28"/>
          <w:szCs w:val="28"/>
        </w:rPr>
        <w:t>IS-IS</w:t>
      </w:r>
      <w:bookmarkEnd w:id="31"/>
    </w:p>
    <w:p w14:paraId="7480B2B6" w14:textId="77777777" w:rsidR="00E35342" w:rsidRPr="00E0279C" w:rsidRDefault="00E35342" w:rsidP="00E35342"/>
    <w:p w14:paraId="4F3818FC" w14:textId="6F6F695D" w:rsidR="00557300"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IS-IS is an interior gateway protocol designed for routing traffic in an administrative domain it is published as ISO/IEC 10589:2002. Each router floods link state information through the network and independently builds its own database of the networks topology by collecting this information. IS-IS has similarities with OSPF but is a layer 2 protocol and does not use the IP protocol to communicat</w:t>
      </w:r>
      <w:r w:rsidR="00A546F2">
        <w:rPr>
          <w:rFonts w:ascii="Times New Roman" w:hAnsi="Times New Roman"/>
          <w:sz w:val="24"/>
          <w:szCs w:val="24"/>
        </w:rPr>
        <w:t>&lt;</w:t>
      </w:r>
      <w:r w:rsidRPr="00E0279C">
        <w:rPr>
          <w:rFonts w:ascii="Times New Roman" w:hAnsi="Times New Roman"/>
          <w:sz w:val="24"/>
          <w:szCs w:val="24"/>
        </w:rPr>
        <w:t>e routing information. As with OSPF, IS-IS uses Dijkstra's algorithm to compute the best path to the network. This algorithm is further described in the OSPF section.</w:t>
      </w:r>
    </w:p>
    <w:tbl>
      <w:tblPr>
        <w:tblW w:w="9405" w:type="dxa"/>
        <w:tblLayout w:type="fixed"/>
        <w:tblCellMar>
          <w:left w:w="10" w:type="dxa"/>
          <w:right w:w="10" w:type="dxa"/>
        </w:tblCellMar>
        <w:tblLook w:val="04A0" w:firstRow="1" w:lastRow="0" w:firstColumn="1" w:lastColumn="0" w:noHBand="0" w:noVBand="1"/>
      </w:tblPr>
      <w:tblGrid>
        <w:gridCol w:w="3135"/>
        <w:gridCol w:w="3135"/>
        <w:gridCol w:w="3135"/>
      </w:tblGrid>
      <w:tr w:rsidR="00557300" w:rsidRPr="00E0279C" w14:paraId="4A0F0AB3" w14:textId="77777777" w:rsidTr="52F6463D">
        <w:tc>
          <w:tcPr>
            <w:tcW w:w="3135"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362359E2" w14:textId="77777777" w:rsidR="00557300" w:rsidRPr="00E0279C" w:rsidRDefault="52F6463D">
            <w:pPr>
              <w:pStyle w:val="TableContents"/>
            </w:pPr>
            <w:r w:rsidRPr="00E0279C">
              <w:t>Data Link Header</w:t>
            </w:r>
          </w:p>
        </w:tc>
        <w:tc>
          <w:tcPr>
            <w:tcW w:w="3135"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053C00E2" w14:textId="77777777" w:rsidR="00557300" w:rsidRPr="00E0279C" w:rsidRDefault="52F6463D">
            <w:pPr>
              <w:pStyle w:val="TableContents"/>
            </w:pPr>
            <w:r w:rsidRPr="00E0279C">
              <w:t>IS-IS Header</w:t>
            </w:r>
          </w:p>
        </w:tc>
        <w:tc>
          <w:tcPr>
            <w:tcW w:w="313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hideMark/>
          </w:tcPr>
          <w:p w14:paraId="69FA800B" w14:textId="77777777" w:rsidR="00557300" w:rsidRPr="00E0279C" w:rsidRDefault="52F6463D">
            <w:pPr>
              <w:pStyle w:val="TableContents"/>
            </w:pPr>
            <w:r w:rsidRPr="00E0279C">
              <w:t>IS-IS Data</w:t>
            </w:r>
          </w:p>
        </w:tc>
      </w:tr>
    </w:tbl>
    <w:p w14:paraId="3E1A53AA" w14:textId="77777777" w:rsidR="00557300" w:rsidRPr="00E0279C" w:rsidRDefault="00557300" w:rsidP="00557300">
      <w:pPr>
        <w:rPr>
          <w:rFonts w:ascii="Calibri" w:hAnsi="Calibri"/>
          <w:vanish/>
          <w:sz w:val="22"/>
          <w:szCs w:val="22"/>
        </w:rPr>
      </w:pPr>
    </w:p>
    <w:tbl>
      <w:tblPr>
        <w:tblW w:w="9405" w:type="dxa"/>
        <w:tblLayout w:type="fixed"/>
        <w:tblCellMar>
          <w:left w:w="10" w:type="dxa"/>
          <w:right w:w="10" w:type="dxa"/>
        </w:tblCellMar>
        <w:tblLook w:val="04A0" w:firstRow="1" w:lastRow="0" w:firstColumn="1" w:lastColumn="0" w:noHBand="0" w:noVBand="1"/>
      </w:tblPr>
      <w:tblGrid>
        <w:gridCol w:w="2351"/>
        <w:gridCol w:w="2351"/>
        <w:gridCol w:w="2351"/>
        <w:gridCol w:w="2352"/>
      </w:tblGrid>
      <w:tr w:rsidR="00557300" w:rsidRPr="00E0279C" w14:paraId="4016BA8A" w14:textId="77777777" w:rsidTr="52F6463D">
        <w:tc>
          <w:tcPr>
            <w:tcW w:w="2351"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1308640C" w14:textId="77777777" w:rsidR="00557300" w:rsidRPr="00E0279C" w:rsidRDefault="52F6463D">
            <w:pPr>
              <w:pStyle w:val="TableContents"/>
            </w:pPr>
            <w:r w:rsidRPr="00E0279C">
              <w:t>Data Link Header</w:t>
            </w:r>
          </w:p>
        </w:tc>
        <w:tc>
          <w:tcPr>
            <w:tcW w:w="2351"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43F2D82E" w14:textId="77777777" w:rsidR="00557300" w:rsidRPr="00E0279C" w:rsidRDefault="52F6463D">
            <w:pPr>
              <w:pStyle w:val="TableContents"/>
            </w:pPr>
            <w:r w:rsidRPr="00E0279C">
              <w:t>IP Header</w:t>
            </w:r>
          </w:p>
        </w:tc>
        <w:tc>
          <w:tcPr>
            <w:tcW w:w="2351"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565C42E9" w14:textId="77777777" w:rsidR="00557300" w:rsidRPr="00E0279C" w:rsidRDefault="52F6463D">
            <w:pPr>
              <w:pStyle w:val="TableContents"/>
            </w:pPr>
            <w:r w:rsidRPr="00E0279C">
              <w:t>OSPF Header</w:t>
            </w:r>
          </w:p>
        </w:tc>
        <w:tc>
          <w:tcPr>
            <w:tcW w:w="235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hideMark/>
          </w:tcPr>
          <w:p w14:paraId="2C7FDB8F" w14:textId="77777777" w:rsidR="00557300" w:rsidRPr="00E0279C" w:rsidRDefault="52F6463D">
            <w:pPr>
              <w:pStyle w:val="TableContents"/>
            </w:pPr>
            <w:r w:rsidRPr="00E0279C">
              <w:t>OSPF Data</w:t>
            </w:r>
          </w:p>
        </w:tc>
      </w:tr>
    </w:tbl>
    <w:p w14:paraId="42FF25D0" w14:textId="77777777" w:rsidR="00557300" w:rsidRPr="00E0279C" w:rsidRDefault="52F6463D" w:rsidP="00557300">
      <w:pPr>
        <w:pStyle w:val="Illustration"/>
        <w:jc w:val="center"/>
      </w:pPr>
      <w:r w:rsidRPr="00E0279C">
        <w:t>Illustration 1: IS-IS (top) and OSPF (bottom) encapsulation.</w:t>
      </w:r>
    </w:p>
    <w:p w14:paraId="515A62B2" w14:textId="4C6C7CE5" w:rsidR="00557300" w:rsidRPr="00E0279C" w:rsidRDefault="52F6463D" w:rsidP="00557300">
      <w:pPr>
        <w:pStyle w:val="Textbody"/>
      </w:pPr>
      <w:r w:rsidRPr="00E0279C">
        <w:rPr>
          <w:rFonts w:ascii="Times New Roman" w:hAnsi="Times New Roman"/>
          <w:sz w:val="24"/>
          <w:szCs w:val="24"/>
        </w:rPr>
        <w:t xml:space="preserve">The difference between the OSPF Layer 3 encapsulation and that of the Layer 2 IS-IS is shown above. IS-IS is easy to extend by using TLV (Type-Length-Value) field. For </w:t>
      </w:r>
      <w:r w:rsidR="00FE0324" w:rsidRPr="00E0279C">
        <w:rPr>
          <w:rFonts w:ascii="Times New Roman" w:hAnsi="Times New Roman"/>
          <w:sz w:val="24"/>
          <w:szCs w:val="24"/>
        </w:rPr>
        <w:t>instance,</w:t>
      </w:r>
      <w:r w:rsidRPr="00E0279C">
        <w:rPr>
          <w:rFonts w:ascii="Times New Roman" w:hAnsi="Times New Roman"/>
          <w:sz w:val="24"/>
          <w:szCs w:val="24"/>
        </w:rPr>
        <w:t xml:space="preserve"> IS-IS did not originally support IPv4 and later IPv6 but they were added using TLVs</w:t>
      </w:r>
      <w:r w:rsidRPr="00E0279C">
        <w:t>.</w:t>
      </w:r>
    </w:p>
    <w:tbl>
      <w:tblPr>
        <w:tblW w:w="9405" w:type="dxa"/>
        <w:tblLayout w:type="fixed"/>
        <w:tblCellMar>
          <w:left w:w="10" w:type="dxa"/>
          <w:right w:w="10" w:type="dxa"/>
        </w:tblCellMar>
        <w:tblLook w:val="04A0" w:firstRow="1" w:lastRow="0" w:firstColumn="1" w:lastColumn="0" w:noHBand="0" w:noVBand="1"/>
      </w:tblPr>
      <w:tblGrid>
        <w:gridCol w:w="3135"/>
        <w:gridCol w:w="3135"/>
        <w:gridCol w:w="3135"/>
      </w:tblGrid>
      <w:tr w:rsidR="00557300" w:rsidRPr="00E0279C" w14:paraId="49F527BE" w14:textId="77777777" w:rsidTr="52F6463D">
        <w:tc>
          <w:tcPr>
            <w:tcW w:w="3135"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1389211B" w14:textId="77777777" w:rsidR="00557300" w:rsidRPr="00E0279C" w:rsidRDefault="52F6463D">
            <w:pPr>
              <w:pStyle w:val="TableContents"/>
            </w:pPr>
            <w:r w:rsidRPr="00E0279C">
              <w:t>1 Byte</w:t>
            </w:r>
          </w:p>
        </w:tc>
        <w:tc>
          <w:tcPr>
            <w:tcW w:w="3135"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0EC7C581" w14:textId="77777777" w:rsidR="00557300" w:rsidRPr="00E0279C" w:rsidRDefault="52F6463D">
            <w:pPr>
              <w:pStyle w:val="TableContents"/>
            </w:pPr>
            <w:r w:rsidRPr="00E0279C">
              <w:t>1 Byte</w:t>
            </w:r>
          </w:p>
        </w:tc>
        <w:tc>
          <w:tcPr>
            <w:tcW w:w="313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hideMark/>
          </w:tcPr>
          <w:p w14:paraId="20F09E49" w14:textId="77777777" w:rsidR="00557300" w:rsidRPr="00E0279C" w:rsidRDefault="52F6463D" w:rsidP="52F6463D">
            <w:pPr>
              <w:pStyle w:val="TableContents"/>
              <w:rPr>
                <w:i/>
                <w:iCs/>
              </w:rPr>
            </w:pPr>
            <w:r w:rsidRPr="00E0279C">
              <w:rPr>
                <w:i/>
                <w:iCs/>
              </w:rPr>
              <w:t xml:space="preserve">“Length” </w:t>
            </w:r>
            <w:r w:rsidRPr="00E0279C">
              <w:t>bytes</w:t>
            </w:r>
          </w:p>
        </w:tc>
      </w:tr>
      <w:tr w:rsidR="00557300" w:rsidRPr="00E0279C" w14:paraId="07350E60" w14:textId="77777777" w:rsidTr="52F6463D">
        <w:tc>
          <w:tcPr>
            <w:tcW w:w="3135" w:type="dxa"/>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5D0279F7" w14:textId="77777777" w:rsidR="00557300" w:rsidRPr="00E0279C" w:rsidRDefault="52F6463D">
            <w:pPr>
              <w:pStyle w:val="TableContents"/>
            </w:pPr>
            <w:r w:rsidRPr="00E0279C">
              <w:lastRenderedPageBreak/>
              <w:t>Type</w:t>
            </w:r>
          </w:p>
        </w:tc>
        <w:tc>
          <w:tcPr>
            <w:tcW w:w="3135" w:type="dxa"/>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430DDFAF" w14:textId="77777777" w:rsidR="00557300" w:rsidRPr="00E0279C" w:rsidRDefault="52F6463D">
            <w:pPr>
              <w:pStyle w:val="TableContents"/>
            </w:pPr>
            <w:r w:rsidRPr="00E0279C">
              <w:t>Length</w:t>
            </w:r>
          </w:p>
        </w:tc>
        <w:tc>
          <w:tcPr>
            <w:tcW w:w="3135" w:type="dxa"/>
            <w:tcBorders>
              <w:top w:val="nil"/>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hideMark/>
          </w:tcPr>
          <w:p w14:paraId="064B0615" w14:textId="77777777" w:rsidR="00557300" w:rsidRPr="00E0279C" w:rsidRDefault="52F6463D">
            <w:pPr>
              <w:pStyle w:val="TableContents"/>
            </w:pPr>
            <w:r w:rsidRPr="00E0279C">
              <w:t>Value</w:t>
            </w:r>
          </w:p>
        </w:tc>
      </w:tr>
    </w:tbl>
    <w:p w14:paraId="19753BF0" w14:textId="77777777" w:rsidR="00557300" w:rsidRPr="00E0279C" w:rsidRDefault="52F6463D" w:rsidP="00557300">
      <w:pPr>
        <w:pStyle w:val="Illustration"/>
        <w:jc w:val="center"/>
      </w:pPr>
      <w:r w:rsidRPr="00E0279C">
        <w:t>Illustration 2: Format of the TLVs used by IS-IS</w:t>
      </w:r>
    </w:p>
    <w:p w14:paraId="46EEDACC" w14:textId="1EEEE2CD" w:rsidR="00557300"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The format of a TLV is shown above. Each TLV contain information concerning routing of a certain type as by the first byte. The length of this information is variable and specified in the second byte. The actual information is type dependant but spans the number of bytes given in the previous field.</w:t>
      </w:r>
    </w:p>
    <w:p w14:paraId="544C9388" w14:textId="77777777" w:rsidR="00557300" w:rsidRPr="00E0279C" w:rsidRDefault="00557300" w:rsidP="00557300">
      <w:pPr>
        <w:pStyle w:val="Overskrift3"/>
      </w:pPr>
      <w:bookmarkStart w:id="32" w:name="_Toc484414598"/>
      <w:r w:rsidRPr="00E0279C">
        <w:t>Terminology and OSPF differences</w:t>
      </w:r>
      <w:bookmarkEnd w:id="32"/>
    </w:p>
    <w:p w14:paraId="18C4B6EE" w14:textId="77777777" w:rsidR="00557300"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An IS-IS network is a single autonomous system (AS) or routing domain consisting of:</w:t>
      </w:r>
    </w:p>
    <w:p w14:paraId="4DAA78DD" w14:textId="77777777" w:rsidR="00557300" w:rsidRPr="00E0279C" w:rsidRDefault="52F6463D" w:rsidP="00A546F2">
      <w:pPr>
        <w:pStyle w:val="Textbody"/>
        <w:numPr>
          <w:ilvl w:val="0"/>
          <w:numId w:val="22"/>
        </w:numPr>
        <w:spacing w:line="240" w:lineRule="auto"/>
        <w:rPr>
          <w:rFonts w:ascii="Times New Roman" w:hAnsi="Times New Roman"/>
          <w:sz w:val="24"/>
          <w:szCs w:val="24"/>
        </w:rPr>
      </w:pPr>
      <w:r w:rsidRPr="00E0279C">
        <w:rPr>
          <w:rFonts w:ascii="Times New Roman" w:hAnsi="Times New Roman"/>
          <w:sz w:val="24"/>
          <w:szCs w:val="24"/>
        </w:rPr>
        <w:t>End systems are network entities that send and receive packets.</w:t>
      </w:r>
    </w:p>
    <w:p w14:paraId="1FEB9D2A" w14:textId="77777777" w:rsidR="00557300" w:rsidRPr="00E0279C" w:rsidRDefault="52F6463D" w:rsidP="00A546F2">
      <w:pPr>
        <w:pStyle w:val="Textbody"/>
        <w:numPr>
          <w:ilvl w:val="0"/>
          <w:numId w:val="22"/>
        </w:numPr>
        <w:spacing w:line="240" w:lineRule="auto"/>
        <w:rPr>
          <w:rFonts w:ascii="Times New Roman" w:hAnsi="Times New Roman"/>
          <w:sz w:val="24"/>
          <w:szCs w:val="24"/>
        </w:rPr>
      </w:pPr>
      <w:r w:rsidRPr="00E0279C">
        <w:rPr>
          <w:rFonts w:ascii="Times New Roman" w:hAnsi="Times New Roman"/>
          <w:sz w:val="24"/>
          <w:szCs w:val="24"/>
        </w:rPr>
        <w:t>Intermediate systems send and receive packets and relay packets, also known as a router.</w:t>
      </w:r>
    </w:p>
    <w:p w14:paraId="2CF916CC" w14:textId="77777777" w:rsidR="00557300" w:rsidRPr="00E0279C" w:rsidRDefault="52F6463D" w:rsidP="00A546F2">
      <w:pPr>
        <w:pStyle w:val="Textbody"/>
        <w:numPr>
          <w:ilvl w:val="0"/>
          <w:numId w:val="22"/>
        </w:numPr>
        <w:spacing w:line="240" w:lineRule="auto"/>
        <w:rPr>
          <w:rFonts w:ascii="Times New Roman" w:hAnsi="Times New Roman"/>
          <w:sz w:val="24"/>
          <w:szCs w:val="24"/>
        </w:rPr>
      </w:pPr>
      <w:r w:rsidRPr="00E0279C">
        <w:rPr>
          <w:rFonts w:ascii="Times New Roman" w:hAnsi="Times New Roman"/>
          <w:sz w:val="24"/>
          <w:szCs w:val="24"/>
        </w:rPr>
        <w:t>ISO packages are called network PDUs (See Protocol Data Unit below).</w:t>
      </w:r>
    </w:p>
    <w:p w14:paraId="6AEC4EF9" w14:textId="77777777" w:rsidR="00557300" w:rsidRPr="00E0279C" w:rsidRDefault="52F6463D" w:rsidP="00A546F2">
      <w:pPr>
        <w:pStyle w:val="Textbody"/>
        <w:numPr>
          <w:ilvl w:val="0"/>
          <w:numId w:val="22"/>
        </w:numPr>
        <w:spacing w:line="240" w:lineRule="auto"/>
        <w:rPr>
          <w:rFonts w:ascii="Times New Roman" w:hAnsi="Times New Roman"/>
          <w:sz w:val="24"/>
          <w:szCs w:val="24"/>
        </w:rPr>
      </w:pPr>
      <w:r w:rsidRPr="00E0279C">
        <w:rPr>
          <w:rFonts w:ascii="Times New Roman" w:hAnsi="Times New Roman"/>
          <w:sz w:val="24"/>
          <w:szCs w:val="24"/>
        </w:rPr>
        <w:t>A single AS can be divided into smaller groups called areas.</w:t>
      </w:r>
    </w:p>
    <w:p w14:paraId="069E8F83" w14:textId="77777777" w:rsidR="00557300" w:rsidRPr="00E0279C" w:rsidRDefault="52F6463D" w:rsidP="00A546F2">
      <w:pPr>
        <w:pStyle w:val="Textbody"/>
        <w:numPr>
          <w:ilvl w:val="0"/>
          <w:numId w:val="22"/>
        </w:numPr>
        <w:spacing w:line="240" w:lineRule="auto"/>
        <w:rPr>
          <w:rFonts w:ascii="Times New Roman" w:hAnsi="Times New Roman"/>
          <w:sz w:val="24"/>
          <w:szCs w:val="24"/>
        </w:rPr>
      </w:pPr>
      <w:r w:rsidRPr="00E0279C">
        <w:rPr>
          <w:rFonts w:ascii="Times New Roman" w:hAnsi="Times New Roman"/>
          <w:sz w:val="24"/>
          <w:szCs w:val="24"/>
        </w:rPr>
        <w:t>Routing between areas is organized hierarchically, allowing a domain to be administratively divided into smaller areas.</w:t>
      </w:r>
    </w:p>
    <w:p w14:paraId="0BF43B2E" w14:textId="77777777" w:rsidR="00557300" w:rsidRPr="00E0279C" w:rsidRDefault="52F6463D" w:rsidP="00A546F2">
      <w:pPr>
        <w:pStyle w:val="Textbody"/>
        <w:numPr>
          <w:ilvl w:val="1"/>
          <w:numId w:val="22"/>
        </w:numPr>
        <w:spacing w:line="240" w:lineRule="auto"/>
        <w:rPr>
          <w:rFonts w:ascii="Times New Roman" w:hAnsi="Times New Roman"/>
          <w:sz w:val="24"/>
          <w:szCs w:val="24"/>
        </w:rPr>
      </w:pPr>
      <w:r w:rsidRPr="00E0279C">
        <w:rPr>
          <w:rFonts w:ascii="Times New Roman" w:hAnsi="Times New Roman"/>
          <w:sz w:val="24"/>
          <w:szCs w:val="24"/>
        </w:rPr>
        <w:t>Level 1 Intermediate System: Route within the same area or towards Level 2 systems</w:t>
      </w:r>
    </w:p>
    <w:p w14:paraId="338F1C18" w14:textId="77777777" w:rsidR="00557300" w:rsidRPr="00E0279C" w:rsidRDefault="52F6463D" w:rsidP="00A546F2">
      <w:pPr>
        <w:pStyle w:val="Textbody"/>
        <w:numPr>
          <w:ilvl w:val="1"/>
          <w:numId w:val="22"/>
        </w:numPr>
        <w:spacing w:line="240" w:lineRule="auto"/>
        <w:rPr>
          <w:rFonts w:ascii="Times New Roman" w:hAnsi="Times New Roman"/>
          <w:sz w:val="24"/>
          <w:szCs w:val="24"/>
        </w:rPr>
      </w:pPr>
      <w:r w:rsidRPr="00E0279C">
        <w:rPr>
          <w:rFonts w:ascii="Times New Roman" w:hAnsi="Times New Roman"/>
          <w:sz w:val="24"/>
          <w:szCs w:val="24"/>
        </w:rPr>
        <w:t>Level 2 Intermediate System: Route between areas and towards other ASs.</w:t>
      </w:r>
    </w:p>
    <w:p w14:paraId="14358A08" w14:textId="77777777" w:rsidR="00557300" w:rsidRPr="00E0279C" w:rsidRDefault="52F6463D" w:rsidP="00A546F2">
      <w:pPr>
        <w:pStyle w:val="Textbody"/>
        <w:numPr>
          <w:ilvl w:val="0"/>
          <w:numId w:val="22"/>
        </w:numPr>
        <w:spacing w:line="240" w:lineRule="auto"/>
        <w:rPr>
          <w:rFonts w:ascii="Times New Roman" w:hAnsi="Times New Roman"/>
          <w:sz w:val="24"/>
          <w:szCs w:val="24"/>
        </w:rPr>
      </w:pPr>
      <w:r w:rsidRPr="00E0279C">
        <w:rPr>
          <w:rFonts w:ascii="Times New Roman" w:hAnsi="Times New Roman"/>
          <w:sz w:val="24"/>
          <w:szCs w:val="24"/>
        </w:rPr>
        <w:t>There is no Area 0 like OSPF.</w:t>
      </w:r>
    </w:p>
    <w:p w14:paraId="64FD090E" w14:textId="77777777" w:rsidR="00557300" w:rsidRPr="00E0279C" w:rsidRDefault="52F6463D" w:rsidP="00A546F2">
      <w:pPr>
        <w:pStyle w:val="Textbody"/>
        <w:numPr>
          <w:ilvl w:val="0"/>
          <w:numId w:val="22"/>
        </w:numPr>
        <w:spacing w:line="240" w:lineRule="auto"/>
        <w:rPr>
          <w:rFonts w:ascii="Times New Roman" w:hAnsi="Times New Roman"/>
          <w:sz w:val="24"/>
          <w:szCs w:val="24"/>
        </w:rPr>
      </w:pPr>
      <w:r w:rsidRPr="00E0279C">
        <w:rPr>
          <w:rFonts w:ascii="Times New Roman" w:hAnsi="Times New Roman"/>
          <w:sz w:val="24"/>
          <w:szCs w:val="24"/>
        </w:rPr>
        <w:t>IS-IS is neutral with regards to the type of network addresses it can route.</w:t>
      </w:r>
    </w:p>
    <w:p w14:paraId="5A51481C" w14:textId="5E93AFA7" w:rsidR="00557300" w:rsidRPr="00E0279C" w:rsidRDefault="52F6463D" w:rsidP="00A546F2">
      <w:pPr>
        <w:pStyle w:val="Textbody"/>
        <w:numPr>
          <w:ilvl w:val="0"/>
          <w:numId w:val="22"/>
        </w:numPr>
        <w:spacing w:line="240" w:lineRule="auto"/>
        <w:rPr>
          <w:rFonts w:ascii="Times New Roman" w:hAnsi="Times New Roman"/>
          <w:sz w:val="24"/>
          <w:szCs w:val="24"/>
        </w:rPr>
      </w:pPr>
      <w:r w:rsidRPr="00E0279C">
        <w:rPr>
          <w:rFonts w:ascii="Times New Roman" w:hAnsi="Times New Roman"/>
          <w:sz w:val="24"/>
          <w:szCs w:val="24"/>
        </w:rPr>
        <w:t>OSPF areas are tied to int</w:t>
      </w:r>
      <w:r w:rsidR="00A35595">
        <w:rPr>
          <w:rFonts w:ascii="Times New Roman" w:hAnsi="Times New Roman"/>
          <w:sz w:val="24"/>
          <w:szCs w:val="24"/>
        </w:rPr>
        <w:t>erfaces making it possible for</w:t>
      </w:r>
      <w:r w:rsidRPr="00E0279C">
        <w:rPr>
          <w:rFonts w:ascii="Times New Roman" w:hAnsi="Times New Roman"/>
          <w:sz w:val="24"/>
          <w:szCs w:val="24"/>
        </w:rPr>
        <w:t xml:space="preserve"> the Area Border Routers (ABRs) to be in more than one area at once. An IS-IS router is only in one area and the border is between the routers.</w:t>
      </w:r>
    </w:p>
    <w:p w14:paraId="7B4834D5" w14:textId="77777777" w:rsidR="00557300" w:rsidRPr="00E0279C" w:rsidRDefault="00557300" w:rsidP="00557300">
      <w:pPr>
        <w:pStyle w:val="Overskrift3"/>
      </w:pPr>
      <w:bookmarkStart w:id="33" w:name="_Toc484414599"/>
      <w:r w:rsidRPr="00E0279C">
        <w:t>Protocol Data Units</w:t>
      </w:r>
      <w:bookmarkEnd w:id="33"/>
    </w:p>
    <w:p w14:paraId="1C1FC757" w14:textId="77777777" w:rsidR="00557300"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IS-IS exchanges information in Protocol Data Units (PDUs) here are the different types:</w:t>
      </w:r>
    </w:p>
    <w:p w14:paraId="0A2F271B" w14:textId="77777777" w:rsidR="00557300" w:rsidRPr="00E0279C" w:rsidRDefault="52F6463D" w:rsidP="00A546F2">
      <w:pPr>
        <w:pStyle w:val="Textbody"/>
        <w:numPr>
          <w:ilvl w:val="0"/>
          <w:numId w:val="23"/>
        </w:numPr>
        <w:spacing w:line="240" w:lineRule="auto"/>
        <w:rPr>
          <w:rFonts w:ascii="Times New Roman" w:hAnsi="Times New Roman"/>
          <w:sz w:val="24"/>
          <w:szCs w:val="24"/>
        </w:rPr>
      </w:pPr>
      <w:r w:rsidRPr="00E0279C">
        <w:rPr>
          <w:rFonts w:ascii="Times New Roman" w:hAnsi="Times New Roman"/>
          <w:sz w:val="24"/>
          <w:szCs w:val="24"/>
        </w:rPr>
        <w:t>IS-IS hello (IIH) PDUs</w:t>
      </w:r>
    </w:p>
    <w:p w14:paraId="4DFBE9C2" w14:textId="77777777" w:rsidR="00557300" w:rsidRPr="00E0279C" w:rsidRDefault="52F6463D" w:rsidP="00A546F2">
      <w:pPr>
        <w:pStyle w:val="Textbody"/>
        <w:numPr>
          <w:ilvl w:val="1"/>
          <w:numId w:val="23"/>
        </w:numPr>
        <w:spacing w:line="240" w:lineRule="auto"/>
        <w:rPr>
          <w:rFonts w:ascii="Times New Roman" w:hAnsi="Times New Roman"/>
          <w:sz w:val="24"/>
          <w:szCs w:val="24"/>
        </w:rPr>
      </w:pPr>
      <w:r w:rsidRPr="00E0279C">
        <w:rPr>
          <w:rFonts w:ascii="Times New Roman" w:hAnsi="Times New Roman"/>
          <w:sz w:val="24"/>
          <w:szCs w:val="24"/>
        </w:rPr>
        <w:t>Broadcast to discover identity of neighbouring IS-IS routers.</w:t>
      </w:r>
    </w:p>
    <w:p w14:paraId="5443A519" w14:textId="77777777" w:rsidR="00557300" w:rsidRPr="00E0279C" w:rsidRDefault="52F6463D" w:rsidP="00A546F2">
      <w:pPr>
        <w:pStyle w:val="Textbody"/>
        <w:numPr>
          <w:ilvl w:val="1"/>
          <w:numId w:val="23"/>
        </w:numPr>
        <w:spacing w:line="240" w:lineRule="auto"/>
        <w:rPr>
          <w:rFonts w:ascii="Times New Roman" w:hAnsi="Times New Roman"/>
          <w:sz w:val="24"/>
          <w:szCs w:val="24"/>
        </w:rPr>
      </w:pPr>
      <w:r w:rsidRPr="00E0279C">
        <w:rPr>
          <w:rFonts w:ascii="Times New Roman" w:hAnsi="Times New Roman"/>
          <w:sz w:val="24"/>
          <w:szCs w:val="24"/>
        </w:rPr>
        <w:t>Determine whether neighbours are Level 1 or Level 2 intermediate systems.</w:t>
      </w:r>
    </w:p>
    <w:p w14:paraId="42217FF5" w14:textId="77777777" w:rsidR="00557300" w:rsidRPr="00E0279C" w:rsidRDefault="52F6463D" w:rsidP="00A546F2">
      <w:pPr>
        <w:pStyle w:val="Textbody"/>
        <w:numPr>
          <w:ilvl w:val="0"/>
          <w:numId w:val="23"/>
        </w:numPr>
        <w:spacing w:line="240" w:lineRule="auto"/>
        <w:rPr>
          <w:rFonts w:ascii="Times New Roman" w:hAnsi="Times New Roman"/>
          <w:sz w:val="24"/>
          <w:szCs w:val="24"/>
        </w:rPr>
      </w:pPr>
      <w:r w:rsidRPr="00E0279C">
        <w:rPr>
          <w:rFonts w:ascii="Times New Roman" w:hAnsi="Times New Roman"/>
          <w:sz w:val="24"/>
          <w:szCs w:val="24"/>
        </w:rPr>
        <w:t>Link-state PDUs (LSPs)</w:t>
      </w:r>
    </w:p>
    <w:p w14:paraId="1A36A59C" w14:textId="77777777" w:rsidR="00557300" w:rsidRPr="00E0279C" w:rsidRDefault="52F6463D" w:rsidP="00A546F2">
      <w:pPr>
        <w:pStyle w:val="Textbody"/>
        <w:numPr>
          <w:ilvl w:val="1"/>
          <w:numId w:val="23"/>
        </w:numPr>
        <w:spacing w:line="240" w:lineRule="auto"/>
        <w:rPr>
          <w:rFonts w:ascii="Times New Roman" w:hAnsi="Times New Roman"/>
          <w:sz w:val="24"/>
          <w:szCs w:val="24"/>
        </w:rPr>
      </w:pPr>
      <w:r w:rsidRPr="00E0279C">
        <w:rPr>
          <w:rFonts w:ascii="Times New Roman" w:hAnsi="Times New Roman"/>
          <w:sz w:val="24"/>
          <w:szCs w:val="24"/>
        </w:rPr>
        <w:t>Describes the state of adjacencies in neighbouring IS-IS systems.</w:t>
      </w:r>
    </w:p>
    <w:p w14:paraId="3D7C0FB7" w14:textId="77777777" w:rsidR="00557300" w:rsidRPr="00E0279C" w:rsidRDefault="52F6463D" w:rsidP="00A546F2">
      <w:pPr>
        <w:pStyle w:val="Textbody"/>
        <w:numPr>
          <w:ilvl w:val="1"/>
          <w:numId w:val="23"/>
        </w:numPr>
        <w:spacing w:line="240" w:lineRule="auto"/>
        <w:rPr>
          <w:rFonts w:ascii="Times New Roman" w:hAnsi="Times New Roman"/>
          <w:sz w:val="24"/>
          <w:szCs w:val="24"/>
        </w:rPr>
      </w:pPr>
      <w:r w:rsidRPr="00E0279C">
        <w:rPr>
          <w:rFonts w:ascii="Times New Roman" w:hAnsi="Times New Roman"/>
          <w:sz w:val="24"/>
          <w:szCs w:val="24"/>
        </w:rPr>
        <w:t>Flooded periodically throughout an area to keep information up to date between IS-IS systems.</w:t>
      </w:r>
    </w:p>
    <w:p w14:paraId="5B73A23D" w14:textId="77777777" w:rsidR="00557300" w:rsidRPr="00E0279C" w:rsidRDefault="52F6463D" w:rsidP="00A546F2">
      <w:pPr>
        <w:pStyle w:val="Textbody"/>
        <w:numPr>
          <w:ilvl w:val="0"/>
          <w:numId w:val="23"/>
        </w:numPr>
        <w:spacing w:line="240" w:lineRule="auto"/>
        <w:rPr>
          <w:rFonts w:ascii="Times New Roman" w:hAnsi="Times New Roman"/>
          <w:sz w:val="24"/>
          <w:szCs w:val="24"/>
        </w:rPr>
      </w:pPr>
      <w:r w:rsidRPr="00E0279C">
        <w:rPr>
          <w:rFonts w:ascii="Times New Roman" w:hAnsi="Times New Roman"/>
          <w:sz w:val="24"/>
          <w:szCs w:val="24"/>
        </w:rPr>
        <w:t>Sequence Number Packets (SNP)</w:t>
      </w:r>
    </w:p>
    <w:p w14:paraId="7E23F84A" w14:textId="77777777" w:rsidR="00557300" w:rsidRPr="00E0279C" w:rsidRDefault="52F6463D" w:rsidP="00A546F2">
      <w:pPr>
        <w:pStyle w:val="Textbody"/>
        <w:numPr>
          <w:ilvl w:val="1"/>
          <w:numId w:val="23"/>
        </w:numPr>
        <w:spacing w:line="240" w:lineRule="auto"/>
        <w:rPr>
          <w:rFonts w:ascii="Times New Roman" w:hAnsi="Times New Roman"/>
          <w:sz w:val="24"/>
          <w:szCs w:val="24"/>
        </w:rPr>
      </w:pPr>
      <w:r w:rsidRPr="00E0279C">
        <w:rPr>
          <w:rFonts w:ascii="Times New Roman" w:hAnsi="Times New Roman"/>
          <w:sz w:val="24"/>
          <w:szCs w:val="24"/>
        </w:rPr>
        <w:t>Complete sequence number PDUs (CSNPs)</w:t>
      </w:r>
    </w:p>
    <w:p w14:paraId="44F931EF" w14:textId="77777777" w:rsidR="00557300" w:rsidRPr="00E0279C" w:rsidRDefault="52F6463D" w:rsidP="00A546F2">
      <w:pPr>
        <w:pStyle w:val="Textbody"/>
        <w:numPr>
          <w:ilvl w:val="1"/>
          <w:numId w:val="23"/>
        </w:numPr>
        <w:spacing w:line="240" w:lineRule="auto"/>
        <w:rPr>
          <w:rFonts w:ascii="Times New Roman" w:hAnsi="Times New Roman"/>
          <w:sz w:val="24"/>
          <w:szCs w:val="24"/>
        </w:rPr>
      </w:pPr>
      <w:r w:rsidRPr="00E0279C">
        <w:rPr>
          <w:rFonts w:ascii="Times New Roman" w:hAnsi="Times New Roman"/>
          <w:sz w:val="24"/>
          <w:szCs w:val="24"/>
        </w:rPr>
        <w:t>Partial sequence number PDUs (PSNPs)</w:t>
      </w:r>
    </w:p>
    <w:p w14:paraId="26FD6BD4" w14:textId="77777777" w:rsidR="00557300" w:rsidRPr="00E0279C" w:rsidRDefault="00557300" w:rsidP="52F6463D">
      <w:pPr>
        <w:pStyle w:val="Overskrift3"/>
        <w:rPr>
          <w:rFonts w:ascii="Calibri" w:hAnsi="Calibri"/>
        </w:rPr>
      </w:pPr>
      <w:bookmarkStart w:id="34" w:name="_Toc484414600"/>
      <w:r w:rsidRPr="00E0279C">
        <w:rPr>
          <w:rFonts w:ascii="Calibri" w:hAnsi="Calibri"/>
        </w:rPr>
        <w:t>PDU Format</w:t>
      </w:r>
      <w:bookmarkEnd w:id="34"/>
    </w:p>
    <w:tbl>
      <w:tblPr>
        <w:tblW w:w="9285" w:type="dxa"/>
        <w:tblInd w:w="7" w:type="dxa"/>
        <w:tblLayout w:type="fixed"/>
        <w:tblCellMar>
          <w:left w:w="10" w:type="dxa"/>
          <w:right w:w="10" w:type="dxa"/>
        </w:tblCellMar>
        <w:tblLook w:val="04A0" w:firstRow="1" w:lastRow="0" w:firstColumn="1" w:lastColumn="0" w:noHBand="0" w:noVBand="1"/>
      </w:tblPr>
      <w:tblGrid>
        <w:gridCol w:w="1160"/>
        <w:gridCol w:w="1160"/>
        <w:gridCol w:w="1160"/>
        <w:gridCol w:w="1161"/>
        <w:gridCol w:w="1161"/>
        <w:gridCol w:w="1161"/>
        <w:gridCol w:w="1161"/>
        <w:gridCol w:w="1161"/>
      </w:tblGrid>
      <w:tr w:rsidR="00557300" w:rsidRPr="00E0279C" w14:paraId="53147FA5" w14:textId="77777777" w:rsidTr="52F6463D">
        <w:tc>
          <w:tcPr>
            <w:tcW w:w="1161"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631E5ADC" w14:textId="77777777" w:rsidR="00557300" w:rsidRPr="00E0279C" w:rsidRDefault="52F6463D" w:rsidP="52F6463D">
            <w:pPr>
              <w:pStyle w:val="TableContents"/>
              <w:spacing w:after="0"/>
              <w:jc w:val="center"/>
              <w:rPr>
                <w:b/>
                <w:bCs/>
                <w:sz w:val="20"/>
                <w:szCs w:val="20"/>
              </w:rPr>
            </w:pPr>
            <w:r w:rsidRPr="00E0279C">
              <w:rPr>
                <w:b/>
                <w:bCs/>
                <w:sz w:val="20"/>
                <w:szCs w:val="20"/>
              </w:rPr>
              <w:t>1 byte</w:t>
            </w:r>
          </w:p>
        </w:tc>
        <w:tc>
          <w:tcPr>
            <w:tcW w:w="1161"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1E90A8A1" w14:textId="77777777" w:rsidR="00557300" w:rsidRPr="00E0279C" w:rsidRDefault="52F6463D" w:rsidP="52F6463D">
            <w:pPr>
              <w:pStyle w:val="TableContents"/>
              <w:spacing w:after="0"/>
              <w:jc w:val="center"/>
              <w:rPr>
                <w:b/>
                <w:bCs/>
                <w:sz w:val="20"/>
                <w:szCs w:val="20"/>
              </w:rPr>
            </w:pPr>
            <w:r w:rsidRPr="00E0279C">
              <w:rPr>
                <w:b/>
                <w:bCs/>
                <w:sz w:val="20"/>
                <w:szCs w:val="20"/>
              </w:rPr>
              <w:t>1 byte</w:t>
            </w:r>
          </w:p>
        </w:tc>
        <w:tc>
          <w:tcPr>
            <w:tcW w:w="1161"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2EA1E1E2" w14:textId="77777777" w:rsidR="00557300" w:rsidRPr="00E0279C" w:rsidRDefault="52F6463D" w:rsidP="52F6463D">
            <w:pPr>
              <w:pStyle w:val="TableContents"/>
              <w:spacing w:after="0"/>
              <w:jc w:val="center"/>
              <w:rPr>
                <w:b/>
                <w:bCs/>
                <w:sz w:val="20"/>
                <w:szCs w:val="20"/>
              </w:rPr>
            </w:pPr>
            <w:r w:rsidRPr="00E0279C">
              <w:rPr>
                <w:b/>
                <w:bCs/>
                <w:sz w:val="20"/>
                <w:szCs w:val="20"/>
              </w:rPr>
              <w:t>1 byte</w:t>
            </w:r>
          </w:p>
        </w:tc>
        <w:tc>
          <w:tcPr>
            <w:tcW w:w="1161"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13637A30" w14:textId="77777777" w:rsidR="00557300" w:rsidRPr="00E0279C" w:rsidRDefault="52F6463D" w:rsidP="52F6463D">
            <w:pPr>
              <w:pStyle w:val="TableContents"/>
              <w:spacing w:after="0"/>
              <w:jc w:val="center"/>
              <w:rPr>
                <w:b/>
                <w:bCs/>
                <w:sz w:val="20"/>
                <w:szCs w:val="20"/>
              </w:rPr>
            </w:pPr>
            <w:r w:rsidRPr="00E0279C">
              <w:rPr>
                <w:b/>
                <w:bCs/>
                <w:sz w:val="20"/>
                <w:szCs w:val="20"/>
              </w:rPr>
              <w:t>1 byte</w:t>
            </w:r>
          </w:p>
        </w:tc>
        <w:tc>
          <w:tcPr>
            <w:tcW w:w="1161"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6A534A2B" w14:textId="77777777" w:rsidR="00557300" w:rsidRPr="00E0279C" w:rsidRDefault="52F6463D" w:rsidP="52F6463D">
            <w:pPr>
              <w:pStyle w:val="TableContents"/>
              <w:spacing w:after="0"/>
              <w:jc w:val="center"/>
              <w:rPr>
                <w:b/>
                <w:bCs/>
                <w:sz w:val="20"/>
                <w:szCs w:val="20"/>
              </w:rPr>
            </w:pPr>
            <w:r w:rsidRPr="00E0279C">
              <w:rPr>
                <w:b/>
                <w:bCs/>
                <w:sz w:val="20"/>
                <w:szCs w:val="20"/>
              </w:rPr>
              <w:t>1 byte</w:t>
            </w:r>
          </w:p>
        </w:tc>
        <w:tc>
          <w:tcPr>
            <w:tcW w:w="1161"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18513F72" w14:textId="77777777" w:rsidR="00557300" w:rsidRPr="00E0279C" w:rsidRDefault="52F6463D" w:rsidP="52F6463D">
            <w:pPr>
              <w:pStyle w:val="TableContents"/>
              <w:spacing w:after="0"/>
              <w:jc w:val="center"/>
              <w:rPr>
                <w:b/>
                <w:bCs/>
                <w:sz w:val="20"/>
                <w:szCs w:val="20"/>
              </w:rPr>
            </w:pPr>
            <w:r w:rsidRPr="00E0279C">
              <w:rPr>
                <w:b/>
                <w:bCs/>
                <w:sz w:val="20"/>
                <w:szCs w:val="20"/>
              </w:rPr>
              <w:t>1 byte</w:t>
            </w:r>
          </w:p>
        </w:tc>
        <w:tc>
          <w:tcPr>
            <w:tcW w:w="1161"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7FFBBA7F" w14:textId="77777777" w:rsidR="00557300" w:rsidRPr="00E0279C" w:rsidRDefault="52F6463D" w:rsidP="52F6463D">
            <w:pPr>
              <w:pStyle w:val="TableContents"/>
              <w:spacing w:after="0"/>
              <w:jc w:val="center"/>
              <w:rPr>
                <w:b/>
                <w:bCs/>
                <w:sz w:val="20"/>
                <w:szCs w:val="20"/>
              </w:rPr>
            </w:pPr>
            <w:r w:rsidRPr="00E0279C">
              <w:rPr>
                <w:b/>
                <w:bCs/>
                <w:sz w:val="20"/>
                <w:szCs w:val="20"/>
              </w:rPr>
              <w:t>1 byte</w:t>
            </w:r>
          </w:p>
        </w:tc>
        <w:tc>
          <w:tcPr>
            <w:tcW w:w="116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hideMark/>
          </w:tcPr>
          <w:p w14:paraId="772EA247" w14:textId="77777777" w:rsidR="00557300" w:rsidRPr="00E0279C" w:rsidRDefault="52F6463D" w:rsidP="52F6463D">
            <w:pPr>
              <w:pStyle w:val="TableContents"/>
              <w:spacing w:after="0"/>
              <w:jc w:val="center"/>
              <w:rPr>
                <w:b/>
                <w:bCs/>
                <w:sz w:val="20"/>
                <w:szCs w:val="20"/>
              </w:rPr>
            </w:pPr>
            <w:r w:rsidRPr="00E0279C">
              <w:rPr>
                <w:b/>
                <w:bCs/>
                <w:sz w:val="20"/>
                <w:szCs w:val="20"/>
              </w:rPr>
              <w:t>1 byte</w:t>
            </w:r>
          </w:p>
        </w:tc>
      </w:tr>
      <w:tr w:rsidR="00557300" w:rsidRPr="00E0279C" w14:paraId="463C0325" w14:textId="77777777" w:rsidTr="52F6463D">
        <w:tc>
          <w:tcPr>
            <w:tcW w:w="1161" w:type="dxa"/>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5471AE8A" w14:textId="77777777" w:rsidR="00557300" w:rsidRPr="00E0279C" w:rsidRDefault="52F6463D" w:rsidP="52F6463D">
            <w:pPr>
              <w:pStyle w:val="TableContents"/>
              <w:spacing w:after="0"/>
              <w:jc w:val="center"/>
              <w:rPr>
                <w:sz w:val="20"/>
                <w:szCs w:val="20"/>
              </w:rPr>
            </w:pPr>
            <w:r w:rsidRPr="00E0279C">
              <w:rPr>
                <w:sz w:val="20"/>
                <w:szCs w:val="20"/>
              </w:rPr>
              <w:lastRenderedPageBreak/>
              <w:t>Protocol Identifier</w:t>
            </w:r>
          </w:p>
        </w:tc>
        <w:tc>
          <w:tcPr>
            <w:tcW w:w="1161" w:type="dxa"/>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2841B68E" w14:textId="77777777" w:rsidR="00557300" w:rsidRPr="00E0279C" w:rsidRDefault="52F6463D" w:rsidP="52F6463D">
            <w:pPr>
              <w:pStyle w:val="TableContents"/>
              <w:spacing w:after="0"/>
              <w:jc w:val="center"/>
              <w:rPr>
                <w:sz w:val="20"/>
                <w:szCs w:val="20"/>
              </w:rPr>
            </w:pPr>
            <w:r w:rsidRPr="00E0279C">
              <w:rPr>
                <w:sz w:val="20"/>
                <w:szCs w:val="20"/>
              </w:rPr>
              <w:t>Header Length</w:t>
            </w:r>
          </w:p>
        </w:tc>
        <w:tc>
          <w:tcPr>
            <w:tcW w:w="1161" w:type="dxa"/>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7C0537EE" w14:textId="77777777" w:rsidR="00557300" w:rsidRPr="00E0279C" w:rsidRDefault="52F6463D" w:rsidP="52F6463D">
            <w:pPr>
              <w:pStyle w:val="TableContents"/>
              <w:spacing w:after="0"/>
              <w:jc w:val="center"/>
              <w:rPr>
                <w:sz w:val="20"/>
                <w:szCs w:val="20"/>
              </w:rPr>
            </w:pPr>
            <w:r w:rsidRPr="00E0279C">
              <w:rPr>
                <w:sz w:val="20"/>
                <w:szCs w:val="20"/>
              </w:rPr>
              <w:t>Version</w:t>
            </w:r>
          </w:p>
        </w:tc>
        <w:tc>
          <w:tcPr>
            <w:tcW w:w="1161" w:type="dxa"/>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6F3F9733" w14:textId="77777777" w:rsidR="00557300" w:rsidRPr="00E0279C" w:rsidRDefault="52F6463D" w:rsidP="52F6463D">
            <w:pPr>
              <w:pStyle w:val="TableContents"/>
              <w:spacing w:after="0"/>
              <w:jc w:val="center"/>
              <w:rPr>
                <w:sz w:val="20"/>
                <w:szCs w:val="20"/>
              </w:rPr>
            </w:pPr>
            <w:r w:rsidRPr="00E0279C">
              <w:rPr>
                <w:sz w:val="20"/>
                <w:szCs w:val="20"/>
              </w:rPr>
              <w:t>ID Length</w:t>
            </w:r>
          </w:p>
        </w:tc>
        <w:tc>
          <w:tcPr>
            <w:tcW w:w="1161" w:type="dxa"/>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75987589" w14:textId="77777777" w:rsidR="00557300" w:rsidRPr="00E0279C" w:rsidRDefault="52F6463D" w:rsidP="52F6463D">
            <w:pPr>
              <w:pStyle w:val="TableContents"/>
              <w:spacing w:after="0"/>
              <w:jc w:val="center"/>
              <w:rPr>
                <w:sz w:val="20"/>
                <w:szCs w:val="20"/>
              </w:rPr>
            </w:pPr>
            <w:r w:rsidRPr="00E0279C">
              <w:rPr>
                <w:sz w:val="20"/>
                <w:szCs w:val="20"/>
              </w:rPr>
              <w:t>PDU type</w:t>
            </w:r>
          </w:p>
        </w:tc>
        <w:tc>
          <w:tcPr>
            <w:tcW w:w="1161" w:type="dxa"/>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74E20C44" w14:textId="77777777" w:rsidR="00557300" w:rsidRPr="00E0279C" w:rsidRDefault="52F6463D" w:rsidP="52F6463D">
            <w:pPr>
              <w:pStyle w:val="TableContents"/>
              <w:spacing w:after="0"/>
              <w:jc w:val="center"/>
              <w:rPr>
                <w:sz w:val="20"/>
                <w:szCs w:val="20"/>
              </w:rPr>
            </w:pPr>
            <w:r w:rsidRPr="00E0279C">
              <w:rPr>
                <w:sz w:val="20"/>
                <w:szCs w:val="20"/>
              </w:rPr>
              <w:t>Version</w:t>
            </w:r>
          </w:p>
        </w:tc>
        <w:tc>
          <w:tcPr>
            <w:tcW w:w="1161" w:type="dxa"/>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1EFD8484" w14:textId="77777777" w:rsidR="00557300" w:rsidRPr="00E0279C" w:rsidRDefault="52F6463D" w:rsidP="52F6463D">
            <w:pPr>
              <w:pStyle w:val="TableContents"/>
              <w:spacing w:after="0"/>
              <w:jc w:val="center"/>
              <w:rPr>
                <w:sz w:val="20"/>
                <w:szCs w:val="20"/>
              </w:rPr>
            </w:pPr>
            <w:r w:rsidRPr="00E0279C">
              <w:rPr>
                <w:sz w:val="20"/>
                <w:szCs w:val="20"/>
              </w:rPr>
              <w:t>Reserved</w:t>
            </w:r>
          </w:p>
        </w:tc>
        <w:tc>
          <w:tcPr>
            <w:tcW w:w="1161" w:type="dxa"/>
            <w:tcBorders>
              <w:top w:val="nil"/>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hideMark/>
          </w:tcPr>
          <w:p w14:paraId="7ED18082" w14:textId="77777777" w:rsidR="00557300" w:rsidRPr="00E0279C" w:rsidRDefault="52F6463D" w:rsidP="52F6463D">
            <w:pPr>
              <w:pStyle w:val="TableContents"/>
              <w:spacing w:after="0"/>
              <w:jc w:val="center"/>
              <w:rPr>
                <w:sz w:val="20"/>
                <w:szCs w:val="20"/>
              </w:rPr>
            </w:pPr>
            <w:r w:rsidRPr="00E0279C">
              <w:rPr>
                <w:sz w:val="20"/>
                <w:szCs w:val="20"/>
              </w:rPr>
              <w:t>Maximum Area Address</w:t>
            </w:r>
          </w:p>
        </w:tc>
      </w:tr>
      <w:tr w:rsidR="00557300" w:rsidRPr="00E0279C" w14:paraId="3F851CEA" w14:textId="77777777" w:rsidTr="52F6463D">
        <w:tc>
          <w:tcPr>
            <w:tcW w:w="2322" w:type="dxa"/>
            <w:gridSpan w:val="2"/>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07518F77" w14:textId="77777777" w:rsidR="00557300" w:rsidRPr="00E0279C" w:rsidRDefault="52F6463D" w:rsidP="52F6463D">
            <w:pPr>
              <w:pStyle w:val="TableContents"/>
              <w:spacing w:after="0"/>
              <w:jc w:val="center"/>
              <w:rPr>
                <w:sz w:val="20"/>
                <w:szCs w:val="20"/>
              </w:rPr>
            </w:pPr>
            <w:r w:rsidRPr="00E0279C">
              <w:rPr>
                <w:sz w:val="20"/>
                <w:szCs w:val="20"/>
              </w:rPr>
              <w:t>PDU Length</w:t>
            </w:r>
          </w:p>
        </w:tc>
        <w:tc>
          <w:tcPr>
            <w:tcW w:w="2322" w:type="dxa"/>
            <w:gridSpan w:val="2"/>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5EF986B8" w14:textId="77777777" w:rsidR="00557300" w:rsidRPr="00E0279C" w:rsidRDefault="52F6463D" w:rsidP="52F6463D">
            <w:pPr>
              <w:pStyle w:val="TableContents"/>
              <w:spacing w:after="0"/>
              <w:jc w:val="center"/>
              <w:rPr>
                <w:sz w:val="20"/>
                <w:szCs w:val="20"/>
              </w:rPr>
            </w:pPr>
            <w:r w:rsidRPr="00E0279C">
              <w:rPr>
                <w:sz w:val="20"/>
                <w:szCs w:val="20"/>
              </w:rPr>
              <w:t>Remaining lifetime</w:t>
            </w:r>
          </w:p>
        </w:tc>
        <w:tc>
          <w:tcPr>
            <w:tcW w:w="4644" w:type="dxa"/>
            <w:gridSpan w:val="4"/>
            <w:tcBorders>
              <w:top w:val="nil"/>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hideMark/>
          </w:tcPr>
          <w:p w14:paraId="25B22D6B" w14:textId="77777777" w:rsidR="00557300" w:rsidRPr="00E0279C" w:rsidRDefault="52F6463D" w:rsidP="52F6463D">
            <w:pPr>
              <w:pStyle w:val="TableContents"/>
              <w:spacing w:after="0"/>
              <w:jc w:val="center"/>
              <w:rPr>
                <w:sz w:val="20"/>
                <w:szCs w:val="20"/>
              </w:rPr>
            </w:pPr>
            <w:r w:rsidRPr="00E0279C">
              <w:rPr>
                <w:sz w:val="20"/>
                <w:szCs w:val="20"/>
              </w:rPr>
              <w:t>LSP ID</w:t>
            </w:r>
          </w:p>
        </w:tc>
      </w:tr>
      <w:tr w:rsidR="00557300" w:rsidRPr="00E0279C" w14:paraId="1DEAD2F8" w14:textId="77777777" w:rsidTr="52F6463D">
        <w:tc>
          <w:tcPr>
            <w:tcW w:w="4644" w:type="dxa"/>
            <w:gridSpan w:val="4"/>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70B31BF0" w14:textId="77777777" w:rsidR="00557300" w:rsidRPr="00E0279C" w:rsidRDefault="52F6463D" w:rsidP="52F6463D">
            <w:pPr>
              <w:pStyle w:val="TableContents"/>
              <w:spacing w:after="0"/>
              <w:jc w:val="center"/>
              <w:rPr>
                <w:sz w:val="20"/>
                <w:szCs w:val="20"/>
              </w:rPr>
            </w:pPr>
            <w:r w:rsidRPr="00E0279C">
              <w:rPr>
                <w:sz w:val="20"/>
                <w:szCs w:val="20"/>
              </w:rPr>
              <w:t>LSP ID cont.</w:t>
            </w:r>
          </w:p>
        </w:tc>
        <w:tc>
          <w:tcPr>
            <w:tcW w:w="4644" w:type="dxa"/>
            <w:gridSpan w:val="4"/>
            <w:tcBorders>
              <w:top w:val="nil"/>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hideMark/>
          </w:tcPr>
          <w:p w14:paraId="2243CBB6" w14:textId="77777777" w:rsidR="00557300" w:rsidRPr="00E0279C" w:rsidRDefault="52F6463D" w:rsidP="52F6463D">
            <w:pPr>
              <w:pStyle w:val="TableContents"/>
              <w:spacing w:after="0"/>
              <w:jc w:val="center"/>
              <w:rPr>
                <w:sz w:val="20"/>
                <w:szCs w:val="20"/>
              </w:rPr>
            </w:pPr>
            <w:r w:rsidRPr="00E0279C">
              <w:rPr>
                <w:sz w:val="20"/>
                <w:szCs w:val="20"/>
              </w:rPr>
              <w:t>Sequence number</w:t>
            </w:r>
          </w:p>
        </w:tc>
      </w:tr>
      <w:tr w:rsidR="00557300" w:rsidRPr="00E0279C" w14:paraId="39624CAE" w14:textId="77777777" w:rsidTr="52F6463D">
        <w:tc>
          <w:tcPr>
            <w:tcW w:w="2322" w:type="dxa"/>
            <w:gridSpan w:val="2"/>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54AC435E" w14:textId="77777777" w:rsidR="00557300" w:rsidRPr="00E0279C" w:rsidRDefault="52F6463D" w:rsidP="52F6463D">
            <w:pPr>
              <w:pStyle w:val="TableContents"/>
              <w:spacing w:after="0"/>
              <w:jc w:val="center"/>
              <w:rPr>
                <w:sz w:val="20"/>
                <w:szCs w:val="20"/>
              </w:rPr>
            </w:pPr>
            <w:r w:rsidRPr="00E0279C">
              <w:rPr>
                <w:sz w:val="20"/>
                <w:szCs w:val="20"/>
              </w:rPr>
              <w:t>Checksum</w:t>
            </w:r>
          </w:p>
        </w:tc>
        <w:tc>
          <w:tcPr>
            <w:tcW w:w="1161" w:type="dxa"/>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6FA14DBA" w14:textId="77777777" w:rsidR="00557300" w:rsidRPr="00E0279C" w:rsidRDefault="52F6463D" w:rsidP="52F6463D">
            <w:pPr>
              <w:pStyle w:val="TableContents"/>
              <w:spacing w:after="0"/>
              <w:jc w:val="center"/>
              <w:rPr>
                <w:sz w:val="20"/>
                <w:szCs w:val="20"/>
              </w:rPr>
            </w:pPr>
            <w:r w:rsidRPr="00E0279C">
              <w:rPr>
                <w:sz w:val="20"/>
                <w:szCs w:val="20"/>
              </w:rPr>
              <w:t>P, ATT, and IS Type bits</w:t>
            </w:r>
          </w:p>
        </w:tc>
        <w:tc>
          <w:tcPr>
            <w:tcW w:w="5805" w:type="dxa"/>
            <w:gridSpan w:val="5"/>
            <w:tcBorders>
              <w:top w:val="nil"/>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hideMark/>
          </w:tcPr>
          <w:p w14:paraId="1A2FDDF2" w14:textId="77777777" w:rsidR="00557300" w:rsidRPr="00E0279C" w:rsidRDefault="52F6463D" w:rsidP="52F6463D">
            <w:pPr>
              <w:pStyle w:val="TableContents"/>
              <w:spacing w:after="0"/>
              <w:jc w:val="center"/>
              <w:rPr>
                <w:sz w:val="20"/>
                <w:szCs w:val="20"/>
              </w:rPr>
            </w:pPr>
            <w:r w:rsidRPr="00E0279C">
              <w:rPr>
                <w:sz w:val="20"/>
                <w:szCs w:val="20"/>
              </w:rPr>
              <w:t>TLVs (variable length)</w:t>
            </w:r>
          </w:p>
        </w:tc>
      </w:tr>
    </w:tbl>
    <w:p w14:paraId="0B2478CB" w14:textId="77777777" w:rsidR="00557300" w:rsidRPr="00E0279C" w:rsidRDefault="52F6463D" w:rsidP="00557300">
      <w:pPr>
        <w:pStyle w:val="Illustration"/>
        <w:jc w:val="center"/>
      </w:pPr>
      <w:r w:rsidRPr="00E0279C">
        <w:t>Illustration 3: The Protocol Data Unit.</w:t>
      </w:r>
    </w:p>
    <w:p w14:paraId="113AC576" w14:textId="77777777" w:rsidR="00557300"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Field details</w:t>
      </w:r>
    </w:p>
    <w:p w14:paraId="16B5FECF" w14:textId="77777777" w:rsidR="00557300" w:rsidRPr="00E0279C" w:rsidRDefault="52F6463D" w:rsidP="00A546F2">
      <w:pPr>
        <w:pStyle w:val="Textbody"/>
        <w:numPr>
          <w:ilvl w:val="0"/>
          <w:numId w:val="24"/>
        </w:numPr>
        <w:spacing w:line="240" w:lineRule="auto"/>
        <w:rPr>
          <w:rFonts w:ascii="Times New Roman" w:hAnsi="Times New Roman"/>
          <w:sz w:val="24"/>
          <w:szCs w:val="24"/>
        </w:rPr>
      </w:pPr>
      <w:r w:rsidRPr="00E0279C">
        <w:rPr>
          <w:rFonts w:ascii="Times New Roman" w:hAnsi="Times New Roman"/>
          <w:sz w:val="24"/>
          <w:szCs w:val="24"/>
        </w:rPr>
        <w:t>Protocol Identifier</w:t>
      </w:r>
    </w:p>
    <w:p w14:paraId="5EFD14DA"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Always 0x83</w:t>
      </w:r>
    </w:p>
    <w:p w14:paraId="2E15DE3E" w14:textId="77777777" w:rsidR="00557300" w:rsidRPr="00E0279C" w:rsidRDefault="52F6463D" w:rsidP="00A546F2">
      <w:pPr>
        <w:pStyle w:val="Textbody"/>
        <w:numPr>
          <w:ilvl w:val="0"/>
          <w:numId w:val="24"/>
        </w:numPr>
        <w:spacing w:line="240" w:lineRule="auto"/>
        <w:rPr>
          <w:rFonts w:ascii="Times New Roman" w:hAnsi="Times New Roman"/>
          <w:sz w:val="24"/>
          <w:szCs w:val="24"/>
        </w:rPr>
      </w:pPr>
      <w:r w:rsidRPr="00E0279C">
        <w:rPr>
          <w:rFonts w:ascii="Times New Roman" w:hAnsi="Times New Roman"/>
          <w:sz w:val="24"/>
          <w:szCs w:val="24"/>
        </w:rPr>
        <w:t>Version</w:t>
      </w:r>
    </w:p>
    <w:p w14:paraId="17FBAB58"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Always 1.</w:t>
      </w:r>
    </w:p>
    <w:p w14:paraId="2CE91900" w14:textId="77777777" w:rsidR="00557300" w:rsidRPr="00E0279C" w:rsidRDefault="52F6463D" w:rsidP="00A546F2">
      <w:pPr>
        <w:pStyle w:val="Textbody"/>
        <w:numPr>
          <w:ilvl w:val="0"/>
          <w:numId w:val="24"/>
        </w:numPr>
        <w:spacing w:line="240" w:lineRule="auto"/>
        <w:rPr>
          <w:rFonts w:ascii="Times New Roman" w:hAnsi="Times New Roman"/>
          <w:sz w:val="24"/>
          <w:szCs w:val="24"/>
        </w:rPr>
      </w:pPr>
      <w:r w:rsidRPr="00E0279C">
        <w:rPr>
          <w:rFonts w:ascii="Times New Roman" w:hAnsi="Times New Roman"/>
          <w:sz w:val="24"/>
          <w:szCs w:val="24"/>
        </w:rPr>
        <w:t>ID Length</w:t>
      </w:r>
    </w:p>
    <w:p w14:paraId="0570DA2A"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0 means 6.</w:t>
      </w:r>
    </w:p>
    <w:p w14:paraId="556E2378" w14:textId="77777777" w:rsidR="00557300" w:rsidRPr="00E0279C" w:rsidRDefault="52F6463D" w:rsidP="00A546F2">
      <w:pPr>
        <w:pStyle w:val="Textbody"/>
        <w:numPr>
          <w:ilvl w:val="0"/>
          <w:numId w:val="24"/>
        </w:numPr>
        <w:spacing w:line="240" w:lineRule="auto"/>
        <w:rPr>
          <w:rFonts w:ascii="Times New Roman" w:hAnsi="Times New Roman"/>
          <w:sz w:val="24"/>
          <w:szCs w:val="24"/>
        </w:rPr>
      </w:pPr>
      <w:r w:rsidRPr="00E0279C">
        <w:rPr>
          <w:rFonts w:ascii="Times New Roman" w:hAnsi="Times New Roman"/>
          <w:sz w:val="24"/>
          <w:szCs w:val="24"/>
        </w:rPr>
        <w:t>PDU Type</w:t>
      </w:r>
    </w:p>
    <w:p w14:paraId="7D53A4DB"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15: LAN Level-1 Hello</w:t>
      </w:r>
    </w:p>
    <w:p w14:paraId="0CE865D7"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16: LAN Level-2 Hello</w:t>
      </w:r>
    </w:p>
    <w:p w14:paraId="4A979B62"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17: Point-to-point Hello</w:t>
      </w:r>
    </w:p>
    <w:p w14:paraId="3530D3DF"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18: Level-1 LSP</w:t>
      </w:r>
    </w:p>
    <w:p w14:paraId="2D3CE09D"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20: Level-2 LSP</w:t>
      </w:r>
    </w:p>
    <w:p w14:paraId="1381AF45"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24: Level-1 Complete SNP</w:t>
      </w:r>
    </w:p>
    <w:p w14:paraId="712DA170"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25: Level-2 Complete SNP</w:t>
      </w:r>
    </w:p>
    <w:p w14:paraId="7E972871"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26: Level-1 Partial SNP</w:t>
      </w:r>
    </w:p>
    <w:p w14:paraId="07F7607B"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27: Level-2 Partial SNP</w:t>
      </w:r>
    </w:p>
    <w:p w14:paraId="383CF1AD" w14:textId="77777777" w:rsidR="00557300" w:rsidRPr="00E0279C" w:rsidRDefault="52F6463D" w:rsidP="00A546F2">
      <w:pPr>
        <w:pStyle w:val="Textbody"/>
        <w:numPr>
          <w:ilvl w:val="0"/>
          <w:numId w:val="24"/>
        </w:numPr>
        <w:spacing w:line="240" w:lineRule="auto"/>
        <w:rPr>
          <w:rFonts w:ascii="Times New Roman" w:hAnsi="Times New Roman"/>
          <w:sz w:val="24"/>
          <w:szCs w:val="24"/>
        </w:rPr>
      </w:pPr>
      <w:r w:rsidRPr="00E0279C">
        <w:rPr>
          <w:rFonts w:ascii="Times New Roman" w:hAnsi="Times New Roman"/>
          <w:sz w:val="24"/>
          <w:szCs w:val="24"/>
        </w:rPr>
        <w:t>Version</w:t>
      </w:r>
    </w:p>
    <w:p w14:paraId="15104D05"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Always 1</w:t>
      </w:r>
    </w:p>
    <w:p w14:paraId="2D67841F" w14:textId="77777777" w:rsidR="00557300" w:rsidRPr="00E0279C" w:rsidRDefault="52F6463D" w:rsidP="00A546F2">
      <w:pPr>
        <w:pStyle w:val="Textbody"/>
        <w:numPr>
          <w:ilvl w:val="0"/>
          <w:numId w:val="24"/>
        </w:numPr>
        <w:spacing w:line="240" w:lineRule="auto"/>
        <w:rPr>
          <w:rFonts w:ascii="Times New Roman" w:hAnsi="Times New Roman"/>
          <w:sz w:val="24"/>
          <w:szCs w:val="24"/>
        </w:rPr>
      </w:pPr>
      <w:r w:rsidRPr="00E0279C">
        <w:rPr>
          <w:rFonts w:ascii="Times New Roman" w:hAnsi="Times New Roman"/>
          <w:sz w:val="24"/>
          <w:szCs w:val="24"/>
        </w:rPr>
        <w:t>Maximum Area Addresses</w:t>
      </w:r>
    </w:p>
    <w:p w14:paraId="774461CA"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0: indicates the IS only supports three area addresses (by default).</w:t>
      </w:r>
    </w:p>
    <w:p w14:paraId="15687BFF"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Others: up to 254 indicates the number of areas allowed.</w:t>
      </w:r>
    </w:p>
    <w:p w14:paraId="6469919E" w14:textId="77777777" w:rsidR="00557300" w:rsidRPr="00E0279C" w:rsidRDefault="52F6463D" w:rsidP="00A546F2">
      <w:pPr>
        <w:pStyle w:val="Textbody"/>
        <w:numPr>
          <w:ilvl w:val="0"/>
          <w:numId w:val="24"/>
        </w:numPr>
        <w:spacing w:line="240" w:lineRule="auto"/>
        <w:rPr>
          <w:rFonts w:ascii="Times New Roman" w:hAnsi="Times New Roman"/>
          <w:sz w:val="24"/>
          <w:szCs w:val="24"/>
        </w:rPr>
      </w:pPr>
      <w:r w:rsidRPr="00E0279C">
        <w:rPr>
          <w:rFonts w:ascii="Times New Roman" w:hAnsi="Times New Roman"/>
          <w:sz w:val="24"/>
          <w:szCs w:val="24"/>
        </w:rPr>
        <w:t>PDU Length, Remaining lifetime, LSP ID, Sequence number, and Checksum are PDU specific.</w:t>
      </w:r>
    </w:p>
    <w:p w14:paraId="41044C24" w14:textId="77777777" w:rsidR="00557300" w:rsidRPr="00E0279C" w:rsidRDefault="52F6463D" w:rsidP="00A546F2">
      <w:pPr>
        <w:pStyle w:val="Textbody"/>
        <w:numPr>
          <w:ilvl w:val="0"/>
          <w:numId w:val="24"/>
        </w:numPr>
        <w:spacing w:line="240" w:lineRule="auto"/>
        <w:rPr>
          <w:rFonts w:ascii="Times New Roman" w:hAnsi="Times New Roman"/>
          <w:sz w:val="24"/>
          <w:szCs w:val="24"/>
        </w:rPr>
      </w:pPr>
      <w:r w:rsidRPr="00E0279C">
        <w:rPr>
          <w:rFonts w:ascii="Times New Roman" w:hAnsi="Times New Roman"/>
          <w:sz w:val="24"/>
          <w:szCs w:val="24"/>
        </w:rPr>
        <w:t>P, ATT, and IS type bits.</w:t>
      </w:r>
    </w:p>
    <w:p w14:paraId="5CE9D093"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ATT bit is set if IS is connected to another area</w:t>
      </w:r>
    </w:p>
    <w:p w14:paraId="10F38CE5"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OL bit is set is the link-state database is overloaded</w:t>
      </w:r>
    </w:p>
    <w:p w14:paraId="6A70D979"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IS Type bits determine a L1 or L2 router</w:t>
      </w:r>
    </w:p>
    <w:p w14:paraId="0653DE36" w14:textId="77777777" w:rsidR="00557300" w:rsidRPr="00E0279C" w:rsidRDefault="52F6463D" w:rsidP="00A546F2">
      <w:pPr>
        <w:pStyle w:val="Textbody"/>
        <w:numPr>
          <w:ilvl w:val="2"/>
          <w:numId w:val="24"/>
        </w:numPr>
        <w:spacing w:line="240" w:lineRule="auto"/>
        <w:rPr>
          <w:rFonts w:ascii="Times New Roman" w:hAnsi="Times New Roman"/>
          <w:sz w:val="24"/>
          <w:szCs w:val="24"/>
        </w:rPr>
      </w:pPr>
      <w:r w:rsidRPr="00E0279C">
        <w:rPr>
          <w:rFonts w:ascii="Times New Roman" w:hAnsi="Times New Roman"/>
          <w:sz w:val="24"/>
          <w:szCs w:val="24"/>
        </w:rPr>
        <w:lastRenderedPageBreak/>
        <w:t>Level 1 router: 1</w:t>
      </w:r>
    </w:p>
    <w:p w14:paraId="5A807CA1" w14:textId="77777777" w:rsidR="00557300" w:rsidRPr="00E0279C" w:rsidRDefault="52F6463D" w:rsidP="00A546F2">
      <w:pPr>
        <w:pStyle w:val="Textbody"/>
        <w:numPr>
          <w:ilvl w:val="2"/>
          <w:numId w:val="24"/>
        </w:numPr>
        <w:spacing w:line="240" w:lineRule="auto"/>
        <w:rPr>
          <w:rFonts w:ascii="Times New Roman" w:hAnsi="Times New Roman"/>
          <w:sz w:val="24"/>
          <w:szCs w:val="24"/>
        </w:rPr>
      </w:pPr>
      <w:r w:rsidRPr="00E0279C">
        <w:rPr>
          <w:rFonts w:ascii="Times New Roman" w:hAnsi="Times New Roman"/>
          <w:sz w:val="24"/>
          <w:szCs w:val="24"/>
        </w:rPr>
        <w:t>Level 2 router: 3</w:t>
      </w:r>
    </w:p>
    <w:p w14:paraId="0E3A237A" w14:textId="77777777" w:rsidR="00557300" w:rsidRPr="00E0279C" w:rsidRDefault="52F6463D" w:rsidP="00A546F2">
      <w:pPr>
        <w:pStyle w:val="Textbody"/>
        <w:numPr>
          <w:ilvl w:val="0"/>
          <w:numId w:val="24"/>
        </w:numPr>
        <w:spacing w:line="240" w:lineRule="auto"/>
        <w:rPr>
          <w:rFonts w:ascii="Times New Roman" w:hAnsi="Times New Roman"/>
          <w:sz w:val="24"/>
          <w:szCs w:val="24"/>
        </w:rPr>
      </w:pPr>
      <w:r w:rsidRPr="00E0279C">
        <w:rPr>
          <w:rFonts w:ascii="Times New Roman" w:hAnsi="Times New Roman"/>
          <w:sz w:val="24"/>
          <w:szCs w:val="24"/>
        </w:rPr>
        <w:t>TLVs</w:t>
      </w:r>
    </w:p>
    <w:p w14:paraId="676FC3E1"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Level 1 PDU: 1, 2, 10, 22, 128, 129, 132, 134, 135, 137, 222, 229, 232, 235, 236</w:t>
      </w:r>
    </w:p>
    <w:p w14:paraId="45BA704B"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Level 2 PDU: 1, 2, 10, 22, 128, 129, 130, 132, 134, 135, 137, 222, 229, 232, 235, 236</w:t>
      </w:r>
    </w:p>
    <w:p w14:paraId="1C72DA1F" w14:textId="77777777" w:rsidR="00557300" w:rsidRPr="00E0279C" w:rsidRDefault="00557300" w:rsidP="00E35342">
      <w:pPr>
        <w:pStyle w:val="Overskrift3"/>
      </w:pPr>
      <w:bookmarkStart w:id="35" w:name="_Toc484414601"/>
      <w:r w:rsidRPr="00E0279C">
        <w:t>PDU TLV types</w:t>
      </w:r>
      <w:bookmarkEnd w:id="35"/>
    </w:p>
    <w:p w14:paraId="7D2687D0"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1: Area Address</w:t>
      </w:r>
    </w:p>
    <w:p w14:paraId="4A352B60"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2: IS reachability</w:t>
      </w:r>
    </w:p>
    <w:p w14:paraId="74CDE29B"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10: Authentication</w:t>
      </w:r>
    </w:p>
    <w:p w14:paraId="197B4142"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22: Extended IS reachability</w:t>
      </w:r>
    </w:p>
    <w:p w14:paraId="288338A6"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128: IP internal reachability</w:t>
      </w:r>
    </w:p>
    <w:p w14:paraId="4D211092"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129: Protocols supported</w:t>
      </w:r>
    </w:p>
    <w:p w14:paraId="088589D5"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130: IP external reachability</w:t>
      </w:r>
    </w:p>
    <w:p w14:paraId="06056D39"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132: IP interface address</w:t>
      </w:r>
    </w:p>
    <w:p w14:paraId="193BEA11"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134: TE IP router ID</w:t>
      </w:r>
    </w:p>
    <w:p w14:paraId="2A8F5728"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135: Extended IP reachability</w:t>
      </w:r>
    </w:p>
    <w:p w14:paraId="580F7039"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137: Dynamic host name resolution</w:t>
      </w:r>
    </w:p>
    <w:p w14:paraId="63511A9D"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Multiple topologies (routing instances) supported</w:t>
      </w:r>
    </w:p>
    <w:p w14:paraId="3976E60E" w14:textId="77777777" w:rsidR="00557300" w:rsidRPr="00E0279C" w:rsidRDefault="52F6463D" w:rsidP="00A546F2">
      <w:pPr>
        <w:pStyle w:val="Textbody"/>
        <w:numPr>
          <w:ilvl w:val="1"/>
          <w:numId w:val="25"/>
        </w:numPr>
        <w:spacing w:line="240" w:lineRule="auto"/>
        <w:rPr>
          <w:rFonts w:ascii="Times New Roman" w:hAnsi="Times New Roman"/>
          <w:sz w:val="24"/>
          <w:szCs w:val="24"/>
        </w:rPr>
      </w:pPr>
      <w:r w:rsidRPr="00E0279C">
        <w:rPr>
          <w:rFonts w:ascii="Times New Roman" w:hAnsi="Times New Roman"/>
          <w:sz w:val="24"/>
          <w:szCs w:val="24"/>
        </w:rPr>
        <w:t>TLVs 222, 229, and 235</w:t>
      </w:r>
    </w:p>
    <w:p w14:paraId="21648BF1" w14:textId="69A50F54"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232 and 236: IPv6 is support</w:t>
      </w:r>
    </w:p>
    <w:p w14:paraId="7C4A0884" w14:textId="2F134D85" w:rsidR="00E35342" w:rsidRPr="00E0279C" w:rsidRDefault="00E35342" w:rsidP="00E35342">
      <w:pPr>
        <w:pStyle w:val="Textbody"/>
        <w:spacing w:line="240" w:lineRule="auto"/>
        <w:rPr>
          <w:rFonts w:ascii="Times New Roman" w:hAnsi="Times New Roman"/>
          <w:sz w:val="24"/>
          <w:szCs w:val="24"/>
        </w:rPr>
      </w:pPr>
    </w:p>
    <w:p w14:paraId="1291B95E" w14:textId="2CB7EB50" w:rsidR="00E35342" w:rsidRPr="00E0279C" w:rsidRDefault="00E35342" w:rsidP="00E35342">
      <w:pPr>
        <w:pStyle w:val="Textbody"/>
        <w:spacing w:line="240" w:lineRule="auto"/>
        <w:rPr>
          <w:rFonts w:ascii="Times New Roman" w:hAnsi="Times New Roman"/>
          <w:sz w:val="24"/>
          <w:szCs w:val="24"/>
        </w:rPr>
      </w:pPr>
    </w:p>
    <w:p w14:paraId="26CB32FB" w14:textId="32801A53" w:rsidR="00E35342" w:rsidRPr="00E0279C" w:rsidRDefault="00E35342" w:rsidP="00E35342">
      <w:pPr>
        <w:pStyle w:val="Textbody"/>
        <w:spacing w:line="240" w:lineRule="auto"/>
        <w:rPr>
          <w:rFonts w:ascii="Times New Roman" w:hAnsi="Times New Roman"/>
          <w:sz w:val="24"/>
          <w:szCs w:val="24"/>
        </w:rPr>
      </w:pPr>
    </w:p>
    <w:p w14:paraId="777EA536" w14:textId="52D955B7" w:rsidR="00E35342" w:rsidRPr="00E0279C" w:rsidRDefault="00E35342" w:rsidP="00E35342">
      <w:pPr>
        <w:pStyle w:val="Textbody"/>
        <w:spacing w:line="240" w:lineRule="auto"/>
        <w:rPr>
          <w:rFonts w:ascii="Times New Roman" w:hAnsi="Times New Roman"/>
          <w:sz w:val="24"/>
          <w:szCs w:val="24"/>
        </w:rPr>
      </w:pPr>
    </w:p>
    <w:p w14:paraId="76BA315B" w14:textId="0E429DC1" w:rsidR="00E35342" w:rsidRPr="00E0279C" w:rsidRDefault="00E35342" w:rsidP="00E35342">
      <w:pPr>
        <w:pStyle w:val="Textbody"/>
        <w:spacing w:line="240" w:lineRule="auto"/>
        <w:rPr>
          <w:rFonts w:ascii="Times New Roman" w:hAnsi="Times New Roman"/>
          <w:sz w:val="24"/>
          <w:szCs w:val="24"/>
        </w:rPr>
      </w:pPr>
    </w:p>
    <w:p w14:paraId="2CAAB94D" w14:textId="4C618A78" w:rsidR="00E35342" w:rsidRPr="00E0279C" w:rsidRDefault="00E35342" w:rsidP="00E35342">
      <w:pPr>
        <w:pStyle w:val="Textbody"/>
        <w:spacing w:line="240" w:lineRule="auto"/>
        <w:rPr>
          <w:rFonts w:ascii="Times New Roman" w:hAnsi="Times New Roman"/>
          <w:sz w:val="24"/>
          <w:szCs w:val="24"/>
        </w:rPr>
      </w:pPr>
    </w:p>
    <w:p w14:paraId="5509ECCB" w14:textId="1885F981" w:rsidR="00E35342" w:rsidRPr="00E0279C" w:rsidRDefault="00E35342" w:rsidP="00E35342">
      <w:pPr>
        <w:pStyle w:val="Textbody"/>
        <w:spacing w:line="240" w:lineRule="auto"/>
        <w:rPr>
          <w:rFonts w:ascii="Times New Roman" w:hAnsi="Times New Roman"/>
          <w:sz w:val="24"/>
          <w:szCs w:val="24"/>
        </w:rPr>
      </w:pPr>
    </w:p>
    <w:p w14:paraId="66C1929E" w14:textId="0C7010B8" w:rsidR="00E35342" w:rsidRPr="00E0279C" w:rsidRDefault="00E35342" w:rsidP="00E35342">
      <w:pPr>
        <w:pStyle w:val="Textbody"/>
        <w:spacing w:line="240" w:lineRule="auto"/>
        <w:rPr>
          <w:rFonts w:ascii="Times New Roman" w:hAnsi="Times New Roman"/>
          <w:sz w:val="24"/>
          <w:szCs w:val="24"/>
        </w:rPr>
      </w:pPr>
    </w:p>
    <w:p w14:paraId="423E0BD4" w14:textId="45C932AC" w:rsidR="00E35342" w:rsidRPr="00E0279C" w:rsidRDefault="00E35342" w:rsidP="00E35342">
      <w:pPr>
        <w:pStyle w:val="Textbody"/>
        <w:spacing w:line="240" w:lineRule="auto"/>
        <w:rPr>
          <w:rFonts w:ascii="Times New Roman" w:hAnsi="Times New Roman"/>
          <w:sz w:val="24"/>
          <w:szCs w:val="24"/>
        </w:rPr>
      </w:pPr>
    </w:p>
    <w:p w14:paraId="52A9C1B5" w14:textId="4D56C5A5" w:rsidR="00E35342" w:rsidRPr="00E0279C" w:rsidRDefault="00E35342" w:rsidP="00E35342">
      <w:pPr>
        <w:pStyle w:val="Textbody"/>
        <w:spacing w:line="240" w:lineRule="auto"/>
        <w:rPr>
          <w:rFonts w:ascii="Times New Roman" w:hAnsi="Times New Roman"/>
          <w:sz w:val="24"/>
          <w:szCs w:val="24"/>
        </w:rPr>
      </w:pPr>
    </w:p>
    <w:p w14:paraId="14E92190" w14:textId="77777777" w:rsidR="00E35342" w:rsidRPr="00E0279C" w:rsidRDefault="00E35342" w:rsidP="00E35342">
      <w:pPr>
        <w:pStyle w:val="Textbody"/>
        <w:spacing w:line="240" w:lineRule="auto"/>
        <w:rPr>
          <w:rFonts w:ascii="Times New Roman" w:hAnsi="Times New Roman"/>
          <w:sz w:val="24"/>
          <w:szCs w:val="24"/>
        </w:rPr>
      </w:pPr>
    </w:p>
    <w:p w14:paraId="295962C3" w14:textId="77777777" w:rsidR="00557300" w:rsidRPr="00E0279C" w:rsidRDefault="00557300" w:rsidP="52F6463D">
      <w:pPr>
        <w:pStyle w:val="Overskrift3"/>
        <w:rPr>
          <w:rFonts w:ascii="Times New Roman" w:hAnsi="Times New Roman" w:cs="Times New Roman"/>
        </w:rPr>
      </w:pPr>
      <w:bookmarkStart w:id="36" w:name="_Toc484414602"/>
      <w:r w:rsidRPr="00E0279C">
        <w:rPr>
          <w:rFonts w:ascii="Times New Roman" w:hAnsi="Times New Roman" w:cs="Times New Roman"/>
        </w:rPr>
        <w:lastRenderedPageBreak/>
        <w:t>IS-IS configuration on the Juniper SRX</w:t>
      </w:r>
      <w:bookmarkEnd w:id="36"/>
    </w:p>
    <w:p w14:paraId="4605F609" w14:textId="16613973" w:rsidR="00557300" w:rsidRPr="00E0279C" w:rsidRDefault="00457F2D" w:rsidP="00557300">
      <w:pPr>
        <w:pStyle w:val="Textbody"/>
      </w:pPr>
      <w:r w:rsidRPr="00E0279C">
        <w:rPr>
          <w:noProof/>
        </w:rPr>
        <mc:AlternateContent>
          <mc:Choice Requires="wps">
            <w:drawing>
              <wp:anchor distT="0" distB="0" distL="114300" distR="114300" simplePos="0" relativeHeight="251670528" behindDoc="0" locked="0" layoutInCell="1" allowOverlap="1" wp14:anchorId="27536CC5" wp14:editId="5C5D3D45">
                <wp:simplePos x="0" y="0"/>
                <wp:positionH relativeFrom="column">
                  <wp:posOffset>-161925</wp:posOffset>
                </wp:positionH>
                <wp:positionV relativeFrom="margin">
                  <wp:posOffset>381000</wp:posOffset>
                </wp:positionV>
                <wp:extent cx="5648325" cy="2665095"/>
                <wp:effectExtent l="0" t="0" r="0" b="0"/>
                <wp:wrapTopAndBottom/>
                <wp:docPr id="73" name="Pole tekstowe 73"/>
                <wp:cNvGraphicFramePr/>
                <a:graphic xmlns:a="http://schemas.openxmlformats.org/drawingml/2006/main">
                  <a:graphicData uri="http://schemas.microsoft.com/office/word/2010/wordprocessingShape">
                    <wps:wsp>
                      <wps:cNvSpPr txBox="1"/>
                      <wps:spPr>
                        <a:xfrm>
                          <a:off x="0" y="0"/>
                          <a:ext cx="5648325" cy="2665095"/>
                        </a:xfrm>
                        <a:prstGeom prst="rect">
                          <a:avLst/>
                        </a:prstGeom>
                        <a:ln>
                          <a:noFill/>
                          <a:prstDash/>
                        </a:ln>
                      </wps:spPr>
                      <wps:txbx>
                        <w:txbxContent>
                          <w:p w14:paraId="0C6DA7E6" w14:textId="6095D7F3" w:rsidR="00C51BFD" w:rsidRDefault="00C51BFD" w:rsidP="00557300">
                            <w:pPr>
                              <w:pStyle w:val="Illustration"/>
                              <w:jc w:val="center"/>
                            </w:pPr>
                            <w:r>
                              <w:rPr>
                                <w:rFonts w:cs="Calibri"/>
                                <w:noProof/>
                                <w:lang w:val="en-US"/>
                              </w:rPr>
                              <w:drawing>
                                <wp:inline distT="0" distB="0" distL="0" distR="0" wp14:anchorId="0AB993F4" wp14:editId="7944D46A">
                                  <wp:extent cx="5648325" cy="2333625"/>
                                  <wp:effectExtent l="0" t="0" r="9525" b="9525"/>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38">
                                            <a:extLst>
                                              <a:ext uri="{28A0092B-C50C-407E-A947-70E740481C1C}">
                                                <a14:useLocalDpi xmlns:a14="http://schemas.microsoft.com/office/drawing/2010/main" val="0"/>
                                              </a:ext>
                                            </a:extLst>
                                          </a:blip>
                                          <a:srcRect t="1826" b="8224"/>
                                          <a:stretch>
                                            <a:fillRect/>
                                          </a:stretch>
                                        </pic:blipFill>
                                        <pic:spPr bwMode="auto">
                                          <a:xfrm>
                                            <a:off x="0" y="0"/>
                                            <a:ext cx="5648325" cy="2333625"/>
                                          </a:xfrm>
                                          <a:prstGeom prst="rect">
                                            <a:avLst/>
                                          </a:prstGeom>
                                          <a:noFill/>
                                          <a:ln>
                                            <a:noFill/>
                                          </a:ln>
                                        </pic:spPr>
                                      </pic:pic>
                                    </a:graphicData>
                                  </a:graphic>
                                </wp:inline>
                              </w:drawing>
                            </w:r>
                            <w:r>
                              <w:br/>
                              <w:t>Illustration 4: The example IS-IS network on the Juniper SRXs.</w:t>
                            </w:r>
                          </w:p>
                        </w:txbxContent>
                      </wps:txbx>
                      <wps:bodyPr vert="horz" wrap="square" lIns="0" tIns="0" rIns="0" bIns="0" compatLnSpc="0">
                        <a:spAutoFit/>
                      </wps:bodyPr>
                    </wps:wsp>
                  </a:graphicData>
                </a:graphic>
                <wp14:sizeRelH relativeFrom="page">
                  <wp14:pctWidth>0</wp14:pctWidth>
                </wp14:sizeRelH>
                <wp14:sizeRelV relativeFrom="page">
                  <wp14:pctHeight>0</wp14:pctHeight>
                </wp14:sizeRelV>
              </wp:anchor>
            </w:drawing>
          </mc:Choice>
          <mc:Fallback>
            <w:pict>
              <v:shape w14:anchorId="27536CC5" id="Pole tekstowe 73" o:spid="_x0000_s1028" type="#_x0000_t202" style="position:absolute;margin-left:-12.75pt;margin-top:30pt;width:444.75pt;height:209.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" filled="f" stroked="f">
                <v:textbox style="mso-fit-shape-to-text:t" inset="0,0,0,0">
                  <w:txbxContent>
                    <w:p w14:paraId="0C6DA7E6" w14:textId="6095D7F3" w:rsidR="00C51BFD" w:rsidRDefault="00C51BFD" w:rsidP="00557300">
                      <w:pPr>
                        <w:pStyle w:val="Illustration"/>
                        <w:jc w:val="center"/>
                      </w:pPr>
                      <w:r>
                        <w:rPr>
                          <w:rFonts w:cs="Calibri"/>
                          <w:noProof/>
                          <w:lang w:val="en-US"/>
                        </w:rPr>
                        <w:drawing>
                          <wp:inline distT="0" distB="0" distL="0" distR="0" wp14:anchorId="0AB993F4" wp14:editId="7944D46A">
                            <wp:extent cx="5648325" cy="2333625"/>
                            <wp:effectExtent l="0" t="0" r="9525" b="9525"/>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38">
                                      <a:extLst>
                                        <a:ext uri="{28A0092B-C50C-407E-A947-70E740481C1C}">
                                          <a14:useLocalDpi xmlns:a14="http://schemas.microsoft.com/office/drawing/2010/main" val="0"/>
                                        </a:ext>
                                      </a:extLst>
                                    </a:blip>
                                    <a:srcRect t="1826" b="8224"/>
                                    <a:stretch>
                                      <a:fillRect/>
                                    </a:stretch>
                                  </pic:blipFill>
                                  <pic:spPr bwMode="auto">
                                    <a:xfrm>
                                      <a:off x="0" y="0"/>
                                      <a:ext cx="5648325" cy="2333625"/>
                                    </a:xfrm>
                                    <a:prstGeom prst="rect">
                                      <a:avLst/>
                                    </a:prstGeom>
                                    <a:noFill/>
                                    <a:ln>
                                      <a:noFill/>
                                    </a:ln>
                                  </pic:spPr>
                                </pic:pic>
                              </a:graphicData>
                            </a:graphic>
                          </wp:inline>
                        </w:drawing>
                      </w:r>
                      <w:r>
                        <w:br/>
                        <w:t>Illustration 4: The example IS-IS network on the Juniper SRXs.</w:t>
                      </w:r>
                    </w:p>
                  </w:txbxContent>
                </v:textbox>
                <w10:wrap type="topAndBottom" anchory="margin"/>
              </v:shape>
            </w:pict>
          </mc:Fallback>
        </mc:AlternateContent>
      </w:r>
    </w:p>
    <w:p w14:paraId="6DBC966D" w14:textId="77777777" w:rsidR="00557300"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The IS-IS configuration needs an ISO network address and it is configured on the lo0 interface:</w:t>
      </w:r>
    </w:p>
    <w:p w14:paraId="76E3C7A9"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interfaces {</w:t>
      </w:r>
    </w:p>
    <w:p w14:paraId="1B6F862C"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 xml:space="preserve">    lo0 {</w:t>
      </w:r>
    </w:p>
    <w:p w14:paraId="207B0F7E"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 xml:space="preserve">        unit 0 {</w:t>
      </w:r>
    </w:p>
    <w:p w14:paraId="2C0E0F85"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 xml:space="preserve">            family inet {</w:t>
      </w:r>
    </w:p>
    <w:p w14:paraId="32762461"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 xml:space="preserve">                address 192.168.0.1/32;</w:t>
      </w:r>
    </w:p>
    <w:p w14:paraId="795E6684"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 xml:space="preserve">            }</w:t>
      </w:r>
    </w:p>
    <w:p w14:paraId="358FC885"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 xml:space="preserve">            family iso {</w:t>
      </w:r>
    </w:p>
    <w:p w14:paraId="680C65D0"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 xml:space="preserve">                address 49.0002.0192.0168.0001.00;</w:t>
      </w:r>
    </w:p>
    <w:p w14:paraId="3EAAD20D"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 xml:space="preserve">            }</w:t>
      </w:r>
    </w:p>
    <w:p w14:paraId="3A490F5F"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 xml:space="preserve">        }</w:t>
      </w:r>
    </w:p>
    <w:p w14:paraId="1FDF7067"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 xml:space="preserve">    }</w:t>
      </w:r>
    </w:p>
    <w:p w14:paraId="59E7DE6E"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w:t>
      </w:r>
    </w:p>
    <w:p w14:paraId="2F4D18F3" w14:textId="77777777" w:rsidR="00557300" w:rsidRPr="00E0279C" w:rsidRDefault="00557300" w:rsidP="00557300">
      <w:pPr>
        <w:pStyle w:val="Textbody"/>
        <w:spacing w:after="142"/>
        <w:rPr>
          <w:rFonts w:ascii="Courier New" w:hAnsi="Courier New"/>
          <w:sz w:val="20"/>
          <w:szCs w:val="20"/>
        </w:rPr>
      </w:pPr>
    </w:p>
    <w:tbl>
      <w:tblPr>
        <w:tblW w:w="9405" w:type="dxa"/>
        <w:tblLayout w:type="fixed"/>
        <w:tblCellMar>
          <w:left w:w="10" w:type="dxa"/>
          <w:right w:w="10" w:type="dxa"/>
        </w:tblCellMar>
        <w:tblLook w:val="04A0" w:firstRow="1" w:lastRow="0" w:firstColumn="1" w:lastColumn="0" w:noHBand="0" w:noVBand="1"/>
      </w:tblPr>
      <w:tblGrid>
        <w:gridCol w:w="1568"/>
        <w:gridCol w:w="1568"/>
        <w:gridCol w:w="1568"/>
        <w:gridCol w:w="1567"/>
        <w:gridCol w:w="1567"/>
        <w:gridCol w:w="1567"/>
      </w:tblGrid>
      <w:tr w:rsidR="00557300" w:rsidRPr="00E0279C" w14:paraId="4746DB4F" w14:textId="77777777" w:rsidTr="52F6463D">
        <w:tc>
          <w:tcPr>
            <w:tcW w:w="1568"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3BC2E6D6" w14:textId="77777777" w:rsidR="00557300" w:rsidRPr="00E0279C" w:rsidRDefault="52F6463D">
            <w:pPr>
              <w:pStyle w:val="Textbody"/>
              <w:spacing w:line="254" w:lineRule="auto"/>
              <w:jc w:val="center"/>
            </w:pPr>
            <w:r w:rsidRPr="00E0279C">
              <w:t>49</w:t>
            </w:r>
          </w:p>
        </w:tc>
        <w:tc>
          <w:tcPr>
            <w:tcW w:w="1568"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3F1E814D" w14:textId="77777777" w:rsidR="00557300" w:rsidRPr="00E0279C" w:rsidRDefault="52F6463D">
            <w:pPr>
              <w:pStyle w:val="Textbody"/>
              <w:spacing w:line="254" w:lineRule="auto"/>
              <w:jc w:val="center"/>
            </w:pPr>
            <w:r w:rsidRPr="00E0279C">
              <w:t>00002</w:t>
            </w:r>
          </w:p>
        </w:tc>
        <w:tc>
          <w:tcPr>
            <w:tcW w:w="1568"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10532D7C" w14:textId="77777777" w:rsidR="00557300" w:rsidRPr="00E0279C" w:rsidRDefault="52F6463D">
            <w:pPr>
              <w:pStyle w:val="Textbody"/>
              <w:spacing w:line="254" w:lineRule="auto"/>
              <w:jc w:val="center"/>
            </w:pPr>
            <w:r w:rsidRPr="00E0279C">
              <w:t>0192</w:t>
            </w:r>
          </w:p>
        </w:tc>
        <w:tc>
          <w:tcPr>
            <w:tcW w:w="1568"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62049E99" w14:textId="77777777" w:rsidR="00557300" w:rsidRPr="00E0279C" w:rsidRDefault="52F6463D">
            <w:pPr>
              <w:pStyle w:val="Textbody"/>
              <w:spacing w:line="254" w:lineRule="auto"/>
              <w:jc w:val="center"/>
            </w:pPr>
            <w:r w:rsidRPr="00E0279C">
              <w:t>0168</w:t>
            </w:r>
          </w:p>
        </w:tc>
        <w:tc>
          <w:tcPr>
            <w:tcW w:w="1568"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66454865" w14:textId="77777777" w:rsidR="00557300" w:rsidRPr="00E0279C" w:rsidRDefault="52F6463D">
            <w:pPr>
              <w:pStyle w:val="Textbody"/>
              <w:spacing w:line="254" w:lineRule="auto"/>
              <w:jc w:val="center"/>
            </w:pPr>
            <w:r w:rsidRPr="00E0279C">
              <w:t>0001</w:t>
            </w:r>
          </w:p>
        </w:tc>
        <w:tc>
          <w:tcPr>
            <w:tcW w:w="1568"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hideMark/>
          </w:tcPr>
          <w:p w14:paraId="0AF72B5A" w14:textId="77777777" w:rsidR="00557300" w:rsidRPr="00E0279C" w:rsidRDefault="52F6463D">
            <w:pPr>
              <w:pStyle w:val="Textbody"/>
              <w:spacing w:line="254" w:lineRule="auto"/>
              <w:jc w:val="center"/>
            </w:pPr>
            <w:r w:rsidRPr="00E0279C">
              <w:t>00</w:t>
            </w:r>
          </w:p>
        </w:tc>
      </w:tr>
      <w:tr w:rsidR="00557300" w:rsidRPr="00E0279C" w14:paraId="73F8684E" w14:textId="77777777" w:rsidTr="52F6463D">
        <w:tc>
          <w:tcPr>
            <w:tcW w:w="1568" w:type="dxa"/>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045847B6" w14:textId="77777777" w:rsidR="00557300" w:rsidRPr="00E0279C" w:rsidRDefault="52F6463D">
            <w:pPr>
              <w:pStyle w:val="Textbody"/>
              <w:spacing w:line="254" w:lineRule="auto"/>
              <w:jc w:val="center"/>
            </w:pPr>
            <w:r w:rsidRPr="00E0279C">
              <w:t>AFI (1 byte)</w:t>
            </w:r>
          </w:p>
        </w:tc>
        <w:tc>
          <w:tcPr>
            <w:tcW w:w="7840" w:type="dxa"/>
            <w:gridSpan w:val="5"/>
            <w:tcBorders>
              <w:top w:val="nil"/>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tcPr>
          <w:p w14:paraId="49C3B4B5" w14:textId="77777777" w:rsidR="00557300" w:rsidRPr="00E0279C" w:rsidRDefault="00557300">
            <w:pPr>
              <w:pStyle w:val="Textbody"/>
              <w:spacing w:line="254" w:lineRule="auto"/>
              <w:jc w:val="center"/>
            </w:pPr>
          </w:p>
        </w:tc>
      </w:tr>
      <w:tr w:rsidR="00557300" w:rsidRPr="00E0279C" w14:paraId="1CDF9773" w14:textId="77777777" w:rsidTr="52F6463D">
        <w:tc>
          <w:tcPr>
            <w:tcW w:w="3136" w:type="dxa"/>
            <w:gridSpan w:val="2"/>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1BC66F66" w14:textId="77777777" w:rsidR="00557300" w:rsidRPr="00E0279C" w:rsidRDefault="52F6463D">
            <w:pPr>
              <w:pStyle w:val="Textbody"/>
              <w:spacing w:line="254" w:lineRule="auto"/>
              <w:jc w:val="center"/>
            </w:pPr>
            <w:r w:rsidRPr="00E0279C">
              <w:t>Area ID (variable 1-13 bytes)</w:t>
            </w:r>
          </w:p>
        </w:tc>
        <w:tc>
          <w:tcPr>
            <w:tcW w:w="4704" w:type="dxa"/>
            <w:gridSpan w:val="3"/>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26AC67A9" w14:textId="77777777" w:rsidR="00557300" w:rsidRPr="00E0279C" w:rsidRDefault="52F6463D">
            <w:pPr>
              <w:pStyle w:val="Textbody"/>
              <w:spacing w:line="254" w:lineRule="auto"/>
              <w:jc w:val="center"/>
            </w:pPr>
            <w:r w:rsidRPr="00E0279C">
              <w:t>System ID (6 bytes)</w:t>
            </w:r>
          </w:p>
        </w:tc>
        <w:tc>
          <w:tcPr>
            <w:tcW w:w="1568" w:type="dxa"/>
            <w:tcBorders>
              <w:top w:val="nil"/>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hideMark/>
          </w:tcPr>
          <w:p w14:paraId="3F117C6F" w14:textId="77777777" w:rsidR="00557300" w:rsidRPr="00E0279C" w:rsidRDefault="52F6463D">
            <w:pPr>
              <w:pStyle w:val="Textbody"/>
              <w:spacing w:line="254" w:lineRule="auto"/>
              <w:jc w:val="center"/>
            </w:pPr>
            <w:r w:rsidRPr="00E0279C">
              <w:t>NSEL (1 byte)</w:t>
            </w:r>
          </w:p>
        </w:tc>
      </w:tr>
    </w:tbl>
    <w:p w14:paraId="48C1EA8C" w14:textId="77777777" w:rsidR="00557300" w:rsidRPr="00E0279C" w:rsidRDefault="00557300" w:rsidP="00557300">
      <w:pPr>
        <w:pStyle w:val="Textbody"/>
        <w:rPr>
          <w:rFonts w:ascii="Liberation Sans" w:hAnsi="Liberation Sans"/>
          <w:sz w:val="20"/>
          <w:szCs w:val="20"/>
        </w:rPr>
      </w:pPr>
    </w:p>
    <w:p w14:paraId="524FD98B" w14:textId="77777777" w:rsidR="00557300" w:rsidRPr="00E0279C" w:rsidRDefault="52F6463D" w:rsidP="00A546F2">
      <w:pPr>
        <w:pStyle w:val="Textbody"/>
        <w:numPr>
          <w:ilvl w:val="0"/>
          <w:numId w:val="26"/>
        </w:numPr>
        <w:spacing w:line="240" w:lineRule="auto"/>
        <w:rPr>
          <w:rFonts w:ascii="Times New Roman" w:hAnsi="Times New Roman"/>
          <w:sz w:val="24"/>
          <w:szCs w:val="24"/>
        </w:rPr>
      </w:pPr>
      <w:r w:rsidRPr="00E0279C">
        <w:rPr>
          <w:rFonts w:ascii="Times New Roman" w:hAnsi="Times New Roman"/>
          <w:sz w:val="24"/>
          <w:szCs w:val="24"/>
        </w:rPr>
        <w:t>Area ID:</w:t>
      </w:r>
    </w:p>
    <w:p w14:paraId="5C599DC9" w14:textId="77777777" w:rsidR="00557300" w:rsidRPr="00E0279C" w:rsidRDefault="52F6463D" w:rsidP="00A546F2">
      <w:pPr>
        <w:pStyle w:val="Textbody"/>
        <w:numPr>
          <w:ilvl w:val="1"/>
          <w:numId w:val="26"/>
        </w:numPr>
        <w:spacing w:line="240" w:lineRule="auto"/>
        <w:rPr>
          <w:rFonts w:ascii="Times New Roman" w:hAnsi="Times New Roman"/>
          <w:sz w:val="24"/>
          <w:szCs w:val="24"/>
        </w:rPr>
      </w:pPr>
      <w:r w:rsidRPr="00E0279C">
        <w:rPr>
          <w:rFonts w:ascii="Times New Roman" w:hAnsi="Times New Roman"/>
          <w:sz w:val="24"/>
          <w:szCs w:val="24"/>
        </w:rPr>
        <w:t>Variable part of the NET address.</w:t>
      </w:r>
    </w:p>
    <w:p w14:paraId="7506FE42" w14:textId="77777777" w:rsidR="00557300" w:rsidRPr="00E0279C" w:rsidRDefault="52F6463D" w:rsidP="00A546F2">
      <w:pPr>
        <w:pStyle w:val="Textbody"/>
        <w:numPr>
          <w:ilvl w:val="2"/>
          <w:numId w:val="26"/>
        </w:numPr>
        <w:spacing w:line="240" w:lineRule="auto"/>
        <w:rPr>
          <w:rFonts w:ascii="Times New Roman" w:hAnsi="Times New Roman"/>
          <w:sz w:val="24"/>
          <w:szCs w:val="24"/>
        </w:rPr>
      </w:pPr>
      <w:r w:rsidRPr="00E0279C">
        <w:rPr>
          <w:rFonts w:ascii="Times New Roman" w:hAnsi="Times New Roman"/>
          <w:sz w:val="24"/>
          <w:szCs w:val="24"/>
        </w:rPr>
        <w:t>The first byte is the AFI (Address Family Identifier), 49 means private addressing.</w:t>
      </w:r>
    </w:p>
    <w:p w14:paraId="28552CCE" w14:textId="77777777" w:rsidR="00557300" w:rsidRPr="00E0279C" w:rsidRDefault="52F6463D" w:rsidP="00A546F2">
      <w:pPr>
        <w:pStyle w:val="Textbody"/>
        <w:numPr>
          <w:ilvl w:val="2"/>
          <w:numId w:val="26"/>
        </w:numPr>
        <w:spacing w:line="240" w:lineRule="auto"/>
        <w:rPr>
          <w:rFonts w:ascii="Times New Roman" w:hAnsi="Times New Roman"/>
          <w:sz w:val="24"/>
          <w:szCs w:val="24"/>
        </w:rPr>
      </w:pPr>
      <w:r w:rsidRPr="00E0279C">
        <w:rPr>
          <w:rFonts w:ascii="Times New Roman" w:hAnsi="Times New Roman"/>
          <w:sz w:val="24"/>
          <w:szCs w:val="24"/>
        </w:rPr>
        <w:t>The following bytes of the AREA ID can be arbitrary filled to represent the Area number and is useful for Level 1 adjacency.</w:t>
      </w:r>
    </w:p>
    <w:p w14:paraId="66A49401" w14:textId="77777777" w:rsidR="00557300" w:rsidRPr="00E0279C" w:rsidRDefault="52F6463D" w:rsidP="00A546F2">
      <w:pPr>
        <w:pStyle w:val="Textbody"/>
        <w:numPr>
          <w:ilvl w:val="0"/>
          <w:numId w:val="26"/>
        </w:numPr>
        <w:spacing w:line="240" w:lineRule="auto"/>
        <w:rPr>
          <w:rFonts w:ascii="Times New Roman" w:hAnsi="Times New Roman"/>
          <w:sz w:val="24"/>
          <w:szCs w:val="24"/>
        </w:rPr>
      </w:pPr>
      <w:r w:rsidRPr="00E0279C">
        <w:rPr>
          <w:rFonts w:ascii="Times New Roman" w:hAnsi="Times New Roman"/>
          <w:sz w:val="24"/>
          <w:szCs w:val="24"/>
        </w:rPr>
        <w:t>System ID:</w:t>
      </w:r>
    </w:p>
    <w:p w14:paraId="52CEDAE8" w14:textId="77777777" w:rsidR="00557300" w:rsidRPr="00E0279C" w:rsidRDefault="52F6463D" w:rsidP="00A546F2">
      <w:pPr>
        <w:pStyle w:val="Textbody"/>
        <w:numPr>
          <w:ilvl w:val="1"/>
          <w:numId w:val="26"/>
        </w:numPr>
        <w:spacing w:line="240" w:lineRule="auto"/>
        <w:rPr>
          <w:rFonts w:ascii="Times New Roman" w:hAnsi="Times New Roman"/>
          <w:sz w:val="24"/>
          <w:szCs w:val="24"/>
        </w:rPr>
      </w:pPr>
      <w:r w:rsidRPr="00E0279C">
        <w:rPr>
          <w:rFonts w:ascii="Times New Roman" w:hAnsi="Times New Roman"/>
          <w:sz w:val="24"/>
          <w:szCs w:val="24"/>
        </w:rPr>
        <w:t>This is a unique id for the router like the OSPF router-id. In this case it is derived from the loopback IP address.</w:t>
      </w:r>
    </w:p>
    <w:p w14:paraId="64B0C960" w14:textId="77777777" w:rsidR="00557300" w:rsidRPr="00E0279C" w:rsidRDefault="52F6463D" w:rsidP="00A546F2">
      <w:pPr>
        <w:pStyle w:val="Textbody"/>
        <w:numPr>
          <w:ilvl w:val="0"/>
          <w:numId w:val="26"/>
        </w:numPr>
        <w:spacing w:line="240" w:lineRule="auto"/>
        <w:rPr>
          <w:rFonts w:ascii="Times New Roman" w:hAnsi="Times New Roman"/>
          <w:sz w:val="24"/>
          <w:szCs w:val="24"/>
        </w:rPr>
      </w:pPr>
      <w:r w:rsidRPr="00E0279C">
        <w:rPr>
          <w:rFonts w:ascii="Times New Roman" w:hAnsi="Times New Roman"/>
          <w:sz w:val="24"/>
          <w:szCs w:val="24"/>
        </w:rPr>
        <w:lastRenderedPageBreak/>
        <w:t>NSEL:</w:t>
      </w:r>
    </w:p>
    <w:p w14:paraId="6D2A5292" w14:textId="21D1087F" w:rsidR="00557300" w:rsidRPr="00E0279C" w:rsidRDefault="52F6463D" w:rsidP="00A546F2">
      <w:pPr>
        <w:pStyle w:val="Textbody"/>
        <w:numPr>
          <w:ilvl w:val="1"/>
          <w:numId w:val="26"/>
        </w:numPr>
        <w:spacing w:line="240" w:lineRule="auto"/>
        <w:rPr>
          <w:rFonts w:ascii="Times New Roman" w:hAnsi="Times New Roman"/>
          <w:sz w:val="24"/>
          <w:szCs w:val="24"/>
        </w:rPr>
      </w:pPr>
      <w:r w:rsidRPr="00E0279C">
        <w:rPr>
          <w:rFonts w:ascii="Times New Roman" w:hAnsi="Times New Roman"/>
          <w:sz w:val="24"/>
          <w:szCs w:val="24"/>
        </w:rPr>
        <w:t xml:space="preserve">The NSEL is like the Protocol field of the IP header. It must be set to 0x00 </w:t>
      </w:r>
      <w:r w:rsidR="00F86E8F">
        <w:rPr>
          <w:rFonts w:ascii="Times New Roman" w:hAnsi="Times New Roman"/>
          <w:sz w:val="24"/>
          <w:szCs w:val="24"/>
        </w:rPr>
        <w:t>for adjacencies</w:t>
      </w:r>
      <w:r w:rsidRPr="00E0279C">
        <w:rPr>
          <w:rFonts w:ascii="Times New Roman" w:hAnsi="Times New Roman"/>
          <w:sz w:val="24"/>
          <w:szCs w:val="24"/>
        </w:rPr>
        <w:t xml:space="preserve"> </w:t>
      </w:r>
      <w:r w:rsidR="00F86E8F">
        <w:rPr>
          <w:rFonts w:ascii="Times New Roman" w:hAnsi="Times New Roman"/>
          <w:sz w:val="24"/>
          <w:szCs w:val="24"/>
        </w:rPr>
        <w:t>to come</w:t>
      </w:r>
      <w:r w:rsidRPr="00E0279C">
        <w:rPr>
          <w:rFonts w:ascii="Times New Roman" w:hAnsi="Times New Roman"/>
          <w:sz w:val="24"/>
          <w:szCs w:val="24"/>
        </w:rPr>
        <w:t xml:space="preserve"> up.</w:t>
      </w:r>
    </w:p>
    <w:p w14:paraId="0BAE9E0F" w14:textId="77777777" w:rsidR="00557300" w:rsidRPr="00E0279C" w:rsidRDefault="00557300" w:rsidP="00557300">
      <w:pPr>
        <w:pStyle w:val="Textbody"/>
        <w:rPr>
          <w:rFonts w:ascii="Times New Roman" w:hAnsi="Times New Roman"/>
          <w:sz w:val="24"/>
          <w:szCs w:val="24"/>
        </w:rPr>
      </w:pPr>
    </w:p>
    <w:p w14:paraId="44F25208" w14:textId="0F6E15EE" w:rsidR="00557300"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Interfaces that are to handle IS-IS PDUs needs to have the “family iso” statement added.</w:t>
      </w:r>
    </w:p>
    <w:p w14:paraId="1F41D9AB" w14:textId="77777777" w:rsidR="00557300" w:rsidRPr="00D37998" w:rsidRDefault="52F6463D" w:rsidP="00864E53">
      <w:pPr>
        <w:pStyle w:val="Textbody"/>
        <w:spacing w:after="0"/>
        <w:rPr>
          <w:rFonts w:ascii="Consolas" w:hAnsi="Consolas"/>
        </w:rPr>
      </w:pPr>
      <w:r w:rsidRPr="00D37998">
        <w:rPr>
          <w:rFonts w:ascii="Consolas" w:hAnsi="Consolas"/>
        </w:rPr>
        <w:t>interfaces {</w:t>
      </w:r>
    </w:p>
    <w:p w14:paraId="3C484A04" w14:textId="77777777" w:rsidR="00557300" w:rsidRPr="00D37998" w:rsidRDefault="52F6463D" w:rsidP="00864E53">
      <w:pPr>
        <w:pStyle w:val="Textbody"/>
        <w:spacing w:after="0"/>
        <w:rPr>
          <w:rFonts w:ascii="Consolas" w:hAnsi="Consolas"/>
        </w:rPr>
      </w:pPr>
      <w:r w:rsidRPr="00D37998">
        <w:rPr>
          <w:rFonts w:ascii="Consolas" w:hAnsi="Consolas"/>
        </w:rPr>
        <w:t xml:space="preserve">    ge-0/0/1 {</w:t>
      </w:r>
    </w:p>
    <w:p w14:paraId="3C4C4D93" w14:textId="77777777" w:rsidR="00557300" w:rsidRPr="00D37998" w:rsidRDefault="52F6463D" w:rsidP="00864E53">
      <w:pPr>
        <w:pStyle w:val="Textbody"/>
        <w:spacing w:after="0"/>
        <w:rPr>
          <w:rFonts w:ascii="Consolas" w:hAnsi="Consolas"/>
        </w:rPr>
      </w:pPr>
      <w:r w:rsidRPr="00D37998">
        <w:rPr>
          <w:rFonts w:ascii="Consolas" w:hAnsi="Consolas"/>
        </w:rPr>
        <w:t xml:space="preserve">        unit 0 {</w:t>
      </w:r>
    </w:p>
    <w:p w14:paraId="5648DD3D" w14:textId="77777777" w:rsidR="00557300" w:rsidRPr="00D37998" w:rsidRDefault="52F6463D" w:rsidP="00864E53">
      <w:pPr>
        <w:pStyle w:val="Textbody"/>
        <w:spacing w:after="0"/>
        <w:rPr>
          <w:rFonts w:ascii="Consolas" w:hAnsi="Consolas"/>
        </w:rPr>
      </w:pPr>
      <w:r w:rsidRPr="00D37998">
        <w:rPr>
          <w:rFonts w:ascii="Consolas" w:hAnsi="Consolas"/>
        </w:rPr>
        <w:t xml:space="preserve">            description to-vSRX2;</w:t>
      </w:r>
    </w:p>
    <w:p w14:paraId="445C4906" w14:textId="77777777" w:rsidR="00557300" w:rsidRPr="00D37998" w:rsidRDefault="52F6463D" w:rsidP="00864E53">
      <w:pPr>
        <w:pStyle w:val="Textbody"/>
        <w:spacing w:after="0"/>
        <w:rPr>
          <w:rFonts w:ascii="Consolas" w:hAnsi="Consolas"/>
        </w:rPr>
      </w:pPr>
      <w:r w:rsidRPr="00D37998">
        <w:rPr>
          <w:rFonts w:ascii="Consolas" w:hAnsi="Consolas"/>
        </w:rPr>
        <w:t xml:space="preserve">            family inet {</w:t>
      </w:r>
    </w:p>
    <w:p w14:paraId="236A392F" w14:textId="77777777" w:rsidR="00557300" w:rsidRPr="00D37998" w:rsidRDefault="52F6463D" w:rsidP="00864E53">
      <w:pPr>
        <w:pStyle w:val="Textbody"/>
        <w:spacing w:after="0"/>
        <w:rPr>
          <w:rFonts w:ascii="Consolas" w:hAnsi="Consolas"/>
        </w:rPr>
      </w:pPr>
      <w:r w:rsidRPr="00D37998">
        <w:rPr>
          <w:rFonts w:ascii="Consolas" w:hAnsi="Consolas"/>
        </w:rPr>
        <w:t xml:space="preserve">                address 10.0.0.1/30;</w:t>
      </w:r>
    </w:p>
    <w:p w14:paraId="3D2076EC" w14:textId="77777777" w:rsidR="00557300" w:rsidRPr="00D37998" w:rsidRDefault="52F6463D" w:rsidP="00864E53">
      <w:pPr>
        <w:pStyle w:val="Textbody"/>
        <w:spacing w:after="0"/>
        <w:rPr>
          <w:rFonts w:ascii="Consolas" w:hAnsi="Consolas"/>
        </w:rPr>
      </w:pPr>
      <w:r w:rsidRPr="00D37998">
        <w:rPr>
          <w:rFonts w:ascii="Consolas" w:hAnsi="Consolas"/>
        </w:rPr>
        <w:t xml:space="preserve">            }</w:t>
      </w:r>
    </w:p>
    <w:p w14:paraId="217F1414" w14:textId="77777777" w:rsidR="00557300" w:rsidRPr="00D37998" w:rsidRDefault="52F6463D" w:rsidP="00864E53">
      <w:pPr>
        <w:pStyle w:val="Textbody"/>
        <w:spacing w:after="0"/>
        <w:rPr>
          <w:rFonts w:ascii="Consolas" w:hAnsi="Consolas"/>
        </w:rPr>
      </w:pPr>
      <w:r w:rsidRPr="00D37998">
        <w:rPr>
          <w:rFonts w:ascii="Consolas" w:hAnsi="Consolas"/>
        </w:rPr>
        <w:t xml:space="preserve">            family iso;</w:t>
      </w:r>
    </w:p>
    <w:p w14:paraId="2331FCAA" w14:textId="77777777" w:rsidR="00557300" w:rsidRPr="00D37998" w:rsidRDefault="52F6463D" w:rsidP="00864E53">
      <w:pPr>
        <w:pStyle w:val="Textbody"/>
        <w:spacing w:after="0"/>
        <w:rPr>
          <w:rFonts w:ascii="Consolas" w:hAnsi="Consolas"/>
        </w:rPr>
      </w:pPr>
      <w:r w:rsidRPr="00D37998">
        <w:rPr>
          <w:rFonts w:ascii="Consolas" w:hAnsi="Consolas"/>
        </w:rPr>
        <w:t xml:space="preserve">        }</w:t>
      </w:r>
    </w:p>
    <w:p w14:paraId="4FB6BE7A" w14:textId="77777777" w:rsidR="00557300" w:rsidRPr="00D37998" w:rsidRDefault="52F6463D" w:rsidP="00864E53">
      <w:pPr>
        <w:pStyle w:val="Textbody"/>
        <w:spacing w:after="0"/>
        <w:rPr>
          <w:rFonts w:ascii="Consolas" w:hAnsi="Consolas"/>
        </w:rPr>
      </w:pPr>
      <w:r w:rsidRPr="00D37998">
        <w:rPr>
          <w:rFonts w:ascii="Consolas" w:hAnsi="Consolas"/>
        </w:rPr>
        <w:t xml:space="preserve">    }</w:t>
      </w:r>
    </w:p>
    <w:p w14:paraId="30B63B6B" w14:textId="77777777" w:rsidR="00557300" w:rsidRPr="00D37998" w:rsidRDefault="52F6463D" w:rsidP="00864E53">
      <w:pPr>
        <w:pStyle w:val="Textbody"/>
        <w:spacing w:after="0"/>
        <w:rPr>
          <w:rFonts w:ascii="Consolas" w:hAnsi="Consolas"/>
        </w:rPr>
      </w:pPr>
      <w:r w:rsidRPr="00D37998">
        <w:rPr>
          <w:rFonts w:ascii="Consolas" w:hAnsi="Consolas"/>
        </w:rPr>
        <w:t>}</w:t>
      </w:r>
    </w:p>
    <w:p w14:paraId="5A123D54" w14:textId="77777777" w:rsidR="00557300" w:rsidRPr="00E0279C" w:rsidRDefault="00557300" w:rsidP="00557300">
      <w:pPr>
        <w:pStyle w:val="Textbody"/>
        <w:spacing w:after="142"/>
      </w:pPr>
    </w:p>
    <w:p w14:paraId="08C7A7F8" w14:textId="77777777" w:rsidR="00557300" w:rsidRPr="00E0279C" w:rsidRDefault="52F6463D" w:rsidP="52F6463D">
      <w:pPr>
        <w:pStyle w:val="Textbody"/>
        <w:spacing w:after="142"/>
        <w:rPr>
          <w:rFonts w:ascii="Times New Roman" w:hAnsi="Times New Roman"/>
          <w:sz w:val="24"/>
          <w:szCs w:val="24"/>
        </w:rPr>
      </w:pPr>
      <w:r w:rsidRPr="00E0279C">
        <w:rPr>
          <w:rFonts w:ascii="Times New Roman" w:hAnsi="Times New Roman"/>
          <w:sz w:val="24"/>
          <w:szCs w:val="24"/>
        </w:rPr>
        <w:t>The interfaces must be added in the “protocols” hierarchy under “isis” and any optional IS-IS parameters configured.</w:t>
      </w:r>
    </w:p>
    <w:p w14:paraId="6E839082" w14:textId="77777777" w:rsidR="00557300" w:rsidRPr="00E0279C" w:rsidRDefault="00557300" w:rsidP="00557300">
      <w:pPr>
        <w:pStyle w:val="Textbody"/>
        <w:spacing w:after="142"/>
      </w:pPr>
    </w:p>
    <w:p w14:paraId="484BCD01" w14:textId="77777777" w:rsidR="00557300" w:rsidRPr="00D37998" w:rsidRDefault="52F6463D" w:rsidP="00864E53">
      <w:pPr>
        <w:pStyle w:val="Textbody"/>
        <w:spacing w:after="0"/>
        <w:rPr>
          <w:rFonts w:ascii="Consolas" w:hAnsi="Consolas"/>
        </w:rPr>
      </w:pPr>
      <w:r w:rsidRPr="00D37998">
        <w:rPr>
          <w:rFonts w:ascii="Consolas" w:hAnsi="Consolas"/>
        </w:rPr>
        <w:t>protocols {</w:t>
      </w:r>
    </w:p>
    <w:p w14:paraId="1F0469EB" w14:textId="77777777" w:rsidR="00557300" w:rsidRPr="00D37998" w:rsidRDefault="52F6463D" w:rsidP="00864E53">
      <w:pPr>
        <w:pStyle w:val="Textbody"/>
        <w:spacing w:after="0"/>
        <w:rPr>
          <w:rFonts w:ascii="Consolas" w:hAnsi="Consolas"/>
        </w:rPr>
      </w:pPr>
      <w:r w:rsidRPr="00D37998">
        <w:rPr>
          <w:rFonts w:ascii="Consolas" w:hAnsi="Consolas"/>
        </w:rPr>
        <w:t xml:space="preserve">    isis {</w:t>
      </w:r>
    </w:p>
    <w:p w14:paraId="07602BF3" w14:textId="77777777" w:rsidR="00557300" w:rsidRPr="00D37998" w:rsidRDefault="52F6463D" w:rsidP="00864E53">
      <w:pPr>
        <w:pStyle w:val="Textbody"/>
        <w:spacing w:after="0"/>
        <w:rPr>
          <w:rFonts w:ascii="Consolas" w:hAnsi="Consolas"/>
        </w:rPr>
      </w:pPr>
      <w:r w:rsidRPr="00D37998">
        <w:rPr>
          <w:rFonts w:ascii="Consolas" w:hAnsi="Consolas"/>
        </w:rPr>
        <w:t xml:space="preserve">        interface ge-0/0/1.0;</w:t>
      </w:r>
    </w:p>
    <w:p w14:paraId="0F82B903" w14:textId="77777777" w:rsidR="00557300" w:rsidRPr="00D37998" w:rsidRDefault="52F6463D" w:rsidP="00864E53">
      <w:pPr>
        <w:pStyle w:val="Textbody"/>
        <w:spacing w:after="0"/>
        <w:rPr>
          <w:rFonts w:ascii="Consolas" w:hAnsi="Consolas"/>
        </w:rPr>
      </w:pPr>
      <w:r w:rsidRPr="00D37998">
        <w:rPr>
          <w:rFonts w:ascii="Consolas" w:hAnsi="Consolas"/>
        </w:rPr>
        <w:t xml:space="preserve">        interface lo0.0;</w:t>
      </w:r>
    </w:p>
    <w:p w14:paraId="25005041" w14:textId="77777777" w:rsidR="00557300" w:rsidRPr="00D37998" w:rsidRDefault="52F6463D" w:rsidP="00864E53">
      <w:pPr>
        <w:pStyle w:val="Textbody"/>
        <w:spacing w:after="0"/>
        <w:rPr>
          <w:rFonts w:ascii="Consolas" w:hAnsi="Consolas"/>
        </w:rPr>
      </w:pPr>
      <w:r w:rsidRPr="00D37998">
        <w:rPr>
          <w:rFonts w:ascii="Consolas" w:hAnsi="Consolas"/>
        </w:rPr>
        <w:t xml:space="preserve">    }</w:t>
      </w:r>
    </w:p>
    <w:p w14:paraId="167E056E" w14:textId="610A47FA" w:rsidR="00457F2D" w:rsidRPr="00D37998" w:rsidRDefault="52F6463D" w:rsidP="00864E53">
      <w:pPr>
        <w:pStyle w:val="Textbody"/>
        <w:spacing w:after="0"/>
        <w:rPr>
          <w:rFonts w:ascii="Consolas" w:hAnsi="Consolas"/>
        </w:rPr>
      </w:pPr>
      <w:r w:rsidRPr="00D37998">
        <w:rPr>
          <w:rFonts w:ascii="Consolas" w:hAnsi="Consolas"/>
        </w:rPr>
        <w:t>}</w:t>
      </w:r>
    </w:p>
    <w:p w14:paraId="2937FED1" w14:textId="77777777" w:rsidR="00557300" w:rsidRPr="00E0279C" w:rsidRDefault="52F6463D" w:rsidP="52F6463D">
      <w:pPr>
        <w:pStyle w:val="Textbody"/>
        <w:spacing w:after="142"/>
        <w:rPr>
          <w:rFonts w:ascii="Times New Roman" w:hAnsi="Times New Roman"/>
          <w:sz w:val="24"/>
          <w:szCs w:val="24"/>
        </w:rPr>
      </w:pPr>
      <w:r w:rsidRPr="00E0279C">
        <w:rPr>
          <w:rFonts w:ascii="Times New Roman" w:hAnsi="Times New Roman"/>
          <w:sz w:val="24"/>
          <w:szCs w:val="24"/>
        </w:rPr>
        <w:t>In the security hierarchy enable packet-based processing for the “mpls” and “iso” family.</w:t>
      </w:r>
    </w:p>
    <w:p w14:paraId="64375E5B" w14:textId="77777777" w:rsidR="00557300" w:rsidRPr="00CF1899" w:rsidRDefault="52F6463D" w:rsidP="00CF1899">
      <w:pPr>
        <w:pStyle w:val="Textbody"/>
        <w:spacing w:after="0"/>
        <w:rPr>
          <w:rFonts w:ascii="Consolas" w:hAnsi="Consolas"/>
        </w:rPr>
      </w:pPr>
      <w:r w:rsidRPr="00CF1899">
        <w:rPr>
          <w:rFonts w:ascii="Consolas" w:hAnsi="Consolas"/>
        </w:rPr>
        <w:t>security {</w:t>
      </w:r>
    </w:p>
    <w:p w14:paraId="3B2BBF5F" w14:textId="77777777" w:rsidR="00557300" w:rsidRPr="00CF1899" w:rsidRDefault="52F6463D" w:rsidP="00CF1899">
      <w:pPr>
        <w:pStyle w:val="Textbody"/>
        <w:spacing w:after="0"/>
        <w:rPr>
          <w:rFonts w:ascii="Consolas" w:hAnsi="Consolas"/>
        </w:rPr>
      </w:pPr>
      <w:r w:rsidRPr="00CF1899">
        <w:rPr>
          <w:rFonts w:ascii="Consolas" w:hAnsi="Consolas"/>
        </w:rPr>
        <w:t xml:space="preserve">    forwarding-options {</w:t>
      </w:r>
    </w:p>
    <w:p w14:paraId="18597216" w14:textId="77777777" w:rsidR="00557300" w:rsidRPr="00CF1899" w:rsidRDefault="52F6463D" w:rsidP="00CF1899">
      <w:pPr>
        <w:pStyle w:val="Textbody"/>
        <w:spacing w:after="0"/>
        <w:rPr>
          <w:rFonts w:ascii="Consolas" w:hAnsi="Consolas"/>
        </w:rPr>
      </w:pPr>
      <w:r w:rsidRPr="00CF1899">
        <w:rPr>
          <w:rFonts w:ascii="Consolas" w:hAnsi="Consolas"/>
        </w:rPr>
        <w:t xml:space="preserve">        family {</w:t>
      </w:r>
    </w:p>
    <w:p w14:paraId="3A7A6FEA" w14:textId="77777777" w:rsidR="00557300" w:rsidRPr="00CF1899" w:rsidRDefault="52F6463D" w:rsidP="00CF1899">
      <w:pPr>
        <w:pStyle w:val="Textbody"/>
        <w:spacing w:after="0"/>
        <w:rPr>
          <w:rFonts w:ascii="Consolas" w:hAnsi="Consolas"/>
        </w:rPr>
      </w:pPr>
      <w:r w:rsidRPr="00CF1899">
        <w:rPr>
          <w:rFonts w:ascii="Consolas" w:hAnsi="Consolas"/>
        </w:rPr>
        <w:t xml:space="preserve">            mpls {</w:t>
      </w:r>
    </w:p>
    <w:p w14:paraId="06242726" w14:textId="77777777" w:rsidR="00557300" w:rsidRPr="00CF1899" w:rsidRDefault="52F6463D" w:rsidP="00CF1899">
      <w:pPr>
        <w:pStyle w:val="Textbody"/>
        <w:spacing w:after="0"/>
        <w:rPr>
          <w:rFonts w:ascii="Consolas" w:hAnsi="Consolas"/>
        </w:rPr>
      </w:pPr>
      <w:r w:rsidRPr="00CF1899">
        <w:rPr>
          <w:rFonts w:ascii="Consolas" w:hAnsi="Consolas"/>
        </w:rPr>
        <w:t xml:space="preserve">                mode packet-based;</w:t>
      </w:r>
    </w:p>
    <w:p w14:paraId="33FE86B1" w14:textId="77777777" w:rsidR="00557300" w:rsidRPr="00CF1899" w:rsidRDefault="52F6463D" w:rsidP="00CF1899">
      <w:pPr>
        <w:pStyle w:val="Textbody"/>
        <w:spacing w:after="0"/>
        <w:rPr>
          <w:rFonts w:ascii="Consolas" w:hAnsi="Consolas"/>
        </w:rPr>
      </w:pPr>
      <w:r w:rsidRPr="00CF1899">
        <w:rPr>
          <w:rFonts w:ascii="Consolas" w:hAnsi="Consolas"/>
        </w:rPr>
        <w:t xml:space="preserve">            }</w:t>
      </w:r>
    </w:p>
    <w:p w14:paraId="4681FC62" w14:textId="77777777" w:rsidR="00557300" w:rsidRPr="00CF1899" w:rsidRDefault="52F6463D" w:rsidP="00CF1899">
      <w:pPr>
        <w:pStyle w:val="Textbody"/>
        <w:spacing w:after="0"/>
        <w:rPr>
          <w:rFonts w:ascii="Consolas" w:hAnsi="Consolas"/>
        </w:rPr>
      </w:pPr>
      <w:r w:rsidRPr="00CF1899">
        <w:rPr>
          <w:rFonts w:ascii="Consolas" w:hAnsi="Consolas"/>
        </w:rPr>
        <w:t xml:space="preserve">            iso {</w:t>
      </w:r>
    </w:p>
    <w:p w14:paraId="03BC0B67" w14:textId="77777777" w:rsidR="00557300" w:rsidRPr="00CF1899" w:rsidRDefault="52F6463D" w:rsidP="00CF1899">
      <w:pPr>
        <w:pStyle w:val="Textbody"/>
        <w:spacing w:after="0"/>
        <w:rPr>
          <w:rFonts w:ascii="Consolas" w:hAnsi="Consolas"/>
        </w:rPr>
      </w:pPr>
      <w:r w:rsidRPr="00CF1899">
        <w:rPr>
          <w:rFonts w:ascii="Consolas" w:hAnsi="Consolas"/>
        </w:rPr>
        <w:t xml:space="preserve">                mode packet-based;</w:t>
      </w:r>
    </w:p>
    <w:p w14:paraId="600E330D" w14:textId="77777777" w:rsidR="00557300" w:rsidRPr="00CF1899" w:rsidRDefault="52F6463D" w:rsidP="00CF1899">
      <w:pPr>
        <w:pStyle w:val="Textbody"/>
        <w:spacing w:after="0"/>
        <w:rPr>
          <w:rFonts w:ascii="Consolas" w:hAnsi="Consolas"/>
        </w:rPr>
      </w:pPr>
      <w:r w:rsidRPr="00CF1899">
        <w:rPr>
          <w:rFonts w:ascii="Consolas" w:hAnsi="Consolas"/>
        </w:rPr>
        <w:t xml:space="preserve">            }</w:t>
      </w:r>
    </w:p>
    <w:p w14:paraId="1BC96240" w14:textId="77777777" w:rsidR="00557300" w:rsidRPr="00CF1899" w:rsidRDefault="52F6463D" w:rsidP="00CF1899">
      <w:pPr>
        <w:pStyle w:val="Textbody"/>
        <w:spacing w:after="0"/>
        <w:rPr>
          <w:rFonts w:ascii="Consolas" w:hAnsi="Consolas"/>
        </w:rPr>
      </w:pPr>
      <w:r w:rsidRPr="00CF1899">
        <w:rPr>
          <w:rFonts w:ascii="Consolas" w:hAnsi="Consolas"/>
        </w:rPr>
        <w:t xml:space="preserve">        }</w:t>
      </w:r>
    </w:p>
    <w:p w14:paraId="17CAF3A4" w14:textId="77777777" w:rsidR="00557300" w:rsidRPr="00CF1899" w:rsidRDefault="52F6463D" w:rsidP="00CF1899">
      <w:pPr>
        <w:pStyle w:val="Textbody"/>
        <w:spacing w:after="0"/>
        <w:rPr>
          <w:rFonts w:ascii="Consolas" w:hAnsi="Consolas"/>
        </w:rPr>
      </w:pPr>
      <w:r w:rsidRPr="00CF1899">
        <w:rPr>
          <w:rFonts w:ascii="Consolas" w:hAnsi="Consolas"/>
        </w:rPr>
        <w:t xml:space="preserve">    }</w:t>
      </w:r>
    </w:p>
    <w:p w14:paraId="5FF18B81" w14:textId="77777777" w:rsidR="00557300" w:rsidRPr="00E0279C" w:rsidRDefault="52F6463D" w:rsidP="00557300">
      <w:pPr>
        <w:pStyle w:val="Textbody"/>
        <w:spacing w:after="142"/>
      </w:pPr>
      <w:r w:rsidRPr="00E0279C">
        <w:rPr>
          <w:rFonts w:ascii="Courier New" w:hAnsi="Courier New"/>
        </w:rPr>
        <w:t>}</w:t>
      </w:r>
    </w:p>
    <w:p w14:paraId="5081C527" w14:textId="77777777" w:rsidR="00557300" w:rsidRPr="00E0279C" w:rsidRDefault="00557300" w:rsidP="00557300">
      <w:pPr>
        <w:pStyle w:val="Textbody"/>
      </w:pPr>
    </w:p>
    <w:p w14:paraId="1D755B96" w14:textId="583AD7C3" w:rsidR="00557300" w:rsidRPr="00E0279C" w:rsidRDefault="52F6463D" w:rsidP="52F6463D">
      <w:pPr>
        <w:pStyle w:val="Textbody"/>
        <w:rPr>
          <w:rFonts w:ascii="Times New Roman" w:hAnsi="Times New Roman"/>
          <w:sz w:val="24"/>
          <w:szCs w:val="24"/>
        </w:rPr>
      </w:pPr>
      <w:r w:rsidRPr="00E0279C">
        <w:rPr>
          <w:rFonts w:ascii="Times New Roman" w:hAnsi="Times New Roman"/>
          <w:sz w:val="24"/>
          <w:szCs w:val="24"/>
        </w:rPr>
        <w:lastRenderedPageBreak/>
        <w:t>As shown in the network diagram above two machines are connected using the above configuration, with individual addresses.</w:t>
      </w:r>
      <w:r w:rsidRPr="00E0279C">
        <w:rPr>
          <w:rFonts w:cs="Calibri"/>
          <w:noProof/>
        </w:rPr>
        <w:t xml:space="preserve"> </w:t>
      </w:r>
      <w:r w:rsidR="00557300" w:rsidRPr="00E0279C">
        <w:rPr>
          <w:noProof/>
        </w:rPr>
        <w:drawing>
          <wp:inline distT="0" distB="0" distL="0" distR="0" wp14:anchorId="371B0667" wp14:editId="23481CBF">
            <wp:extent cx="5943600" cy="3200400"/>
            <wp:effectExtent l="0" t="0" r="0" b="0"/>
            <wp:docPr id="21359375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5C144F95" w14:textId="798C1F2A" w:rsidR="00557300" w:rsidRPr="00E0279C" w:rsidRDefault="00557300" w:rsidP="52F6463D">
      <w:pPr>
        <w:pStyle w:val="Textbody"/>
        <w:rPr>
          <w:rFonts w:asciiTheme="majorHAnsi" w:eastAsiaTheme="majorEastAsia" w:hAnsiTheme="majorHAnsi" w:cstheme="majorBidi"/>
          <w:b/>
          <w:bCs/>
          <w:noProof/>
          <w:sz w:val="24"/>
          <w:szCs w:val="24"/>
          <w:lang w:eastAsia="da-DK"/>
        </w:rPr>
      </w:pPr>
      <w:r w:rsidRPr="00E0279C">
        <w:rPr>
          <w:rFonts w:ascii="Times New Roman" w:hAnsi="Times New Roman"/>
          <w:noProof/>
          <w:sz w:val="24"/>
          <w:szCs w:val="24"/>
        </w:rPr>
        <mc:AlternateContent>
          <mc:Choice Requires="wps">
            <w:drawing>
              <wp:anchor distT="0" distB="0" distL="114300" distR="114300" simplePos="0" relativeHeight="251667456" behindDoc="0" locked="0" layoutInCell="1" allowOverlap="1" wp14:anchorId="46808381" wp14:editId="50669F68">
                <wp:simplePos x="0" y="0"/>
                <wp:positionH relativeFrom="column">
                  <wp:align>center</wp:align>
                </wp:positionH>
                <wp:positionV relativeFrom="margin">
                  <wp:posOffset>0</wp:posOffset>
                </wp:positionV>
                <wp:extent cx="5114925" cy="1946910"/>
                <wp:effectExtent l="0" t="0" r="0" b="0"/>
                <wp:wrapTopAndBottom/>
                <wp:docPr id="71" name="Pole tekstowe 71"/>
                <wp:cNvGraphicFramePr/>
                <a:graphic xmlns:a="http://schemas.openxmlformats.org/drawingml/2006/main">
                  <a:graphicData uri="http://schemas.microsoft.com/office/word/2010/wordprocessingShape">
                    <wps:wsp>
                      <wps:cNvSpPr txBox="1"/>
                      <wps:spPr>
                        <a:xfrm>
                          <a:off x="0" y="0"/>
                          <a:ext cx="5114290" cy="1946910"/>
                        </a:xfrm>
                        <a:prstGeom prst="rect">
                          <a:avLst/>
                        </a:prstGeom>
                        <a:ln>
                          <a:noFill/>
                          <a:prstDash/>
                        </a:ln>
                      </wps:spPr>
                      <wps:txbx>
                        <w:txbxContent>
                          <w:p w14:paraId="4AD34421" w14:textId="5883F893" w:rsidR="00C51BFD" w:rsidRDefault="00C51BFD" w:rsidP="00557300">
                            <w:pPr>
                              <w:pStyle w:val="Illustration"/>
                              <w:jc w:val="center"/>
                            </w:pPr>
                            <w:r>
                              <w:rPr>
                                <w:rFonts w:cs="Calibri"/>
                                <w:noProof/>
                                <w:lang w:val="en-US"/>
                              </w:rPr>
                              <w:drawing>
                                <wp:inline distT="0" distB="0" distL="0" distR="0" wp14:anchorId="65CED521" wp14:editId="18A04BAD">
                                  <wp:extent cx="5114925" cy="1619250"/>
                                  <wp:effectExtent l="0" t="0" r="9525"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4925" cy="1619250"/>
                                          </a:xfrm>
                                          <a:prstGeom prst="rect">
                                            <a:avLst/>
                                          </a:prstGeom>
                                          <a:noFill/>
                                          <a:ln>
                                            <a:noFill/>
                                          </a:ln>
                                        </pic:spPr>
                                      </pic:pic>
                                    </a:graphicData>
                                  </a:graphic>
                                </wp:inline>
                              </w:drawing>
                            </w:r>
                            <w:r>
                              <w:br/>
                              <w:t>Illustration 5: Pinigng vSRX1 to test the connection.</w:t>
                            </w:r>
                          </w:p>
                        </w:txbxContent>
                      </wps:txbx>
                      <wps:bodyPr vert="horz" wrap="square" lIns="0" tIns="0" rIns="0" bIns="0" compatLnSpc="0">
                        <a:spAutoFit/>
                      </wps:bodyPr>
                    </wps:wsp>
                  </a:graphicData>
                </a:graphic>
                <wp14:sizeRelH relativeFrom="page">
                  <wp14:pctWidth>0</wp14:pctWidth>
                </wp14:sizeRelH>
                <wp14:sizeRelV relativeFrom="page">
                  <wp14:pctHeight>0</wp14:pctHeight>
                </wp14:sizeRelV>
              </wp:anchor>
            </w:drawing>
          </mc:Choice>
          <mc:Fallback>
            <w:pict>
              <v:shape w14:anchorId="46808381" id="Pole tekstowe 71" o:spid="_x0000_s1029" type="#_x0000_t202" style="position:absolute;margin-left:0;margin-top:0;width:402.75pt;height:153.3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" filled="f" stroked="f">
                <v:textbox style="mso-fit-shape-to-text:t" inset="0,0,0,0">
                  <w:txbxContent>
                    <w:p w14:paraId="4AD34421" w14:textId="5883F893" w:rsidR="00C51BFD" w:rsidRDefault="00C51BFD" w:rsidP="00557300">
                      <w:pPr>
                        <w:pStyle w:val="Illustration"/>
                        <w:jc w:val="center"/>
                      </w:pPr>
                      <w:r>
                        <w:rPr>
                          <w:rFonts w:cs="Calibri"/>
                          <w:noProof/>
                          <w:lang w:val="en-US"/>
                        </w:rPr>
                        <w:drawing>
                          <wp:inline distT="0" distB="0" distL="0" distR="0" wp14:anchorId="65CED521" wp14:editId="18A04BAD">
                            <wp:extent cx="5114925" cy="1619250"/>
                            <wp:effectExtent l="0" t="0" r="9525"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4925" cy="1619250"/>
                                    </a:xfrm>
                                    <a:prstGeom prst="rect">
                                      <a:avLst/>
                                    </a:prstGeom>
                                    <a:noFill/>
                                    <a:ln>
                                      <a:noFill/>
                                    </a:ln>
                                  </pic:spPr>
                                </pic:pic>
                              </a:graphicData>
                            </a:graphic>
                          </wp:inline>
                        </w:drawing>
                      </w:r>
                      <w:r>
                        <w:br/>
                        <w:t>Illustration 5: Pinigng vSRX1 to test the connection.</w:t>
                      </w:r>
                    </w:p>
                  </w:txbxContent>
                </v:textbox>
                <w10:wrap type="topAndBottom" anchory="margin"/>
              </v:shape>
            </w:pict>
          </mc:Fallback>
        </mc:AlternateContent>
      </w:r>
      <w:r w:rsidRPr="00E0279C">
        <w:rPr>
          <w:rFonts w:ascii="Times New Roman" w:hAnsi="Times New Roman"/>
          <w:sz w:val="24"/>
          <w:szCs w:val="24"/>
        </w:rPr>
        <w:t xml:space="preserve">The ping works and the IS-IS route is in the routing table as </w:t>
      </w:r>
      <w:r w:rsidR="00457F2D" w:rsidRPr="00E0279C">
        <w:rPr>
          <w:rFonts w:ascii="Times New Roman" w:hAnsi="Times New Roman"/>
          <w:sz w:val="24"/>
          <w:szCs w:val="24"/>
        </w:rPr>
        <w:t>s</w:t>
      </w:r>
      <w:r w:rsidRPr="00E0279C">
        <w:rPr>
          <w:rFonts w:ascii="Times New Roman" w:hAnsi="Times New Roman"/>
          <w:sz w:val="24"/>
          <w:szCs w:val="24"/>
        </w:rPr>
        <w:t>hown a</w:t>
      </w:r>
      <w:r w:rsidR="00457F2D" w:rsidRPr="00E0279C">
        <w:rPr>
          <w:rFonts w:ascii="Times New Roman" w:hAnsi="Times New Roman"/>
          <w:sz w:val="24"/>
          <w:szCs w:val="24"/>
        </w:rPr>
        <w:t>b</w:t>
      </w:r>
      <w:r w:rsidRPr="00E0279C">
        <w:rPr>
          <w:rFonts w:ascii="Times New Roman" w:hAnsi="Times New Roman"/>
          <w:sz w:val="24"/>
          <w:szCs w:val="24"/>
        </w:rPr>
        <w:t>ove and below.</w:t>
      </w:r>
      <w:r w:rsidRPr="00E0279C">
        <w:rPr>
          <w:rFonts w:asciiTheme="majorHAnsi" w:eastAsiaTheme="majorEastAsia" w:hAnsiTheme="majorHAnsi" w:cstheme="majorBidi"/>
          <w:b/>
          <w:bCs/>
          <w:noProof/>
          <w:sz w:val="24"/>
          <w:szCs w:val="26"/>
          <w:lang w:eastAsia="da-DK"/>
        </w:rPr>
        <mc:AlternateContent>
          <mc:Choice Requires="wps">
            <w:drawing>
              <wp:anchor distT="0" distB="0" distL="114300" distR="114300" simplePos="0" relativeHeight="251668480" behindDoc="0" locked="0" layoutInCell="1" allowOverlap="1" wp14:anchorId="4B41BFB5" wp14:editId="4147C3F7">
                <wp:simplePos x="0" y="0"/>
                <wp:positionH relativeFrom="column">
                  <wp:posOffset>33655</wp:posOffset>
                </wp:positionH>
                <wp:positionV relativeFrom="paragraph">
                  <wp:posOffset>116840</wp:posOffset>
                </wp:positionV>
                <wp:extent cx="5943600" cy="3528060"/>
                <wp:effectExtent l="0" t="0" r="0" b="0"/>
                <wp:wrapSquare wrapText="bothSides"/>
                <wp:docPr id="69" name="Pole tekstowe 69"/>
                <wp:cNvGraphicFramePr/>
                <a:graphic xmlns:a="http://schemas.openxmlformats.org/drawingml/2006/main">
                  <a:graphicData uri="http://schemas.microsoft.com/office/word/2010/wordprocessingShape">
                    <wps:wsp>
                      <wps:cNvSpPr txBox="1"/>
                      <wps:spPr>
                        <a:xfrm>
                          <a:off x="0" y="0"/>
                          <a:ext cx="5943600" cy="3528060"/>
                        </a:xfrm>
                        <a:prstGeom prst="rect">
                          <a:avLst/>
                        </a:prstGeom>
                        <a:ln>
                          <a:noFill/>
                          <a:prstDash/>
                        </a:ln>
                      </wps:spPr>
                      <wps:txbx>
                        <w:txbxContent>
                          <w:p w14:paraId="0B71E754" w14:textId="02C92111" w:rsidR="00C51BFD" w:rsidRDefault="00C51BFD" w:rsidP="00557300">
                            <w:pPr>
                              <w:pStyle w:val="Illustration"/>
                              <w:jc w:val="center"/>
                            </w:pPr>
                            <w:r>
                              <w:t>Illustration 6: Showing that IS-IS routes are in the routing table.</w:t>
                            </w:r>
                          </w:p>
                          <w:p w14:paraId="68F29912" w14:textId="77777777" w:rsidR="00C51BFD" w:rsidRDefault="00C51BFD"/>
                        </w:txbxContent>
                      </wps:txbx>
                      <wps:bodyPr vert="horz" wrap="square" lIns="0" tIns="0" rIns="0" bIns="0" compatLnSpc="0">
                        <a:spAutoFit/>
                      </wps:bodyPr>
                    </wps:wsp>
                  </a:graphicData>
                </a:graphic>
                <wp14:sizeRelH relativeFrom="page">
                  <wp14:pctWidth>0</wp14:pctWidth>
                </wp14:sizeRelH>
                <wp14:sizeRelV relativeFrom="page">
                  <wp14:pctHeight>0</wp14:pctHeight>
                </wp14:sizeRelV>
              </wp:anchor>
            </w:drawing>
          </mc:Choice>
          <mc:Fallback>
            <w:pict>
              <v:shape w14:anchorId="4B41BFB5" id="Pole tekstowe 69" o:spid="_x0000_s1030" type="#_x0000_t202" style="position:absolute;margin-left:2.65pt;margin-top:9.2pt;width:468pt;height:277.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" filled="f" stroked="f">
                <v:textbox style="mso-fit-shape-to-text:t" inset="0,0,0,0">
                  <w:txbxContent>
                    <w:p w14:paraId="0B71E754" w14:textId="02C92111" w:rsidR="00C51BFD" w:rsidRDefault="00C51BFD" w:rsidP="00557300">
                      <w:pPr>
                        <w:pStyle w:val="Illustration"/>
                        <w:jc w:val="center"/>
                      </w:pPr>
                      <w:r>
                        <w:t>Illustration 6: Showing that IS-IS routes are in the routing table.</w:t>
                      </w:r>
                    </w:p>
                    <w:p w14:paraId="68F29912" w14:textId="77777777" w:rsidR="00C51BFD" w:rsidRDefault="00C51BFD"/>
                  </w:txbxContent>
                </v:textbox>
                <w10:wrap type="square"/>
              </v:shape>
            </w:pict>
          </mc:Fallback>
        </mc:AlternateContent>
      </w:r>
    </w:p>
    <w:p w14:paraId="365D38AA" w14:textId="04A79859" w:rsidR="00557300" w:rsidRPr="00E0279C" w:rsidRDefault="006220A0" w:rsidP="0071059E">
      <w:pPr>
        <w:pStyle w:val="Illustration"/>
      </w:pPr>
      <w:r w:rsidRPr="00E0279C">
        <w:rPr>
          <w:noProof/>
        </w:rPr>
        <w:lastRenderedPageBreak/>
        <mc:AlternateContent>
          <mc:Choice Requires="wps">
            <w:drawing>
              <wp:anchor distT="0" distB="0" distL="114300" distR="114300" simplePos="0" relativeHeight="251669504" behindDoc="0" locked="0" layoutInCell="1" allowOverlap="1" wp14:anchorId="34646669" wp14:editId="4ECF0D8C">
                <wp:simplePos x="0" y="0"/>
                <wp:positionH relativeFrom="margin">
                  <wp:align>left</wp:align>
                </wp:positionH>
                <wp:positionV relativeFrom="margin">
                  <wp:posOffset>2881630</wp:posOffset>
                </wp:positionV>
                <wp:extent cx="5910580" cy="353695"/>
                <wp:effectExtent l="0" t="0" r="0" b="0"/>
                <wp:wrapTopAndBottom/>
                <wp:docPr id="67" name="Pole tekstowe 67"/>
                <wp:cNvGraphicFramePr/>
                <a:graphic xmlns:a="http://schemas.openxmlformats.org/drawingml/2006/main">
                  <a:graphicData uri="http://schemas.microsoft.com/office/word/2010/wordprocessingShape">
                    <wps:wsp>
                      <wps:cNvSpPr txBox="1"/>
                      <wps:spPr>
                        <a:xfrm>
                          <a:off x="0" y="0"/>
                          <a:ext cx="5910580" cy="353695"/>
                        </a:xfrm>
                        <a:prstGeom prst="rect">
                          <a:avLst/>
                        </a:prstGeom>
                        <a:ln>
                          <a:noFill/>
                          <a:prstDash/>
                        </a:ln>
                      </wps:spPr>
                      <wps:txbx>
                        <w:txbxContent>
                          <w:p w14:paraId="1FAAD789" w14:textId="1E6EB015" w:rsidR="00C51BFD" w:rsidRDefault="00C51BFD" w:rsidP="00FB5DE4">
                            <w:pPr>
                              <w:pStyle w:val="Illustration"/>
                              <w:jc w:val="center"/>
                            </w:pPr>
                            <w:r>
                              <w:t>Illustration 7: The IS-IS link state database content</w:t>
                            </w:r>
                          </w:p>
                        </w:txbxContent>
                      </wps:txbx>
                      <wps:bodyPr vert="horz" wrap="square" lIns="0" tIns="0" rIns="0" bIns="0" compatLnSpc="0">
                        <a:noAutofit/>
                      </wps:bodyPr>
                    </wps:wsp>
                  </a:graphicData>
                </a:graphic>
                <wp14:sizeRelH relativeFrom="page">
                  <wp14:pctWidth>0</wp14:pctWidth>
                </wp14:sizeRelH>
                <wp14:sizeRelV relativeFrom="page">
                  <wp14:pctHeight>0</wp14:pctHeight>
                </wp14:sizeRelV>
              </wp:anchor>
            </w:drawing>
          </mc:Choice>
          <mc:Fallback>
            <w:pict>
              <v:shape w14:anchorId="34646669" id="Pole tekstowe 67" o:spid="_x0000_s1031" type="#_x0000_t202" style="position:absolute;margin-left:0;margin-top:226.9pt;width:465.4pt;height:27.8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" filled="f" stroked="f">
                <v:textbox inset="0,0,0,0">
                  <w:txbxContent>
                    <w:p w14:paraId="1FAAD789" w14:textId="1E6EB015" w:rsidR="00C51BFD" w:rsidRDefault="00C51BFD" w:rsidP="00FB5DE4">
                      <w:pPr>
                        <w:pStyle w:val="Illustration"/>
                        <w:jc w:val="center"/>
                      </w:pPr>
                      <w:r>
                        <w:t>Illustration 7: The IS-IS link state database content</w:t>
                      </w:r>
                    </w:p>
                  </w:txbxContent>
                </v:textbox>
                <w10:wrap type="topAndBottom" anchorx="margin" anchory="margin"/>
              </v:shape>
            </w:pict>
          </mc:Fallback>
        </mc:AlternateContent>
      </w:r>
      <w:r w:rsidR="00457F2D" w:rsidRPr="00E0279C">
        <w:rPr>
          <w:noProof/>
        </w:rPr>
        <w:drawing>
          <wp:inline distT="0" distB="0" distL="0" distR="0" wp14:anchorId="62FB5EFD" wp14:editId="2E920E66">
            <wp:extent cx="5905500" cy="2781300"/>
            <wp:effectExtent l="0" t="0" r="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5500" cy="2781300"/>
                    </a:xfrm>
                    <a:prstGeom prst="rect">
                      <a:avLst/>
                    </a:prstGeom>
                    <a:noFill/>
                    <a:ln>
                      <a:noFill/>
                    </a:ln>
                  </pic:spPr>
                </pic:pic>
              </a:graphicData>
            </a:graphic>
          </wp:inline>
        </w:drawing>
      </w:r>
    </w:p>
    <w:p w14:paraId="3153968B" w14:textId="423EF772" w:rsidR="00557300" w:rsidRPr="00CF1899" w:rsidRDefault="52F6463D" w:rsidP="52F6463D">
      <w:pPr>
        <w:pStyle w:val="Textbody"/>
        <w:rPr>
          <w:rFonts w:ascii="Times New Roman" w:hAnsi="Times New Roman"/>
          <w:sz w:val="24"/>
        </w:rPr>
      </w:pPr>
      <w:r w:rsidRPr="00CF1899">
        <w:rPr>
          <w:rFonts w:ascii="Times New Roman" w:hAnsi="Times New Roman"/>
          <w:sz w:val="24"/>
        </w:rPr>
        <w:t>The isis database has the correct entries as well.</w:t>
      </w:r>
    </w:p>
    <w:p w14:paraId="6EC32298" w14:textId="0B8C79CA" w:rsidR="00557300" w:rsidRPr="00E0279C" w:rsidRDefault="00557300" w:rsidP="00557300">
      <w:pPr>
        <w:pStyle w:val="Textbody"/>
      </w:pPr>
    </w:p>
    <w:p w14:paraId="4F1301BA" w14:textId="0644E3DE" w:rsidR="00557300" w:rsidRPr="00E0279C" w:rsidRDefault="00557300" w:rsidP="52F6463D">
      <w:pPr>
        <w:pStyle w:val="Overskrift3"/>
        <w:rPr>
          <w:rFonts w:ascii="Times New Roman" w:hAnsi="Times New Roman" w:cs="Times New Roman"/>
        </w:rPr>
      </w:pPr>
      <w:bookmarkStart w:id="37" w:name="_Toc484414603"/>
      <w:r w:rsidRPr="00E0279C">
        <w:rPr>
          <w:rFonts w:ascii="Times New Roman" w:hAnsi="Times New Roman" w:cs="Times New Roman"/>
        </w:rPr>
        <w:t>Sources:</w:t>
      </w:r>
      <w:bookmarkEnd w:id="37"/>
    </w:p>
    <w:p w14:paraId="2736149D" w14:textId="3CF914F3" w:rsidR="00557300" w:rsidRPr="00E0279C" w:rsidRDefault="52F6463D" w:rsidP="52F6463D">
      <w:pPr>
        <w:pStyle w:val="Textbody"/>
        <w:rPr>
          <w:rFonts w:ascii="Times New Roman" w:hAnsi="Times New Roman"/>
        </w:rPr>
      </w:pPr>
      <w:r w:rsidRPr="00E0279C">
        <w:rPr>
          <w:rFonts w:ascii="Times New Roman" w:hAnsi="Times New Roman"/>
        </w:rPr>
        <w:t>EAL – IS-IS Intermediate System to Intermediate System.</w:t>
      </w:r>
    </w:p>
    <w:p w14:paraId="2E397DA4" w14:textId="051312D8" w:rsidR="00512103" w:rsidRPr="00E0279C" w:rsidRDefault="00512103" w:rsidP="00512103"/>
    <w:p w14:paraId="6E95DA50" w14:textId="36F996D5" w:rsidR="00512103" w:rsidRPr="00E0279C" w:rsidRDefault="00512103" w:rsidP="00512103"/>
    <w:p w14:paraId="05E511D2" w14:textId="113CDF05" w:rsidR="00512103" w:rsidRPr="00E0279C" w:rsidRDefault="00512103" w:rsidP="00512103"/>
    <w:p w14:paraId="3FE9685A" w14:textId="30AF34A1" w:rsidR="00512103" w:rsidRPr="00E0279C" w:rsidRDefault="00512103" w:rsidP="00512103"/>
    <w:p w14:paraId="78550DF9" w14:textId="77777777" w:rsidR="00512103" w:rsidRPr="00E0279C" w:rsidRDefault="00512103" w:rsidP="00512103"/>
    <w:p w14:paraId="7205FC05" w14:textId="495605DF" w:rsidR="00512103" w:rsidRPr="00E0279C" w:rsidRDefault="00512103" w:rsidP="00512103"/>
    <w:p w14:paraId="0C3FD1F9" w14:textId="2B2CE65F" w:rsidR="00557300" w:rsidRPr="00E0279C" w:rsidRDefault="00557300" w:rsidP="00512103"/>
    <w:p w14:paraId="748EA147" w14:textId="14FB6AAC" w:rsidR="00557300" w:rsidRPr="00E0279C" w:rsidRDefault="00557300" w:rsidP="00512103"/>
    <w:p w14:paraId="0C38125C" w14:textId="3F0423B8" w:rsidR="00557300" w:rsidRPr="00E0279C" w:rsidRDefault="00557300" w:rsidP="00512103"/>
    <w:p w14:paraId="1CDB190C" w14:textId="08326C85" w:rsidR="00557300" w:rsidRPr="00E0279C" w:rsidRDefault="00557300" w:rsidP="00512103"/>
    <w:p w14:paraId="1179DC4C" w14:textId="0DAC30C0" w:rsidR="00557300" w:rsidRPr="00E0279C" w:rsidRDefault="00557300" w:rsidP="00512103"/>
    <w:p w14:paraId="21D6E7BB" w14:textId="48086D11" w:rsidR="00557300" w:rsidRPr="00E0279C" w:rsidRDefault="00557300" w:rsidP="00512103"/>
    <w:p w14:paraId="064D0D42" w14:textId="5EF6A404" w:rsidR="00557300" w:rsidRPr="00E0279C" w:rsidRDefault="00557300" w:rsidP="00512103"/>
    <w:p w14:paraId="6AA241AD" w14:textId="55CC383E" w:rsidR="00512103" w:rsidRPr="00E0279C" w:rsidRDefault="00512103" w:rsidP="00512103"/>
    <w:p w14:paraId="6DBE7F68" w14:textId="77777777" w:rsidR="002E2CF7" w:rsidRPr="00E0279C" w:rsidRDefault="002E2CF7" w:rsidP="52F6463D">
      <w:pPr>
        <w:pStyle w:val="Overskrift2"/>
        <w:rPr>
          <w:rFonts w:ascii="Times New Roman" w:hAnsi="Times New Roman" w:cs="Times New Roman"/>
          <w:sz w:val="28"/>
          <w:szCs w:val="28"/>
        </w:rPr>
      </w:pPr>
      <w:bookmarkStart w:id="38" w:name="_Toc484414604"/>
      <w:r w:rsidRPr="00E0279C">
        <w:rPr>
          <w:rFonts w:ascii="Times New Roman" w:hAnsi="Times New Roman" w:cs="Times New Roman"/>
          <w:sz w:val="28"/>
          <w:szCs w:val="28"/>
        </w:rPr>
        <w:lastRenderedPageBreak/>
        <w:t>Route Re-Distribution (OSPF/IS-IS)</w:t>
      </w:r>
      <w:bookmarkEnd w:id="38"/>
    </w:p>
    <w:p w14:paraId="4DFF6DDC" w14:textId="2E06E2B4" w:rsidR="00557300" w:rsidRPr="006220A0" w:rsidRDefault="52F6463D" w:rsidP="52F6463D">
      <w:pPr>
        <w:keepNext/>
        <w:shd w:val="clear" w:color="auto" w:fill="FFFFFF" w:themeFill="background1"/>
        <w:suppressAutoHyphens/>
        <w:spacing w:after="142"/>
        <w:contextualSpacing/>
        <w:rPr>
          <w:szCs w:val="22"/>
          <w:lang w:eastAsia="en-US"/>
        </w:rPr>
      </w:pPr>
      <w:r w:rsidRPr="006220A0">
        <w:rPr>
          <w:szCs w:val="22"/>
          <w:lang w:eastAsia="en-US"/>
        </w:rPr>
        <w:t>This chapter is about re-distributing OSPF to IS-IS and visa verse. Since each routing protocol has its own chapter this is mainly summarising the configuration on the Juniper SRX series router.</w:t>
      </w:r>
    </w:p>
    <w:p w14:paraId="5B267626"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p>
    <w:p w14:paraId="6D8F78DA" w14:textId="77777777" w:rsidR="00557300" w:rsidRPr="00E0279C" w:rsidRDefault="00557300" w:rsidP="006220A0">
      <w:pPr>
        <w:pStyle w:val="Overskrift3"/>
        <w:rPr>
          <w:rFonts w:eastAsia="DejaVu Sans"/>
          <w:lang w:eastAsia="en-US"/>
        </w:rPr>
      </w:pPr>
      <w:bookmarkStart w:id="39" w:name="_Toc484414605"/>
      <w:r w:rsidRPr="00E0279C">
        <w:rPr>
          <w:rFonts w:eastAsia="DejaVu Sans"/>
          <w:lang w:eastAsia="en-US"/>
        </w:rPr>
        <w:t>Configuring the Juniper SRX</w:t>
      </w:r>
      <w:bookmarkEnd w:id="39"/>
    </w:p>
    <w:p w14:paraId="341C365C" w14:textId="77777777" w:rsidR="00557300" w:rsidRPr="00E0279C" w:rsidRDefault="00557300" w:rsidP="52F6463D">
      <w:pPr>
        <w:keepNext/>
        <w:shd w:val="clear" w:color="auto" w:fill="FFFFFF" w:themeFill="background1"/>
        <w:suppressAutoHyphens/>
        <w:spacing w:after="142"/>
        <w:contextualSpacing/>
        <w:rPr>
          <w:lang w:eastAsia="en-US"/>
        </w:rPr>
      </w:pPr>
      <w:r w:rsidRPr="00E0279C">
        <w:rPr>
          <w:lang w:eastAsia="en-US"/>
        </w:rPr>
        <w:t>(The full configuration is available in the appendix)</w:t>
      </w:r>
      <w:r w:rsidRPr="00E0279C">
        <w:rPr>
          <w:noProof/>
          <w:lang w:eastAsia="en-US"/>
        </w:rPr>
        <mc:AlternateContent>
          <mc:Choice Requires="wps">
            <w:drawing>
              <wp:anchor distT="0" distB="101600" distL="0" distR="0" simplePos="0" relativeHeight="251660288" behindDoc="0" locked="0" layoutInCell="1" allowOverlap="1" wp14:anchorId="49631C7B" wp14:editId="7A488827">
                <wp:simplePos x="0" y="0"/>
                <wp:positionH relativeFrom="column">
                  <wp:posOffset>0</wp:posOffset>
                </wp:positionH>
                <wp:positionV relativeFrom="line">
                  <wp:posOffset>635</wp:posOffset>
                </wp:positionV>
                <wp:extent cx="5972810" cy="5427980"/>
                <wp:effectExtent l="0" t="635" r="0" b="635"/>
                <wp:wrapSquare wrapText="bothSides"/>
                <wp:docPr id="40"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810" cy="542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49944" w14:textId="72991584" w:rsidR="00C51BFD" w:rsidRDefault="00C51BFD" w:rsidP="00557300">
                            <w:pPr>
                              <w:pStyle w:val="Illustration"/>
                              <w:jc w:val="center"/>
                            </w:pPr>
                            <w:r>
                              <w:rPr>
                                <w:rFonts w:cs="Calibri"/>
                                <w:noProof/>
                                <w:lang w:val="en-US"/>
                              </w:rPr>
                              <w:drawing>
                                <wp:inline distT="0" distB="0" distL="0" distR="0" wp14:anchorId="52B52F4E" wp14:editId="0BE49EE7">
                                  <wp:extent cx="5972175" cy="5191125"/>
                                  <wp:effectExtent l="0" t="0" r="9525" b="9525"/>
                                  <wp:docPr id="4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5191125"/>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1</w:t>
                            </w:r>
                            <w:r>
                              <w:fldChar w:fldCharType="end"/>
                            </w:r>
                            <w:r>
                              <w:t>: The network diagram of the network where OSPF - IS-IS redistrubution is configured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31C7B" id="Frame1" o:spid="_x0000_s1032" type="#_x0000_t202" style="position:absolute;margin-left:0;margin-top:.05pt;width:470.3pt;height:427.4pt;z-index:251660288;visibility:visible;mso-wrap-style:square;mso-width-percent:0;mso-height-percent:0;mso-wrap-distance-left:0;mso-wrap-distance-top:0;mso-wrap-distance-right:0;mso-wrap-distance-bottom:8pt;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" filled="f" stroked="f">
                <v:textbox inset="0,0,0,0">
                  <w:txbxContent>
                    <w:p w14:paraId="6F249944" w14:textId="72991584" w:rsidR="00C51BFD" w:rsidRDefault="00C51BFD" w:rsidP="00557300">
                      <w:pPr>
                        <w:pStyle w:val="Illustration"/>
                        <w:jc w:val="center"/>
                      </w:pPr>
                      <w:r>
                        <w:rPr>
                          <w:rFonts w:cs="Calibri"/>
                          <w:noProof/>
                          <w:lang w:val="en-US"/>
                        </w:rPr>
                        <w:drawing>
                          <wp:inline distT="0" distB="0" distL="0" distR="0" wp14:anchorId="52B52F4E" wp14:editId="0BE49EE7">
                            <wp:extent cx="5972175" cy="5191125"/>
                            <wp:effectExtent l="0" t="0" r="9525" b="9525"/>
                            <wp:docPr id="4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5191125"/>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1</w:t>
                      </w:r>
                      <w:r>
                        <w:fldChar w:fldCharType="end"/>
                      </w:r>
                      <w:r>
                        <w:t>: The network diagram of the network where OSPF - IS-IS redistrubution is configured</w:t>
                      </w:r>
                    </w:p>
                  </w:txbxContent>
                </v:textbox>
                <w10:wrap type="square" anchory="line"/>
              </v:shape>
            </w:pict>
          </mc:Fallback>
        </mc:AlternateContent>
      </w:r>
    </w:p>
    <w:p w14:paraId="395E484E" w14:textId="77777777"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The OSPF router has a standard OSPF configuration but the loopback interface has multiple addresses used to simulate routing destinations.</w:t>
      </w:r>
    </w:p>
    <w:p w14:paraId="7108ACDA"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p>
    <w:p w14:paraId="74DC2333" w14:textId="77777777" w:rsidR="00557300" w:rsidRPr="006220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6220A0">
        <w:rPr>
          <w:rFonts w:ascii="Consolas" w:hAnsi="Consolas"/>
          <w:sz w:val="22"/>
          <w:szCs w:val="22"/>
          <w:lang w:eastAsia="en-US"/>
        </w:rPr>
        <w:t>Interfaces {</w:t>
      </w:r>
    </w:p>
    <w:p w14:paraId="3C3F4D0B" w14:textId="77777777" w:rsidR="00557300" w:rsidRPr="00693C47" w:rsidRDefault="00557300" w:rsidP="00693C47">
      <w:pPr>
        <w:rPr>
          <w:lang w:eastAsia="en-US"/>
        </w:rPr>
      </w:pPr>
    </w:p>
    <w:p w14:paraId="2746E114" w14:textId="77777777" w:rsidR="001303A0" w:rsidRDefault="52F6463D" w:rsidP="001303A0">
      <w:pPr>
        <w:rPr>
          <w:lang w:eastAsia="en-US"/>
        </w:rPr>
      </w:pPr>
      <w:r w:rsidRPr="00693C47">
        <w:rPr>
          <w:lang w:eastAsia="en-US"/>
        </w:rPr>
        <w:t>The ge-0/0/9 interface is connected to the router doing redistribution.</w:t>
      </w:r>
    </w:p>
    <w:p w14:paraId="1FD9DE10" w14:textId="77777777" w:rsidR="001303A0" w:rsidRDefault="52F6463D" w:rsidP="001303A0">
      <w:pPr>
        <w:rPr>
          <w:rFonts w:ascii="Consolas" w:hAnsi="Consolas"/>
          <w:sz w:val="22"/>
          <w:szCs w:val="22"/>
          <w:lang w:eastAsia="en-US"/>
        </w:rPr>
      </w:pPr>
      <w:r w:rsidRPr="006220A0">
        <w:rPr>
          <w:rFonts w:ascii="Consolas" w:hAnsi="Consolas"/>
          <w:sz w:val="22"/>
          <w:szCs w:val="22"/>
          <w:lang w:eastAsia="en-US"/>
        </w:rPr>
        <w:t xml:space="preserve">    ge-0/0/9 </w:t>
      </w:r>
      <w:r w:rsidR="001303A0" w:rsidRPr="006220A0">
        <w:rPr>
          <w:rFonts w:ascii="Consolas" w:hAnsi="Consolas"/>
          <w:sz w:val="22"/>
          <w:szCs w:val="22"/>
          <w:lang w:eastAsia="en-US"/>
        </w:rPr>
        <w:t>{</w:t>
      </w:r>
    </w:p>
    <w:p w14:paraId="43BBA85D" w14:textId="77777777" w:rsidR="001303A0" w:rsidRDefault="001303A0" w:rsidP="001303A0">
      <w:pPr>
        <w:rPr>
          <w:lang w:eastAsia="en-US"/>
        </w:rPr>
      </w:pPr>
      <w:r w:rsidRPr="006220A0">
        <w:rPr>
          <w:rFonts w:ascii="Consolas" w:hAnsi="Consolas"/>
          <w:sz w:val="22"/>
          <w:szCs w:val="22"/>
          <w:lang w:eastAsia="en-US"/>
        </w:rPr>
        <w:t xml:space="preserve"> </w:t>
      </w:r>
      <w:r w:rsidR="52F6463D" w:rsidRPr="006220A0">
        <w:rPr>
          <w:rFonts w:ascii="Consolas" w:hAnsi="Consolas"/>
          <w:sz w:val="22"/>
          <w:szCs w:val="22"/>
          <w:lang w:eastAsia="en-US"/>
        </w:rPr>
        <w:t xml:space="preserve">      unit 0 {</w:t>
      </w:r>
    </w:p>
    <w:p w14:paraId="01B5F89A" w14:textId="77777777" w:rsidR="001303A0" w:rsidRDefault="52F6463D" w:rsidP="001303A0">
      <w:pPr>
        <w:rPr>
          <w:rFonts w:ascii="Consolas" w:hAnsi="Consolas"/>
          <w:sz w:val="22"/>
          <w:szCs w:val="22"/>
          <w:lang w:eastAsia="en-US"/>
        </w:rPr>
      </w:pPr>
      <w:r w:rsidRPr="006220A0">
        <w:rPr>
          <w:rFonts w:ascii="Consolas" w:hAnsi="Consolas"/>
          <w:sz w:val="22"/>
          <w:szCs w:val="22"/>
          <w:lang w:eastAsia="en-US"/>
        </w:rPr>
        <w:t xml:space="preserve">            family inet {</w:t>
      </w:r>
    </w:p>
    <w:p w14:paraId="4A3DE9F5" w14:textId="77777777" w:rsidR="001303A0" w:rsidRDefault="52F6463D" w:rsidP="001303A0">
      <w:pPr>
        <w:rPr>
          <w:lang w:eastAsia="en-US"/>
        </w:rPr>
      </w:pPr>
      <w:r w:rsidRPr="006220A0">
        <w:rPr>
          <w:rFonts w:ascii="Consolas" w:hAnsi="Consolas"/>
          <w:sz w:val="22"/>
          <w:szCs w:val="22"/>
          <w:lang w:eastAsia="en-US"/>
        </w:rPr>
        <w:t xml:space="preserve">                address 10.0.0.46/30;</w:t>
      </w:r>
    </w:p>
    <w:p w14:paraId="22C74BBD" w14:textId="77777777" w:rsidR="001303A0" w:rsidRDefault="52F6463D" w:rsidP="001303A0">
      <w:pPr>
        <w:rPr>
          <w:lang w:eastAsia="en-US"/>
        </w:rPr>
      </w:pPr>
      <w:r w:rsidRPr="006220A0">
        <w:rPr>
          <w:rFonts w:ascii="Consolas" w:hAnsi="Consolas"/>
          <w:sz w:val="22"/>
          <w:szCs w:val="22"/>
          <w:lang w:eastAsia="en-US"/>
        </w:rPr>
        <w:t xml:space="preserve">            }</w:t>
      </w:r>
    </w:p>
    <w:p w14:paraId="6BFC84D8" w14:textId="77777777" w:rsidR="001303A0" w:rsidRDefault="52F6463D" w:rsidP="001303A0">
      <w:pPr>
        <w:rPr>
          <w:lang w:eastAsia="en-US"/>
        </w:rPr>
      </w:pPr>
      <w:r w:rsidRPr="006220A0">
        <w:rPr>
          <w:rFonts w:ascii="Consolas" w:hAnsi="Consolas"/>
          <w:sz w:val="22"/>
          <w:szCs w:val="22"/>
          <w:lang w:eastAsia="en-US"/>
        </w:rPr>
        <w:t xml:space="preserve">        }</w:t>
      </w:r>
    </w:p>
    <w:p w14:paraId="743BF993" w14:textId="4EF01904" w:rsidR="00557300" w:rsidRPr="001303A0" w:rsidRDefault="52F6463D" w:rsidP="001303A0">
      <w:pPr>
        <w:rPr>
          <w:lang w:eastAsia="en-US"/>
        </w:rPr>
      </w:pPr>
      <w:r w:rsidRPr="006220A0">
        <w:rPr>
          <w:rFonts w:ascii="Consolas" w:hAnsi="Consolas"/>
          <w:sz w:val="22"/>
          <w:szCs w:val="22"/>
          <w:lang w:eastAsia="en-US"/>
        </w:rPr>
        <w:t xml:space="preserve">    }</w:t>
      </w:r>
    </w:p>
    <w:p w14:paraId="3BE27F9A"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p>
    <w:p w14:paraId="7B4612E1" w14:textId="77777777"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The lo0 interface is configured to have several addresses to simulate route destinations.</w:t>
      </w:r>
    </w:p>
    <w:p w14:paraId="4A4F3D12"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p>
    <w:p w14:paraId="5CE6B4C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lo0 {</w:t>
      </w:r>
    </w:p>
    <w:p w14:paraId="19B21CF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unit 0 {</w:t>
      </w:r>
    </w:p>
    <w:p w14:paraId="610D43E8"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family inet {</w:t>
      </w:r>
    </w:p>
    <w:p w14:paraId="54F30CDF"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address 192.168.1.1/32;</w:t>
      </w:r>
    </w:p>
    <w:p w14:paraId="0B41AEF1"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address 192.168.2.1/32;</w:t>
      </w:r>
    </w:p>
    <w:p w14:paraId="71E1048D"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address 192.168.3.1/32;</w:t>
      </w:r>
    </w:p>
    <w:p w14:paraId="60788D7B"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address 192.168.0.1/32;</w:t>
      </w:r>
    </w:p>
    <w:p w14:paraId="0BD8960E"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0F015FEB"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42C98320"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47B84AC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w:t>
      </w:r>
    </w:p>
    <w:p w14:paraId="04197A34"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6071E26C" w14:textId="77777777"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Packages to the simulated destination are discarded.</w:t>
      </w:r>
    </w:p>
    <w:p w14:paraId="0C0838A8"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p>
    <w:p w14:paraId="32723C54"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routing-options {</w:t>
      </w:r>
    </w:p>
    <w:p w14:paraId="63813E4D"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static {</w:t>
      </w:r>
    </w:p>
    <w:p w14:paraId="703FFD5E"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route 192.168.0.0/24 discard;</w:t>
      </w:r>
    </w:p>
    <w:p w14:paraId="61E7E07B"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route 192.168.1.0/24 discard;</w:t>
      </w:r>
    </w:p>
    <w:p w14:paraId="179BA6BA"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route 192.168.2.0/24 discard;</w:t>
      </w:r>
    </w:p>
    <w:p w14:paraId="4957F175"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route 192.168.3.0/24 discard;</w:t>
      </w:r>
    </w:p>
    <w:p w14:paraId="4DD6DEB5"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472AB15A"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autonomous-system 22;</w:t>
      </w:r>
    </w:p>
    <w:p w14:paraId="4BE29D3D"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w:t>
      </w:r>
    </w:p>
    <w:p w14:paraId="4FB71B4E"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3E9F59A0" w14:textId="77777777"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The loopback interface and the interface connected to the IS-IS router is added to OSPF area 1 and the static routes are exported into OSPF using the “ospf” policy.</w:t>
      </w:r>
    </w:p>
    <w:p w14:paraId="023E243F"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p>
    <w:p w14:paraId="2501458D"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protocols {</w:t>
      </w:r>
    </w:p>
    <w:p w14:paraId="3CD602B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ospf {</w:t>
      </w:r>
    </w:p>
    <w:p w14:paraId="79325AA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export ospf;</w:t>
      </w:r>
    </w:p>
    <w:p w14:paraId="1BCC996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area 0.0.0.1 {</w:t>
      </w:r>
    </w:p>
    <w:p w14:paraId="1325CB14"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interface ge-0/0/9.0;</w:t>
      </w:r>
    </w:p>
    <w:p w14:paraId="2BEC7CC2"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interface lo0.0 {</w:t>
      </w:r>
    </w:p>
    <w:p w14:paraId="2A7AE4B0"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passive;</w:t>
      </w:r>
    </w:p>
    <w:p w14:paraId="47A3EEFB"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7713F21D"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533C480E"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4AA5354D"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w:t>
      </w:r>
    </w:p>
    <w:p w14:paraId="3EFA9A3F" w14:textId="77777777" w:rsidR="00557300" w:rsidRPr="001303A0" w:rsidRDefault="00557300" w:rsidP="00557300">
      <w:pPr>
        <w:keepNext/>
        <w:shd w:val="clear" w:color="auto" w:fill="FFFFFF"/>
        <w:suppressAutoHyphens/>
        <w:spacing w:after="142"/>
        <w:contextualSpacing/>
        <w:rPr>
          <w:rFonts w:ascii="Consolas" w:hAnsi="Consolas"/>
          <w:sz w:val="22"/>
          <w:szCs w:val="22"/>
          <w:lang w:eastAsia="en-US"/>
        </w:rPr>
      </w:pPr>
    </w:p>
    <w:p w14:paraId="2EFC4378" w14:textId="77777777" w:rsidR="00557300" w:rsidRPr="001303A0" w:rsidRDefault="00557300" w:rsidP="00557300">
      <w:pPr>
        <w:keepNext/>
        <w:shd w:val="clear" w:color="auto" w:fill="FFFFFF"/>
        <w:suppressAutoHyphens/>
        <w:spacing w:after="142"/>
        <w:contextualSpacing/>
        <w:rPr>
          <w:rFonts w:ascii="Consolas" w:hAnsi="Consolas"/>
          <w:sz w:val="22"/>
          <w:szCs w:val="22"/>
          <w:lang w:eastAsia="en-US"/>
        </w:rPr>
      </w:pPr>
    </w:p>
    <w:p w14:paraId="1EB5319B"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policy-options {</w:t>
      </w:r>
    </w:p>
    <w:p w14:paraId="283CC71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policy-statement ospf {</w:t>
      </w:r>
    </w:p>
    <w:p w14:paraId="3EADED7B"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term 1 {</w:t>
      </w:r>
    </w:p>
    <w:p w14:paraId="317C6FC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from protocol static;</w:t>
      </w:r>
    </w:p>
    <w:p w14:paraId="0DD84AC8"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then accept;</w:t>
      </w:r>
    </w:p>
    <w:p w14:paraId="3DB9A450"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15E159BF"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013CAF3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w:t>
      </w:r>
    </w:p>
    <w:p w14:paraId="101A4E4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security {</w:t>
      </w:r>
    </w:p>
    <w:p w14:paraId="5C3A0BAE"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forwarding-options {</w:t>
      </w:r>
    </w:p>
    <w:p w14:paraId="39DEEA4A"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family {</w:t>
      </w:r>
    </w:p>
    <w:p w14:paraId="37CEF36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mpls {</w:t>
      </w:r>
    </w:p>
    <w:p w14:paraId="195C53B8"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lastRenderedPageBreak/>
        <w:t xml:space="preserve">                mode packet-based;</w:t>
      </w:r>
    </w:p>
    <w:p w14:paraId="06046E2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7302530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3B38790E"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0088E070"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w:t>
      </w:r>
    </w:p>
    <w:p w14:paraId="1E16CDB4"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6BDE41E3" w14:textId="2D732EBD"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The router that does redistribution has both OSPF and IS-IS configured on it.</w:t>
      </w:r>
    </w:p>
    <w:p w14:paraId="4892A274"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3C6F1D7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interfaces {</w:t>
      </w:r>
    </w:p>
    <w:p w14:paraId="0DCA82ED"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2D0D7B04" w14:textId="77777777"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The first interface connected to the router running OSPF configured above.</w:t>
      </w:r>
    </w:p>
    <w:p w14:paraId="793515C7"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04915E85"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ge-0/0/5 {</w:t>
      </w:r>
    </w:p>
    <w:p w14:paraId="57E3C518"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unit 0 {</w:t>
      </w:r>
    </w:p>
    <w:p w14:paraId="580D0D1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family inet {</w:t>
      </w:r>
    </w:p>
    <w:p w14:paraId="07BB663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address 10.0.0.45/30;</w:t>
      </w:r>
    </w:p>
    <w:p w14:paraId="3B4C7344"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7EEECF24"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2A8D974F"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14F275AA"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3498A492" w14:textId="4A43259D"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 xml:space="preserve">These interfaces </w:t>
      </w:r>
      <w:r w:rsidR="00242AE7" w:rsidRPr="00E0279C">
        <w:rPr>
          <w:lang w:eastAsia="en-US"/>
        </w:rPr>
        <w:t>connect</w:t>
      </w:r>
      <w:r w:rsidRPr="00E0279C">
        <w:rPr>
          <w:lang w:eastAsia="en-US"/>
        </w:rPr>
        <w:t xml:space="preserve"> the router doing OSPF/</w:t>
      </w:r>
      <w:r w:rsidR="00453AA1">
        <w:rPr>
          <w:lang w:eastAsia="en-US"/>
        </w:rPr>
        <w:t>IS-IS redistribution (ge-0/0/6) to</w:t>
      </w:r>
      <w:r w:rsidRPr="00E0279C">
        <w:rPr>
          <w:lang w:eastAsia="en-US"/>
        </w:rPr>
        <w:t xml:space="preserve"> the routing instance that does IS-IS shown at the </w:t>
      </w:r>
      <w:r w:rsidR="00242AE7" w:rsidRPr="00E0279C">
        <w:rPr>
          <w:lang w:eastAsia="en-US"/>
        </w:rPr>
        <w:t>far-left</w:t>
      </w:r>
      <w:r w:rsidRPr="00E0279C">
        <w:rPr>
          <w:lang w:eastAsia="en-US"/>
        </w:rPr>
        <w:t xml:space="preserve"> side of the network diagram. Notice that “family iso” is included as described in the IS-IS chapter.</w:t>
      </w:r>
    </w:p>
    <w:p w14:paraId="5EEE3626"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73A04A1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E0279C">
        <w:rPr>
          <w:rFonts w:ascii="Courier New" w:hAnsi="Courier New"/>
          <w:sz w:val="22"/>
          <w:szCs w:val="22"/>
          <w:lang w:eastAsia="en-US"/>
        </w:rPr>
        <w:t xml:space="preserve">    </w:t>
      </w:r>
      <w:r w:rsidRPr="001303A0">
        <w:rPr>
          <w:rFonts w:ascii="Consolas" w:hAnsi="Consolas"/>
          <w:sz w:val="22"/>
          <w:szCs w:val="22"/>
          <w:lang w:eastAsia="en-US"/>
        </w:rPr>
        <w:t>ge-0/0/6 {</w:t>
      </w:r>
    </w:p>
    <w:p w14:paraId="6747189D"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unit 0 {</w:t>
      </w:r>
    </w:p>
    <w:p w14:paraId="2D882B28"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family inet {</w:t>
      </w:r>
    </w:p>
    <w:p w14:paraId="5BEC7B7D"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address 10.0.0.38/30;</w:t>
      </w:r>
    </w:p>
    <w:p w14:paraId="1A4A621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32A12974"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family iso;</w:t>
      </w:r>
    </w:p>
    <w:p w14:paraId="6BC0039B"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4057418D"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6E7A9BF5"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ge-0/0/7 {</w:t>
      </w:r>
    </w:p>
    <w:p w14:paraId="70BDE8C2"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unit 0 {</w:t>
      </w:r>
    </w:p>
    <w:p w14:paraId="409743E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family inet {</w:t>
      </w:r>
    </w:p>
    <w:p w14:paraId="0614BE4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address 10.0.0.37/30;</w:t>
      </w:r>
    </w:p>
    <w:p w14:paraId="64D4569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410B1D40"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family iso;</w:t>
      </w:r>
    </w:p>
    <w:p w14:paraId="626DE8C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2D8813E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58705730" w14:textId="7004B07A"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 xml:space="preserve">Set the routers ISO addresses on the loopback interface. The router is in a private area (49) with an ID of 2. The redistributing router has </w:t>
      </w:r>
      <w:r w:rsidR="00A442BA" w:rsidRPr="00E0279C">
        <w:rPr>
          <w:lang w:eastAsia="en-US"/>
        </w:rPr>
        <w:t>a</w:t>
      </w:r>
      <w:r w:rsidRPr="00E0279C">
        <w:rPr>
          <w:lang w:eastAsia="en-US"/>
        </w:rPr>
        <w:t xml:space="preserve"> system id of 0172.0016.0907 and the pure IS-IS router has an ID of  0172.0016.0305.</w:t>
      </w:r>
    </w:p>
    <w:p w14:paraId="68CDB735"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36FA663D"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E0279C">
        <w:rPr>
          <w:rFonts w:ascii="Courier New" w:hAnsi="Courier New"/>
          <w:sz w:val="22"/>
          <w:szCs w:val="22"/>
          <w:lang w:eastAsia="en-US"/>
        </w:rPr>
        <w:t xml:space="preserve">    </w:t>
      </w:r>
      <w:r w:rsidRPr="001303A0">
        <w:rPr>
          <w:rFonts w:ascii="Consolas" w:hAnsi="Consolas"/>
          <w:sz w:val="22"/>
          <w:szCs w:val="22"/>
          <w:lang w:eastAsia="en-US"/>
        </w:rPr>
        <w:t>lo0 {</w:t>
      </w:r>
    </w:p>
    <w:p w14:paraId="3F3100E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unit 0 {</w:t>
      </w:r>
    </w:p>
    <w:p w14:paraId="55FCC0D0"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family inet {</w:t>
      </w:r>
    </w:p>
    <w:p w14:paraId="5C7DC10E"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address 176.16.1.2/32;</w:t>
      </w:r>
    </w:p>
    <w:p w14:paraId="5F64199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1E36981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family iso {</w:t>
      </w:r>
    </w:p>
    <w:p w14:paraId="2F7562DA"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address 49.0002.0172.0016.0907.00;</w:t>
      </w:r>
    </w:p>
    <w:p w14:paraId="455E1D6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469A30C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244E765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unit 1 {</w:t>
      </w:r>
    </w:p>
    <w:p w14:paraId="711EFA50"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family inet {</w:t>
      </w:r>
    </w:p>
    <w:p w14:paraId="4C75C1ED"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lastRenderedPageBreak/>
        <w:t xml:space="preserve">                address 172.16.3.5/32;</w:t>
      </w:r>
    </w:p>
    <w:p w14:paraId="5C9D8C78"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2322BC9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family iso {</w:t>
      </w:r>
    </w:p>
    <w:p w14:paraId="06AA0DBB"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address 49.0002.0172.0016.0305.00;</w:t>
      </w:r>
    </w:p>
    <w:p w14:paraId="44DD71BC"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7E6118FA"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6E082D4C"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4ABEADD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w:t>
      </w:r>
    </w:p>
    <w:p w14:paraId="101F632D"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1F2C81ED" w14:textId="77777777"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All routers are in AS17.</w:t>
      </w:r>
    </w:p>
    <w:p w14:paraId="09812D01"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p>
    <w:p w14:paraId="3BA832EA"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routing-options {</w:t>
      </w:r>
    </w:p>
    <w:p w14:paraId="3EB613A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autonomous-system 17;</w:t>
      </w:r>
    </w:p>
    <w:p w14:paraId="6A1C9C92" w14:textId="77777777" w:rsidR="00557300" w:rsidRPr="00E0279C" w:rsidRDefault="52F6463D" w:rsidP="52F6463D">
      <w:pPr>
        <w:keepNext/>
        <w:shd w:val="clear" w:color="auto" w:fill="FFFFFF" w:themeFill="background1"/>
        <w:suppressAutoHyphens/>
        <w:spacing w:after="142"/>
        <w:contextualSpacing/>
        <w:rPr>
          <w:rFonts w:ascii="Courier New" w:hAnsi="Courier New"/>
          <w:sz w:val="22"/>
          <w:szCs w:val="22"/>
          <w:lang w:eastAsia="en-US"/>
        </w:rPr>
      </w:pPr>
      <w:r w:rsidRPr="001303A0">
        <w:rPr>
          <w:rFonts w:ascii="Consolas" w:hAnsi="Consolas"/>
          <w:sz w:val="22"/>
          <w:szCs w:val="22"/>
          <w:lang w:eastAsia="en-US"/>
        </w:rPr>
        <w:t>}</w:t>
      </w:r>
    </w:p>
    <w:p w14:paraId="66AF8200"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761B2897" w14:textId="77777777"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Allow export of IS-IS into OSPF and OSPF into the IS-IS and allow the IS-IS routers to talk to each other.</w:t>
      </w:r>
    </w:p>
    <w:p w14:paraId="0AF12CF5"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61566F78"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protocols {</w:t>
      </w:r>
    </w:p>
    <w:p w14:paraId="4BFF3ED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isis {</w:t>
      </w:r>
    </w:p>
    <w:p w14:paraId="1A1A7555"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export [ ospf-isis send-direct-to-isis-neighbors ];</w:t>
      </w:r>
    </w:p>
    <w:p w14:paraId="0413EC5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interface ge-0/0/7.0;</w:t>
      </w:r>
    </w:p>
    <w:p w14:paraId="0B5E6A6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interface lo0.0;</w:t>
      </w:r>
    </w:p>
    <w:p w14:paraId="402485A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54280CCB"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ospf {</w:t>
      </w:r>
    </w:p>
    <w:p w14:paraId="1F7F9945"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export send-direct-to-ospf-neighbors;</w:t>
      </w:r>
    </w:p>
    <w:p w14:paraId="7D27B784"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area 0.0.0.1 {</w:t>
      </w:r>
    </w:p>
    <w:p w14:paraId="77B83FC8"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interface ge-0/0/5.0;</w:t>
      </w:r>
    </w:p>
    <w:p w14:paraId="7273CD2B"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interface lo0.0 {</w:t>
      </w:r>
    </w:p>
    <w:p w14:paraId="5F92F204"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passive;</w:t>
      </w:r>
    </w:p>
    <w:p w14:paraId="235B65FC"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046448EC"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164E2715"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4F3DFD9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w:t>
      </w:r>
    </w:p>
    <w:p w14:paraId="18363CBC"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policy-options {</w:t>
      </w:r>
    </w:p>
    <w:p w14:paraId="73C4B895"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5CEA267C" w14:textId="77777777"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Allow traffic from the dummy routing destinations set up in the OSPF router.</w:t>
      </w:r>
    </w:p>
    <w:p w14:paraId="1DD354B7"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4F65B90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policy-statement ospf-isis {</w:t>
      </w:r>
    </w:p>
    <w:p w14:paraId="0C777B5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term 1 {</w:t>
      </w:r>
    </w:p>
    <w:p w14:paraId="5EC3648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from {</w:t>
      </w:r>
    </w:p>
    <w:p w14:paraId="08F3E05E"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protocol ospf;</w:t>
      </w:r>
    </w:p>
    <w:p w14:paraId="0EF3236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route-filter 192.168.0.0/22 longer;</w:t>
      </w:r>
    </w:p>
    <w:p w14:paraId="20A21B88"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06070694"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then accept;</w:t>
      </w:r>
    </w:p>
    <w:p w14:paraId="56940AE5"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0872D6B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38A34CE5"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6BC9CC0C" w14:textId="6E7CCA0F"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Allow traffic between IS-IS and OSPF and vice versa.</w:t>
      </w:r>
    </w:p>
    <w:p w14:paraId="37A5E6EA"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729870E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policy-statement send-direct-to-isis-neighbors {</w:t>
      </w:r>
    </w:p>
    <w:p w14:paraId="5D303C3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from {</w:t>
      </w:r>
    </w:p>
    <w:p w14:paraId="1E82CBD8"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protocol direct;</w:t>
      </w:r>
    </w:p>
    <w:p w14:paraId="1AD2EA5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route-filter 10.0.0.44/30 exact;</w:t>
      </w:r>
    </w:p>
    <w:p w14:paraId="287519BF"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2F697DD1"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lastRenderedPageBreak/>
        <w:t xml:space="preserve">        then accept;</w:t>
      </w:r>
    </w:p>
    <w:p w14:paraId="7D0C9510"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66BF745B"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policy-statement send-direct-to-ospf-neighbors {</w:t>
      </w:r>
    </w:p>
    <w:p w14:paraId="59DFB67A"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from {</w:t>
      </w:r>
    </w:p>
    <w:p w14:paraId="766843FA"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protocol direct;</w:t>
      </w:r>
    </w:p>
    <w:p w14:paraId="1904CFF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route-filter 10.0.0.36/30 exact;</w:t>
      </w:r>
    </w:p>
    <w:p w14:paraId="68AB4A90"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0E585E9E"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then accept;</w:t>
      </w:r>
    </w:p>
    <w:p w14:paraId="6F3280E1"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7F871B64"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w:t>
      </w:r>
    </w:p>
    <w:p w14:paraId="7D32BBA4"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1E558D93" w14:textId="77777777"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This is the routing instance that does only IS-IS.</w:t>
      </w:r>
    </w:p>
    <w:p w14:paraId="5324F1C7"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p>
    <w:p w14:paraId="4B5C5408"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routing-instances {</w:t>
      </w:r>
    </w:p>
    <w:p w14:paraId="3010909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buddy {</w:t>
      </w:r>
    </w:p>
    <w:p w14:paraId="06880152"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instance-type virtual-router;</w:t>
      </w:r>
    </w:p>
    <w:p w14:paraId="2AA7620F"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interface ge-0/0/6.0;</w:t>
      </w:r>
    </w:p>
    <w:p w14:paraId="7269A6EC"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interface lo0.1;</w:t>
      </w:r>
    </w:p>
    <w:p w14:paraId="5A35A4E4"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protocols {</w:t>
      </w:r>
    </w:p>
    <w:p w14:paraId="5703B41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isis {</w:t>
      </w:r>
    </w:p>
    <w:p w14:paraId="4420BA7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interface ge-0/0/6.0;</w:t>
      </w:r>
    </w:p>
    <w:p w14:paraId="369E0E1F"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interface lo0.1;</w:t>
      </w:r>
    </w:p>
    <w:p w14:paraId="6890792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0984A85C"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413B8712"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23B9997A"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w:t>
      </w:r>
    </w:p>
    <w:p w14:paraId="345CBE2C" w14:textId="0E4F98D6"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64F87A38"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r w:rsidRPr="00E0279C">
        <w:rPr>
          <w:rFonts w:ascii="Calibri" w:hAnsi="Calibri"/>
          <w:noProof/>
          <w:sz w:val="22"/>
          <w:szCs w:val="22"/>
          <w:lang w:eastAsia="en-US"/>
        </w:rPr>
        <mc:AlternateContent>
          <mc:Choice Requires="wps">
            <w:drawing>
              <wp:anchor distT="0" distB="101600" distL="0" distR="0" simplePos="0" relativeHeight="251661312" behindDoc="0" locked="0" layoutInCell="1" allowOverlap="1" wp14:anchorId="4B9C2878" wp14:editId="40C95770">
                <wp:simplePos x="0" y="0"/>
                <wp:positionH relativeFrom="column">
                  <wp:align>center</wp:align>
                </wp:positionH>
                <wp:positionV relativeFrom="line">
                  <wp:posOffset>635</wp:posOffset>
                </wp:positionV>
                <wp:extent cx="4629150" cy="1775460"/>
                <wp:effectExtent l="0" t="0" r="0" b="0"/>
                <wp:wrapTopAndBottom/>
                <wp:docPr id="42" name="Frame2"/>
                <wp:cNvGraphicFramePr/>
                <a:graphic xmlns:a="http://schemas.openxmlformats.org/drawingml/2006/main">
                  <a:graphicData uri="http://schemas.microsoft.com/office/word/2010/wordprocessingShape">
                    <wps:wsp>
                      <wps:cNvSpPr txBox="1"/>
                      <wps:spPr>
                        <a:xfrm>
                          <a:off x="0" y="0"/>
                          <a:ext cx="4629150" cy="1775460"/>
                        </a:xfrm>
                        <a:prstGeom prst="rect">
                          <a:avLst/>
                        </a:prstGeom>
                      </wps:spPr>
                      <wps:txbx>
                        <w:txbxContent>
                          <w:p w14:paraId="5CB0B60B" w14:textId="0975B45D" w:rsidR="00C51BFD" w:rsidRDefault="00C51BFD" w:rsidP="00557300">
                            <w:pPr>
                              <w:pStyle w:val="Illustration"/>
                              <w:jc w:val="center"/>
                            </w:pPr>
                            <w:r>
                              <w:rPr>
                                <w:rFonts w:cs="Calibri"/>
                                <w:noProof/>
                                <w:lang w:val="en-US"/>
                              </w:rPr>
                              <w:drawing>
                                <wp:inline distT="0" distB="0" distL="0" distR="0" wp14:anchorId="2061AA25" wp14:editId="5DC914ED">
                                  <wp:extent cx="4629150" cy="1533525"/>
                                  <wp:effectExtent l="0" t="0" r="0" b="9525"/>
                                  <wp:docPr id="4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9150" cy="1533525"/>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2</w:t>
                            </w:r>
                            <w:r>
                              <w:fldChar w:fldCharType="end"/>
                            </w:r>
                            <w:r>
                              <w:t>: Pinging the router running OSPF and getting an answer back.</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4B9C2878" id="Frame2" o:spid="_x0000_s1033" type="#_x0000_t202" style="position:absolute;margin-left:0;margin-top:.05pt;width:364.5pt;height:139.8pt;z-index:251661312;visibility:visible;mso-wrap-style:square;mso-width-percent:0;mso-height-percent:0;mso-wrap-distance-left:0;mso-wrap-distance-top:0;mso-wrap-distance-right:0;mso-wrap-distance-bottom:8pt;mso-position-horizontal:center;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" filled="f" stroked="f">
                <v:textbox inset="0,0,0,0">
                  <w:txbxContent>
                    <w:p w14:paraId="5CB0B60B" w14:textId="0975B45D" w:rsidR="00C51BFD" w:rsidRDefault="00C51BFD" w:rsidP="00557300">
                      <w:pPr>
                        <w:pStyle w:val="Illustration"/>
                        <w:jc w:val="center"/>
                      </w:pPr>
                      <w:r>
                        <w:rPr>
                          <w:rFonts w:cs="Calibri"/>
                          <w:noProof/>
                          <w:lang w:val="en-US"/>
                        </w:rPr>
                        <w:drawing>
                          <wp:inline distT="0" distB="0" distL="0" distR="0" wp14:anchorId="2061AA25" wp14:editId="5DC914ED">
                            <wp:extent cx="4629150" cy="1533525"/>
                            <wp:effectExtent l="0" t="0" r="0" b="9525"/>
                            <wp:docPr id="4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9150" cy="1533525"/>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2</w:t>
                      </w:r>
                      <w:r>
                        <w:fldChar w:fldCharType="end"/>
                      </w:r>
                      <w:r>
                        <w:t>: Pinging the router running OSPF and getting an answer back.</w:t>
                      </w:r>
                    </w:p>
                  </w:txbxContent>
                </v:textbox>
                <w10:wrap type="topAndBottom" anchory="line"/>
              </v:shape>
            </w:pict>
          </mc:Fallback>
        </mc:AlternateContent>
      </w:r>
    </w:p>
    <w:p w14:paraId="2B75A730"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r w:rsidRPr="00E0279C">
        <w:rPr>
          <w:rFonts w:ascii="Calibri" w:hAnsi="Calibri"/>
          <w:noProof/>
          <w:sz w:val="22"/>
          <w:szCs w:val="22"/>
          <w:lang w:eastAsia="en-US"/>
        </w:rPr>
        <mc:AlternateContent>
          <mc:Choice Requires="wps">
            <w:drawing>
              <wp:anchor distT="0" distB="101600" distL="0" distR="0" simplePos="0" relativeHeight="251662336" behindDoc="0" locked="0" layoutInCell="1" allowOverlap="1" wp14:anchorId="072C4759" wp14:editId="48B9C4C6">
                <wp:simplePos x="0" y="0"/>
                <wp:positionH relativeFrom="column">
                  <wp:align>center</wp:align>
                </wp:positionH>
                <wp:positionV relativeFrom="line">
                  <wp:posOffset>635</wp:posOffset>
                </wp:positionV>
                <wp:extent cx="4638675" cy="1661160"/>
                <wp:effectExtent l="0" t="0" r="0" b="0"/>
                <wp:wrapTopAndBottom/>
                <wp:docPr id="43" name="Frame3"/>
                <wp:cNvGraphicFramePr/>
                <a:graphic xmlns:a="http://schemas.openxmlformats.org/drawingml/2006/main">
                  <a:graphicData uri="http://schemas.microsoft.com/office/word/2010/wordprocessingShape">
                    <wps:wsp>
                      <wps:cNvSpPr txBox="1"/>
                      <wps:spPr>
                        <a:xfrm>
                          <a:off x="0" y="0"/>
                          <a:ext cx="4638675" cy="1661160"/>
                        </a:xfrm>
                        <a:prstGeom prst="rect">
                          <a:avLst/>
                        </a:prstGeom>
                      </wps:spPr>
                      <wps:txbx>
                        <w:txbxContent>
                          <w:p w14:paraId="06349D85" w14:textId="1B8399F5" w:rsidR="00C51BFD" w:rsidRDefault="00C51BFD" w:rsidP="00557300">
                            <w:pPr>
                              <w:pStyle w:val="Illustration"/>
                              <w:jc w:val="center"/>
                            </w:pPr>
                            <w:r>
                              <w:rPr>
                                <w:rFonts w:cs="Calibri"/>
                                <w:noProof/>
                                <w:lang w:val="en-US"/>
                              </w:rPr>
                              <w:drawing>
                                <wp:inline distT="0" distB="0" distL="0" distR="0" wp14:anchorId="288B7AC4" wp14:editId="09F16954">
                                  <wp:extent cx="4638675" cy="1419225"/>
                                  <wp:effectExtent l="0" t="0" r="9525" b="9525"/>
                                  <wp:docPr id="4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8675" cy="1419225"/>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3</w:t>
                            </w:r>
                            <w:r>
                              <w:fldChar w:fldCharType="end"/>
                            </w:r>
                            <w:r>
                              <w:t>: Pinging the virtual router buddy and getting an answer back.</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072C4759" id="Frame3" o:spid="_x0000_s1034" type="#_x0000_t202" style="position:absolute;margin-left:0;margin-top:.05pt;width:365.25pt;height:130.8pt;z-index:251662336;visibility:visible;mso-wrap-style:square;mso-width-percent:0;mso-height-percent:0;mso-wrap-distance-left:0;mso-wrap-distance-top:0;mso-wrap-distance-right:0;mso-wrap-distance-bottom:8pt;mso-position-horizontal:center;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" filled="f" stroked="f">
                <v:textbox inset="0,0,0,0">
                  <w:txbxContent>
                    <w:p w14:paraId="06349D85" w14:textId="1B8399F5" w:rsidR="00C51BFD" w:rsidRDefault="00C51BFD" w:rsidP="00557300">
                      <w:pPr>
                        <w:pStyle w:val="Illustration"/>
                        <w:jc w:val="center"/>
                      </w:pPr>
                      <w:r>
                        <w:rPr>
                          <w:rFonts w:cs="Calibri"/>
                          <w:noProof/>
                          <w:lang w:val="en-US"/>
                        </w:rPr>
                        <w:drawing>
                          <wp:inline distT="0" distB="0" distL="0" distR="0" wp14:anchorId="288B7AC4" wp14:editId="09F16954">
                            <wp:extent cx="4638675" cy="1419225"/>
                            <wp:effectExtent l="0" t="0" r="9525" b="9525"/>
                            <wp:docPr id="4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8675" cy="1419225"/>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3</w:t>
                      </w:r>
                      <w:r>
                        <w:fldChar w:fldCharType="end"/>
                      </w:r>
                      <w:r>
                        <w:t>: Pinging the virtual router buddy and getting an answer back.</w:t>
                      </w:r>
                    </w:p>
                  </w:txbxContent>
                </v:textbox>
                <w10:wrap type="topAndBottom" anchory="line"/>
              </v:shape>
            </w:pict>
          </mc:Fallback>
        </mc:AlternateContent>
      </w:r>
    </w:p>
    <w:p w14:paraId="5B9BA50B"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r w:rsidRPr="00E0279C">
        <w:rPr>
          <w:rFonts w:ascii="Calibri" w:hAnsi="Calibri"/>
          <w:sz w:val="22"/>
          <w:szCs w:val="22"/>
          <w:lang w:eastAsia="en-US"/>
        </w:rPr>
        <w:br w:type="page"/>
      </w:r>
    </w:p>
    <w:p w14:paraId="7D177135" w14:textId="77777777"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lastRenderedPageBreak/>
        <w:t>The OSPF routing table contains routes to all the dummy destinations.</w:t>
      </w:r>
    </w:p>
    <w:p w14:paraId="075EF2C5"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r w:rsidRPr="00E0279C">
        <w:rPr>
          <w:rFonts w:ascii="Calibri" w:hAnsi="Calibri"/>
          <w:noProof/>
          <w:sz w:val="22"/>
          <w:szCs w:val="22"/>
          <w:lang w:eastAsia="en-US"/>
        </w:rPr>
        <mc:AlternateContent>
          <mc:Choice Requires="wps">
            <w:drawing>
              <wp:anchor distT="0" distB="101600" distL="0" distR="0" simplePos="0" relativeHeight="251664384" behindDoc="0" locked="0" layoutInCell="1" allowOverlap="1" wp14:anchorId="19BEB68D" wp14:editId="446DF1CD">
                <wp:simplePos x="0" y="0"/>
                <wp:positionH relativeFrom="column">
                  <wp:posOffset>0</wp:posOffset>
                </wp:positionH>
                <wp:positionV relativeFrom="line">
                  <wp:posOffset>635</wp:posOffset>
                </wp:positionV>
                <wp:extent cx="5848350" cy="4832985"/>
                <wp:effectExtent l="0" t="635" r="0" b="0"/>
                <wp:wrapSquare wrapText="bothSides"/>
                <wp:docPr id="44" name="Fram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483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270DE" w14:textId="175A9110" w:rsidR="00C51BFD" w:rsidRDefault="00C51BFD" w:rsidP="00557300">
                            <w:pPr>
                              <w:pStyle w:val="Illustration"/>
                              <w:jc w:val="center"/>
                            </w:pPr>
                            <w:r>
                              <w:rPr>
                                <w:rFonts w:cs="Calibri"/>
                                <w:noProof/>
                                <w:lang w:val="en-US"/>
                              </w:rPr>
                              <w:drawing>
                                <wp:inline distT="0" distB="0" distL="0" distR="0" wp14:anchorId="0E718F93" wp14:editId="359DABA2">
                                  <wp:extent cx="5848350" cy="4591050"/>
                                  <wp:effectExtent l="0" t="0" r="0" b="0"/>
                                  <wp:docPr id="5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8350" cy="4591050"/>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4</w:t>
                            </w:r>
                            <w:r>
                              <w:fldChar w:fldCharType="end"/>
                            </w:r>
                            <w:r>
                              <w:t>: The OSPF routing table in the redistributing router.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EB68D" id="Frame6" o:spid="_x0000_s1035" type="#_x0000_t202" style="position:absolute;margin-left:0;margin-top:.05pt;width:460.5pt;height:380.55pt;z-index:251664384;visibility:visible;mso-wrap-style:square;mso-width-percent:0;mso-height-percent:0;mso-wrap-distance-left:0;mso-wrap-distance-top:0;mso-wrap-distance-right:0;mso-wrap-distance-bottom:8pt;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" filled="f" stroked="f">
                <v:textbox inset="0,0,0,0">
                  <w:txbxContent>
                    <w:p w14:paraId="0D6270DE" w14:textId="175A9110" w:rsidR="00C51BFD" w:rsidRDefault="00C51BFD" w:rsidP="00557300">
                      <w:pPr>
                        <w:pStyle w:val="Illustration"/>
                        <w:jc w:val="center"/>
                      </w:pPr>
                      <w:r>
                        <w:rPr>
                          <w:rFonts w:cs="Calibri"/>
                          <w:noProof/>
                          <w:lang w:val="en-US"/>
                        </w:rPr>
                        <w:drawing>
                          <wp:inline distT="0" distB="0" distL="0" distR="0" wp14:anchorId="0E718F93" wp14:editId="359DABA2">
                            <wp:extent cx="5848350" cy="4591050"/>
                            <wp:effectExtent l="0" t="0" r="0" b="0"/>
                            <wp:docPr id="5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8350" cy="4591050"/>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4</w:t>
                      </w:r>
                      <w:r>
                        <w:fldChar w:fldCharType="end"/>
                      </w:r>
                      <w:r>
                        <w:t>: The OSPF routing table in the redistributing router.</w:t>
                      </w:r>
                    </w:p>
                  </w:txbxContent>
                </v:textbox>
                <w10:wrap type="square" anchory="line"/>
              </v:shape>
            </w:pict>
          </mc:Fallback>
        </mc:AlternateContent>
      </w:r>
    </w:p>
    <w:p w14:paraId="6094346D"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r w:rsidRPr="00E0279C">
        <w:rPr>
          <w:rFonts w:ascii="Calibri" w:hAnsi="Calibri"/>
          <w:sz w:val="22"/>
          <w:szCs w:val="22"/>
          <w:lang w:eastAsia="en-US"/>
        </w:rPr>
        <w:br w:type="page"/>
      </w:r>
    </w:p>
    <w:p w14:paraId="30AC10AA" w14:textId="77777777"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lastRenderedPageBreak/>
        <w:t>Connections between the routers are clearly working, looking at the routing table the OSPF system there is in fact a route that says 10.0.0.36/30 that is the network where buddy the virtual router is at.</w:t>
      </w:r>
    </w:p>
    <w:p w14:paraId="54082625"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r w:rsidRPr="00E0279C">
        <w:rPr>
          <w:rFonts w:ascii="Calibri" w:hAnsi="Calibri"/>
          <w:sz w:val="22"/>
          <w:szCs w:val="22"/>
          <w:lang w:eastAsia="en-US"/>
        </w:rPr>
        <w:br w:type="page"/>
      </w:r>
      <w:r w:rsidRPr="00E0279C">
        <w:rPr>
          <w:rFonts w:ascii="Calibri" w:hAnsi="Calibri"/>
          <w:noProof/>
          <w:sz w:val="22"/>
          <w:szCs w:val="22"/>
          <w:lang w:eastAsia="en-US"/>
        </w:rPr>
        <mc:AlternateContent>
          <mc:Choice Requires="wps">
            <w:drawing>
              <wp:anchor distT="0" distB="101600" distL="0" distR="0" simplePos="0" relativeHeight="251665408" behindDoc="0" locked="0" layoutInCell="1" allowOverlap="1" wp14:anchorId="48E21040" wp14:editId="23964BBB">
                <wp:simplePos x="0" y="0"/>
                <wp:positionH relativeFrom="column">
                  <wp:posOffset>214630</wp:posOffset>
                </wp:positionH>
                <wp:positionV relativeFrom="paragraph">
                  <wp:posOffset>257175</wp:posOffset>
                </wp:positionV>
                <wp:extent cx="5343525" cy="5680710"/>
                <wp:effectExtent l="0" t="0" r="0" b="0"/>
                <wp:wrapTopAndBottom/>
                <wp:docPr id="45" name="Frame4"/>
                <wp:cNvGraphicFramePr/>
                <a:graphic xmlns:a="http://schemas.openxmlformats.org/drawingml/2006/main">
                  <a:graphicData uri="http://schemas.microsoft.com/office/word/2010/wordprocessingShape">
                    <wps:wsp>
                      <wps:cNvSpPr txBox="1"/>
                      <wps:spPr>
                        <a:xfrm>
                          <a:off x="0" y="0"/>
                          <a:ext cx="5343525" cy="5680710"/>
                        </a:xfrm>
                        <a:prstGeom prst="rect">
                          <a:avLst/>
                        </a:prstGeom>
                      </wps:spPr>
                      <wps:txbx>
                        <w:txbxContent>
                          <w:p w14:paraId="7CCE2649" w14:textId="4AB82E45" w:rsidR="00C51BFD" w:rsidRDefault="00C51BFD" w:rsidP="00557300">
                            <w:pPr>
                              <w:pStyle w:val="Illustration"/>
                              <w:jc w:val="center"/>
                            </w:pPr>
                            <w:r>
                              <w:rPr>
                                <w:rFonts w:cs="Calibri"/>
                                <w:noProof/>
                                <w:lang w:val="en-US"/>
                              </w:rPr>
                              <w:drawing>
                                <wp:inline distT="0" distB="0" distL="0" distR="0" wp14:anchorId="0B9B02FD" wp14:editId="54CE6D30">
                                  <wp:extent cx="5343525" cy="5438775"/>
                                  <wp:effectExtent l="0" t="0" r="9525" b="9525"/>
                                  <wp:docPr id="5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3525" cy="5438775"/>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5</w:t>
                            </w:r>
                            <w:r>
                              <w:fldChar w:fldCharType="end"/>
                            </w:r>
                            <w:r>
                              <w:t>: The routing table of the router running purely OSPF.</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48E21040" id="Frame4" o:spid="_x0000_s1036" type="#_x0000_t202" style="position:absolute;margin-left:16.9pt;margin-top:20.25pt;width:420.75pt;height:447.3pt;z-index:251665408;visibility:visible;mso-wrap-style:square;mso-width-percent:0;mso-height-percent:0;mso-wrap-distance-left:0;mso-wrap-distance-top:0;mso-wrap-distance-right:0;mso-wrap-distance-bottom: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" filled="f" stroked="f">
                <v:textbox inset="0,0,0,0">
                  <w:txbxContent>
                    <w:p w14:paraId="7CCE2649" w14:textId="4AB82E45" w:rsidR="00C51BFD" w:rsidRDefault="00C51BFD" w:rsidP="00557300">
                      <w:pPr>
                        <w:pStyle w:val="Illustration"/>
                        <w:jc w:val="center"/>
                      </w:pPr>
                      <w:r>
                        <w:rPr>
                          <w:rFonts w:cs="Calibri"/>
                          <w:noProof/>
                          <w:lang w:val="en-US"/>
                        </w:rPr>
                        <w:drawing>
                          <wp:inline distT="0" distB="0" distL="0" distR="0" wp14:anchorId="0B9B02FD" wp14:editId="54CE6D30">
                            <wp:extent cx="5343525" cy="5438775"/>
                            <wp:effectExtent l="0" t="0" r="9525" b="9525"/>
                            <wp:docPr id="5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3525" cy="5438775"/>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5</w:t>
                      </w:r>
                      <w:r>
                        <w:fldChar w:fldCharType="end"/>
                      </w:r>
                      <w:r>
                        <w:t>: The routing table of the router running purely OSPF.</w:t>
                      </w:r>
                    </w:p>
                  </w:txbxContent>
                </v:textbox>
                <w10:wrap type="topAndBottom"/>
              </v:shape>
            </w:pict>
          </mc:Fallback>
        </mc:AlternateContent>
      </w:r>
    </w:p>
    <w:p w14:paraId="3556C7EA" w14:textId="036026C2" w:rsidR="00512103" w:rsidRPr="00E0279C" w:rsidRDefault="00557300" w:rsidP="52F6463D">
      <w:pPr>
        <w:keepNext/>
        <w:shd w:val="clear" w:color="auto" w:fill="FFFFFF" w:themeFill="background1"/>
        <w:suppressAutoHyphens/>
        <w:spacing w:after="142"/>
        <w:contextualSpacing/>
        <w:rPr>
          <w:lang w:eastAsia="en-US"/>
        </w:rPr>
      </w:pPr>
      <w:r w:rsidRPr="00E0279C">
        <w:rPr>
          <w:lang w:eastAsia="en-US"/>
        </w:rPr>
        <w:lastRenderedPageBreak/>
        <w:t>The virtual router buddy has an IS-IS routing table that includes the network of the OSPF router 10.0.0.44/30 and the dummy routes on the loopback interface.</w:t>
      </w:r>
      <w:r w:rsidRPr="00E0279C">
        <w:rPr>
          <w:lang w:eastAsia="en-US"/>
        </w:rPr>
        <w:br w:type="page"/>
      </w:r>
      <w:r w:rsidRPr="00E0279C">
        <w:rPr>
          <w:noProof/>
          <w:lang w:eastAsia="en-US"/>
        </w:rPr>
        <mc:AlternateContent>
          <mc:Choice Requires="wps">
            <w:drawing>
              <wp:anchor distT="0" distB="101600" distL="0" distR="0" simplePos="0" relativeHeight="251663360" behindDoc="0" locked="0" layoutInCell="1" allowOverlap="1" wp14:anchorId="57E40EA9" wp14:editId="08FD28C7">
                <wp:simplePos x="0" y="0"/>
                <wp:positionH relativeFrom="column">
                  <wp:posOffset>93345</wp:posOffset>
                </wp:positionH>
                <wp:positionV relativeFrom="paragraph">
                  <wp:posOffset>452120</wp:posOffset>
                </wp:positionV>
                <wp:extent cx="5972810" cy="5676900"/>
                <wp:effectExtent l="0" t="0" r="0" b="0"/>
                <wp:wrapTopAndBottom/>
                <wp:docPr id="46" name="Frame5"/>
                <wp:cNvGraphicFramePr/>
                <a:graphic xmlns:a="http://schemas.openxmlformats.org/drawingml/2006/main">
                  <a:graphicData uri="http://schemas.microsoft.com/office/word/2010/wordprocessingShape">
                    <wps:wsp>
                      <wps:cNvSpPr txBox="1"/>
                      <wps:spPr>
                        <a:xfrm>
                          <a:off x="0" y="0"/>
                          <a:ext cx="5972810" cy="5676900"/>
                        </a:xfrm>
                        <a:prstGeom prst="rect">
                          <a:avLst/>
                        </a:prstGeom>
                      </wps:spPr>
                      <wps:txbx>
                        <w:txbxContent>
                          <w:p w14:paraId="0E3FBD02" w14:textId="446CB952" w:rsidR="00C51BFD" w:rsidRDefault="00C51BFD" w:rsidP="00557300">
                            <w:pPr>
                              <w:pStyle w:val="Illustration"/>
                              <w:jc w:val="center"/>
                            </w:pPr>
                            <w:r>
                              <w:rPr>
                                <w:rFonts w:cs="Calibri"/>
                                <w:noProof/>
                                <w:lang w:val="en-US"/>
                              </w:rPr>
                              <w:drawing>
                                <wp:inline distT="0" distB="0" distL="0" distR="0" wp14:anchorId="1CD2738B" wp14:editId="50A74BE6">
                                  <wp:extent cx="5972175" cy="5438775"/>
                                  <wp:effectExtent l="0" t="0" r="9525" b="9525"/>
                                  <wp:docPr id="8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175" cy="5438775"/>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6</w:t>
                            </w:r>
                            <w:r>
                              <w:fldChar w:fldCharType="end"/>
                            </w:r>
                            <w:r>
                              <w:t>: IS-IS routing table of the redistributing router</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57E40EA9" id="Frame5" o:spid="_x0000_s1037" type="#_x0000_t202" style="position:absolute;margin-left:7.35pt;margin-top:35.6pt;width:470.3pt;height:447pt;z-index:251663360;visibility:visible;mso-wrap-style:square;mso-width-percent:0;mso-height-percent:0;mso-wrap-distance-left:0;mso-wrap-distance-top:0;mso-wrap-distance-right:0;mso-wrap-distance-bottom: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" filled="f" stroked="f">
                <v:textbox inset="0,0,0,0">
                  <w:txbxContent>
                    <w:p w14:paraId="0E3FBD02" w14:textId="446CB952" w:rsidR="00C51BFD" w:rsidRDefault="00C51BFD" w:rsidP="00557300">
                      <w:pPr>
                        <w:pStyle w:val="Illustration"/>
                        <w:jc w:val="center"/>
                      </w:pPr>
                      <w:r>
                        <w:rPr>
                          <w:rFonts w:cs="Calibri"/>
                          <w:noProof/>
                          <w:lang w:val="en-US"/>
                        </w:rPr>
                        <w:drawing>
                          <wp:inline distT="0" distB="0" distL="0" distR="0" wp14:anchorId="1CD2738B" wp14:editId="50A74BE6">
                            <wp:extent cx="5972175" cy="5438775"/>
                            <wp:effectExtent l="0" t="0" r="9525" b="9525"/>
                            <wp:docPr id="8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175" cy="5438775"/>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6</w:t>
                      </w:r>
                      <w:r>
                        <w:fldChar w:fldCharType="end"/>
                      </w:r>
                      <w:r>
                        <w:t>: IS-IS routing table of the redistributing router</w:t>
                      </w:r>
                    </w:p>
                  </w:txbxContent>
                </v:textbox>
                <w10:wrap type="topAndBottom"/>
              </v:shape>
            </w:pict>
          </mc:Fallback>
        </mc:AlternateContent>
      </w:r>
    </w:p>
    <w:p w14:paraId="4AD84187" w14:textId="77777777" w:rsidR="00457F2D" w:rsidRPr="00E0279C" w:rsidRDefault="00457F2D" w:rsidP="00457F2D">
      <w:pPr>
        <w:keepNext/>
        <w:shd w:val="clear" w:color="auto" w:fill="FFFFFF"/>
        <w:suppressAutoHyphens/>
        <w:spacing w:after="142"/>
        <w:contextualSpacing/>
        <w:rPr>
          <w:lang w:eastAsia="en-US"/>
        </w:rPr>
      </w:pPr>
    </w:p>
    <w:p w14:paraId="5D403253" w14:textId="77777777" w:rsidR="002E2CF7" w:rsidRPr="00E0279C" w:rsidRDefault="002E2CF7" w:rsidP="52F6463D">
      <w:pPr>
        <w:pStyle w:val="Overskrift2"/>
        <w:rPr>
          <w:sz w:val="28"/>
          <w:szCs w:val="28"/>
        </w:rPr>
      </w:pPr>
      <w:bookmarkStart w:id="40" w:name="_Toc484414606"/>
      <w:r w:rsidRPr="00E0279C">
        <w:rPr>
          <w:sz w:val="28"/>
          <w:szCs w:val="28"/>
        </w:rPr>
        <w:t>BGP</w:t>
      </w:r>
      <w:bookmarkEnd w:id="40"/>
      <w:r w:rsidRPr="00E0279C">
        <w:rPr>
          <w:sz w:val="28"/>
          <w:szCs w:val="28"/>
        </w:rPr>
        <w:t xml:space="preserve"> </w:t>
      </w:r>
    </w:p>
    <w:p w14:paraId="02D77D96" w14:textId="77777777" w:rsidR="006B58DB" w:rsidRPr="00E0279C" w:rsidRDefault="006B58DB" w:rsidP="006B58DB"/>
    <w:p w14:paraId="1FF99865" w14:textId="77777777" w:rsidR="006B58DB" w:rsidRPr="00E0279C" w:rsidRDefault="006B58DB" w:rsidP="006B58DB">
      <w:pPr>
        <w:pStyle w:val="Overskrift3"/>
      </w:pPr>
      <w:bookmarkStart w:id="41" w:name="_Toc484414607"/>
      <w:r w:rsidRPr="00E0279C">
        <w:t>BGP</w:t>
      </w:r>
      <w:bookmarkEnd w:id="41"/>
    </w:p>
    <w:p w14:paraId="45581750" w14:textId="535D5093" w:rsidR="006B58DB" w:rsidRPr="00E0279C" w:rsidRDefault="00CF43EC" w:rsidP="006B58DB">
      <w:r>
        <w:t>BGP is an exterior gateway protocol that</w:t>
      </w:r>
      <w:r w:rsidR="52F6463D" w:rsidRPr="00E0279C">
        <w:t xml:space="preserve"> uses TCP on port 179 to establish connection between the routers.  It is used to exchange information between routers in different autonomous systems. Routing information of BGP includes the complete route to each destination. </w:t>
      </w:r>
    </w:p>
    <w:p w14:paraId="1837BC67" w14:textId="36836368" w:rsidR="00CD6CD2" w:rsidRPr="00E0279C" w:rsidRDefault="008D066C" w:rsidP="006B58DB">
      <w:r>
        <w:t>The Border Gateway P</w:t>
      </w:r>
      <w:r w:rsidR="52F6463D" w:rsidRPr="00E0279C">
        <w:t>rotocol exchange</w:t>
      </w:r>
      <w:r>
        <w:t>s</w:t>
      </w:r>
      <w:r w:rsidR="52F6463D" w:rsidRPr="00E0279C">
        <w:t xml:space="preserve"> information about network reachability with other BGP systems. It uses network reachability information to create a graph of AS connectivity, which enforce policy decisions at the Autonomous System level. There are two options in connections between networks, it can be private point-to-point link or an exchange.</w:t>
      </w:r>
    </w:p>
    <w:p w14:paraId="23297E87" w14:textId="58F57898" w:rsidR="00CD6CD2" w:rsidRPr="00E0279C" w:rsidRDefault="00CD6CD2" w:rsidP="00CD6CD2">
      <w:pPr>
        <w:pStyle w:val="Overskrift3"/>
      </w:pPr>
      <w:bookmarkStart w:id="42" w:name="_Toc484414608"/>
      <w:r w:rsidRPr="00E0279C">
        <w:t>BGP Message Types</w:t>
      </w:r>
      <w:bookmarkEnd w:id="42"/>
    </w:p>
    <w:p w14:paraId="593DD8E7" w14:textId="2A5ED9D2" w:rsidR="00CD6CD2" w:rsidRPr="00E0279C" w:rsidRDefault="00CD6CD2" w:rsidP="006B58DB"/>
    <w:p w14:paraId="13D71320" w14:textId="4C131D42" w:rsidR="00CD6CD2" w:rsidRPr="00E0279C" w:rsidRDefault="52F6463D" w:rsidP="006B58DB">
      <w:r w:rsidRPr="00E0279C">
        <w:t>BGP has four types of messages, each with own role in setting up, maintaining, or tearing down a BGP session. List of messages types:</w:t>
      </w:r>
    </w:p>
    <w:p w14:paraId="145648B1" w14:textId="2D646A50" w:rsidR="00CD6CD2" w:rsidRPr="00E0279C" w:rsidRDefault="52F6463D" w:rsidP="00FA2E62">
      <w:pPr>
        <w:pStyle w:val="Listeafsnit"/>
        <w:numPr>
          <w:ilvl w:val="0"/>
          <w:numId w:val="7"/>
        </w:numPr>
      </w:pPr>
      <w:r w:rsidRPr="00E0279C">
        <w:t>OPEN message</w:t>
      </w:r>
    </w:p>
    <w:p w14:paraId="004F5D8D" w14:textId="7C784A3C" w:rsidR="00CD6CD2" w:rsidRPr="00E0279C" w:rsidRDefault="52F6463D" w:rsidP="00FA2E62">
      <w:pPr>
        <w:pStyle w:val="Listeafsnit"/>
        <w:numPr>
          <w:ilvl w:val="0"/>
          <w:numId w:val="7"/>
        </w:numPr>
      </w:pPr>
      <w:r w:rsidRPr="00E0279C">
        <w:t>UPDATE message</w:t>
      </w:r>
    </w:p>
    <w:p w14:paraId="2DC4CB78" w14:textId="17B1E8BD" w:rsidR="00CD6CD2" w:rsidRPr="00E0279C" w:rsidRDefault="52F6463D" w:rsidP="00FA2E62">
      <w:pPr>
        <w:pStyle w:val="Listeafsnit"/>
        <w:numPr>
          <w:ilvl w:val="0"/>
          <w:numId w:val="7"/>
        </w:numPr>
      </w:pPr>
      <w:r w:rsidRPr="00E0279C">
        <w:t>KEEPALIVE message</w:t>
      </w:r>
    </w:p>
    <w:p w14:paraId="1F3A52EF" w14:textId="6D2C45B0" w:rsidR="00CD6CD2" w:rsidRPr="00E0279C" w:rsidRDefault="52F6463D" w:rsidP="00FA2E62">
      <w:pPr>
        <w:pStyle w:val="Listeafsnit"/>
        <w:numPr>
          <w:ilvl w:val="0"/>
          <w:numId w:val="7"/>
        </w:numPr>
      </w:pPr>
      <w:r w:rsidRPr="00E0279C">
        <w:t>NOTIFICATION message</w:t>
      </w:r>
    </w:p>
    <w:p w14:paraId="567A72F0" w14:textId="77777777" w:rsidR="00E641AF" w:rsidRPr="00E0279C" w:rsidRDefault="00E641AF" w:rsidP="00E641AF">
      <w:pPr>
        <w:pStyle w:val="Listeafsnit"/>
      </w:pPr>
    </w:p>
    <w:p w14:paraId="4BB2C9FC" w14:textId="2C7871A8" w:rsidR="00CD6CD2" w:rsidRPr="00E0279C" w:rsidRDefault="52F6463D" w:rsidP="006B58DB">
      <w:r w:rsidRPr="00E0279C">
        <w:t xml:space="preserve">Important information is that these messages cannot be </w:t>
      </w:r>
      <w:r w:rsidR="00CF43EC" w:rsidRPr="00E0279C">
        <w:t>exchanged</w:t>
      </w:r>
      <w:r w:rsidRPr="00E0279C">
        <w:t xml:space="preserve"> until two BGP routers have set up TCP session on port 179. Errors will display BGP NOTIFICATION messages that will close </w:t>
      </w:r>
      <w:r w:rsidR="009010DF" w:rsidRPr="00E0279C">
        <w:t>connection</w:t>
      </w:r>
      <w:r w:rsidRPr="00E0279C">
        <w:t>.</w:t>
      </w:r>
    </w:p>
    <w:p w14:paraId="7233F842" w14:textId="77777777" w:rsidR="00CD6CD2" w:rsidRPr="00E0279C" w:rsidRDefault="00CD6CD2" w:rsidP="006B58DB"/>
    <w:p w14:paraId="44835A98" w14:textId="77777777" w:rsidR="006B58DB" w:rsidRPr="00E0279C" w:rsidRDefault="006B58DB" w:rsidP="00CD6CD2">
      <w:pPr>
        <w:pStyle w:val="Overskrift3"/>
      </w:pPr>
      <w:bookmarkStart w:id="43" w:name="_Toc484414609"/>
      <w:r w:rsidRPr="00E0279C">
        <w:t>Autonomous Systems (AS)</w:t>
      </w:r>
      <w:bookmarkEnd w:id="43"/>
    </w:p>
    <w:p w14:paraId="7E374F9C" w14:textId="77777777" w:rsidR="006B58DB" w:rsidRPr="00E0279C" w:rsidRDefault="52F6463D" w:rsidP="006B58DB">
      <w:r w:rsidRPr="00E0279C">
        <w:t xml:space="preserve">Autonomous system is a group of router that are under single technical administration. Normally use a common set of metrics to share routing information with the set of routers. </w:t>
      </w:r>
    </w:p>
    <w:p w14:paraId="2AF5FE12" w14:textId="570F9260" w:rsidR="006B58DB" w:rsidRPr="00E0279C" w:rsidRDefault="52F6463D" w:rsidP="006B58DB">
      <w:r w:rsidRPr="00E0279C">
        <w:t xml:space="preserve">Until 2007 AS were defined as a 16-bit </w:t>
      </w:r>
      <w:r w:rsidR="009010DF" w:rsidRPr="00E0279C">
        <w:t>integers, because</w:t>
      </w:r>
      <w:r w:rsidRPr="00E0279C">
        <w:t xml:space="preserve"> of the size of Internet and number of devices we are running out of AS numbers. That is why in 2007 32 bit AS numbers were introduced. It allows us to use numbers from 0 to 4 294 967 295.</w:t>
      </w:r>
    </w:p>
    <w:p w14:paraId="0D122A18" w14:textId="77777777" w:rsidR="00457F2D" w:rsidRPr="00E0279C" w:rsidRDefault="006B58DB" w:rsidP="00457F2D">
      <w:pPr>
        <w:keepNext/>
      </w:pPr>
      <w:r w:rsidRPr="00E0279C">
        <w:rPr>
          <w:noProof/>
          <w:lang w:eastAsia="en-US"/>
        </w:rPr>
        <w:lastRenderedPageBreak/>
        <w:drawing>
          <wp:inline distT="0" distB="0" distL="0" distR="0" wp14:anchorId="60026C97" wp14:editId="580CCA8D">
            <wp:extent cx="5972175" cy="3371850"/>
            <wp:effectExtent l="0" t="0" r="9525" b="0"/>
            <wp:docPr id="31" name="Obraz 31"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175" cy="3371850"/>
                    </a:xfrm>
                    <a:prstGeom prst="rect">
                      <a:avLst/>
                    </a:prstGeom>
                    <a:noFill/>
                    <a:ln>
                      <a:noFill/>
                    </a:ln>
                  </pic:spPr>
                </pic:pic>
              </a:graphicData>
            </a:graphic>
          </wp:inline>
        </w:drawing>
      </w:r>
    </w:p>
    <w:p w14:paraId="3A20CFAE" w14:textId="6FF4088C" w:rsidR="006B58DB" w:rsidRPr="00E0279C" w:rsidRDefault="009010DF" w:rsidP="52F6463D">
      <w:pPr>
        <w:pStyle w:val="Billedtekst"/>
        <w:jc w:val="center"/>
        <w:rPr>
          <w:color w:val="auto"/>
          <w:sz w:val="20"/>
          <w:szCs w:val="20"/>
        </w:rPr>
      </w:pPr>
      <w:r w:rsidRPr="00E0279C">
        <w:rPr>
          <w:color w:val="auto"/>
          <w:sz w:val="20"/>
          <w:szCs w:val="20"/>
        </w:rPr>
        <w:t>Illustration</w:t>
      </w:r>
      <w:r w:rsidR="52F6463D" w:rsidRPr="00E0279C">
        <w:rPr>
          <w:color w:val="auto"/>
          <w:sz w:val="20"/>
          <w:szCs w:val="20"/>
        </w:rPr>
        <w:t xml:space="preserve"> above shows number of ASs and description</w:t>
      </w:r>
    </w:p>
    <w:p w14:paraId="17CC2992" w14:textId="4824A0DC" w:rsidR="006B58DB" w:rsidRPr="00E0279C" w:rsidRDefault="006B58DB" w:rsidP="0031305F">
      <w:pPr>
        <w:pStyle w:val="Overskrift3"/>
      </w:pPr>
      <w:bookmarkStart w:id="44" w:name="_Toc484414610"/>
      <w:r w:rsidRPr="00E0279C">
        <w:t>AS Path and Attributes</w:t>
      </w:r>
      <w:bookmarkEnd w:id="44"/>
    </w:p>
    <w:p w14:paraId="403BEC4B" w14:textId="77777777" w:rsidR="00CD6CD2" w:rsidRPr="00E0279C" w:rsidRDefault="00CD6CD2" w:rsidP="00CD6CD2"/>
    <w:p w14:paraId="0E6373F9" w14:textId="77777777" w:rsidR="006B58DB" w:rsidRPr="00E0279C" w:rsidRDefault="52F6463D" w:rsidP="003F3C40">
      <w:pPr>
        <w:pStyle w:val="Listeafsnit"/>
        <w:numPr>
          <w:ilvl w:val="0"/>
          <w:numId w:val="12"/>
        </w:numPr>
        <w:spacing w:after="160" w:line="259" w:lineRule="auto"/>
      </w:pPr>
      <w:r w:rsidRPr="00E0279C">
        <w:t>BGP systems exchange routing information which include complete route to each destination and additional information about the route.</w:t>
      </w:r>
    </w:p>
    <w:p w14:paraId="1864D833" w14:textId="77777777" w:rsidR="006B58DB" w:rsidRPr="00E0279C" w:rsidRDefault="52F6463D" w:rsidP="003F3C40">
      <w:pPr>
        <w:pStyle w:val="Listeafsnit"/>
        <w:numPr>
          <w:ilvl w:val="0"/>
          <w:numId w:val="12"/>
        </w:numPr>
        <w:spacing w:after="160" w:line="259" w:lineRule="auto"/>
      </w:pPr>
      <w:r w:rsidRPr="00E0279C">
        <w:t>AS path is the name of the route to each destination, additional route information is included in path attributes.</w:t>
      </w:r>
    </w:p>
    <w:p w14:paraId="6FC6CD9A" w14:textId="77777777" w:rsidR="006B58DB" w:rsidRPr="00E0279C" w:rsidRDefault="52F6463D" w:rsidP="003F3C40">
      <w:pPr>
        <w:pStyle w:val="Listeafsnit"/>
        <w:numPr>
          <w:ilvl w:val="0"/>
          <w:numId w:val="12"/>
        </w:numPr>
        <w:spacing w:after="160" w:line="259" w:lineRule="auto"/>
      </w:pPr>
      <w:r w:rsidRPr="00E0279C">
        <w:t>BGP uses AS paths and path attributes to determine topology of the network.</w:t>
      </w:r>
    </w:p>
    <w:p w14:paraId="38CA8C2D" w14:textId="77777777" w:rsidR="006B58DB" w:rsidRPr="00E0279C" w:rsidRDefault="52F6463D" w:rsidP="003F3C40">
      <w:pPr>
        <w:pStyle w:val="Listeafsnit"/>
        <w:numPr>
          <w:ilvl w:val="0"/>
          <w:numId w:val="12"/>
        </w:numPr>
        <w:spacing w:after="160" w:line="259" w:lineRule="auto"/>
      </w:pPr>
      <w:r w:rsidRPr="00E0279C">
        <w:t>If BGP knows the topology, it can detect and eliminate routing loops, as well as selecting groups of routes to enforce preferences and policy decisions.</w:t>
      </w:r>
    </w:p>
    <w:p w14:paraId="4D705E4F" w14:textId="77777777" w:rsidR="006B58DB" w:rsidRPr="00E0279C" w:rsidRDefault="52F6463D" w:rsidP="006B58DB">
      <w:r w:rsidRPr="00E0279C">
        <w:t>BGP uses modes to communicate with internal and external peers, two primary modes are:</w:t>
      </w:r>
    </w:p>
    <w:p w14:paraId="6ADECCDF" w14:textId="77777777" w:rsidR="006B58DB" w:rsidRPr="00E0279C" w:rsidRDefault="52F6463D" w:rsidP="003F3C40">
      <w:pPr>
        <w:pStyle w:val="Listeafsnit"/>
        <w:numPr>
          <w:ilvl w:val="0"/>
          <w:numId w:val="13"/>
        </w:numPr>
        <w:spacing w:after="160" w:line="259" w:lineRule="auto"/>
      </w:pPr>
      <w:r w:rsidRPr="00E0279C">
        <w:t>Internal BGP (iBGP)</w:t>
      </w:r>
    </w:p>
    <w:p w14:paraId="00666E7E" w14:textId="77777777" w:rsidR="006B58DB" w:rsidRPr="00E0279C" w:rsidRDefault="52F6463D" w:rsidP="003F3C40">
      <w:pPr>
        <w:pStyle w:val="Listeafsnit"/>
        <w:numPr>
          <w:ilvl w:val="0"/>
          <w:numId w:val="13"/>
        </w:numPr>
        <w:spacing w:after="160" w:line="259" w:lineRule="auto"/>
      </w:pPr>
      <w:r w:rsidRPr="00E0279C">
        <w:t>External BGP (eBGP)</w:t>
      </w:r>
    </w:p>
    <w:p w14:paraId="74A98567" w14:textId="1DC1448C" w:rsidR="006B58DB" w:rsidRPr="00E0279C" w:rsidRDefault="52F6463D" w:rsidP="006B58DB">
      <w:r w:rsidRPr="00E0279C">
        <w:t xml:space="preserve">Internal BGP runs inside one Autonomous System, </w:t>
      </w:r>
      <w:r w:rsidR="007F7A66">
        <w:t>whereas</w:t>
      </w:r>
      <w:r w:rsidRPr="00E0279C">
        <w:t xml:space="preserve"> External works just between multiple ASs.</w:t>
      </w:r>
    </w:p>
    <w:p w14:paraId="266FB203" w14:textId="7DFD8DE0" w:rsidR="006B58DB" w:rsidRPr="00E0279C" w:rsidRDefault="002342C2" w:rsidP="006B58DB">
      <w:r>
        <w:t>Peer AS</w:t>
      </w:r>
      <w:r w:rsidR="52F6463D" w:rsidRPr="00E0279C">
        <w:t>s establish links through and external peer BGP session. Then all route advertisement between external peers takes place by means of information exchange.</w:t>
      </w:r>
    </w:p>
    <w:p w14:paraId="260CED0A" w14:textId="77777777" w:rsidR="006B58DB" w:rsidRPr="00E0279C" w:rsidRDefault="52F6463D" w:rsidP="006B58DB">
      <w:r w:rsidRPr="00E0279C">
        <w:t>BGP network used in project:</w:t>
      </w:r>
    </w:p>
    <w:p w14:paraId="58EE6B34" w14:textId="77777777" w:rsidR="006B58DB" w:rsidRPr="00E0279C" w:rsidRDefault="006B58DB" w:rsidP="006B58DB">
      <w:r w:rsidRPr="00E0279C">
        <w:rPr>
          <w:noProof/>
          <w:lang w:eastAsia="en-US"/>
        </w:rPr>
        <w:lastRenderedPageBreak/>
        <w:drawing>
          <wp:inline distT="0" distB="0" distL="0" distR="0" wp14:anchorId="7DC35A10" wp14:editId="4A6305A8">
            <wp:extent cx="5972175" cy="3810000"/>
            <wp:effectExtent l="0" t="0" r="9525" b="0"/>
            <wp:docPr id="26" name="Obraz 26" descr="C:\Users\misiek\Desktop\BGP_eB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siek\Desktop\BGP_eBG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175" cy="3810000"/>
                    </a:xfrm>
                    <a:prstGeom prst="rect">
                      <a:avLst/>
                    </a:prstGeom>
                    <a:noFill/>
                    <a:ln>
                      <a:noFill/>
                    </a:ln>
                  </pic:spPr>
                </pic:pic>
              </a:graphicData>
            </a:graphic>
          </wp:inline>
        </w:drawing>
      </w:r>
    </w:p>
    <w:p w14:paraId="4D938A2C" w14:textId="77777777" w:rsidR="006B58DB" w:rsidRPr="00E0279C" w:rsidRDefault="006B58DB" w:rsidP="006B58DB"/>
    <w:p w14:paraId="3028A37C" w14:textId="77777777" w:rsidR="006B58DB" w:rsidRPr="00E0279C" w:rsidRDefault="006B58DB" w:rsidP="006B58DB"/>
    <w:p w14:paraId="22149C4C" w14:textId="77777777" w:rsidR="006B58DB" w:rsidRPr="00E0279C" w:rsidRDefault="006B58DB" w:rsidP="006B58DB"/>
    <w:p w14:paraId="0BBCD7B2" w14:textId="77777777" w:rsidR="006B58DB" w:rsidRPr="00E0279C" w:rsidRDefault="006B58DB" w:rsidP="006B58DB"/>
    <w:p w14:paraId="66AB7119" w14:textId="77777777" w:rsidR="006B58DB" w:rsidRPr="00E0279C" w:rsidRDefault="006B58DB" w:rsidP="006B58DB"/>
    <w:p w14:paraId="5A1EB714" w14:textId="77777777" w:rsidR="006B58DB" w:rsidRPr="00E0279C" w:rsidRDefault="006B58DB" w:rsidP="006B58DB"/>
    <w:p w14:paraId="676262CA" w14:textId="2D8E6B9B" w:rsidR="006B58DB" w:rsidRPr="00E0279C" w:rsidRDefault="00457F2D" w:rsidP="00457F2D">
      <w:pPr>
        <w:pStyle w:val="Overskrift3"/>
      </w:pPr>
      <w:bookmarkStart w:id="45" w:name="_Toc484414611"/>
      <w:r w:rsidRPr="00E0279C">
        <w:t>Finite State Machine</w:t>
      </w:r>
      <w:bookmarkEnd w:id="45"/>
    </w:p>
    <w:p w14:paraId="4F2E97A4" w14:textId="0D3038FA" w:rsidR="006B58DB" w:rsidRPr="00E0279C" w:rsidRDefault="006B58DB" w:rsidP="006B58DB"/>
    <w:p w14:paraId="497C5FDF" w14:textId="77777777" w:rsidR="006B58DB" w:rsidRPr="00E0279C" w:rsidRDefault="52F6463D" w:rsidP="006B58DB">
      <w:r w:rsidRPr="00E0279C">
        <w:t>BGP uses a Finite State Machine to make decisions. It consists of six states:</w:t>
      </w:r>
    </w:p>
    <w:p w14:paraId="4376BA10" w14:textId="77777777" w:rsidR="006B58DB" w:rsidRPr="00E0279C" w:rsidRDefault="52F6463D" w:rsidP="003F3C40">
      <w:pPr>
        <w:pStyle w:val="Listeafsnit"/>
        <w:numPr>
          <w:ilvl w:val="0"/>
          <w:numId w:val="14"/>
        </w:numPr>
        <w:spacing w:after="160" w:line="259" w:lineRule="auto"/>
      </w:pPr>
      <w:r w:rsidRPr="00E0279C">
        <w:t>Idle;</w:t>
      </w:r>
    </w:p>
    <w:p w14:paraId="3CCCDFAA" w14:textId="77777777" w:rsidR="006B58DB" w:rsidRPr="00E0279C" w:rsidRDefault="52F6463D" w:rsidP="003F3C40">
      <w:pPr>
        <w:pStyle w:val="Listeafsnit"/>
        <w:numPr>
          <w:ilvl w:val="0"/>
          <w:numId w:val="14"/>
        </w:numPr>
        <w:spacing w:after="160" w:line="259" w:lineRule="auto"/>
      </w:pPr>
      <w:r w:rsidRPr="00E0279C">
        <w:t>Connect;</w:t>
      </w:r>
    </w:p>
    <w:p w14:paraId="1AAD4D29" w14:textId="77777777" w:rsidR="006B58DB" w:rsidRPr="00E0279C" w:rsidRDefault="52F6463D" w:rsidP="003F3C40">
      <w:pPr>
        <w:pStyle w:val="Listeafsnit"/>
        <w:numPr>
          <w:ilvl w:val="0"/>
          <w:numId w:val="14"/>
        </w:numPr>
        <w:spacing w:after="160" w:line="259" w:lineRule="auto"/>
      </w:pPr>
      <w:r w:rsidRPr="00E0279C">
        <w:t>Active;</w:t>
      </w:r>
    </w:p>
    <w:p w14:paraId="0575CD8E" w14:textId="77777777" w:rsidR="006B58DB" w:rsidRPr="00E0279C" w:rsidRDefault="52F6463D" w:rsidP="003F3C40">
      <w:pPr>
        <w:pStyle w:val="Listeafsnit"/>
        <w:numPr>
          <w:ilvl w:val="0"/>
          <w:numId w:val="14"/>
        </w:numPr>
        <w:spacing w:after="160" w:line="259" w:lineRule="auto"/>
      </w:pPr>
      <w:r w:rsidRPr="00E0279C">
        <w:t>OpenSent;</w:t>
      </w:r>
    </w:p>
    <w:p w14:paraId="135B61C8" w14:textId="77777777" w:rsidR="006B58DB" w:rsidRPr="00E0279C" w:rsidRDefault="52F6463D" w:rsidP="003F3C40">
      <w:pPr>
        <w:pStyle w:val="Listeafsnit"/>
        <w:numPr>
          <w:ilvl w:val="0"/>
          <w:numId w:val="14"/>
        </w:numPr>
        <w:spacing w:after="160" w:line="259" w:lineRule="auto"/>
      </w:pPr>
      <w:r w:rsidRPr="00E0279C">
        <w:t>OpenConfirm;</w:t>
      </w:r>
    </w:p>
    <w:p w14:paraId="33C2FB0A" w14:textId="77777777" w:rsidR="006B58DB" w:rsidRPr="00E0279C" w:rsidRDefault="52F6463D" w:rsidP="003F3C40">
      <w:pPr>
        <w:pStyle w:val="Listeafsnit"/>
        <w:numPr>
          <w:ilvl w:val="0"/>
          <w:numId w:val="14"/>
        </w:numPr>
        <w:spacing w:after="160" w:line="259" w:lineRule="auto"/>
      </w:pPr>
      <w:r w:rsidRPr="00E0279C">
        <w:t>Established.</w:t>
      </w:r>
    </w:p>
    <w:p w14:paraId="5A25901D" w14:textId="77777777" w:rsidR="006B58DB" w:rsidRPr="00E0279C" w:rsidRDefault="006B58DB" w:rsidP="006B58DB">
      <w:r w:rsidRPr="00E0279C">
        <w:rPr>
          <w:noProof/>
          <w:lang w:eastAsia="en-US"/>
        </w:rPr>
        <w:lastRenderedPageBreak/>
        <w:drawing>
          <wp:inline distT="0" distB="0" distL="0" distR="0" wp14:anchorId="53DCE2F5" wp14:editId="5BFBC48B">
            <wp:extent cx="5229225" cy="3143250"/>
            <wp:effectExtent l="0" t="0" r="9525" b="0"/>
            <wp:docPr id="27" name="Obraz 27" descr="C:\Users\misiek\Desktop\549px-BGP_FS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siek\Desktop\549px-BGP_FSM.sv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29225" cy="3143250"/>
                    </a:xfrm>
                    <a:prstGeom prst="rect">
                      <a:avLst/>
                    </a:prstGeom>
                    <a:noFill/>
                    <a:ln>
                      <a:noFill/>
                    </a:ln>
                  </pic:spPr>
                </pic:pic>
              </a:graphicData>
            </a:graphic>
          </wp:inline>
        </w:drawing>
      </w:r>
    </w:p>
    <w:p w14:paraId="6E168E6F" w14:textId="77777777" w:rsidR="006B58DB" w:rsidRPr="00E0279C" w:rsidRDefault="006B58DB" w:rsidP="006B58DB"/>
    <w:p w14:paraId="726339B9" w14:textId="77777777" w:rsidR="006B58DB" w:rsidRPr="00E0279C" w:rsidRDefault="52F6463D" w:rsidP="52F6463D">
      <w:pPr>
        <w:rPr>
          <w:b/>
          <w:bCs/>
        </w:rPr>
      </w:pPr>
      <w:r w:rsidRPr="00E0279C">
        <w:rPr>
          <w:b/>
          <w:bCs/>
        </w:rPr>
        <w:t>Idle State:</w:t>
      </w:r>
    </w:p>
    <w:p w14:paraId="63AA62B8" w14:textId="2819749F" w:rsidR="006B58DB" w:rsidRPr="00E0279C" w:rsidRDefault="52F6463D" w:rsidP="006B58DB">
      <w:r w:rsidRPr="00E0279C">
        <w:t xml:space="preserve">Router is searching for a routing table to check if a route to </w:t>
      </w:r>
      <w:r w:rsidR="007618C7" w:rsidRPr="00E0279C">
        <w:t>neighbour</w:t>
      </w:r>
      <w:r w:rsidRPr="00E0279C">
        <w:t xml:space="preserve"> already exist. </w:t>
      </w:r>
    </w:p>
    <w:p w14:paraId="1A9A1812" w14:textId="77777777" w:rsidR="006B58DB" w:rsidRPr="00E0279C" w:rsidRDefault="52F6463D" w:rsidP="52F6463D">
      <w:pPr>
        <w:rPr>
          <w:b/>
          <w:bCs/>
        </w:rPr>
      </w:pPr>
      <w:r w:rsidRPr="00E0279C">
        <w:rPr>
          <w:b/>
          <w:bCs/>
        </w:rPr>
        <w:t>Connect:</w:t>
      </w:r>
    </w:p>
    <w:p w14:paraId="249A1B3F" w14:textId="780A9DC6" w:rsidR="006B58DB" w:rsidRPr="00E0279C" w:rsidRDefault="52F6463D" w:rsidP="006B58DB">
      <w:r w:rsidRPr="00E0279C">
        <w:t xml:space="preserve">Router found a route to BGP </w:t>
      </w:r>
      <w:r w:rsidR="007618C7" w:rsidRPr="00E0279C">
        <w:t>neighbour</w:t>
      </w:r>
      <w:r w:rsidRPr="00E0279C">
        <w:t>. Three-way TCP handshake is completed.</w:t>
      </w:r>
    </w:p>
    <w:p w14:paraId="4713F5E9" w14:textId="77777777" w:rsidR="006B58DB" w:rsidRPr="00E0279C" w:rsidRDefault="52F6463D" w:rsidP="52F6463D">
      <w:pPr>
        <w:rPr>
          <w:b/>
          <w:bCs/>
        </w:rPr>
      </w:pPr>
      <w:r w:rsidRPr="00E0279C">
        <w:rPr>
          <w:b/>
          <w:bCs/>
        </w:rPr>
        <w:t>OpenSent:</w:t>
      </w:r>
    </w:p>
    <w:p w14:paraId="63CDC40F" w14:textId="77777777" w:rsidR="006B58DB" w:rsidRPr="00E0279C" w:rsidRDefault="52F6463D" w:rsidP="006B58DB">
      <w:r w:rsidRPr="00E0279C">
        <w:t>Open message with BGP session parameters is sent.</w:t>
      </w:r>
    </w:p>
    <w:p w14:paraId="67E75A2C" w14:textId="77777777" w:rsidR="006B58DB" w:rsidRPr="00E0279C" w:rsidRDefault="52F6463D" w:rsidP="52F6463D">
      <w:pPr>
        <w:rPr>
          <w:b/>
          <w:bCs/>
        </w:rPr>
      </w:pPr>
      <w:r w:rsidRPr="00E0279C">
        <w:rPr>
          <w:b/>
          <w:bCs/>
        </w:rPr>
        <w:t>OpenConfirm:</w:t>
      </w:r>
    </w:p>
    <w:p w14:paraId="317B4B50" w14:textId="77777777" w:rsidR="006B58DB" w:rsidRPr="00E0279C" w:rsidRDefault="52F6463D" w:rsidP="006B58DB">
      <w:r w:rsidRPr="00E0279C">
        <w:t>Router received agreement for establishing session.</w:t>
      </w:r>
    </w:p>
    <w:p w14:paraId="6205032B" w14:textId="77777777" w:rsidR="006B58DB" w:rsidRPr="00E0279C" w:rsidRDefault="52F6463D" w:rsidP="52F6463D">
      <w:pPr>
        <w:rPr>
          <w:b/>
          <w:bCs/>
        </w:rPr>
      </w:pPr>
      <w:r w:rsidRPr="00E0279C">
        <w:rPr>
          <w:b/>
          <w:bCs/>
        </w:rPr>
        <w:t>Active:</w:t>
      </w:r>
    </w:p>
    <w:p w14:paraId="3693E194" w14:textId="5149D0DE" w:rsidR="006B58DB" w:rsidRPr="00E0279C" w:rsidRDefault="52F6463D" w:rsidP="006B58DB">
      <w:r w:rsidRPr="00E0279C">
        <w:t xml:space="preserve">Router didn’t </w:t>
      </w:r>
      <w:r w:rsidR="007618C7" w:rsidRPr="00E0279C">
        <w:t>receive</w:t>
      </w:r>
      <w:r w:rsidRPr="00E0279C">
        <w:t xml:space="preserve"> agreement for establishing </w:t>
      </w:r>
      <w:r w:rsidR="007618C7" w:rsidRPr="00E0279C">
        <w:t>session.</w:t>
      </w:r>
    </w:p>
    <w:p w14:paraId="6241CE7E" w14:textId="77777777" w:rsidR="006B58DB" w:rsidRPr="00E0279C" w:rsidRDefault="52F6463D" w:rsidP="52F6463D">
      <w:pPr>
        <w:rPr>
          <w:b/>
          <w:bCs/>
        </w:rPr>
      </w:pPr>
      <w:r w:rsidRPr="00E0279C">
        <w:rPr>
          <w:b/>
          <w:bCs/>
        </w:rPr>
        <w:t>Established:</w:t>
      </w:r>
    </w:p>
    <w:p w14:paraId="119BAEEA" w14:textId="77777777" w:rsidR="006B58DB" w:rsidRPr="00E0279C" w:rsidRDefault="52F6463D" w:rsidP="006B58DB">
      <w:r w:rsidRPr="00E0279C">
        <w:t>Peering connection is up, routing process begins.</w:t>
      </w:r>
    </w:p>
    <w:p w14:paraId="1C91F325" w14:textId="77777777" w:rsidR="006B58DB" w:rsidRPr="00E0279C" w:rsidRDefault="006B58DB" w:rsidP="006B58DB"/>
    <w:p w14:paraId="26298565" w14:textId="77777777" w:rsidR="006B58DB" w:rsidRPr="00E0279C" w:rsidRDefault="006B58DB" w:rsidP="006B58DB"/>
    <w:p w14:paraId="21EF3AF3" w14:textId="77777777" w:rsidR="006B58DB" w:rsidRPr="00E0279C" w:rsidRDefault="006B58DB" w:rsidP="006B58DB"/>
    <w:p w14:paraId="71B54C26" w14:textId="77777777" w:rsidR="006B58DB" w:rsidRPr="00E0279C" w:rsidRDefault="006B58DB" w:rsidP="006B58DB"/>
    <w:p w14:paraId="53373FC5" w14:textId="77777777" w:rsidR="006B58DB" w:rsidRPr="00E0279C" w:rsidRDefault="006B58DB" w:rsidP="006B58DB"/>
    <w:p w14:paraId="09964D0D" w14:textId="77777777" w:rsidR="006B58DB" w:rsidRPr="00E0279C" w:rsidRDefault="006B58DB" w:rsidP="006B58DB"/>
    <w:p w14:paraId="66168F16" w14:textId="77777777" w:rsidR="006B58DB" w:rsidRPr="00E0279C" w:rsidRDefault="006B58DB" w:rsidP="006B58DB"/>
    <w:p w14:paraId="0A7C3502" w14:textId="77777777" w:rsidR="006B58DB" w:rsidRPr="00E0279C" w:rsidRDefault="006B58DB" w:rsidP="006B58DB"/>
    <w:p w14:paraId="5A0A446C" w14:textId="77777777" w:rsidR="006B58DB" w:rsidRPr="00E0279C" w:rsidRDefault="006B58DB" w:rsidP="006B58DB"/>
    <w:p w14:paraId="56EFD400" w14:textId="77777777" w:rsidR="006B58DB" w:rsidRPr="00E0279C" w:rsidRDefault="006B58DB" w:rsidP="006B58DB"/>
    <w:p w14:paraId="49A4EC00" w14:textId="77777777" w:rsidR="006B58DB" w:rsidRPr="00E0279C" w:rsidRDefault="006B58DB" w:rsidP="006B58DB"/>
    <w:p w14:paraId="56FE9A55" w14:textId="77777777" w:rsidR="006B58DB" w:rsidRPr="00E0279C" w:rsidRDefault="006B58DB" w:rsidP="006B58DB"/>
    <w:p w14:paraId="0073A306" w14:textId="77777777" w:rsidR="006B58DB" w:rsidRPr="00E0279C" w:rsidRDefault="006B58DB" w:rsidP="006B58DB"/>
    <w:p w14:paraId="6F41BF1F" w14:textId="77777777" w:rsidR="006B58DB" w:rsidRPr="00E0279C" w:rsidRDefault="006B58DB" w:rsidP="006B58DB"/>
    <w:p w14:paraId="484DECF7" w14:textId="77777777" w:rsidR="006B58DB" w:rsidRPr="00E0279C" w:rsidRDefault="006B58DB" w:rsidP="006B58DB"/>
    <w:p w14:paraId="7088A9E7" w14:textId="77777777" w:rsidR="006B58DB" w:rsidRPr="00E0279C" w:rsidRDefault="006B58DB" w:rsidP="006B58DB"/>
    <w:p w14:paraId="45EAEB85" w14:textId="77777777" w:rsidR="006B58DB" w:rsidRPr="00E0279C" w:rsidRDefault="006B58DB" w:rsidP="006B58DB"/>
    <w:p w14:paraId="605A16AB" w14:textId="77777777" w:rsidR="006B58DB" w:rsidRPr="00E0279C" w:rsidRDefault="006B58DB" w:rsidP="006B58DB"/>
    <w:p w14:paraId="7B2497A7" w14:textId="77777777" w:rsidR="006B58DB" w:rsidRPr="00E0279C" w:rsidRDefault="006B58DB" w:rsidP="006B58DB"/>
    <w:p w14:paraId="45DAD356" w14:textId="77777777" w:rsidR="006B58DB" w:rsidRPr="00E0279C" w:rsidRDefault="006B58DB" w:rsidP="006B58DB"/>
    <w:p w14:paraId="76EA52D8" w14:textId="77777777" w:rsidR="006B58DB" w:rsidRPr="00E0279C" w:rsidRDefault="006B58DB" w:rsidP="006B459B">
      <w:pPr>
        <w:pStyle w:val="Overskrift3"/>
      </w:pPr>
      <w:bookmarkStart w:id="46" w:name="_Toc484414612"/>
      <w:r w:rsidRPr="00E0279C">
        <w:lastRenderedPageBreak/>
        <w:t>Internal BGP: (Full configuration in Appendix)</w:t>
      </w:r>
      <w:bookmarkEnd w:id="46"/>
    </w:p>
    <w:p w14:paraId="1679290C" w14:textId="77777777" w:rsidR="006B58DB" w:rsidRPr="00E0279C" w:rsidRDefault="006B58DB" w:rsidP="006B58DB">
      <w:pPr>
        <w:rPr>
          <w:b/>
          <w:sz w:val="28"/>
          <w:szCs w:val="28"/>
        </w:rPr>
      </w:pPr>
    </w:p>
    <w:p w14:paraId="1AF47699" w14:textId="77777777" w:rsidR="006B459B" w:rsidRPr="00E0279C" w:rsidRDefault="006B58DB" w:rsidP="006B459B">
      <w:pPr>
        <w:keepNext/>
        <w:jc w:val="center"/>
      </w:pPr>
      <w:r w:rsidRPr="00E0279C">
        <w:rPr>
          <w:b/>
          <w:noProof/>
          <w:lang w:eastAsia="en-US"/>
        </w:rPr>
        <w:drawing>
          <wp:inline distT="0" distB="0" distL="0" distR="0" wp14:anchorId="64AFE5C8" wp14:editId="4B0F08F7">
            <wp:extent cx="2352675" cy="3752850"/>
            <wp:effectExtent l="0" t="0" r="9525" b="0"/>
            <wp:docPr id="30" name="Obraz 30" descr="C:\Users\misiek\AppData\Local\Microsoft\Windows\INetCacheContent.Word\IB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siek\AppData\Local\Microsoft\Windows\INetCacheContent.Word\IBGP.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52675" cy="3752850"/>
                    </a:xfrm>
                    <a:prstGeom prst="rect">
                      <a:avLst/>
                    </a:prstGeom>
                    <a:noFill/>
                    <a:ln>
                      <a:noFill/>
                    </a:ln>
                  </pic:spPr>
                </pic:pic>
              </a:graphicData>
            </a:graphic>
          </wp:inline>
        </w:drawing>
      </w:r>
    </w:p>
    <w:p w14:paraId="41287F83" w14:textId="2B69E84B" w:rsidR="006B58DB" w:rsidRPr="00E0279C" w:rsidRDefault="006B459B" w:rsidP="52F6463D">
      <w:pPr>
        <w:pStyle w:val="Billedtekst"/>
        <w:jc w:val="center"/>
        <w:rPr>
          <w:b/>
          <w:bCs/>
          <w:color w:val="auto"/>
          <w:sz w:val="20"/>
          <w:szCs w:val="20"/>
        </w:rPr>
      </w:pPr>
      <w:r w:rsidRPr="00E0279C">
        <w:rPr>
          <w:color w:val="auto"/>
          <w:sz w:val="20"/>
          <w:szCs w:val="20"/>
        </w:rPr>
        <w:t xml:space="preserve">Figure </w:t>
      </w:r>
      <w:r w:rsidRPr="00E0279C">
        <w:fldChar w:fldCharType="begin"/>
      </w:r>
      <w:r w:rsidRPr="00E0279C">
        <w:rPr>
          <w:color w:val="auto"/>
          <w:sz w:val="20"/>
          <w:szCs w:val="20"/>
        </w:rPr>
        <w:instrText xml:space="preserve"> SEQ Figure \* ARABIC </w:instrText>
      </w:r>
      <w:r w:rsidRPr="00E0279C">
        <w:rPr>
          <w:color w:val="auto"/>
          <w:sz w:val="20"/>
          <w:szCs w:val="20"/>
        </w:rPr>
        <w:fldChar w:fldCharType="separate"/>
      </w:r>
      <w:r w:rsidR="00C51BFD">
        <w:rPr>
          <w:noProof/>
          <w:color w:val="auto"/>
          <w:sz w:val="20"/>
          <w:szCs w:val="20"/>
        </w:rPr>
        <w:t>1</w:t>
      </w:r>
      <w:r w:rsidRPr="00E0279C">
        <w:fldChar w:fldCharType="end"/>
      </w:r>
      <w:r w:rsidRPr="00E0279C">
        <w:rPr>
          <w:color w:val="auto"/>
          <w:sz w:val="20"/>
          <w:szCs w:val="20"/>
        </w:rPr>
        <w:t xml:space="preserve"> shows how iBGP topology looks like</w:t>
      </w:r>
    </w:p>
    <w:p w14:paraId="742FE10E" w14:textId="77777777" w:rsidR="006B459B" w:rsidRPr="00E0279C" w:rsidRDefault="006B459B" w:rsidP="006B58DB">
      <w:pPr>
        <w:jc w:val="center"/>
        <w:rPr>
          <w:b/>
        </w:rPr>
      </w:pPr>
    </w:p>
    <w:p w14:paraId="49B08960" w14:textId="21E5D5C8" w:rsidR="006B58DB" w:rsidRPr="00E0279C" w:rsidRDefault="52F6463D" w:rsidP="006B58DB">
      <w:r w:rsidRPr="00E0279C">
        <w:t xml:space="preserve">In the network used in project all devices in Autonomous System 20 are meshed in the group internal-peers. Each device has configured loopback address, logical tunnel according to connection between each device and router-id which is requirement </w:t>
      </w:r>
      <w:r w:rsidR="007618C7" w:rsidRPr="00E0279C">
        <w:t>to</w:t>
      </w:r>
      <w:r w:rsidRPr="00E0279C">
        <w:t xml:space="preserve"> use BGP and OSPF in a routing instance. </w:t>
      </w:r>
    </w:p>
    <w:p w14:paraId="17D8FC53" w14:textId="77777777" w:rsidR="006B459B" w:rsidRPr="00E0279C" w:rsidRDefault="006B459B" w:rsidP="006B58DB"/>
    <w:p w14:paraId="1492F7FA" w14:textId="77777777" w:rsidR="006B58DB" w:rsidRPr="00E0279C" w:rsidRDefault="52F6463D" w:rsidP="006B58DB">
      <w:r w:rsidRPr="00E0279C">
        <w:t>Example from device vR4:</w:t>
      </w:r>
    </w:p>
    <w:p w14:paraId="653FEBF6" w14:textId="77777777" w:rsidR="006B58DB" w:rsidRPr="00E0279C" w:rsidRDefault="52F6463D" w:rsidP="006B58DB">
      <w:r w:rsidRPr="00E0279C">
        <w:t>vR4 {</w:t>
      </w:r>
    </w:p>
    <w:p w14:paraId="604C3AC5" w14:textId="77777777" w:rsidR="006B58DB" w:rsidRPr="00E0279C" w:rsidRDefault="52F6463D" w:rsidP="006B58DB">
      <w:r w:rsidRPr="00E0279C">
        <w:t xml:space="preserve">        instance-type virtual-router;</w:t>
      </w:r>
    </w:p>
    <w:p w14:paraId="677781D0" w14:textId="77777777" w:rsidR="006B58DB" w:rsidRPr="00E0279C" w:rsidRDefault="52F6463D" w:rsidP="006B58DB">
      <w:r w:rsidRPr="00E0279C">
        <w:t xml:space="preserve">        interface lt-0/0/0.6;</w:t>
      </w:r>
    </w:p>
    <w:p w14:paraId="6EBBF821" w14:textId="77777777" w:rsidR="006B58DB" w:rsidRPr="00E0279C" w:rsidRDefault="52F6463D" w:rsidP="006B58DB">
      <w:r w:rsidRPr="00E0279C">
        <w:t xml:space="preserve">        interface ge-0/0/1.0;</w:t>
      </w:r>
    </w:p>
    <w:p w14:paraId="3C2AF596" w14:textId="77777777" w:rsidR="006B58DB" w:rsidRPr="00E0279C" w:rsidRDefault="52F6463D" w:rsidP="006B58DB">
      <w:r w:rsidRPr="00E0279C">
        <w:t xml:space="preserve">        interface lo0.4;</w:t>
      </w:r>
    </w:p>
    <w:p w14:paraId="571C4F09" w14:textId="77777777" w:rsidR="006B58DB" w:rsidRPr="00E0279C" w:rsidRDefault="52F6463D" w:rsidP="006B58DB">
      <w:r w:rsidRPr="00E0279C">
        <w:t xml:space="preserve">        routing-options {</w:t>
      </w:r>
    </w:p>
    <w:p w14:paraId="7410FA69" w14:textId="77777777" w:rsidR="006B58DB" w:rsidRPr="00E0279C" w:rsidRDefault="52F6463D" w:rsidP="006B58DB">
      <w:r w:rsidRPr="00E0279C">
        <w:t xml:space="preserve">            router-id 192.168.20.4;</w:t>
      </w:r>
    </w:p>
    <w:p w14:paraId="4A638ECC" w14:textId="77777777" w:rsidR="006B58DB" w:rsidRPr="00E0279C" w:rsidRDefault="52F6463D" w:rsidP="006B58DB">
      <w:r w:rsidRPr="00E0279C">
        <w:t xml:space="preserve">            autonomous-system 20;</w:t>
      </w:r>
    </w:p>
    <w:p w14:paraId="6869FD4D" w14:textId="77777777" w:rsidR="006B58DB" w:rsidRPr="00E0279C" w:rsidRDefault="52F6463D" w:rsidP="006B58DB">
      <w:r w:rsidRPr="00E0279C">
        <w:t xml:space="preserve">        }</w:t>
      </w:r>
    </w:p>
    <w:p w14:paraId="452760F8" w14:textId="77777777" w:rsidR="006B58DB" w:rsidRPr="00E0279C" w:rsidRDefault="52F6463D" w:rsidP="006B58DB">
      <w:r w:rsidRPr="00E0279C">
        <w:t xml:space="preserve">        protocols {</w:t>
      </w:r>
    </w:p>
    <w:p w14:paraId="12BFD673" w14:textId="77777777" w:rsidR="006B58DB" w:rsidRPr="00E0279C" w:rsidRDefault="52F6463D" w:rsidP="006B58DB">
      <w:r w:rsidRPr="00E0279C">
        <w:t xml:space="preserve">            bgp {</w:t>
      </w:r>
    </w:p>
    <w:p w14:paraId="6492B0C6" w14:textId="77777777" w:rsidR="006B58DB" w:rsidRPr="00E0279C" w:rsidRDefault="52F6463D" w:rsidP="006B58DB">
      <w:r w:rsidRPr="00E0279C">
        <w:t xml:space="preserve">                group internal-peers {</w:t>
      </w:r>
    </w:p>
    <w:p w14:paraId="6A948234" w14:textId="77777777" w:rsidR="006B58DB" w:rsidRPr="00E0279C" w:rsidRDefault="52F6463D" w:rsidP="006B58DB">
      <w:r w:rsidRPr="00E0279C">
        <w:t xml:space="preserve">                    type internal;</w:t>
      </w:r>
    </w:p>
    <w:p w14:paraId="5E5402C5" w14:textId="77777777" w:rsidR="006B58DB" w:rsidRPr="00E0279C" w:rsidRDefault="52F6463D" w:rsidP="006B58DB">
      <w:r w:rsidRPr="00E0279C">
        <w:t xml:space="preserve">                    local-address 192.168.20.4;</w:t>
      </w:r>
    </w:p>
    <w:p w14:paraId="57FB1F66" w14:textId="77777777" w:rsidR="006B58DB" w:rsidRPr="00E0279C" w:rsidRDefault="52F6463D" w:rsidP="006B58DB">
      <w:r w:rsidRPr="00E0279C">
        <w:t xml:space="preserve">                    export [ send-direct send-ospf ];</w:t>
      </w:r>
    </w:p>
    <w:p w14:paraId="57F0721B" w14:textId="77777777" w:rsidR="006B58DB" w:rsidRPr="00E0279C" w:rsidRDefault="52F6463D" w:rsidP="006B58DB">
      <w:r w:rsidRPr="00E0279C">
        <w:t xml:space="preserve">                    neighbor 192.168.20.1;</w:t>
      </w:r>
    </w:p>
    <w:p w14:paraId="3E565EC9" w14:textId="77777777" w:rsidR="006B58DB" w:rsidRPr="00E0279C" w:rsidRDefault="52F6463D" w:rsidP="006B58DB">
      <w:r w:rsidRPr="00E0279C">
        <w:t xml:space="preserve">                    neighbor 192.168.20.2;</w:t>
      </w:r>
    </w:p>
    <w:p w14:paraId="127F0ADB" w14:textId="77777777" w:rsidR="006B58DB" w:rsidRPr="00E0279C" w:rsidRDefault="52F6463D" w:rsidP="006B58DB">
      <w:r w:rsidRPr="00E0279C">
        <w:t xml:space="preserve">                    neighbor 192.168.20.3;</w:t>
      </w:r>
    </w:p>
    <w:p w14:paraId="2ED03220" w14:textId="404BB0CF" w:rsidR="006B58DB" w:rsidRPr="00E0279C" w:rsidRDefault="52F6463D" w:rsidP="006B58DB">
      <w:r w:rsidRPr="00E0279C">
        <w:t xml:space="preserve">                }</w:t>
      </w:r>
    </w:p>
    <w:p w14:paraId="32CABE8E" w14:textId="77777777" w:rsidR="006B459B" w:rsidRPr="00E0279C" w:rsidRDefault="006B459B" w:rsidP="006B58DB"/>
    <w:p w14:paraId="041FC2CE" w14:textId="77777777" w:rsidR="006B58DB" w:rsidRPr="00E0279C" w:rsidRDefault="52F6463D" w:rsidP="52F6463D">
      <w:pPr>
        <w:rPr>
          <w:i/>
          <w:iCs/>
        </w:rPr>
      </w:pPr>
      <w:r w:rsidRPr="00E0279C">
        <w:lastRenderedPageBreak/>
        <w:t xml:space="preserve">It is possible to display the router-id values of a routing instances by using </w:t>
      </w:r>
      <w:r w:rsidRPr="00E0279C">
        <w:rPr>
          <w:i/>
          <w:iCs/>
        </w:rPr>
        <w:t>show route instance detail.</w:t>
      </w:r>
    </w:p>
    <w:p w14:paraId="51810FC2" w14:textId="77777777" w:rsidR="006B58DB" w:rsidRPr="00E0279C" w:rsidRDefault="006B58DB" w:rsidP="006B58DB">
      <w:pPr>
        <w:rPr>
          <w:rFonts w:ascii="Consolas" w:hAnsi="Consolas"/>
          <w:color w:val="24292E"/>
          <w:sz w:val="18"/>
          <w:szCs w:val="18"/>
          <w:shd w:val="clear" w:color="auto" w:fill="FFFFFF"/>
        </w:rPr>
      </w:pPr>
    </w:p>
    <w:p w14:paraId="5F4664C9" w14:textId="77777777" w:rsidR="006B58DB" w:rsidRPr="00E0279C" w:rsidRDefault="006B58DB" w:rsidP="52F6463D">
      <w:pPr>
        <w:rPr>
          <w:i/>
          <w:iCs/>
        </w:rPr>
      </w:pPr>
      <w:r w:rsidRPr="00E0279C">
        <w:rPr>
          <w:rFonts w:ascii="Consolas" w:hAnsi="Consolas"/>
          <w:i/>
          <w:iCs/>
          <w:color w:val="24292E"/>
          <w:sz w:val="18"/>
          <w:szCs w:val="18"/>
          <w:shd w:val="clear" w:color="auto" w:fill="FFFFFF"/>
        </w:rPr>
        <w:t>root@vSRX1&gt; show route instance detail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7426"/>
      </w:tblGrid>
      <w:tr w:rsidR="006B58DB" w:rsidRPr="00E0279C" w14:paraId="3CF7627E" w14:textId="77777777" w:rsidTr="52F6463D">
        <w:trPr>
          <w:gridAfter w:val="1"/>
        </w:trPr>
        <w:tc>
          <w:tcPr>
            <w:tcW w:w="0" w:type="auto"/>
            <w:shd w:val="clear" w:color="auto" w:fill="FFFFFF" w:themeFill="background1"/>
            <w:tcMar>
              <w:top w:w="0" w:type="dxa"/>
              <w:left w:w="150" w:type="dxa"/>
              <w:bottom w:w="0" w:type="dxa"/>
              <w:right w:w="150" w:type="dxa"/>
            </w:tcMar>
            <w:hideMark/>
          </w:tcPr>
          <w:p w14:paraId="2A954EA9"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vR1:</w:t>
            </w:r>
          </w:p>
        </w:tc>
      </w:tr>
      <w:tr w:rsidR="006B58DB" w:rsidRPr="00E0279C" w14:paraId="3EB8C32A" w14:textId="77777777" w:rsidTr="52F6463D">
        <w:tc>
          <w:tcPr>
            <w:tcW w:w="750" w:type="dxa"/>
            <w:shd w:val="clear" w:color="auto" w:fill="FFFFFF" w:themeFill="background1"/>
            <w:noWrap/>
            <w:tcMar>
              <w:top w:w="0" w:type="dxa"/>
              <w:left w:w="150" w:type="dxa"/>
              <w:bottom w:w="0" w:type="dxa"/>
              <w:right w:w="150" w:type="dxa"/>
            </w:tcMar>
            <w:hideMark/>
          </w:tcPr>
          <w:p w14:paraId="798A3EFB"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79F20C3"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Router ID: 192.168.20.1</w:t>
            </w:r>
          </w:p>
        </w:tc>
      </w:tr>
      <w:tr w:rsidR="006B58DB" w:rsidRPr="00E0279C" w14:paraId="1E5F959C" w14:textId="77777777" w:rsidTr="52F6463D">
        <w:tc>
          <w:tcPr>
            <w:tcW w:w="750" w:type="dxa"/>
            <w:shd w:val="clear" w:color="auto" w:fill="FFFFFF" w:themeFill="background1"/>
            <w:noWrap/>
            <w:tcMar>
              <w:top w:w="0" w:type="dxa"/>
              <w:left w:w="150" w:type="dxa"/>
              <w:bottom w:w="0" w:type="dxa"/>
              <w:right w:w="150" w:type="dxa"/>
            </w:tcMar>
            <w:hideMark/>
          </w:tcPr>
          <w:p w14:paraId="5123F26E"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6B184D6F"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Type: virtual-router    State: Active        </w:t>
            </w:r>
          </w:p>
        </w:tc>
      </w:tr>
      <w:tr w:rsidR="006B58DB" w:rsidRPr="00E0279C" w14:paraId="1F44FD38" w14:textId="77777777" w:rsidTr="52F6463D">
        <w:tc>
          <w:tcPr>
            <w:tcW w:w="750" w:type="dxa"/>
            <w:shd w:val="clear" w:color="auto" w:fill="FFFFFF" w:themeFill="background1"/>
            <w:noWrap/>
            <w:tcMar>
              <w:top w:w="0" w:type="dxa"/>
              <w:left w:w="150" w:type="dxa"/>
              <w:bottom w:w="0" w:type="dxa"/>
              <w:right w:w="150" w:type="dxa"/>
            </w:tcMar>
            <w:hideMark/>
          </w:tcPr>
          <w:p w14:paraId="53FB45EE"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69B6A781"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Interfaces:</w:t>
            </w:r>
          </w:p>
        </w:tc>
      </w:tr>
      <w:tr w:rsidR="006B58DB" w:rsidRPr="00E0279C" w14:paraId="37429C3A" w14:textId="77777777" w:rsidTr="52F6463D">
        <w:tc>
          <w:tcPr>
            <w:tcW w:w="750" w:type="dxa"/>
            <w:shd w:val="clear" w:color="auto" w:fill="FFFFFF" w:themeFill="background1"/>
            <w:noWrap/>
            <w:tcMar>
              <w:top w:w="0" w:type="dxa"/>
              <w:left w:w="150" w:type="dxa"/>
              <w:bottom w:w="0" w:type="dxa"/>
              <w:right w:w="150" w:type="dxa"/>
            </w:tcMar>
            <w:hideMark/>
          </w:tcPr>
          <w:p w14:paraId="34B322C3"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7496F60"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lt-0/0/0.2</w:t>
            </w:r>
          </w:p>
        </w:tc>
      </w:tr>
      <w:tr w:rsidR="006B58DB" w:rsidRPr="00E0279C" w14:paraId="195E540A" w14:textId="77777777" w:rsidTr="52F6463D">
        <w:tc>
          <w:tcPr>
            <w:tcW w:w="750" w:type="dxa"/>
            <w:shd w:val="clear" w:color="auto" w:fill="FFFFFF" w:themeFill="background1"/>
            <w:noWrap/>
            <w:tcMar>
              <w:top w:w="0" w:type="dxa"/>
              <w:left w:w="150" w:type="dxa"/>
              <w:bottom w:w="0" w:type="dxa"/>
              <w:right w:w="150" w:type="dxa"/>
            </w:tcMar>
            <w:hideMark/>
          </w:tcPr>
          <w:p w14:paraId="11703B8F"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19A9924D"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lt-0/0/0.1</w:t>
            </w:r>
          </w:p>
        </w:tc>
      </w:tr>
      <w:tr w:rsidR="006B58DB" w:rsidRPr="00E0279C" w14:paraId="6EB41AE9" w14:textId="77777777" w:rsidTr="52F6463D">
        <w:tc>
          <w:tcPr>
            <w:tcW w:w="750" w:type="dxa"/>
            <w:shd w:val="clear" w:color="auto" w:fill="FFFFFF" w:themeFill="background1"/>
            <w:noWrap/>
            <w:tcMar>
              <w:top w:w="0" w:type="dxa"/>
              <w:left w:w="150" w:type="dxa"/>
              <w:bottom w:w="0" w:type="dxa"/>
              <w:right w:w="150" w:type="dxa"/>
            </w:tcMar>
            <w:hideMark/>
          </w:tcPr>
          <w:p w14:paraId="52CAC2B9"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79D0ACC"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lo0.1</w:t>
            </w:r>
          </w:p>
        </w:tc>
      </w:tr>
      <w:tr w:rsidR="006B58DB" w:rsidRPr="00E0279C" w14:paraId="48756C4C" w14:textId="77777777" w:rsidTr="52F6463D">
        <w:tc>
          <w:tcPr>
            <w:tcW w:w="750" w:type="dxa"/>
            <w:shd w:val="clear" w:color="auto" w:fill="FFFFFF" w:themeFill="background1"/>
            <w:noWrap/>
            <w:tcMar>
              <w:top w:w="0" w:type="dxa"/>
              <w:left w:w="150" w:type="dxa"/>
              <w:bottom w:w="0" w:type="dxa"/>
              <w:right w:w="150" w:type="dxa"/>
            </w:tcMar>
            <w:hideMark/>
          </w:tcPr>
          <w:p w14:paraId="0E793E94"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C6276D3"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Tables:</w:t>
            </w:r>
          </w:p>
        </w:tc>
      </w:tr>
      <w:tr w:rsidR="006B58DB" w:rsidRPr="00E0279C" w14:paraId="5DA38711" w14:textId="77777777" w:rsidTr="52F6463D">
        <w:tc>
          <w:tcPr>
            <w:tcW w:w="750" w:type="dxa"/>
            <w:shd w:val="clear" w:color="auto" w:fill="FFFFFF" w:themeFill="background1"/>
            <w:noWrap/>
            <w:tcMar>
              <w:top w:w="0" w:type="dxa"/>
              <w:left w:w="150" w:type="dxa"/>
              <w:bottom w:w="0" w:type="dxa"/>
              <w:right w:w="150" w:type="dxa"/>
            </w:tcMar>
            <w:hideMark/>
          </w:tcPr>
          <w:p w14:paraId="5BC86BCF"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2DCD9FD"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vR1.inet.0             : 34 routes (13 active, 0 holddown, 8 hidden)</w:t>
            </w:r>
          </w:p>
        </w:tc>
      </w:tr>
      <w:tr w:rsidR="006B58DB" w:rsidRPr="00E0279C" w14:paraId="559B477F" w14:textId="77777777" w:rsidTr="52F6463D">
        <w:tc>
          <w:tcPr>
            <w:tcW w:w="750" w:type="dxa"/>
            <w:shd w:val="clear" w:color="auto" w:fill="FFFFFF" w:themeFill="background1"/>
            <w:noWrap/>
            <w:tcMar>
              <w:top w:w="0" w:type="dxa"/>
              <w:left w:w="150" w:type="dxa"/>
              <w:bottom w:w="0" w:type="dxa"/>
              <w:right w:w="150" w:type="dxa"/>
            </w:tcMar>
            <w:hideMark/>
          </w:tcPr>
          <w:p w14:paraId="65816DF1"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1639D6E" w14:textId="77777777" w:rsidR="006B58DB" w:rsidRPr="00E0279C" w:rsidRDefault="006B58DB" w:rsidP="00B914FF">
            <w:pPr>
              <w:spacing w:line="300" w:lineRule="atLeast"/>
              <w:rPr>
                <w:i/>
                <w:sz w:val="20"/>
                <w:szCs w:val="20"/>
              </w:rPr>
            </w:pPr>
          </w:p>
        </w:tc>
      </w:tr>
      <w:tr w:rsidR="006B58DB" w:rsidRPr="00E0279C" w14:paraId="2187CE8C" w14:textId="77777777" w:rsidTr="52F6463D">
        <w:tc>
          <w:tcPr>
            <w:tcW w:w="750" w:type="dxa"/>
            <w:shd w:val="clear" w:color="auto" w:fill="FFFFFF" w:themeFill="background1"/>
            <w:noWrap/>
            <w:tcMar>
              <w:top w:w="0" w:type="dxa"/>
              <w:left w:w="150" w:type="dxa"/>
              <w:bottom w:w="0" w:type="dxa"/>
              <w:right w:w="150" w:type="dxa"/>
            </w:tcMar>
            <w:hideMark/>
          </w:tcPr>
          <w:p w14:paraId="4112B85D" w14:textId="77777777" w:rsidR="006B58DB" w:rsidRPr="00E0279C" w:rsidRDefault="006B58DB" w:rsidP="00B914FF">
            <w:pPr>
              <w:spacing w:line="300" w:lineRule="atLeast"/>
              <w:rPr>
                <w:i/>
                <w:sz w:val="20"/>
                <w:szCs w:val="20"/>
              </w:rPr>
            </w:pPr>
          </w:p>
        </w:tc>
        <w:tc>
          <w:tcPr>
            <w:tcW w:w="0" w:type="auto"/>
            <w:shd w:val="clear" w:color="auto" w:fill="FFFFFF" w:themeFill="background1"/>
            <w:tcMar>
              <w:top w:w="0" w:type="dxa"/>
              <w:left w:w="150" w:type="dxa"/>
              <w:bottom w:w="0" w:type="dxa"/>
              <w:right w:w="150" w:type="dxa"/>
            </w:tcMar>
            <w:hideMark/>
          </w:tcPr>
          <w:p w14:paraId="0637B0D7"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vR2:</w:t>
            </w:r>
          </w:p>
        </w:tc>
      </w:tr>
      <w:tr w:rsidR="006B58DB" w:rsidRPr="00E0279C" w14:paraId="5B516A4D" w14:textId="77777777" w:rsidTr="52F6463D">
        <w:tc>
          <w:tcPr>
            <w:tcW w:w="750" w:type="dxa"/>
            <w:shd w:val="clear" w:color="auto" w:fill="FFFFFF" w:themeFill="background1"/>
            <w:noWrap/>
            <w:tcMar>
              <w:top w:w="0" w:type="dxa"/>
              <w:left w:w="150" w:type="dxa"/>
              <w:bottom w:w="0" w:type="dxa"/>
              <w:right w:w="150" w:type="dxa"/>
            </w:tcMar>
            <w:hideMark/>
          </w:tcPr>
          <w:p w14:paraId="720B8B4D"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FEBFCE3"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Router ID: 192.168.20.2</w:t>
            </w:r>
          </w:p>
        </w:tc>
      </w:tr>
      <w:tr w:rsidR="006B58DB" w:rsidRPr="00E0279C" w14:paraId="001B3F21" w14:textId="77777777" w:rsidTr="52F6463D">
        <w:tc>
          <w:tcPr>
            <w:tcW w:w="750" w:type="dxa"/>
            <w:shd w:val="clear" w:color="auto" w:fill="FFFFFF" w:themeFill="background1"/>
            <w:noWrap/>
            <w:tcMar>
              <w:top w:w="0" w:type="dxa"/>
              <w:left w:w="150" w:type="dxa"/>
              <w:bottom w:w="0" w:type="dxa"/>
              <w:right w:w="150" w:type="dxa"/>
            </w:tcMar>
            <w:hideMark/>
          </w:tcPr>
          <w:p w14:paraId="5D680402"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A6E9A1D"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Type: virtual-router    State: Active        </w:t>
            </w:r>
          </w:p>
        </w:tc>
      </w:tr>
      <w:tr w:rsidR="006B58DB" w:rsidRPr="00E0279C" w14:paraId="1FABD840" w14:textId="77777777" w:rsidTr="52F6463D">
        <w:tc>
          <w:tcPr>
            <w:tcW w:w="750" w:type="dxa"/>
            <w:shd w:val="clear" w:color="auto" w:fill="FFFFFF" w:themeFill="background1"/>
            <w:noWrap/>
            <w:tcMar>
              <w:top w:w="0" w:type="dxa"/>
              <w:left w:w="150" w:type="dxa"/>
              <w:bottom w:w="0" w:type="dxa"/>
              <w:right w:w="150" w:type="dxa"/>
            </w:tcMar>
            <w:hideMark/>
          </w:tcPr>
          <w:p w14:paraId="30517A61"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0D0A738"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Interfaces:</w:t>
            </w:r>
          </w:p>
        </w:tc>
      </w:tr>
      <w:tr w:rsidR="006B58DB" w:rsidRPr="00E0279C" w14:paraId="3F13B3B1" w14:textId="77777777" w:rsidTr="52F6463D">
        <w:tc>
          <w:tcPr>
            <w:tcW w:w="750" w:type="dxa"/>
            <w:shd w:val="clear" w:color="auto" w:fill="FFFFFF" w:themeFill="background1"/>
            <w:noWrap/>
            <w:tcMar>
              <w:top w:w="0" w:type="dxa"/>
              <w:left w:w="150" w:type="dxa"/>
              <w:bottom w:w="0" w:type="dxa"/>
              <w:right w:w="150" w:type="dxa"/>
            </w:tcMar>
            <w:hideMark/>
          </w:tcPr>
          <w:p w14:paraId="1E93DEFA"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9DDDA7D"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lt-0/0/0.4</w:t>
            </w:r>
          </w:p>
        </w:tc>
      </w:tr>
      <w:tr w:rsidR="006B58DB" w:rsidRPr="00E0279C" w14:paraId="622C5AED" w14:textId="77777777" w:rsidTr="52F6463D">
        <w:tc>
          <w:tcPr>
            <w:tcW w:w="750" w:type="dxa"/>
            <w:shd w:val="clear" w:color="auto" w:fill="FFFFFF" w:themeFill="background1"/>
            <w:noWrap/>
            <w:tcMar>
              <w:top w:w="0" w:type="dxa"/>
              <w:left w:w="150" w:type="dxa"/>
              <w:bottom w:w="0" w:type="dxa"/>
              <w:right w:w="150" w:type="dxa"/>
            </w:tcMar>
            <w:hideMark/>
          </w:tcPr>
          <w:p w14:paraId="71E175AC"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16C48A8"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lt-0/0/0.3</w:t>
            </w:r>
          </w:p>
        </w:tc>
      </w:tr>
      <w:tr w:rsidR="006B58DB" w:rsidRPr="00E0279C" w14:paraId="5D03FF12" w14:textId="77777777" w:rsidTr="52F6463D">
        <w:tc>
          <w:tcPr>
            <w:tcW w:w="750" w:type="dxa"/>
            <w:shd w:val="clear" w:color="auto" w:fill="FFFFFF" w:themeFill="background1"/>
            <w:noWrap/>
            <w:tcMar>
              <w:top w:w="0" w:type="dxa"/>
              <w:left w:w="150" w:type="dxa"/>
              <w:bottom w:w="0" w:type="dxa"/>
              <w:right w:w="150" w:type="dxa"/>
            </w:tcMar>
            <w:hideMark/>
          </w:tcPr>
          <w:p w14:paraId="5AA926B7"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63F148C"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lo0.2</w:t>
            </w:r>
          </w:p>
        </w:tc>
      </w:tr>
      <w:tr w:rsidR="006B58DB" w:rsidRPr="00E0279C" w14:paraId="322369D4" w14:textId="77777777" w:rsidTr="52F6463D">
        <w:tc>
          <w:tcPr>
            <w:tcW w:w="750" w:type="dxa"/>
            <w:shd w:val="clear" w:color="auto" w:fill="FFFFFF" w:themeFill="background1"/>
            <w:noWrap/>
            <w:tcMar>
              <w:top w:w="0" w:type="dxa"/>
              <w:left w:w="150" w:type="dxa"/>
              <w:bottom w:w="0" w:type="dxa"/>
              <w:right w:w="150" w:type="dxa"/>
            </w:tcMar>
            <w:hideMark/>
          </w:tcPr>
          <w:p w14:paraId="7D5D48ED"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EC3A1CE"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Tables:</w:t>
            </w:r>
          </w:p>
        </w:tc>
      </w:tr>
      <w:tr w:rsidR="006B58DB" w:rsidRPr="00E0279C" w14:paraId="1223E700" w14:textId="77777777" w:rsidTr="52F6463D">
        <w:tc>
          <w:tcPr>
            <w:tcW w:w="750" w:type="dxa"/>
            <w:shd w:val="clear" w:color="auto" w:fill="FFFFFF" w:themeFill="background1"/>
            <w:noWrap/>
            <w:tcMar>
              <w:top w:w="0" w:type="dxa"/>
              <w:left w:w="150" w:type="dxa"/>
              <w:bottom w:w="0" w:type="dxa"/>
              <w:right w:w="150" w:type="dxa"/>
            </w:tcMar>
            <w:hideMark/>
          </w:tcPr>
          <w:p w14:paraId="139FA596"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6EA02E7A"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vR2.inet.0             : 20 routes (13 active, 0 holddown, 3 hidden)</w:t>
            </w:r>
          </w:p>
        </w:tc>
      </w:tr>
      <w:tr w:rsidR="006B58DB" w:rsidRPr="00E0279C" w14:paraId="70E32A6F" w14:textId="77777777" w:rsidTr="52F6463D">
        <w:tc>
          <w:tcPr>
            <w:tcW w:w="750" w:type="dxa"/>
            <w:shd w:val="clear" w:color="auto" w:fill="FFFFFF" w:themeFill="background1"/>
            <w:noWrap/>
            <w:tcMar>
              <w:top w:w="0" w:type="dxa"/>
              <w:left w:w="150" w:type="dxa"/>
              <w:bottom w:w="0" w:type="dxa"/>
              <w:right w:w="150" w:type="dxa"/>
            </w:tcMar>
            <w:hideMark/>
          </w:tcPr>
          <w:p w14:paraId="0661950A"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689F5049" w14:textId="77777777" w:rsidR="006B58DB" w:rsidRPr="00E0279C" w:rsidRDefault="006B58DB" w:rsidP="00B914FF">
            <w:pPr>
              <w:spacing w:line="300" w:lineRule="atLeast"/>
              <w:rPr>
                <w:rFonts w:ascii="Consolas" w:hAnsi="Consolas" w:cs="Segoe UI"/>
                <w:i/>
                <w:color w:val="24292E"/>
                <w:sz w:val="18"/>
                <w:szCs w:val="18"/>
              </w:rPr>
            </w:pPr>
          </w:p>
          <w:p w14:paraId="42D7EE71" w14:textId="77777777" w:rsidR="006B58DB" w:rsidRPr="00E0279C" w:rsidRDefault="006B58DB" w:rsidP="00B914FF">
            <w:pPr>
              <w:spacing w:line="300" w:lineRule="atLeast"/>
              <w:rPr>
                <w:i/>
                <w:sz w:val="20"/>
                <w:szCs w:val="20"/>
              </w:rPr>
            </w:pPr>
          </w:p>
        </w:tc>
      </w:tr>
      <w:tr w:rsidR="006B58DB" w:rsidRPr="00E0279C" w14:paraId="154CEE92" w14:textId="77777777" w:rsidTr="52F6463D">
        <w:tc>
          <w:tcPr>
            <w:tcW w:w="750" w:type="dxa"/>
            <w:shd w:val="clear" w:color="auto" w:fill="FFFFFF" w:themeFill="background1"/>
            <w:noWrap/>
            <w:tcMar>
              <w:top w:w="0" w:type="dxa"/>
              <w:left w:w="150" w:type="dxa"/>
              <w:bottom w:w="0" w:type="dxa"/>
              <w:right w:w="150" w:type="dxa"/>
            </w:tcMar>
            <w:hideMark/>
          </w:tcPr>
          <w:p w14:paraId="55DFC5CE" w14:textId="77777777" w:rsidR="006B58DB" w:rsidRPr="00E0279C" w:rsidRDefault="006B58DB" w:rsidP="00B914FF">
            <w:pPr>
              <w:spacing w:line="300" w:lineRule="atLeast"/>
              <w:rPr>
                <w:i/>
                <w:sz w:val="20"/>
                <w:szCs w:val="20"/>
              </w:rPr>
            </w:pPr>
          </w:p>
        </w:tc>
        <w:tc>
          <w:tcPr>
            <w:tcW w:w="0" w:type="auto"/>
            <w:shd w:val="clear" w:color="auto" w:fill="FFFFFF" w:themeFill="background1"/>
            <w:tcMar>
              <w:top w:w="0" w:type="dxa"/>
              <w:left w:w="150" w:type="dxa"/>
              <w:bottom w:w="0" w:type="dxa"/>
              <w:right w:w="150" w:type="dxa"/>
            </w:tcMar>
            <w:hideMark/>
          </w:tcPr>
          <w:p w14:paraId="04B455D1"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vR3:</w:t>
            </w:r>
          </w:p>
        </w:tc>
      </w:tr>
      <w:tr w:rsidR="006B58DB" w:rsidRPr="00E0279C" w14:paraId="771159B6" w14:textId="77777777" w:rsidTr="52F6463D">
        <w:tc>
          <w:tcPr>
            <w:tcW w:w="750" w:type="dxa"/>
            <w:shd w:val="clear" w:color="auto" w:fill="FFFFFF" w:themeFill="background1"/>
            <w:noWrap/>
            <w:tcMar>
              <w:top w:w="0" w:type="dxa"/>
              <w:left w:w="150" w:type="dxa"/>
              <w:bottom w:w="0" w:type="dxa"/>
              <w:right w:w="150" w:type="dxa"/>
            </w:tcMar>
            <w:hideMark/>
          </w:tcPr>
          <w:p w14:paraId="436920FE"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32394D4"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Router ID: 192.168.20.3</w:t>
            </w:r>
          </w:p>
        </w:tc>
      </w:tr>
      <w:tr w:rsidR="006B58DB" w:rsidRPr="00E0279C" w14:paraId="6AE20936" w14:textId="77777777" w:rsidTr="52F6463D">
        <w:tc>
          <w:tcPr>
            <w:tcW w:w="750" w:type="dxa"/>
            <w:shd w:val="clear" w:color="auto" w:fill="FFFFFF" w:themeFill="background1"/>
            <w:noWrap/>
            <w:tcMar>
              <w:top w:w="0" w:type="dxa"/>
              <w:left w:w="150" w:type="dxa"/>
              <w:bottom w:w="0" w:type="dxa"/>
              <w:right w:w="150" w:type="dxa"/>
            </w:tcMar>
            <w:hideMark/>
          </w:tcPr>
          <w:p w14:paraId="6FAB8D01"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34D632A"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Type: virtual-router    State: Active        </w:t>
            </w:r>
          </w:p>
        </w:tc>
      </w:tr>
      <w:tr w:rsidR="006B58DB" w:rsidRPr="00E0279C" w14:paraId="280D1CCF" w14:textId="77777777" w:rsidTr="52F6463D">
        <w:tc>
          <w:tcPr>
            <w:tcW w:w="750" w:type="dxa"/>
            <w:shd w:val="clear" w:color="auto" w:fill="FFFFFF" w:themeFill="background1"/>
            <w:noWrap/>
            <w:tcMar>
              <w:top w:w="0" w:type="dxa"/>
              <w:left w:w="150" w:type="dxa"/>
              <w:bottom w:w="0" w:type="dxa"/>
              <w:right w:w="150" w:type="dxa"/>
            </w:tcMar>
            <w:hideMark/>
          </w:tcPr>
          <w:p w14:paraId="7C885D57"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1671D535"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Interfaces:</w:t>
            </w:r>
          </w:p>
        </w:tc>
      </w:tr>
      <w:tr w:rsidR="006B58DB" w:rsidRPr="00E0279C" w14:paraId="3FD9EEB4" w14:textId="77777777" w:rsidTr="52F6463D">
        <w:tc>
          <w:tcPr>
            <w:tcW w:w="750" w:type="dxa"/>
            <w:shd w:val="clear" w:color="auto" w:fill="FFFFFF" w:themeFill="background1"/>
            <w:noWrap/>
            <w:tcMar>
              <w:top w:w="0" w:type="dxa"/>
              <w:left w:w="150" w:type="dxa"/>
              <w:bottom w:w="0" w:type="dxa"/>
              <w:right w:w="150" w:type="dxa"/>
            </w:tcMar>
            <w:hideMark/>
          </w:tcPr>
          <w:p w14:paraId="1A1700C7"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F858205"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lt-0/0/0.5</w:t>
            </w:r>
          </w:p>
        </w:tc>
      </w:tr>
      <w:tr w:rsidR="006B58DB" w:rsidRPr="00E0279C" w14:paraId="3CDEB715" w14:textId="77777777" w:rsidTr="52F6463D">
        <w:tc>
          <w:tcPr>
            <w:tcW w:w="750" w:type="dxa"/>
            <w:shd w:val="clear" w:color="auto" w:fill="FFFFFF" w:themeFill="background1"/>
            <w:noWrap/>
            <w:tcMar>
              <w:top w:w="0" w:type="dxa"/>
              <w:left w:w="150" w:type="dxa"/>
              <w:bottom w:w="0" w:type="dxa"/>
              <w:right w:w="150" w:type="dxa"/>
            </w:tcMar>
            <w:hideMark/>
          </w:tcPr>
          <w:p w14:paraId="26A75705"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CC2164E"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lo0.3</w:t>
            </w:r>
          </w:p>
        </w:tc>
      </w:tr>
      <w:tr w:rsidR="006B58DB" w:rsidRPr="00E0279C" w14:paraId="38E2954D" w14:textId="77777777" w:rsidTr="52F6463D">
        <w:tc>
          <w:tcPr>
            <w:tcW w:w="750" w:type="dxa"/>
            <w:shd w:val="clear" w:color="auto" w:fill="FFFFFF" w:themeFill="background1"/>
            <w:noWrap/>
            <w:tcMar>
              <w:top w:w="0" w:type="dxa"/>
              <w:left w:w="150" w:type="dxa"/>
              <w:bottom w:w="0" w:type="dxa"/>
              <w:right w:w="150" w:type="dxa"/>
            </w:tcMar>
            <w:hideMark/>
          </w:tcPr>
          <w:p w14:paraId="47226723"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0DDB80A3"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Tables:</w:t>
            </w:r>
          </w:p>
        </w:tc>
      </w:tr>
      <w:tr w:rsidR="006B58DB" w:rsidRPr="00E0279C" w14:paraId="48B8083D" w14:textId="77777777" w:rsidTr="52F6463D">
        <w:tc>
          <w:tcPr>
            <w:tcW w:w="750" w:type="dxa"/>
            <w:shd w:val="clear" w:color="auto" w:fill="FFFFFF" w:themeFill="background1"/>
            <w:noWrap/>
            <w:tcMar>
              <w:top w:w="0" w:type="dxa"/>
              <w:left w:w="150" w:type="dxa"/>
              <w:bottom w:w="0" w:type="dxa"/>
              <w:right w:w="150" w:type="dxa"/>
            </w:tcMar>
            <w:hideMark/>
          </w:tcPr>
          <w:p w14:paraId="67868BA1"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FA78578"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vR3.inet.0             : 19 routes (12 active, 0 holddown, 0 hidden)</w:t>
            </w:r>
          </w:p>
        </w:tc>
      </w:tr>
      <w:tr w:rsidR="006B58DB" w:rsidRPr="00E0279C" w14:paraId="144F4E9E" w14:textId="77777777" w:rsidTr="52F6463D">
        <w:tc>
          <w:tcPr>
            <w:tcW w:w="750" w:type="dxa"/>
            <w:shd w:val="clear" w:color="auto" w:fill="FFFFFF" w:themeFill="background1"/>
            <w:noWrap/>
            <w:tcMar>
              <w:top w:w="0" w:type="dxa"/>
              <w:left w:w="150" w:type="dxa"/>
              <w:bottom w:w="0" w:type="dxa"/>
              <w:right w:w="150" w:type="dxa"/>
            </w:tcMar>
            <w:hideMark/>
          </w:tcPr>
          <w:p w14:paraId="5720D61D"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1C2FB17" w14:textId="77777777" w:rsidR="006B58DB" w:rsidRPr="00E0279C" w:rsidRDefault="006B58DB" w:rsidP="00B914FF">
            <w:pPr>
              <w:spacing w:line="300" w:lineRule="atLeast"/>
              <w:rPr>
                <w:rFonts w:ascii="Consolas" w:hAnsi="Consolas" w:cs="Segoe UI"/>
                <w:i/>
                <w:color w:val="24292E"/>
                <w:sz w:val="18"/>
                <w:szCs w:val="18"/>
              </w:rPr>
            </w:pPr>
          </w:p>
          <w:p w14:paraId="5027720D" w14:textId="77777777" w:rsidR="006B58DB" w:rsidRPr="00E0279C" w:rsidRDefault="006B58DB" w:rsidP="00B914FF">
            <w:pPr>
              <w:spacing w:line="300" w:lineRule="atLeast"/>
              <w:jc w:val="right"/>
              <w:rPr>
                <w:i/>
                <w:sz w:val="20"/>
                <w:szCs w:val="20"/>
              </w:rPr>
            </w:pPr>
          </w:p>
        </w:tc>
      </w:tr>
      <w:tr w:rsidR="006B58DB" w:rsidRPr="00E0279C" w14:paraId="79BA5D7F" w14:textId="77777777" w:rsidTr="52F6463D">
        <w:tc>
          <w:tcPr>
            <w:tcW w:w="750" w:type="dxa"/>
            <w:shd w:val="clear" w:color="auto" w:fill="FFFFFF" w:themeFill="background1"/>
            <w:noWrap/>
            <w:tcMar>
              <w:top w:w="0" w:type="dxa"/>
              <w:left w:w="150" w:type="dxa"/>
              <w:bottom w:w="0" w:type="dxa"/>
              <w:right w:w="150" w:type="dxa"/>
            </w:tcMar>
            <w:hideMark/>
          </w:tcPr>
          <w:p w14:paraId="4187BA79" w14:textId="77777777" w:rsidR="006B58DB" w:rsidRPr="00E0279C" w:rsidRDefault="006B58DB" w:rsidP="00B914FF">
            <w:pPr>
              <w:spacing w:line="300" w:lineRule="atLeast"/>
              <w:rPr>
                <w:i/>
                <w:sz w:val="20"/>
                <w:szCs w:val="20"/>
              </w:rPr>
            </w:pPr>
          </w:p>
        </w:tc>
        <w:tc>
          <w:tcPr>
            <w:tcW w:w="0" w:type="auto"/>
            <w:shd w:val="clear" w:color="auto" w:fill="FFFFFF" w:themeFill="background1"/>
            <w:tcMar>
              <w:top w:w="0" w:type="dxa"/>
              <w:left w:w="150" w:type="dxa"/>
              <w:bottom w:w="0" w:type="dxa"/>
              <w:right w:w="150" w:type="dxa"/>
            </w:tcMar>
            <w:hideMark/>
          </w:tcPr>
          <w:p w14:paraId="0F097AD8"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vR4:</w:t>
            </w:r>
          </w:p>
        </w:tc>
      </w:tr>
      <w:tr w:rsidR="006B58DB" w:rsidRPr="00E0279C" w14:paraId="71B94DF6" w14:textId="77777777" w:rsidTr="52F6463D">
        <w:tc>
          <w:tcPr>
            <w:tcW w:w="750" w:type="dxa"/>
            <w:shd w:val="clear" w:color="auto" w:fill="FFFFFF" w:themeFill="background1"/>
            <w:noWrap/>
            <w:tcMar>
              <w:top w:w="0" w:type="dxa"/>
              <w:left w:w="150" w:type="dxa"/>
              <w:bottom w:w="0" w:type="dxa"/>
              <w:right w:w="150" w:type="dxa"/>
            </w:tcMar>
            <w:hideMark/>
          </w:tcPr>
          <w:p w14:paraId="7DA1D7B4"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4DD1D49"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Router ID: 192.168.20.4</w:t>
            </w:r>
          </w:p>
        </w:tc>
      </w:tr>
      <w:tr w:rsidR="006B58DB" w:rsidRPr="00E0279C" w14:paraId="6F4EED9D" w14:textId="77777777" w:rsidTr="52F6463D">
        <w:tc>
          <w:tcPr>
            <w:tcW w:w="750" w:type="dxa"/>
            <w:shd w:val="clear" w:color="auto" w:fill="FFFFFF" w:themeFill="background1"/>
            <w:noWrap/>
            <w:tcMar>
              <w:top w:w="0" w:type="dxa"/>
              <w:left w:w="150" w:type="dxa"/>
              <w:bottom w:w="0" w:type="dxa"/>
              <w:right w:w="150" w:type="dxa"/>
            </w:tcMar>
            <w:hideMark/>
          </w:tcPr>
          <w:p w14:paraId="6CF0CB67"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6CB82421"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Type: virtual-router    State: Active        </w:t>
            </w:r>
          </w:p>
        </w:tc>
      </w:tr>
      <w:tr w:rsidR="006B58DB" w:rsidRPr="00E0279C" w14:paraId="5A7429CF" w14:textId="77777777" w:rsidTr="52F6463D">
        <w:tc>
          <w:tcPr>
            <w:tcW w:w="750" w:type="dxa"/>
            <w:shd w:val="clear" w:color="auto" w:fill="FFFFFF" w:themeFill="background1"/>
            <w:noWrap/>
            <w:tcMar>
              <w:top w:w="0" w:type="dxa"/>
              <w:left w:w="150" w:type="dxa"/>
              <w:bottom w:w="0" w:type="dxa"/>
              <w:right w:w="150" w:type="dxa"/>
            </w:tcMar>
            <w:hideMark/>
          </w:tcPr>
          <w:p w14:paraId="41FE81F7"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BCCCA27"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Interfaces:</w:t>
            </w:r>
          </w:p>
        </w:tc>
      </w:tr>
      <w:tr w:rsidR="006B58DB" w:rsidRPr="00E0279C" w14:paraId="1F785AA6" w14:textId="77777777" w:rsidTr="52F6463D">
        <w:tc>
          <w:tcPr>
            <w:tcW w:w="750" w:type="dxa"/>
            <w:shd w:val="clear" w:color="auto" w:fill="FFFFFF" w:themeFill="background1"/>
            <w:noWrap/>
            <w:tcMar>
              <w:top w:w="0" w:type="dxa"/>
              <w:left w:w="150" w:type="dxa"/>
              <w:bottom w:w="0" w:type="dxa"/>
              <w:right w:w="150" w:type="dxa"/>
            </w:tcMar>
            <w:hideMark/>
          </w:tcPr>
          <w:p w14:paraId="3574DCC4"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F461AA0"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lt-0/0/0.6</w:t>
            </w:r>
          </w:p>
        </w:tc>
      </w:tr>
      <w:tr w:rsidR="006B58DB" w:rsidRPr="00E0279C" w14:paraId="370B0964" w14:textId="77777777" w:rsidTr="52F6463D">
        <w:tc>
          <w:tcPr>
            <w:tcW w:w="750" w:type="dxa"/>
            <w:shd w:val="clear" w:color="auto" w:fill="FFFFFF" w:themeFill="background1"/>
            <w:noWrap/>
            <w:tcMar>
              <w:top w:w="0" w:type="dxa"/>
              <w:left w:w="150" w:type="dxa"/>
              <w:bottom w:w="0" w:type="dxa"/>
              <w:right w:w="150" w:type="dxa"/>
            </w:tcMar>
            <w:hideMark/>
          </w:tcPr>
          <w:p w14:paraId="673A42B5"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11E00A1"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ge-0/0/1.0</w:t>
            </w:r>
          </w:p>
        </w:tc>
      </w:tr>
      <w:tr w:rsidR="006B58DB" w:rsidRPr="00E0279C" w14:paraId="571CB7FF" w14:textId="77777777" w:rsidTr="52F6463D">
        <w:tc>
          <w:tcPr>
            <w:tcW w:w="750" w:type="dxa"/>
            <w:shd w:val="clear" w:color="auto" w:fill="FFFFFF" w:themeFill="background1"/>
            <w:noWrap/>
            <w:tcMar>
              <w:top w:w="0" w:type="dxa"/>
              <w:left w:w="150" w:type="dxa"/>
              <w:bottom w:w="0" w:type="dxa"/>
              <w:right w:w="150" w:type="dxa"/>
            </w:tcMar>
            <w:hideMark/>
          </w:tcPr>
          <w:p w14:paraId="3D740032"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63840DA"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lo0.</w:t>
            </w:r>
          </w:p>
        </w:tc>
      </w:tr>
      <w:tr w:rsidR="006B58DB" w:rsidRPr="00E0279C" w14:paraId="1838997F" w14:textId="77777777" w:rsidTr="52F6463D">
        <w:tc>
          <w:tcPr>
            <w:tcW w:w="750" w:type="dxa"/>
            <w:shd w:val="clear" w:color="auto" w:fill="FFFFFF" w:themeFill="background1"/>
            <w:noWrap/>
            <w:tcMar>
              <w:top w:w="0" w:type="dxa"/>
              <w:left w:w="150" w:type="dxa"/>
              <w:bottom w:w="0" w:type="dxa"/>
              <w:right w:w="150" w:type="dxa"/>
            </w:tcMar>
            <w:hideMark/>
          </w:tcPr>
          <w:p w14:paraId="03CB9273"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3BDECF7"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Tables:</w:t>
            </w:r>
          </w:p>
        </w:tc>
      </w:tr>
      <w:tr w:rsidR="006B58DB" w:rsidRPr="00E0279C" w14:paraId="6F4BFB3F" w14:textId="77777777" w:rsidTr="52F6463D">
        <w:tc>
          <w:tcPr>
            <w:tcW w:w="750" w:type="dxa"/>
            <w:shd w:val="clear" w:color="auto" w:fill="FFFFFF" w:themeFill="background1"/>
            <w:noWrap/>
            <w:tcMar>
              <w:top w:w="0" w:type="dxa"/>
              <w:left w:w="150" w:type="dxa"/>
              <w:bottom w:w="0" w:type="dxa"/>
              <w:right w:w="150" w:type="dxa"/>
            </w:tcMar>
            <w:hideMark/>
          </w:tcPr>
          <w:p w14:paraId="4E6567D7"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34D809E"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vR4.inet.0             : 21 routes (13 active, 0 holddown, 1 hidden)</w:t>
            </w:r>
          </w:p>
        </w:tc>
      </w:tr>
    </w:tbl>
    <w:p w14:paraId="50F29586" w14:textId="77777777" w:rsidR="006B58DB" w:rsidRPr="00E0279C" w:rsidRDefault="006B58DB" w:rsidP="006B58DB"/>
    <w:p w14:paraId="055F166B" w14:textId="77777777" w:rsidR="006B58DB" w:rsidRPr="00E0279C" w:rsidRDefault="006B58DB" w:rsidP="006B58DB">
      <w:pPr>
        <w:rPr>
          <w:b/>
          <w:sz w:val="28"/>
        </w:rPr>
      </w:pPr>
    </w:p>
    <w:p w14:paraId="2BEBA718" w14:textId="77777777" w:rsidR="006B58DB" w:rsidRPr="00E0279C" w:rsidRDefault="006B58DB" w:rsidP="006B58DB">
      <w:pPr>
        <w:rPr>
          <w:b/>
          <w:sz w:val="28"/>
        </w:rPr>
      </w:pPr>
    </w:p>
    <w:p w14:paraId="0A75FB3F" w14:textId="77777777" w:rsidR="006B58DB" w:rsidRPr="00E0279C" w:rsidRDefault="006B58DB" w:rsidP="006B58DB">
      <w:pPr>
        <w:rPr>
          <w:b/>
          <w:sz w:val="28"/>
        </w:rPr>
      </w:pPr>
    </w:p>
    <w:p w14:paraId="36488A51" w14:textId="248396F8" w:rsidR="006B58DB" w:rsidRPr="00E0279C" w:rsidRDefault="006B58DB" w:rsidP="006B58DB">
      <w:pPr>
        <w:rPr>
          <w:b/>
          <w:sz w:val="28"/>
        </w:rPr>
      </w:pPr>
    </w:p>
    <w:p w14:paraId="17EF0D49" w14:textId="77777777" w:rsidR="006B58DB" w:rsidRPr="00E0279C" w:rsidRDefault="006B58DB" w:rsidP="006B58DB">
      <w:pPr>
        <w:pStyle w:val="Overskrift3"/>
      </w:pPr>
      <w:bookmarkStart w:id="47" w:name="_Toc484414613"/>
      <w:r w:rsidRPr="00E0279C">
        <w:lastRenderedPageBreak/>
        <w:t>External BGP: (Full configuration in Appendix)</w:t>
      </w:r>
      <w:bookmarkEnd w:id="47"/>
    </w:p>
    <w:p w14:paraId="48DD646A" w14:textId="77777777" w:rsidR="006B58DB" w:rsidRPr="00E0279C" w:rsidRDefault="006B58DB" w:rsidP="006B58DB">
      <w:pPr>
        <w:rPr>
          <w:b/>
          <w:sz w:val="28"/>
        </w:rPr>
      </w:pPr>
    </w:p>
    <w:p w14:paraId="1AE5BCEB" w14:textId="77777777" w:rsidR="006B459B" w:rsidRPr="00E0279C" w:rsidRDefault="006B58DB" w:rsidP="006B459B">
      <w:pPr>
        <w:keepNext/>
      </w:pPr>
      <w:r w:rsidRPr="00E0279C">
        <w:rPr>
          <w:noProof/>
          <w:lang w:eastAsia="en-US"/>
        </w:rPr>
        <w:drawing>
          <wp:inline distT="0" distB="0" distL="0" distR="0" wp14:anchorId="1AD7C75F" wp14:editId="6308409B">
            <wp:extent cx="5972175" cy="3810000"/>
            <wp:effectExtent l="0" t="0" r="9525" b="0"/>
            <wp:docPr id="28" name="Obraz 28" descr="C:\Users\misiek\Desktop\BGP_eB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siek\Desktop\BGP_eBG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175" cy="3810000"/>
                    </a:xfrm>
                    <a:prstGeom prst="rect">
                      <a:avLst/>
                    </a:prstGeom>
                    <a:noFill/>
                    <a:ln>
                      <a:noFill/>
                    </a:ln>
                  </pic:spPr>
                </pic:pic>
              </a:graphicData>
            </a:graphic>
          </wp:inline>
        </w:drawing>
      </w:r>
    </w:p>
    <w:p w14:paraId="70620781" w14:textId="435A8E54" w:rsidR="006B58DB" w:rsidRPr="00E0279C" w:rsidRDefault="006B459B" w:rsidP="52F6463D">
      <w:pPr>
        <w:pStyle w:val="Billedtekst"/>
        <w:jc w:val="center"/>
        <w:rPr>
          <w:b/>
          <w:bCs/>
          <w:color w:val="auto"/>
          <w:sz w:val="20"/>
          <w:szCs w:val="20"/>
        </w:rPr>
      </w:pPr>
      <w:r w:rsidRPr="00E0279C">
        <w:rPr>
          <w:color w:val="auto"/>
          <w:sz w:val="20"/>
          <w:szCs w:val="20"/>
        </w:rPr>
        <w:t xml:space="preserve">Figure </w:t>
      </w:r>
      <w:r w:rsidRPr="00E0279C">
        <w:fldChar w:fldCharType="begin"/>
      </w:r>
      <w:r w:rsidRPr="00E0279C">
        <w:rPr>
          <w:color w:val="auto"/>
          <w:sz w:val="20"/>
          <w:szCs w:val="20"/>
        </w:rPr>
        <w:instrText xml:space="preserve"> SEQ Figure \* ARABIC </w:instrText>
      </w:r>
      <w:r w:rsidRPr="00E0279C">
        <w:rPr>
          <w:color w:val="auto"/>
          <w:sz w:val="20"/>
          <w:szCs w:val="20"/>
        </w:rPr>
        <w:fldChar w:fldCharType="separate"/>
      </w:r>
      <w:r w:rsidR="00C51BFD">
        <w:rPr>
          <w:noProof/>
          <w:color w:val="auto"/>
          <w:sz w:val="20"/>
          <w:szCs w:val="20"/>
        </w:rPr>
        <w:t>2</w:t>
      </w:r>
      <w:r w:rsidRPr="00E0279C">
        <w:fldChar w:fldCharType="end"/>
      </w:r>
      <w:r w:rsidRPr="00E0279C">
        <w:rPr>
          <w:color w:val="auto"/>
          <w:sz w:val="20"/>
          <w:szCs w:val="20"/>
        </w:rPr>
        <w:t xml:space="preserve"> shows topology with 2 ASs and eBGP</w:t>
      </w:r>
    </w:p>
    <w:p w14:paraId="31489495" w14:textId="77777777" w:rsidR="006B459B" w:rsidRPr="00E0279C" w:rsidRDefault="006B459B" w:rsidP="006B58DB">
      <w:pPr>
        <w:rPr>
          <w:b/>
          <w:sz w:val="28"/>
        </w:rPr>
      </w:pPr>
    </w:p>
    <w:p w14:paraId="7BC6C743" w14:textId="77777777" w:rsidR="006B58DB" w:rsidRPr="00E0279C" w:rsidRDefault="52F6463D" w:rsidP="006B58DB">
      <w:r w:rsidRPr="00E0279C">
        <w:t xml:space="preserve">In network used in project device vR4 in AS20 and vR4 in AS30 has BGP peer sessions to a group of peers called external-peers: </w:t>
      </w:r>
    </w:p>
    <w:p w14:paraId="13D748A8" w14:textId="77777777" w:rsidR="006B58DB" w:rsidRPr="00E0279C" w:rsidRDefault="52F6463D" w:rsidP="006B58DB">
      <w:r w:rsidRPr="00E0279C">
        <w:t>Example from device vR4 in AS20:</w:t>
      </w:r>
    </w:p>
    <w:p w14:paraId="450B1D7D" w14:textId="77777777" w:rsidR="006B58DB" w:rsidRPr="006960F5" w:rsidRDefault="52F6463D" w:rsidP="52F6463D">
      <w:pPr>
        <w:rPr>
          <w:rFonts w:ascii="Courier New" w:hAnsi="Courier New" w:cs="Courier New"/>
          <w:i/>
          <w:iCs/>
        </w:rPr>
      </w:pPr>
      <w:r w:rsidRPr="006960F5">
        <w:rPr>
          <w:rFonts w:ascii="Courier New" w:hAnsi="Courier New" w:cs="Courier New"/>
          <w:i/>
          <w:iCs/>
        </w:rPr>
        <w:t xml:space="preserve">                group external-peers {</w:t>
      </w:r>
    </w:p>
    <w:p w14:paraId="567710B0" w14:textId="77777777" w:rsidR="006B58DB" w:rsidRPr="006960F5" w:rsidRDefault="52F6463D" w:rsidP="52F6463D">
      <w:pPr>
        <w:rPr>
          <w:rFonts w:ascii="Courier New" w:hAnsi="Courier New" w:cs="Courier New"/>
          <w:i/>
          <w:iCs/>
        </w:rPr>
      </w:pPr>
      <w:r w:rsidRPr="006960F5">
        <w:rPr>
          <w:rFonts w:ascii="Courier New" w:hAnsi="Courier New" w:cs="Courier New"/>
          <w:i/>
          <w:iCs/>
        </w:rPr>
        <w:t xml:space="preserve">                    type external;</w:t>
      </w:r>
    </w:p>
    <w:p w14:paraId="30C80655" w14:textId="77777777" w:rsidR="006B58DB" w:rsidRPr="006960F5" w:rsidRDefault="52F6463D" w:rsidP="52F6463D">
      <w:pPr>
        <w:rPr>
          <w:rFonts w:ascii="Courier New" w:hAnsi="Courier New" w:cs="Courier New"/>
          <w:i/>
          <w:iCs/>
        </w:rPr>
      </w:pPr>
      <w:r w:rsidRPr="006960F5">
        <w:rPr>
          <w:rFonts w:ascii="Courier New" w:hAnsi="Courier New" w:cs="Courier New"/>
          <w:i/>
          <w:iCs/>
        </w:rPr>
        <w:t xml:space="preserve">                    advertise-peer-as;</w:t>
      </w:r>
    </w:p>
    <w:p w14:paraId="04A7AEEB" w14:textId="77777777" w:rsidR="006B58DB" w:rsidRPr="006960F5" w:rsidRDefault="52F6463D" w:rsidP="52F6463D">
      <w:pPr>
        <w:rPr>
          <w:rFonts w:ascii="Courier New" w:hAnsi="Courier New" w:cs="Courier New"/>
          <w:i/>
          <w:iCs/>
        </w:rPr>
      </w:pPr>
      <w:r w:rsidRPr="006960F5">
        <w:rPr>
          <w:rFonts w:ascii="Courier New" w:hAnsi="Courier New" w:cs="Courier New"/>
          <w:i/>
          <w:iCs/>
        </w:rPr>
        <w:t xml:space="preserve">                    neighbor 172.20.5.2 {</w:t>
      </w:r>
    </w:p>
    <w:p w14:paraId="2FEE1E27" w14:textId="77777777" w:rsidR="006B58DB" w:rsidRPr="006960F5" w:rsidRDefault="52F6463D" w:rsidP="52F6463D">
      <w:pPr>
        <w:rPr>
          <w:rFonts w:ascii="Courier New" w:hAnsi="Courier New" w:cs="Courier New"/>
          <w:i/>
          <w:iCs/>
        </w:rPr>
      </w:pPr>
      <w:r w:rsidRPr="006960F5">
        <w:rPr>
          <w:rFonts w:ascii="Courier New" w:hAnsi="Courier New" w:cs="Courier New"/>
          <w:i/>
          <w:iCs/>
        </w:rPr>
        <w:t xml:space="preserve">                        peer-as 30;</w:t>
      </w:r>
    </w:p>
    <w:p w14:paraId="5D077B28" w14:textId="77777777" w:rsidR="006B58DB" w:rsidRPr="006960F5" w:rsidRDefault="52F6463D" w:rsidP="52F6463D">
      <w:pPr>
        <w:rPr>
          <w:rFonts w:ascii="Courier New" w:hAnsi="Courier New" w:cs="Courier New"/>
          <w:i/>
          <w:iCs/>
        </w:rPr>
      </w:pPr>
      <w:r w:rsidRPr="006960F5">
        <w:rPr>
          <w:rFonts w:ascii="Courier New" w:hAnsi="Courier New" w:cs="Courier New"/>
          <w:i/>
          <w:iCs/>
        </w:rPr>
        <w:t xml:space="preserve">                    }</w:t>
      </w:r>
    </w:p>
    <w:p w14:paraId="030CA831" w14:textId="5E7BD978" w:rsidR="006B58DB" w:rsidRPr="006960F5" w:rsidRDefault="52F6463D" w:rsidP="52F6463D">
      <w:pPr>
        <w:rPr>
          <w:rFonts w:ascii="Courier New" w:hAnsi="Courier New" w:cs="Courier New"/>
          <w:i/>
          <w:iCs/>
        </w:rPr>
      </w:pPr>
      <w:r w:rsidRPr="006960F5">
        <w:rPr>
          <w:rFonts w:ascii="Courier New" w:hAnsi="Courier New" w:cs="Courier New"/>
          <w:i/>
          <w:iCs/>
        </w:rPr>
        <w:t xml:space="preserve">                }</w:t>
      </w:r>
    </w:p>
    <w:p w14:paraId="5052B3F3" w14:textId="77777777" w:rsidR="006B459B" w:rsidRPr="00E0279C" w:rsidRDefault="006B459B" w:rsidP="006B58DB">
      <w:pPr>
        <w:rPr>
          <w:i/>
        </w:rPr>
      </w:pPr>
    </w:p>
    <w:p w14:paraId="179D208B" w14:textId="7DFCE931" w:rsidR="006B58DB" w:rsidRPr="00E0279C" w:rsidRDefault="52F6463D" w:rsidP="006B58DB">
      <w:r w:rsidRPr="00E0279C">
        <w:t xml:space="preserve">It has defined </w:t>
      </w:r>
      <w:r w:rsidR="00542C48" w:rsidRPr="00E0279C">
        <w:t>neighbour</w:t>
      </w:r>
      <w:r w:rsidRPr="00E0279C">
        <w:t xml:space="preserve"> with router-id in AS30.</w:t>
      </w:r>
    </w:p>
    <w:p w14:paraId="01F62595" w14:textId="77777777" w:rsidR="006B58DB" w:rsidRPr="00E0279C" w:rsidRDefault="006B58DB" w:rsidP="006B58DB"/>
    <w:p w14:paraId="5B0C6845" w14:textId="77777777" w:rsidR="006B58DB" w:rsidRPr="00E0279C" w:rsidRDefault="006B58DB" w:rsidP="006B58DB">
      <w:pPr>
        <w:pStyle w:val="Overskrift3"/>
      </w:pPr>
      <w:bookmarkStart w:id="48" w:name="_Toc484414614"/>
      <w:r w:rsidRPr="00E0279C">
        <w:t>Problems with BGP</w:t>
      </w:r>
      <w:bookmarkEnd w:id="48"/>
      <w:r w:rsidRPr="00E0279C">
        <w:t xml:space="preserve"> </w:t>
      </w:r>
    </w:p>
    <w:p w14:paraId="0609002E" w14:textId="6A616958" w:rsidR="006B58DB" w:rsidRPr="00E0279C" w:rsidRDefault="52F6463D" w:rsidP="003F3C40">
      <w:pPr>
        <w:pStyle w:val="Listeafsnit"/>
        <w:numPr>
          <w:ilvl w:val="0"/>
          <w:numId w:val="15"/>
        </w:numPr>
        <w:spacing w:after="160" w:line="259" w:lineRule="auto"/>
      </w:pPr>
      <w:r w:rsidRPr="00E0279C">
        <w:rPr>
          <w:sz w:val="22"/>
          <w:szCs w:val="22"/>
        </w:rPr>
        <w:t>iBGP scalability –</w:t>
      </w:r>
      <w:r w:rsidRPr="00E0279C">
        <w:t xml:space="preserve"> each device </w:t>
      </w:r>
      <w:r w:rsidR="00747038" w:rsidRPr="00E0279C">
        <w:t>must</w:t>
      </w:r>
      <w:r w:rsidRPr="00E0279C">
        <w:t xml:space="preserve"> be configured with peers to each other in a full mash (everyone </w:t>
      </w:r>
      <w:r w:rsidR="00542C48" w:rsidRPr="00E0279C">
        <w:t>speaks</w:t>
      </w:r>
      <w:r w:rsidRPr="00E0279C">
        <w:t xml:space="preserve"> directly </w:t>
      </w:r>
      <w:r w:rsidR="00747038">
        <w:t>to everyone). In a huge network,</w:t>
      </w:r>
      <w:r w:rsidRPr="00E0279C">
        <w:t xml:space="preserve"> it can degrade performance of router due to memory or CPU requirements </w:t>
      </w:r>
    </w:p>
    <w:p w14:paraId="2258986A" w14:textId="77777777" w:rsidR="006B58DB" w:rsidRPr="00E0279C" w:rsidRDefault="52F6463D" w:rsidP="003F3C40">
      <w:pPr>
        <w:pStyle w:val="Listeafsnit"/>
        <w:numPr>
          <w:ilvl w:val="0"/>
          <w:numId w:val="15"/>
        </w:numPr>
        <w:spacing w:after="160" w:line="259" w:lineRule="auto"/>
      </w:pPr>
      <w:r w:rsidRPr="00E0279C">
        <w:t>Instability – when the device is misconfigured it may get into cycle between up states and down states. It is known as a route flapping, is causes that other devices are informed about broken route and then broken device is removed from routing table</w:t>
      </w:r>
    </w:p>
    <w:p w14:paraId="3BDBDAB9" w14:textId="77777777" w:rsidR="006B58DB" w:rsidRPr="00E0279C" w:rsidRDefault="52F6463D" w:rsidP="003F3C40">
      <w:pPr>
        <w:pStyle w:val="Listeafsnit"/>
        <w:numPr>
          <w:ilvl w:val="0"/>
          <w:numId w:val="15"/>
        </w:numPr>
        <w:spacing w:after="160" w:line="259" w:lineRule="auto"/>
      </w:pPr>
      <w:r w:rsidRPr="00E0279C">
        <w:t>Routing table growth – Internet infrastructure is growing all the time, and if the older routing devices are not able to handle huge number of routes, it can create a problem that the device will not be a good gateway between the parts of the internet.</w:t>
      </w:r>
    </w:p>
    <w:p w14:paraId="7C62B83B" w14:textId="77777777" w:rsidR="006B58DB" w:rsidRPr="00E0279C" w:rsidRDefault="52F6463D" w:rsidP="003F3C40">
      <w:pPr>
        <w:pStyle w:val="Listeafsnit"/>
        <w:numPr>
          <w:ilvl w:val="0"/>
          <w:numId w:val="15"/>
        </w:numPr>
        <w:spacing w:after="160" w:line="259" w:lineRule="auto"/>
      </w:pPr>
      <w:r w:rsidRPr="00E0279C">
        <w:lastRenderedPageBreak/>
        <w:t xml:space="preserve">Load-balancing problem – balance in multi-homed networks due to limitations of the BGP peers. This may cause that one link is congested when other links are optimized well. </w:t>
      </w:r>
    </w:p>
    <w:p w14:paraId="7242A525" w14:textId="1CCA6624" w:rsidR="006B58DB" w:rsidRPr="00E0279C" w:rsidRDefault="52F6463D" w:rsidP="003F3C40">
      <w:pPr>
        <w:pStyle w:val="Listeafsnit"/>
        <w:numPr>
          <w:ilvl w:val="0"/>
          <w:numId w:val="15"/>
        </w:numPr>
        <w:spacing w:after="160" w:line="259" w:lineRule="auto"/>
      </w:pPr>
      <w:r w:rsidRPr="00E0279C">
        <w:t xml:space="preserve">Security issues – by default BGP routers accept BGP routes from other devices, it means that Internet is potentially vulnerable for disruptions. BGP is vulnerable </w:t>
      </w:r>
      <w:r w:rsidR="00492FC5">
        <w:t>to</w:t>
      </w:r>
      <w:r w:rsidRPr="00E0279C">
        <w:t xml:space="preserve"> IP</w:t>
      </w:r>
      <w:r w:rsidR="00747038">
        <w:t xml:space="preserve"> </w:t>
      </w:r>
      <w:r w:rsidRPr="00E0279C">
        <w:t>hijacking.</w:t>
      </w:r>
    </w:p>
    <w:p w14:paraId="01C66412" w14:textId="77777777" w:rsidR="006B58DB" w:rsidRPr="00E0279C" w:rsidRDefault="006B58DB" w:rsidP="006B58DB"/>
    <w:p w14:paraId="32F9C21C" w14:textId="77777777" w:rsidR="006B58DB" w:rsidRPr="00E0279C" w:rsidRDefault="006B58DB" w:rsidP="006B58DB">
      <w:pPr>
        <w:pStyle w:val="Overskrift3"/>
      </w:pPr>
      <w:bookmarkStart w:id="49" w:name="_Toc484414615"/>
      <w:r w:rsidRPr="00E0279C">
        <w:t>Route Reflector</w:t>
      </w:r>
      <w:bookmarkEnd w:id="49"/>
    </w:p>
    <w:p w14:paraId="32986F29" w14:textId="77777777" w:rsidR="006B58DB" w:rsidRPr="00E0279C" w:rsidRDefault="52F6463D" w:rsidP="006B58DB">
      <w:r w:rsidRPr="00E0279C">
        <w:rPr>
          <w:b/>
          <w:bCs/>
        </w:rPr>
        <w:t xml:space="preserve">Route Reflector </w:t>
      </w:r>
      <w:r w:rsidRPr="00E0279C">
        <w:t xml:space="preserve">is a device in internal BGP which has peer relationships with all iBGP devices, but also has configured the cluster statement and a cluster identifier. This cause that device vR4 is peered with just vR1 not with all devices in iBGP, the same situation happens in vR2 and vR3, where peering is configured just with route reflector. </w:t>
      </w:r>
    </w:p>
    <w:p w14:paraId="1CED5136" w14:textId="77777777" w:rsidR="006B58DB" w:rsidRPr="00E0279C" w:rsidRDefault="006B58DB" w:rsidP="006B58DB">
      <w:pPr>
        <w:jc w:val="center"/>
      </w:pPr>
      <w:r w:rsidRPr="00E0279C">
        <w:rPr>
          <w:b/>
          <w:noProof/>
          <w:lang w:eastAsia="en-US"/>
        </w:rPr>
        <w:drawing>
          <wp:inline distT="0" distB="0" distL="0" distR="0" wp14:anchorId="4EA363E2" wp14:editId="6D3BAC51">
            <wp:extent cx="2352675" cy="3752850"/>
            <wp:effectExtent l="0" t="0" r="9525" b="0"/>
            <wp:docPr id="29" name="Obraz 29" descr="C:\Users\misiek\AppData\Local\Microsoft\Windows\INetCacheContent.Word\IB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siek\AppData\Local\Microsoft\Windows\INetCacheContent.Word\IBGP.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52675" cy="3752850"/>
                    </a:xfrm>
                    <a:prstGeom prst="rect">
                      <a:avLst/>
                    </a:prstGeom>
                    <a:noFill/>
                    <a:ln>
                      <a:noFill/>
                    </a:ln>
                  </pic:spPr>
                </pic:pic>
              </a:graphicData>
            </a:graphic>
          </wp:inline>
        </w:drawing>
      </w:r>
    </w:p>
    <w:p w14:paraId="57514BDF" w14:textId="77777777" w:rsidR="006B58DB" w:rsidRPr="00E0279C" w:rsidRDefault="006B58DB" w:rsidP="006B58DB"/>
    <w:p w14:paraId="64D8A03F" w14:textId="77777777" w:rsidR="006B58DB" w:rsidRPr="00E0279C" w:rsidRDefault="006B58DB" w:rsidP="006B58DB"/>
    <w:p w14:paraId="658882DA" w14:textId="77777777" w:rsidR="006B58DB" w:rsidRPr="00E0279C" w:rsidRDefault="52F6463D" w:rsidP="006B58DB">
      <w:r w:rsidRPr="00E0279C">
        <w:t>Route Reflector is configured both in AS20, as well as in AS30.</w:t>
      </w:r>
    </w:p>
    <w:p w14:paraId="4110C999" w14:textId="77777777" w:rsidR="006B58DB" w:rsidRPr="00E0279C" w:rsidRDefault="006B58DB" w:rsidP="006B58DB"/>
    <w:p w14:paraId="3C12DBB5" w14:textId="77777777" w:rsidR="006B58DB" w:rsidRPr="00E0279C" w:rsidRDefault="006B58DB" w:rsidP="006B58DB">
      <w:pPr>
        <w:pStyle w:val="Overskrift3"/>
      </w:pPr>
      <w:bookmarkStart w:id="50" w:name="_Toc484414616"/>
      <w:r w:rsidRPr="00E0279C">
        <w:rPr>
          <w:rFonts w:ascii="Times New Roman" w:hAnsi="Times New Roman" w:cs="Times New Roman"/>
        </w:rPr>
        <w:t>Proofs</w:t>
      </w:r>
      <w:r w:rsidRPr="00E0279C">
        <w:t>, monitoring and troubleshooting</w:t>
      </w:r>
      <w:bookmarkEnd w:id="50"/>
      <w:r w:rsidRPr="00E0279C">
        <w:t xml:space="preserve"> </w:t>
      </w:r>
    </w:p>
    <w:p w14:paraId="3A838286" w14:textId="77777777" w:rsidR="006B58DB" w:rsidRPr="00E0279C" w:rsidRDefault="52F6463D" w:rsidP="006B58DB">
      <w:r w:rsidRPr="00E0279C">
        <w:t xml:space="preserve">Command </w:t>
      </w:r>
      <w:r w:rsidRPr="00E0279C">
        <w:rPr>
          <w:i/>
          <w:iCs/>
        </w:rPr>
        <w:t xml:space="preserve">show bgp group </w:t>
      </w:r>
      <w:r w:rsidRPr="00E0279C">
        <w:t>shows information about groups including, ASs, policy options, peers, addresses, routing tables.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8119"/>
      </w:tblGrid>
      <w:tr w:rsidR="006B58DB" w:rsidRPr="00E0279C" w14:paraId="60138312" w14:textId="77777777" w:rsidTr="52F6463D">
        <w:trPr>
          <w:gridAfter w:val="1"/>
        </w:trPr>
        <w:tc>
          <w:tcPr>
            <w:tcW w:w="0" w:type="auto"/>
            <w:shd w:val="clear" w:color="auto" w:fill="FFFFFF" w:themeFill="background1"/>
            <w:tcMar>
              <w:top w:w="0" w:type="dxa"/>
              <w:left w:w="150" w:type="dxa"/>
              <w:bottom w:w="0" w:type="dxa"/>
              <w:right w:w="150" w:type="dxa"/>
            </w:tcMar>
            <w:hideMark/>
          </w:tcPr>
          <w:p w14:paraId="62332B5D"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root@vSRX1&gt; show bgp group</w:t>
            </w:r>
          </w:p>
        </w:tc>
      </w:tr>
      <w:tr w:rsidR="006B58DB" w:rsidRPr="00E0279C" w14:paraId="2865DE4E" w14:textId="77777777" w:rsidTr="52F6463D">
        <w:tc>
          <w:tcPr>
            <w:tcW w:w="750" w:type="dxa"/>
            <w:shd w:val="clear" w:color="auto" w:fill="FFFFFF" w:themeFill="background1"/>
            <w:noWrap/>
            <w:tcMar>
              <w:top w:w="0" w:type="dxa"/>
              <w:left w:w="150" w:type="dxa"/>
              <w:bottom w:w="0" w:type="dxa"/>
              <w:right w:w="150" w:type="dxa"/>
            </w:tcMar>
            <w:hideMark/>
          </w:tcPr>
          <w:p w14:paraId="67984625"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7C7D5E7"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Group Type: Internal    AS: 20                     Local AS: 20</w:t>
            </w:r>
          </w:p>
        </w:tc>
      </w:tr>
      <w:tr w:rsidR="006B58DB" w:rsidRPr="00E0279C" w14:paraId="65773664" w14:textId="77777777" w:rsidTr="52F6463D">
        <w:tc>
          <w:tcPr>
            <w:tcW w:w="750" w:type="dxa"/>
            <w:shd w:val="clear" w:color="auto" w:fill="FFFFFF" w:themeFill="background1"/>
            <w:noWrap/>
            <w:tcMar>
              <w:top w:w="0" w:type="dxa"/>
              <w:left w:w="150" w:type="dxa"/>
              <w:bottom w:w="0" w:type="dxa"/>
              <w:right w:w="150" w:type="dxa"/>
            </w:tcMar>
            <w:hideMark/>
          </w:tcPr>
          <w:p w14:paraId="670E1294"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1EB931B"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Name: internal-peers  Index: 0                   Flags: &lt;Export Eval&gt;</w:t>
            </w:r>
          </w:p>
        </w:tc>
      </w:tr>
      <w:tr w:rsidR="006B58DB" w:rsidRPr="00E0279C" w14:paraId="26AC5E9F" w14:textId="77777777" w:rsidTr="52F6463D">
        <w:tc>
          <w:tcPr>
            <w:tcW w:w="750" w:type="dxa"/>
            <w:shd w:val="clear" w:color="auto" w:fill="FFFFFF" w:themeFill="background1"/>
            <w:noWrap/>
            <w:tcMar>
              <w:top w:w="0" w:type="dxa"/>
              <w:left w:w="150" w:type="dxa"/>
              <w:bottom w:w="0" w:type="dxa"/>
              <w:right w:w="150" w:type="dxa"/>
            </w:tcMar>
            <w:hideMark/>
          </w:tcPr>
          <w:p w14:paraId="296E9463"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123F6FB0"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Export: [ send-direct send-ospf ]</w:t>
            </w:r>
          </w:p>
        </w:tc>
      </w:tr>
      <w:tr w:rsidR="006B58DB" w:rsidRPr="00E0279C" w14:paraId="51EB7695" w14:textId="77777777" w:rsidTr="52F6463D">
        <w:tc>
          <w:tcPr>
            <w:tcW w:w="750" w:type="dxa"/>
            <w:shd w:val="clear" w:color="auto" w:fill="FFFFFF" w:themeFill="background1"/>
            <w:noWrap/>
            <w:tcMar>
              <w:top w:w="0" w:type="dxa"/>
              <w:left w:w="150" w:type="dxa"/>
              <w:bottom w:w="0" w:type="dxa"/>
              <w:right w:w="150" w:type="dxa"/>
            </w:tcMar>
            <w:hideMark/>
          </w:tcPr>
          <w:p w14:paraId="3DB6CFA1"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9483379"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Options: &lt;Cluster&gt;</w:t>
            </w:r>
          </w:p>
        </w:tc>
      </w:tr>
      <w:tr w:rsidR="006B58DB" w:rsidRPr="00E0279C" w14:paraId="32831889" w14:textId="77777777" w:rsidTr="52F6463D">
        <w:tc>
          <w:tcPr>
            <w:tcW w:w="750" w:type="dxa"/>
            <w:shd w:val="clear" w:color="auto" w:fill="FFFFFF" w:themeFill="background1"/>
            <w:noWrap/>
            <w:tcMar>
              <w:top w:w="0" w:type="dxa"/>
              <w:left w:w="150" w:type="dxa"/>
              <w:bottom w:w="0" w:type="dxa"/>
              <w:right w:w="150" w:type="dxa"/>
            </w:tcMar>
            <w:hideMark/>
          </w:tcPr>
          <w:p w14:paraId="513112DC"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62AD6EDE"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Holdtime: 0</w:t>
            </w:r>
          </w:p>
        </w:tc>
      </w:tr>
      <w:tr w:rsidR="006B58DB" w:rsidRPr="00E0279C" w14:paraId="2BDE34FE" w14:textId="77777777" w:rsidTr="52F6463D">
        <w:tc>
          <w:tcPr>
            <w:tcW w:w="750" w:type="dxa"/>
            <w:shd w:val="clear" w:color="auto" w:fill="FFFFFF" w:themeFill="background1"/>
            <w:noWrap/>
            <w:tcMar>
              <w:top w:w="0" w:type="dxa"/>
              <w:left w:w="150" w:type="dxa"/>
              <w:bottom w:w="0" w:type="dxa"/>
              <w:right w:w="150" w:type="dxa"/>
            </w:tcMar>
            <w:hideMark/>
          </w:tcPr>
          <w:p w14:paraId="6A510A19"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1FD421D"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Total peers: 3        Established: 3</w:t>
            </w:r>
          </w:p>
        </w:tc>
      </w:tr>
      <w:tr w:rsidR="006B58DB" w:rsidRPr="00E0279C" w14:paraId="529720CB" w14:textId="77777777" w:rsidTr="52F6463D">
        <w:tc>
          <w:tcPr>
            <w:tcW w:w="750" w:type="dxa"/>
            <w:shd w:val="clear" w:color="auto" w:fill="FFFFFF" w:themeFill="background1"/>
            <w:noWrap/>
            <w:tcMar>
              <w:top w:w="0" w:type="dxa"/>
              <w:left w:w="150" w:type="dxa"/>
              <w:bottom w:w="0" w:type="dxa"/>
              <w:right w:w="150" w:type="dxa"/>
            </w:tcMar>
            <w:hideMark/>
          </w:tcPr>
          <w:p w14:paraId="06A3C1AE"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349D5AD"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192.168.20.4+54693</w:t>
            </w:r>
          </w:p>
        </w:tc>
      </w:tr>
      <w:tr w:rsidR="006B58DB" w:rsidRPr="00E0279C" w14:paraId="50C5AF62" w14:textId="77777777" w:rsidTr="52F6463D">
        <w:tc>
          <w:tcPr>
            <w:tcW w:w="750" w:type="dxa"/>
            <w:shd w:val="clear" w:color="auto" w:fill="FFFFFF" w:themeFill="background1"/>
            <w:noWrap/>
            <w:tcMar>
              <w:top w:w="0" w:type="dxa"/>
              <w:left w:w="150" w:type="dxa"/>
              <w:bottom w:w="0" w:type="dxa"/>
              <w:right w:w="150" w:type="dxa"/>
            </w:tcMar>
            <w:hideMark/>
          </w:tcPr>
          <w:p w14:paraId="0AD1E883"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1D1981F"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192.168.20.2+179</w:t>
            </w:r>
          </w:p>
        </w:tc>
      </w:tr>
      <w:tr w:rsidR="006B58DB" w:rsidRPr="00E0279C" w14:paraId="2FCFDA39" w14:textId="77777777" w:rsidTr="52F6463D">
        <w:tc>
          <w:tcPr>
            <w:tcW w:w="750" w:type="dxa"/>
            <w:shd w:val="clear" w:color="auto" w:fill="FFFFFF" w:themeFill="background1"/>
            <w:noWrap/>
            <w:tcMar>
              <w:top w:w="0" w:type="dxa"/>
              <w:left w:w="150" w:type="dxa"/>
              <w:bottom w:w="0" w:type="dxa"/>
              <w:right w:w="150" w:type="dxa"/>
            </w:tcMar>
            <w:hideMark/>
          </w:tcPr>
          <w:p w14:paraId="4AE61F70"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950E78C"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192.168.20.3+179</w:t>
            </w:r>
          </w:p>
        </w:tc>
      </w:tr>
      <w:tr w:rsidR="006B58DB" w:rsidRPr="00E0279C" w14:paraId="755623C3" w14:textId="77777777" w:rsidTr="52F6463D">
        <w:tc>
          <w:tcPr>
            <w:tcW w:w="750" w:type="dxa"/>
            <w:shd w:val="clear" w:color="auto" w:fill="FFFFFF" w:themeFill="background1"/>
            <w:noWrap/>
            <w:tcMar>
              <w:top w:w="0" w:type="dxa"/>
              <w:left w:w="150" w:type="dxa"/>
              <w:bottom w:w="0" w:type="dxa"/>
              <w:right w:w="150" w:type="dxa"/>
            </w:tcMar>
            <w:hideMark/>
          </w:tcPr>
          <w:p w14:paraId="53F399FE"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3678495"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vR1.inet.0: 3/24/16/0</w:t>
            </w:r>
          </w:p>
        </w:tc>
      </w:tr>
      <w:tr w:rsidR="006B58DB" w:rsidRPr="00E0279C" w14:paraId="09F1D6CF" w14:textId="77777777" w:rsidTr="52F6463D">
        <w:tc>
          <w:tcPr>
            <w:tcW w:w="750" w:type="dxa"/>
            <w:shd w:val="clear" w:color="auto" w:fill="FFFFFF" w:themeFill="background1"/>
            <w:noWrap/>
            <w:tcMar>
              <w:top w:w="0" w:type="dxa"/>
              <w:left w:w="150" w:type="dxa"/>
              <w:bottom w:w="0" w:type="dxa"/>
              <w:right w:w="150" w:type="dxa"/>
            </w:tcMar>
            <w:hideMark/>
          </w:tcPr>
          <w:p w14:paraId="04A6F5AA"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142B3E1F" w14:textId="77777777" w:rsidR="006B58DB" w:rsidRPr="00E0279C" w:rsidRDefault="006B58DB" w:rsidP="00B914FF">
            <w:pPr>
              <w:spacing w:line="300" w:lineRule="atLeast"/>
              <w:rPr>
                <w:rFonts w:ascii="Consolas" w:hAnsi="Consolas" w:cs="Segoe UI"/>
                <w:i/>
                <w:color w:val="24292E"/>
                <w:sz w:val="18"/>
                <w:szCs w:val="18"/>
              </w:rPr>
            </w:pPr>
          </w:p>
          <w:p w14:paraId="59FAEA0D" w14:textId="77777777" w:rsidR="006B58DB" w:rsidRPr="00E0279C" w:rsidRDefault="006B58DB" w:rsidP="00B914FF">
            <w:pPr>
              <w:spacing w:line="300" w:lineRule="atLeast"/>
              <w:jc w:val="right"/>
              <w:rPr>
                <w:i/>
                <w:sz w:val="20"/>
                <w:szCs w:val="20"/>
              </w:rPr>
            </w:pPr>
          </w:p>
        </w:tc>
      </w:tr>
      <w:tr w:rsidR="006B58DB" w:rsidRPr="00E0279C" w14:paraId="5CC13AB7" w14:textId="77777777" w:rsidTr="52F6463D">
        <w:tc>
          <w:tcPr>
            <w:tcW w:w="750" w:type="dxa"/>
            <w:shd w:val="clear" w:color="auto" w:fill="FFFFFF" w:themeFill="background1"/>
            <w:noWrap/>
            <w:tcMar>
              <w:top w:w="0" w:type="dxa"/>
              <w:left w:w="150" w:type="dxa"/>
              <w:bottom w:w="0" w:type="dxa"/>
              <w:right w:w="150" w:type="dxa"/>
            </w:tcMar>
            <w:hideMark/>
          </w:tcPr>
          <w:p w14:paraId="1DCA6DC3" w14:textId="77777777" w:rsidR="006B58DB" w:rsidRPr="00E0279C" w:rsidRDefault="006B58DB" w:rsidP="00B914FF">
            <w:pPr>
              <w:spacing w:line="300" w:lineRule="atLeast"/>
              <w:rPr>
                <w:i/>
                <w:sz w:val="20"/>
                <w:szCs w:val="20"/>
              </w:rPr>
            </w:pPr>
          </w:p>
        </w:tc>
        <w:tc>
          <w:tcPr>
            <w:tcW w:w="0" w:type="auto"/>
            <w:shd w:val="clear" w:color="auto" w:fill="FFFFFF" w:themeFill="background1"/>
            <w:tcMar>
              <w:top w:w="0" w:type="dxa"/>
              <w:left w:w="150" w:type="dxa"/>
              <w:bottom w:w="0" w:type="dxa"/>
              <w:right w:w="150" w:type="dxa"/>
            </w:tcMar>
            <w:hideMark/>
          </w:tcPr>
          <w:p w14:paraId="79E18BE8"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Group Type: Internal    AS: 20                     Local AS: 20</w:t>
            </w:r>
          </w:p>
        </w:tc>
      </w:tr>
      <w:tr w:rsidR="006B58DB" w:rsidRPr="00E0279C" w14:paraId="6C8C993A" w14:textId="77777777" w:rsidTr="52F6463D">
        <w:tc>
          <w:tcPr>
            <w:tcW w:w="750" w:type="dxa"/>
            <w:shd w:val="clear" w:color="auto" w:fill="FFFFFF" w:themeFill="background1"/>
            <w:noWrap/>
            <w:tcMar>
              <w:top w:w="0" w:type="dxa"/>
              <w:left w:w="150" w:type="dxa"/>
              <w:bottom w:w="0" w:type="dxa"/>
              <w:right w:w="150" w:type="dxa"/>
            </w:tcMar>
            <w:hideMark/>
          </w:tcPr>
          <w:p w14:paraId="7BF66CFF"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7C06FC5"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Name: internal-peers  Index: 1                   Flags: &lt;Export Eval&gt;</w:t>
            </w:r>
          </w:p>
        </w:tc>
      </w:tr>
      <w:tr w:rsidR="006B58DB" w:rsidRPr="00E0279C" w14:paraId="77E2733D" w14:textId="77777777" w:rsidTr="52F6463D">
        <w:tc>
          <w:tcPr>
            <w:tcW w:w="750" w:type="dxa"/>
            <w:shd w:val="clear" w:color="auto" w:fill="FFFFFF" w:themeFill="background1"/>
            <w:noWrap/>
            <w:tcMar>
              <w:top w:w="0" w:type="dxa"/>
              <w:left w:w="150" w:type="dxa"/>
              <w:bottom w:w="0" w:type="dxa"/>
              <w:right w:w="150" w:type="dxa"/>
            </w:tcMar>
            <w:hideMark/>
          </w:tcPr>
          <w:p w14:paraId="68DF3CE8"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7306D6B"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Export: [ send-direct send-ospf ]</w:t>
            </w:r>
          </w:p>
        </w:tc>
      </w:tr>
      <w:tr w:rsidR="006B58DB" w:rsidRPr="00E0279C" w14:paraId="28954F1D" w14:textId="77777777" w:rsidTr="52F6463D">
        <w:tc>
          <w:tcPr>
            <w:tcW w:w="750" w:type="dxa"/>
            <w:shd w:val="clear" w:color="auto" w:fill="FFFFFF" w:themeFill="background1"/>
            <w:noWrap/>
            <w:tcMar>
              <w:top w:w="0" w:type="dxa"/>
              <w:left w:w="150" w:type="dxa"/>
              <w:bottom w:w="0" w:type="dxa"/>
              <w:right w:w="150" w:type="dxa"/>
            </w:tcMar>
            <w:hideMark/>
          </w:tcPr>
          <w:p w14:paraId="456BF567"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9B24F33"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Holdtime: 0</w:t>
            </w:r>
          </w:p>
        </w:tc>
      </w:tr>
      <w:tr w:rsidR="006B58DB" w:rsidRPr="00E0279C" w14:paraId="657B02EF" w14:textId="77777777" w:rsidTr="52F6463D">
        <w:tc>
          <w:tcPr>
            <w:tcW w:w="750" w:type="dxa"/>
            <w:shd w:val="clear" w:color="auto" w:fill="FFFFFF" w:themeFill="background1"/>
            <w:noWrap/>
            <w:tcMar>
              <w:top w:w="0" w:type="dxa"/>
              <w:left w:w="150" w:type="dxa"/>
              <w:bottom w:w="0" w:type="dxa"/>
              <w:right w:w="150" w:type="dxa"/>
            </w:tcMar>
            <w:hideMark/>
          </w:tcPr>
          <w:p w14:paraId="0308E17B"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06BEEC47"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Total peers: 1        Established: 1</w:t>
            </w:r>
          </w:p>
        </w:tc>
      </w:tr>
      <w:tr w:rsidR="006B58DB" w:rsidRPr="00E0279C" w14:paraId="782C52FD" w14:textId="77777777" w:rsidTr="52F6463D">
        <w:tc>
          <w:tcPr>
            <w:tcW w:w="750" w:type="dxa"/>
            <w:shd w:val="clear" w:color="auto" w:fill="FFFFFF" w:themeFill="background1"/>
            <w:noWrap/>
            <w:tcMar>
              <w:top w:w="0" w:type="dxa"/>
              <w:left w:w="150" w:type="dxa"/>
              <w:bottom w:w="0" w:type="dxa"/>
              <w:right w:w="150" w:type="dxa"/>
            </w:tcMar>
            <w:hideMark/>
          </w:tcPr>
          <w:p w14:paraId="3B2C82ED"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5A78F2C"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192.168.20.1+54090</w:t>
            </w:r>
          </w:p>
        </w:tc>
      </w:tr>
      <w:tr w:rsidR="006B58DB" w:rsidRPr="00E0279C" w14:paraId="4AC67B76" w14:textId="77777777" w:rsidTr="52F6463D">
        <w:tc>
          <w:tcPr>
            <w:tcW w:w="750" w:type="dxa"/>
            <w:shd w:val="clear" w:color="auto" w:fill="FFFFFF" w:themeFill="background1"/>
            <w:noWrap/>
            <w:tcMar>
              <w:top w:w="0" w:type="dxa"/>
              <w:left w:w="150" w:type="dxa"/>
              <w:bottom w:w="0" w:type="dxa"/>
              <w:right w:w="150" w:type="dxa"/>
            </w:tcMar>
            <w:hideMark/>
          </w:tcPr>
          <w:p w14:paraId="5778A31A"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A160B90"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vR2.inet.0: 3/10/7/0</w:t>
            </w:r>
          </w:p>
        </w:tc>
      </w:tr>
      <w:tr w:rsidR="006B58DB" w:rsidRPr="00E0279C" w14:paraId="549ECC04" w14:textId="77777777" w:rsidTr="52F6463D">
        <w:tc>
          <w:tcPr>
            <w:tcW w:w="750" w:type="dxa"/>
            <w:shd w:val="clear" w:color="auto" w:fill="FFFFFF" w:themeFill="background1"/>
            <w:noWrap/>
            <w:tcMar>
              <w:top w:w="0" w:type="dxa"/>
              <w:left w:w="150" w:type="dxa"/>
              <w:bottom w:w="0" w:type="dxa"/>
              <w:right w:w="150" w:type="dxa"/>
            </w:tcMar>
            <w:hideMark/>
          </w:tcPr>
          <w:p w14:paraId="3B7B4A24"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03D80C9E" w14:textId="77777777" w:rsidR="006B58DB" w:rsidRPr="00E0279C" w:rsidRDefault="006B58DB" w:rsidP="00B914FF">
            <w:pPr>
              <w:spacing w:line="300" w:lineRule="atLeast"/>
              <w:rPr>
                <w:rFonts w:ascii="Consolas" w:hAnsi="Consolas" w:cs="Segoe UI"/>
                <w:i/>
                <w:color w:val="24292E"/>
                <w:sz w:val="18"/>
                <w:szCs w:val="18"/>
              </w:rPr>
            </w:pPr>
          </w:p>
          <w:p w14:paraId="1268AC18" w14:textId="77777777" w:rsidR="006B58DB" w:rsidRPr="00E0279C" w:rsidRDefault="006B58DB" w:rsidP="00B914FF">
            <w:pPr>
              <w:spacing w:line="300" w:lineRule="atLeast"/>
              <w:jc w:val="right"/>
              <w:rPr>
                <w:i/>
                <w:sz w:val="20"/>
                <w:szCs w:val="20"/>
              </w:rPr>
            </w:pPr>
          </w:p>
        </w:tc>
      </w:tr>
      <w:tr w:rsidR="006B58DB" w:rsidRPr="00E0279C" w14:paraId="0B182EEC" w14:textId="77777777" w:rsidTr="52F6463D">
        <w:tc>
          <w:tcPr>
            <w:tcW w:w="750" w:type="dxa"/>
            <w:shd w:val="clear" w:color="auto" w:fill="FFFFFF" w:themeFill="background1"/>
            <w:noWrap/>
            <w:tcMar>
              <w:top w:w="0" w:type="dxa"/>
              <w:left w:w="150" w:type="dxa"/>
              <w:bottom w:w="0" w:type="dxa"/>
              <w:right w:w="150" w:type="dxa"/>
            </w:tcMar>
            <w:hideMark/>
          </w:tcPr>
          <w:p w14:paraId="6B05913D" w14:textId="77777777" w:rsidR="006B58DB" w:rsidRPr="00E0279C" w:rsidRDefault="006B58DB" w:rsidP="00B914FF">
            <w:pPr>
              <w:spacing w:line="300" w:lineRule="atLeast"/>
              <w:rPr>
                <w:i/>
                <w:sz w:val="20"/>
                <w:szCs w:val="20"/>
              </w:rPr>
            </w:pPr>
          </w:p>
        </w:tc>
        <w:tc>
          <w:tcPr>
            <w:tcW w:w="0" w:type="auto"/>
            <w:shd w:val="clear" w:color="auto" w:fill="FFFFFF" w:themeFill="background1"/>
            <w:tcMar>
              <w:top w:w="0" w:type="dxa"/>
              <w:left w:w="150" w:type="dxa"/>
              <w:bottom w:w="0" w:type="dxa"/>
              <w:right w:w="150" w:type="dxa"/>
            </w:tcMar>
            <w:hideMark/>
          </w:tcPr>
          <w:p w14:paraId="4FA1BE8E"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Group Type: Internal    AS: 20                     Local AS: 20</w:t>
            </w:r>
          </w:p>
        </w:tc>
      </w:tr>
      <w:tr w:rsidR="006B58DB" w:rsidRPr="00E0279C" w14:paraId="51197D01" w14:textId="77777777" w:rsidTr="52F6463D">
        <w:tc>
          <w:tcPr>
            <w:tcW w:w="750" w:type="dxa"/>
            <w:shd w:val="clear" w:color="auto" w:fill="FFFFFF" w:themeFill="background1"/>
            <w:noWrap/>
            <w:tcMar>
              <w:top w:w="0" w:type="dxa"/>
              <w:left w:w="150" w:type="dxa"/>
              <w:bottom w:w="0" w:type="dxa"/>
              <w:right w:w="150" w:type="dxa"/>
            </w:tcMar>
            <w:hideMark/>
          </w:tcPr>
          <w:p w14:paraId="39CCC556"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FBB5785"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Name: internal-peers  Index: 2                   Flags: &lt;Export Eval&gt;</w:t>
            </w:r>
          </w:p>
        </w:tc>
      </w:tr>
      <w:tr w:rsidR="006B58DB" w:rsidRPr="00E0279C" w14:paraId="4CF38156" w14:textId="77777777" w:rsidTr="52F6463D">
        <w:tc>
          <w:tcPr>
            <w:tcW w:w="750" w:type="dxa"/>
            <w:shd w:val="clear" w:color="auto" w:fill="FFFFFF" w:themeFill="background1"/>
            <w:noWrap/>
            <w:tcMar>
              <w:top w:w="0" w:type="dxa"/>
              <w:left w:w="150" w:type="dxa"/>
              <w:bottom w:w="0" w:type="dxa"/>
              <w:right w:w="150" w:type="dxa"/>
            </w:tcMar>
            <w:hideMark/>
          </w:tcPr>
          <w:p w14:paraId="59DD7A96"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0B4A390"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Export: [ send-direct send-ospf ]</w:t>
            </w:r>
          </w:p>
        </w:tc>
      </w:tr>
      <w:tr w:rsidR="006B58DB" w:rsidRPr="00E0279C" w14:paraId="7A9D2C70" w14:textId="77777777" w:rsidTr="52F6463D">
        <w:tc>
          <w:tcPr>
            <w:tcW w:w="750" w:type="dxa"/>
            <w:shd w:val="clear" w:color="auto" w:fill="FFFFFF" w:themeFill="background1"/>
            <w:noWrap/>
            <w:tcMar>
              <w:top w:w="0" w:type="dxa"/>
              <w:left w:w="150" w:type="dxa"/>
              <w:bottom w:w="0" w:type="dxa"/>
              <w:right w:w="150" w:type="dxa"/>
            </w:tcMar>
            <w:hideMark/>
          </w:tcPr>
          <w:p w14:paraId="34B598A9"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5AE4BC2"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Holdtime: 0</w:t>
            </w:r>
          </w:p>
        </w:tc>
      </w:tr>
      <w:tr w:rsidR="006B58DB" w:rsidRPr="00E0279C" w14:paraId="3654EF2C" w14:textId="77777777" w:rsidTr="52F6463D">
        <w:tc>
          <w:tcPr>
            <w:tcW w:w="750" w:type="dxa"/>
            <w:shd w:val="clear" w:color="auto" w:fill="FFFFFF" w:themeFill="background1"/>
            <w:noWrap/>
            <w:tcMar>
              <w:top w:w="0" w:type="dxa"/>
              <w:left w:w="150" w:type="dxa"/>
              <w:bottom w:w="0" w:type="dxa"/>
              <w:right w:w="150" w:type="dxa"/>
            </w:tcMar>
            <w:hideMark/>
          </w:tcPr>
          <w:p w14:paraId="7ABEB228"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00C590E9"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Total peers: 1        Established: 1</w:t>
            </w:r>
          </w:p>
        </w:tc>
      </w:tr>
      <w:tr w:rsidR="006B58DB" w:rsidRPr="00E0279C" w14:paraId="274F4942" w14:textId="77777777" w:rsidTr="52F6463D">
        <w:tc>
          <w:tcPr>
            <w:tcW w:w="750" w:type="dxa"/>
            <w:shd w:val="clear" w:color="auto" w:fill="FFFFFF" w:themeFill="background1"/>
            <w:noWrap/>
            <w:tcMar>
              <w:top w:w="0" w:type="dxa"/>
              <w:left w:w="150" w:type="dxa"/>
              <w:bottom w:w="0" w:type="dxa"/>
              <w:right w:w="150" w:type="dxa"/>
            </w:tcMar>
            <w:hideMark/>
          </w:tcPr>
          <w:p w14:paraId="73682B1F"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E4B3C25"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192.168.20.1+57784</w:t>
            </w:r>
          </w:p>
        </w:tc>
      </w:tr>
      <w:tr w:rsidR="006B58DB" w:rsidRPr="00E0279C" w14:paraId="053C1CC9" w14:textId="77777777" w:rsidTr="52F6463D">
        <w:tc>
          <w:tcPr>
            <w:tcW w:w="750" w:type="dxa"/>
            <w:shd w:val="clear" w:color="auto" w:fill="FFFFFF" w:themeFill="background1"/>
            <w:noWrap/>
            <w:tcMar>
              <w:top w:w="0" w:type="dxa"/>
              <w:left w:w="150" w:type="dxa"/>
              <w:bottom w:w="0" w:type="dxa"/>
              <w:right w:w="150" w:type="dxa"/>
            </w:tcMar>
            <w:hideMark/>
          </w:tcPr>
          <w:p w14:paraId="27BA3F85"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F23A34A"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vR3.inet.0: 3/10/10/0</w:t>
            </w:r>
          </w:p>
        </w:tc>
      </w:tr>
      <w:tr w:rsidR="006B58DB" w:rsidRPr="00E0279C" w14:paraId="7E5437BA" w14:textId="77777777" w:rsidTr="52F6463D">
        <w:tc>
          <w:tcPr>
            <w:tcW w:w="750" w:type="dxa"/>
            <w:shd w:val="clear" w:color="auto" w:fill="FFFFFF" w:themeFill="background1"/>
            <w:noWrap/>
            <w:tcMar>
              <w:top w:w="0" w:type="dxa"/>
              <w:left w:w="150" w:type="dxa"/>
              <w:bottom w:w="0" w:type="dxa"/>
              <w:right w:w="150" w:type="dxa"/>
            </w:tcMar>
            <w:hideMark/>
          </w:tcPr>
          <w:p w14:paraId="6E2908C2"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741EE17" w14:textId="77777777" w:rsidR="006B58DB" w:rsidRPr="00E0279C" w:rsidRDefault="006B58DB" w:rsidP="00B914FF">
            <w:pPr>
              <w:spacing w:line="300" w:lineRule="atLeast"/>
              <w:rPr>
                <w:rFonts w:ascii="Consolas" w:hAnsi="Consolas" w:cs="Segoe UI"/>
                <w:i/>
                <w:color w:val="24292E"/>
                <w:sz w:val="18"/>
                <w:szCs w:val="18"/>
              </w:rPr>
            </w:pPr>
          </w:p>
          <w:p w14:paraId="7757CCAE" w14:textId="77777777" w:rsidR="006B58DB" w:rsidRPr="00E0279C" w:rsidRDefault="006B58DB" w:rsidP="00B914FF">
            <w:pPr>
              <w:spacing w:line="300" w:lineRule="atLeast"/>
              <w:jc w:val="right"/>
              <w:rPr>
                <w:i/>
                <w:sz w:val="20"/>
                <w:szCs w:val="20"/>
              </w:rPr>
            </w:pPr>
          </w:p>
        </w:tc>
      </w:tr>
      <w:tr w:rsidR="006B58DB" w:rsidRPr="00E0279C" w14:paraId="69E172E7" w14:textId="77777777" w:rsidTr="52F6463D">
        <w:tc>
          <w:tcPr>
            <w:tcW w:w="750" w:type="dxa"/>
            <w:shd w:val="clear" w:color="auto" w:fill="FFFFFF" w:themeFill="background1"/>
            <w:noWrap/>
            <w:tcMar>
              <w:top w:w="0" w:type="dxa"/>
              <w:left w:w="150" w:type="dxa"/>
              <w:bottom w:w="0" w:type="dxa"/>
              <w:right w:w="150" w:type="dxa"/>
            </w:tcMar>
            <w:hideMark/>
          </w:tcPr>
          <w:p w14:paraId="7FEAD8F9" w14:textId="77777777" w:rsidR="006B58DB" w:rsidRPr="00E0279C" w:rsidRDefault="006B58DB" w:rsidP="00B914FF">
            <w:pPr>
              <w:spacing w:line="300" w:lineRule="atLeast"/>
              <w:rPr>
                <w:i/>
                <w:sz w:val="20"/>
                <w:szCs w:val="20"/>
              </w:rPr>
            </w:pPr>
          </w:p>
        </w:tc>
        <w:tc>
          <w:tcPr>
            <w:tcW w:w="0" w:type="auto"/>
            <w:shd w:val="clear" w:color="auto" w:fill="FFFFFF" w:themeFill="background1"/>
            <w:tcMar>
              <w:top w:w="0" w:type="dxa"/>
              <w:left w:w="150" w:type="dxa"/>
              <w:bottom w:w="0" w:type="dxa"/>
              <w:right w:w="150" w:type="dxa"/>
            </w:tcMar>
            <w:hideMark/>
          </w:tcPr>
          <w:p w14:paraId="6F92B2C7"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Group Type: Internal    AS: 20                     Local AS: 20</w:t>
            </w:r>
          </w:p>
        </w:tc>
      </w:tr>
      <w:tr w:rsidR="006B58DB" w:rsidRPr="00E0279C" w14:paraId="69A33204" w14:textId="77777777" w:rsidTr="52F6463D">
        <w:tc>
          <w:tcPr>
            <w:tcW w:w="750" w:type="dxa"/>
            <w:shd w:val="clear" w:color="auto" w:fill="FFFFFF" w:themeFill="background1"/>
            <w:noWrap/>
            <w:tcMar>
              <w:top w:w="0" w:type="dxa"/>
              <w:left w:w="150" w:type="dxa"/>
              <w:bottom w:w="0" w:type="dxa"/>
              <w:right w:w="150" w:type="dxa"/>
            </w:tcMar>
            <w:hideMark/>
          </w:tcPr>
          <w:p w14:paraId="0901F671"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B57FD75"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Name: internal-peers  Index: 3                   Flags: &lt;Export Eval&gt;</w:t>
            </w:r>
          </w:p>
        </w:tc>
      </w:tr>
      <w:tr w:rsidR="006B58DB" w:rsidRPr="00E0279C" w14:paraId="58008FC8" w14:textId="77777777" w:rsidTr="52F6463D">
        <w:tc>
          <w:tcPr>
            <w:tcW w:w="750" w:type="dxa"/>
            <w:shd w:val="clear" w:color="auto" w:fill="FFFFFF" w:themeFill="background1"/>
            <w:noWrap/>
            <w:tcMar>
              <w:top w:w="0" w:type="dxa"/>
              <w:left w:w="150" w:type="dxa"/>
              <w:bottom w:w="0" w:type="dxa"/>
              <w:right w:w="150" w:type="dxa"/>
            </w:tcMar>
            <w:hideMark/>
          </w:tcPr>
          <w:p w14:paraId="34C2AC5B"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B5ADDED"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Export: [ send-direct send-ospf ]</w:t>
            </w:r>
          </w:p>
        </w:tc>
      </w:tr>
      <w:tr w:rsidR="006B58DB" w:rsidRPr="00E0279C" w14:paraId="6D4F2FA1" w14:textId="77777777" w:rsidTr="52F6463D">
        <w:tc>
          <w:tcPr>
            <w:tcW w:w="750" w:type="dxa"/>
            <w:shd w:val="clear" w:color="auto" w:fill="FFFFFF" w:themeFill="background1"/>
            <w:noWrap/>
            <w:tcMar>
              <w:top w:w="0" w:type="dxa"/>
              <w:left w:w="150" w:type="dxa"/>
              <w:bottom w:w="0" w:type="dxa"/>
              <w:right w:w="150" w:type="dxa"/>
            </w:tcMar>
            <w:hideMark/>
          </w:tcPr>
          <w:p w14:paraId="2898DED3"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0BA8FF1A"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Holdtime: 0</w:t>
            </w:r>
          </w:p>
        </w:tc>
      </w:tr>
      <w:tr w:rsidR="006B58DB" w:rsidRPr="00E0279C" w14:paraId="363025B3" w14:textId="77777777" w:rsidTr="52F6463D">
        <w:tc>
          <w:tcPr>
            <w:tcW w:w="750" w:type="dxa"/>
            <w:shd w:val="clear" w:color="auto" w:fill="FFFFFF" w:themeFill="background1"/>
            <w:noWrap/>
            <w:tcMar>
              <w:top w:w="0" w:type="dxa"/>
              <w:left w:w="150" w:type="dxa"/>
              <w:bottom w:w="0" w:type="dxa"/>
              <w:right w:w="150" w:type="dxa"/>
            </w:tcMar>
            <w:hideMark/>
          </w:tcPr>
          <w:p w14:paraId="11E3339E"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43FFF40"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Total peers: 3        Established: 1</w:t>
            </w:r>
          </w:p>
        </w:tc>
      </w:tr>
      <w:tr w:rsidR="006B58DB" w:rsidRPr="00E0279C" w14:paraId="1ED237B4" w14:textId="77777777" w:rsidTr="52F6463D">
        <w:tc>
          <w:tcPr>
            <w:tcW w:w="750" w:type="dxa"/>
            <w:shd w:val="clear" w:color="auto" w:fill="FFFFFF" w:themeFill="background1"/>
            <w:noWrap/>
            <w:tcMar>
              <w:top w:w="0" w:type="dxa"/>
              <w:left w:w="150" w:type="dxa"/>
              <w:bottom w:w="0" w:type="dxa"/>
              <w:right w:w="150" w:type="dxa"/>
            </w:tcMar>
            <w:hideMark/>
          </w:tcPr>
          <w:p w14:paraId="702309A2"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0B35823E"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192.168.20.1+179</w:t>
            </w:r>
          </w:p>
        </w:tc>
      </w:tr>
      <w:tr w:rsidR="006B58DB" w:rsidRPr="00E0279C" w14:paraId="46D712CB" w14:textId="77777777" w:rsidTr="52F6463D">
        <w:tc>
          <w:tcPr>
            <w:tcW w:w="750" w:type="dxa"/>
            <w:shd w:val="clear" w:color="auto" w:fill="FFFFFF" w:themeFill="background1"/>
            <w:noWrap/>
            <w:tcMar>
              <w:top w:w="0" w:type="dxa"/>
              <w:left w:w="150" w:type="dxa"/>
              <w:bottom w:w="0" w:type="dxa"/>
              <w:right w:w="150" w:type="dxa"/>
            </w:tcMar>
            <w:hideMark/>
          </w:tcPr>
          <w:p w14:paraId="01AFAA31"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B20DD50"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192.168.20.2</w:t>
            </w:r>
          </w:p>
        </w:tc>
      </w:tr>
      <w:tr w:rsidR="006B58DB" w:rsidRPr="00E0279C" w14:paraId="65F87C0F" w14:textId="77777777" w:rsidTr="52F6463D">
        <w:tc>
          <w:tcPr>
            <w:tcW w:w="750" w:type="dxa"/>
            <w:shd w:val="clear" w:color="auto" w:fill="FFFFFF" w:themeFill="background1"/>
            <w:noWrap/>
            <w:tcMar>
              <w:top w:w="0" w:type="dxa"/>
              <w:left w:w="150" w:type="dxa"/>
              <w:bottom w:w="0" w:type="dxa"/>
              <w:right w:w="150" w:type="dxa"/>
            </w:tcMar>
            <w:hideMark/>
          </w:tcPr>
          <w:p w14:paraId="43F8C03A"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8F339AD"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192.168.20.3</w:t>
            </w:r>
          </w:p>
        </w:tc>
      </w:tr>
      <w:tr w:rsidR="006B58DB" w:rsidRPr="00E0279C" w14:paraId="3736B70D" w14:textId="77777777" w:rsidTr="52F6463D">
        <w:tc>
          <w:tcPr>
            <w:tcW w:w="750" w:type="dxa"/>
            <w:shd w:val="clear" w:color="auto" w:fill="FFFFFF" w:themeFill="background1"/>
            <w:noWrap/>
            <w:tcMar>
              <w:top w:w="0" w:type="dxa"/>
              <w:left w:w="150" w:type="dxa"/>
              <w:bottom w:w="0" w:type="dxa"/>
              <w:right w:w="150" w:type="dxa"/>
            </w:tcMar>
            <w:hideMark/>
          </w:tcPr>
          <w:p w14:paraId="08BC3FF7"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8EEAB84"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vR4.inet.0: 0/7/6/0</w:t>
            </w:r>
          </w:p>
        </w:tc>
      </w:tr>
      <w:tr w:rsidR="006B58DB" w:rsidRPr="00E0279C" w14:paraId="64CC039B" w14:textId="77777777" w:rsidTr="52F6463D">
        <w:tc>
          <w:tcPr>
            <w:tcW w:w="750" w:type="dxa"/>
            <w:shd w:val="clear" w:color="auto" w:fill="FFFFFF" w:themeFill="background1"/>
            <w:noWrap/>
            <w:tcMar>
              <w:top w:w="0" w:type="dxa"/>
              <w:left w:w="150" w:type="dxa"/>
              <w:bottom w:w="0" w:type="dxa"/>
              <w:right w:w="150" w:type="dxa"/>
            </w:tcMar>
            <w:hideMark/>
          </w:tcPr>
          <w:p w14:paraId="49194E3B"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6ADB0579" w14:textId="77777777" w:rsidR="006B58DB" w:rsidRPr="00E0279C" w:rsidRDefault="006B58DB" w:rsidP="00B914FF">
            <w:pPr>
              <w:spacing w:line="300" w:lineRule="atLeast"/>
              <w:rPr>
                <w:rFonts w:ascii="Consolas" w:hAnsi="Consolas" w:cs="Segoe UI"/>
                <w:i/>
                <w:color w:val="24292E"/>
                <w:sz w:val="18"/>
                <w:szCs w:val="18"/>
              </w:rPr>
            </w:pPr>
          </w:p>
          <w:p w14:paraId="6F6DDD34" w14:textId="77777777" w:rsidR="006B58DB" w:rsidRPr="00E0279C" w:rsidRDefault="006B58DB" w:rsidP="00B914FF">
            <w:pPr>
              <w:spacing w:line="300" w:lineRule="atLeast"/>
              <w:jc w:val="right"/>
              <w:rPr>
                <w:i/>
                <w:sz w:val="20"/>
                <w:szCs w:val="20"/>
              </w:rPr>
            </w:pPr>
          </w:p>
        </w:tc>
      </w:tr>
      <w:tr w:rsidR="006B58DB" w:rsidRPr="00E0279C" w14:paraId="0655DD5B" w14:textId="77777777" w:rsidTr="52F6463D">
        <w:tc>
          <w:tcPr>
            <w:tcW w:w="750" w:type="dxa"/>
            <w:shd w:val="clear" w:color="auto" w:fill="FFFFFF" w:themeFill="background1"/>
            <w:noWrap/>
            <w:tcMar>
              <w:top w:w="0" w:type="dxa"/>
              <w:left w:w="150" w:type="dxa"/>
              <w:bottom w:w="0" w:type="dxa"/>
              <w:right w:w="150" w:type="dxa"/>
            </w:tcMar>
            <w:hideMark/>
          </w:tcPr>
          <w:p w14:paraId="01B34AEC" w14:textId="77777777" w:rsidR="006B58DB" w:rsidRPr="00E0279C" w:rsidRDefault="006B58DB" w:rsidP="00B914FF">
            <w:pPr>
              <w:spacing w:line="300" w:lineRule="atLeast"/>
              <w:rPr>
                <w:i/>
                <w:sz w:val="20"/>
                <w:szCs w:val="20"/>
              </w:rPr>
            </w:pPr>
          </w:p>
        </w:tc>
        <w:tc>
          <w:tcPr>
            <w:tcW w:w="0" w:type="auto"/>
            <w:shd w:val="clear" w:color="auto" w:fill="FFFFFF" w:themeFill="background1"/>
            <w:tcMar>
              <w:top w:w="0" w:type="dxa"/>
              <w:left w:w="150" w:type="dxa"/>
              <w:bottom w:w="0" w:type="dxa"/>
              <w:right w:w="150" w:type="dxa"/>
            </w:tcMar>
            <w:hideMark/>
          </w:tcPr>
          <w:p w14:paraId="564DEBA4"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Group Type: External                               Local AS: 20</w:t>
            </w:r>
          </w:p>
        </w:tc>
      </w:tr>
      <w:tr w:rsidR="006B58DB" w:rsidRPr="00E0279C" w14:paraId="258E9BF3" w14:textId="77777777" w:rsidTr="52F6463D">
        <w:tc>
          <w:tcPr>
            <w:tcW w:w="750" w:type="dxa"/>
            <w:shd w:val="clear" w:color="auto" w:fill="FFFFFF" w:themeFill="background1"/>
            <w:noWrap/>
            <w:tcMar>
              <w:top w:w="0" w:type="dxa"/>
              <w:left w:w="150" w:type="dxa"/>
              <w:bottom w:w="0" w:type="dxa"/>
              <w:right w:w="150" w:type="dxa"/>
            </w:tcMar>
            <w:hideMark/>
          </w:tcPr>
          <w:p w14:paraId="2719B052"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1F8DFF7A"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Name: external-peers  Index: 4                   Flags: &lt;&gt;</w:t>
            </w:r>
          </w:p>
        </w:tc>
      </w:tr>
      <w:tr w:rsidR="006B58DB" w:rsidRPr="00E0279C" w14:paraId="72D5CDF4" w14:textId="77777777" w:rsidTr="52F6463D">
        <w:tc>
          <w:tcPr>
            <w:tcW w:w="750" w:type="dxa"/>
            <w:shd w:val="clear" w:color="auto" w:fill="FFFFFF" w:themeFill="background1"/>
            <w:noWrap/>
            <w:tcMar>
              <w:top w:w="0" w:type="dxa"/>
              <w:left w:w="150" w:type="dxa"/>
              <w:bottom w:w="0" w:type="dxa"/>
              <w:right w:w="150" w:type="dxa"/>
            </w:tcMar>
            <w:hideMark/>
          </w:tcPr>
          <w:p w14:paraId="6B018EB1"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5CC1F34"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Options: &lt;AdvertisePeerAs&gt;</w:t>
            </w:r>
          </w:p>
        </w:tc>
      </w:tr>
      <w:tr w:rsidR="006B58DB" w:rsidRPr="00E0279C" w14:paraId="05FFD43F" w14:textId="77777777" w:rsidTr="52F6463D">
        <w:tc>
          <w:tcPr>
            <w:tcW w:w="750" w:type="dxa"/>
            <w:shd w:val="clear" w:color="auto" w:fill="FFFFFF" w:themeFill="background1"/>
            <w:noWrap/>
            <w:tcMar>
              <w:top w:w="0" w:type="dxa"/>
              <w:left w:w="150" w:type="dxa"/>
              <w:bottom w:w="0" w:type="dxa"/>
              <w:right w:w="150" w:type="dxa"/>
            </w:tcMar>
            <w:hideMark/>
          </w:tcPr>
          <w:p w14:paraId="0F4AEF19"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8C34376"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Holdtime: 0</w:t>
            </w:r>
          </w:p>
        </w:tc>
      </w:tr>
      <w:tr w:rsidR="006B58DB" w:rsidRPr="00E0279C" w14:paraId="4085131D" w14:textId="77777777" w:rsidTr="52F6463D">
        <w:tc>
          <w:tcPr>
            <w:tcW w:w="750" w:type="dxa"/>
            <w:shd w:val="clear" w:color="auto" w:fill="FFFFFF" w:themeFill="background1"/>
            <w:noWrap/>
            <w:tcMar>
              <w:top w:w="0" w:type="dxa"/>
              <w:left w:w="150" w:type="dxa"/>
              <w:bottom w:w="0" w:type="dxa"/>
              <w:right w:w="150" w:type="dxa"/>
            </w:tcMar>
            <w:hideMark/>
          </w:tcPr>
          <w:p w14:paraId="427E2836"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CD989B6"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Total peers: 1        Established: 1</w:t>
            </w:r>
          </w:p>
        </w:tc>
      </w:tr>
      <w:tr w:rsidR="006B58DB" w:rsidRPr="00E0279C" w14:paraId="7B7B832D" w14:textId="77777777" w:rsidTr="52F6463D">
        <w:tc>
          <w:tcPr>
            <w:tcW w:w="750" w:type="dxa"/>
            <w:shd w:val="clear" w:color="auto" w:fill="FFFFFF" w:themeFill="background1"/>
            <w:noWrap/>
            <w:tcMar>
              <w:top w:w="0" w:type="dxa"/>
              <w:left w:w="150" w:type="dxa"/>
              <w:bottom w:w="0" w:type="dxa"/>
              <w:right w:w="150" w:type="dxa"/>
            </w:tcMar>
            <w:hideMark/>
          </w:tcPr>
          <w:p w14:paraId="4C3B0D16"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1071DEC2"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172.20.5.2+179</w:t>
            </w:r>
          </w:p>
        </w:tc>
      </w:tr>
      <w:tr w:rsidR="006B58DB" w:rsidRPr="00E0279C" w14:paraId="1472163A" w14:textId="77777777" w:rsidTr="52F6463D">
        <w:tc>
          <w:tcPr>
            <w:tcW w:w="750" w:type="dxa"/>
            <w:shd w:val="clear" w:color="auto" w:fill="FFFFFF" w:themeFill="background1"/>
            <w:noWrap/>
            <w:tcMar>
              <w:top w:w="0" w:type="dxa"/>
              <w:left w:w="150" w:type="dxa"/>
              <w:bottom w:w="0" w:type="dxa"/>
              <w:right w:w="150" w:type="dxa"/>
            </w:tcMar>
            <w:hideMark/>
          </w:tcPr>
          <w:p w14:paraId="4C645939"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0BFAD8F"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vR4.inet.0: 2/3/3/0</w:t>
            </w:r>
          </w:p>
        </w:tc>
      </w:tr>
      <w:tr w:rsidR="006B58DB" w:rsidRPr="00E0279C" w14:paraId="045BBA96" w14:textId="77777777" w:rsidTr="52F6463D">
        <w:tc>
          <w:tcPr>
            <w:tcW w:w="750" w:type="dxa"/>
            <w:shd w:val="clear" w:color="auto" w:fill="FFFFFF" w:themeFill="background1"/>
            <w:noWrap/>
            <w:tcMar>
              <w:top w:w="0" w:type="dxa"/>
              <w:left w:w="150" w:type="dxa"/>
              <w:bottom w:w="0" w:type="dxa"/>
              <w:right w:w="150" w:type="dxa"/>
            </w:tcMar>
            <w:hideMark/>
          </w:tcPr>
          <w:p w14:paraId="77CB6949"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1931AE4" w14:textId="77777777" w:rsidR="006B58DB" w:rsidRPr="00E0279C" w:rsidRDefault="006B58DB" w:rsidP="00B914FF">
            <w:pPr>
              <w:spacing w:line="300" w:lineRule="atLeast"/>
              <w:rPr>
                <w:rFonts w:ascii="Consolas" w:hAnsi="Consolas" w:cs="Segoe UI"/>
                <w:i/>
                <w:color w:val="24292E"/>
                <w:sz w:val="18"/>
                <w:szCs w:val="18"/>
              </w:rPr>
            </w:pPr>
          </w:p>
          <w:p w14:paraId="137B82F5" w14:textId="77777777" w:rsidR="006B58DB" w:rsidRPr="00E0279C" w:rsidRDefault="006B58DB" w:rsidP="00B914FF">
            <w:pPr>
              <w:spacing w:line="300" w:lineRule="atLeast"/>
              <w:jc w:val="right"/>
              <w:rPr>
                <w:i/>
                <w:sz w:val="20"/>
                <w:szCs w:val="20"/>
              </w:rPr>
            </w:pPr>
          </w:p>
        </w:tc>
      </w:tr>
      <w:tr w:rsidR="006B58DB" w:rsidRPr="00E0279C" w14:paraId="26C8F5D2" w14:textId="77777777" w:rsidTr="52F6463D">
        <w:tc>
          <w:tcPr>
            <w:tcW w:w="750" w:type="dxa"/>
            <w:shd w:val="clear" w:color="auto" w:fill="FFFFFF" w:themeFill="background1"/>
            <w:noWrap/>
            <w:tcMar>
              <w:top w:w="0" w:type="dxa"/>
              <w:left w:w="150" w:type="dxa"/>
              <w:bottom w:w="0" w:type="dxa"/>
              <w:right w:w="150" w:type="dxa"/>
            </w:tcMar>
            <w:hideMark/>
          </w:tcPr>
          <w:p w14:paraId="4E11CE34" w14:textId="77777777" w:rsidR="006B58DB" w:rsidRPr="00E0279C" w:rsidRDefault="006B58DB" w:rsidP="00B914FF">
            <w:pPr>
              <w:spacing w:line="300" w:lineRule="atLeast"/>
              <w:rPr>
                <w:i/>
                <w:sz w:val="20"/>
                <w:szCs w:val="20"/>
              </w:rPr>
            </w:pPr>
          </w:p>
        </w:tc>
        <w:tc>
          <w:tcPr>
            <w:tcW w:w="0" w:type="auto"/>
            <w:shd w:val="clear" w:color="auto" w:fill="FFFFFF" w:themeFill="background1"/>
            <w:tcMar>
              <w:top w:w="0" w:type="dxa"/>
              <w:left w:w="150" w:type="dxa"/>
              <w:bottom w:w="0" w:type="dxa"/>
              <w:right w:w="150" w:type="dxa"/>
            </w:tcMar>
            <w:hideMark/>
          </w:tcPr>
          <w:p w14:paraId="1C208632"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Groups: 5  Peers: 9    External: 1    Internal: 8    Down peers: 2   Flaps: 0</w:t>
            </w:r>
          </w:p>
        </w:tc>
      </w:tr>
      <w:tr w:rsidR="006B58DB" w:rsidRPr="00E0279C" w14:paraId="5B3A75D2" w14:textId="77777777" w:rsidTr="52F6463D">
        <w:tc>
          <w:tcPr>
            <w:tcW w:w="750" w:type="dxa"/>
            <w:shd w:val="clear" w:color="auto" w:fill="FFFFFF" w:themeFill="background1"/>
            <w:noWrap/>
            <w:tcMar>
              <w:top w:w="0" w:type="dxa"/>
              <w:left w:w="150" w:type="dxa"/>
              <w:bottom w:w="0" w:type="dxa"/>
              <w:right w:w="150" w:type="dxa"/>
            </w:tcMar>
            <w:hideMark/>
          </w:tcPr>
          <w:p w14:paraId="068B41F9"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76EA847"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Table          Tot Paths  Act Paths Suppressed    History Damp State    Pending</w:t>
            </w:r>
          </w:p>
        </w:tc>
      </w:tr>
      <w:tr w:rsidR="006B58DB" w:rsidRPr="00E0279C" w14:paraId="5B584D21" w14:textId="77777777" w:rsidTr="52F6463D">
        <w:tc>
          <w:tcPr>
            <w:tcW w:w="750" w:type="dxa"/>
            <w:shd w:val="clear" w:color="auto" w:fill="FFFFFF" w:themeFill="background1"/>
            <w:noWrap/>
            <w:tcMar>
              <w:top w:w="0" w:type="dxa"/>
              <w:left w:w="150" w:type="dxa"/>
              <w:bottom w:w="0" w:type="dxa"/>
              <w:right w:w="150" w:type="dxa"/>
            </w:tcMar>
            <w:hideMark/>
          </w:tcPr>
          <w:p w14:paraId="6CC6E4CF"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544CC24"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vR1.inet.0            24          3          0          0          0          0</w:t>
            </w:r>
          </w:p>
        </w:tc>
      </w:tr>
      <w:tr w:rsidR="006B58DB" w:rsidRPr="00E0279C" w14:paraId="3AC5F4E2" w14:textId="77777777" w:rsidTr="52F6463D">
        <w:tc>
          <w:tcPr>
            <w:tcW w:w="750" w:type="dxa"/>
            <w:shd w:val="clear" w:color="auto" w:fill="FFFFFF" w:themeFill="background1"/>
            <w:noWrap/>
            <w:tcMar>
              <w:top w:w="0" w:type="dxa"/>
              <w:left w:w="150" w:type="dxa"/>
              <w:bottom w:w="0" w:type="dxa"/>
              <w:right w:w="150" w:type="dxa"/>
            </w:tcMar>
            <w:hideMark/>
          </w:tcPr>
          <w:p w14:paraId="6593D2D6"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30C5280"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vR2.inet.0            10          3          0          0          0          0</w:t>
            </w:r>
          </w:p>
        </w:tc>
      </w:tr>
      <w:tr w:rsidR="006B58DB" w:rsidRPr="00E0279C" w14:paraId="6A7FBCC6" w14:textId="77777777" w:rsidTr="52F6463D">
        <w:tc>
          <w:tcPr>
            <w:tcW w:w="750" w:type="dxa"/>
            <w:shd w:val="clear" w:color="auto" w:fill="FFFFFF" w:themeFill="background1"/>
            <w:noWrap/>
            <w:tcMar>
              <w:top w:w="0" w:type="dxa"/>
              <w:left w:w="150" w:type="dxa"/>
              <w:bottom w:w="0" w:type="dxa"/>
              <w:right w:w="150" w:type="dxa"/>
            </w:tcMar>
            <w:hideMark/>
          </w:tcPr>
          <w:p w14:paraId="575049A8"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E269DC7"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vR3.inet.0            10          3          0          0          0          0</w:t>
            </w:r>
          </w:p>
        </w:tc>
      </w:tr>
      <w:tr w:rsidR="006B58DB" w:rsidRPr="00E0279C" w14:paraId="639C49F2" w14:textId="77777777" w:rsidTr="52F6463D">
        <w:tc>
          <w:tcPr>
            <w:tcW w:w="750" w:type="dxa"/>
            <w:shd w:val="clear" w:color="auto" w:fill="FFFFFF" w:themeFill="background1"/>
            <w:noWrap/>
            <w:tcMar>
              <w:top w:w="0" w:type="dxa"/>
              <w:left w:w="150" w:type="dxa"/>
              <w:bottom w:w="0" w:type="dxa"/>
              <w:right w:w="150" w:type="dxa"/>
            </w:tcMar>
            <w:hideMark/>
          </w:tcPr>
          <w:p w14:paraId="4179DDD5"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B400F6A"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vR4.inet.0            10          2          0          0          0          0</w:t>
            </w:r>
          </w:p>
        </w:tc>
      </w:tr>
      <w:tr w:rsidR="006B58DB" w:rsidRPr="00E0279C" w14:paraId="6EF2BC40" w14:textId="77777777" w:rsidTr="52F6463D">
        <w:tc>
          <w:tcPr>
            <w:tcW w:w="750" w:type="dxa"/>
            <w:shd w:val="clear" w:color="auto" w:fill="FFFFFF" w:themeFill="background1"/>
            <w:noWrap/>
            <w:tcMar>
              <w:top w:w="0" w:type="dxa"/>
              <w:left w:w="150" w:type="dxa"/>
              <w:bottom w:w="0" w:type="dxa"/>
              <w:right w:w="150" w:type="dxa"/>
            </w:tcMar>
            <w:hideMark/>
          </w:tcPr>
          <w:p w14:paraId="7DCDAD3D"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67C05AE"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vR1.mdt.0              0          0          0          0          0          0</w:t>
            </w:r>
          </w:p>
        </w:tc>
      </w:tr>
      <w:tr w:rsidR="006B58DB" w:rsidRPr="00E0279C" w14:paraId="16FA54CF" w14:textId="77777777" w:rsidTr="52F6463D">
        <w:tc>
          <w:tcPr>
            <w:tcW w:w="750" w:type="dxa"/>
            <w:shd w:val="clear" w:color="auto" w:fill="FFFFFF" w:themeFill="background1"/>
            <w:noWrap/>
            <w:tcMar>
              <w:top w:w="0" w:type="dxa"/>
              <w:left w:w="150" w:type="dxa"/>
              <w:bottom w:w="0" w:type="dxa"/>
              <w:right w:w="150" w:type="dxa"/>
            </w:tcMar>
            <w:hideMark/>
          </w:tcPr>
          <w:p w14:paraId="712CCD7F"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ED470DA"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vR2.mdt.0              0          0          0          0          0          0</w:t>
            </w:r>
          </w:p>
        </w:tc>
      </w:tr>
      <w:tr w:rsidR="006B58DB" w:rsidRPr="00E0279C" w14:paraId="5B4F22BF" w14:textId="77777777" w:rsidTr="52F6463D">
        <w:tc>
          <w:tcPr>
            <w:tcW w:w="750" w:type="dxa"/>
            <w:shd w:val="clear" w:color="auto" w:fill="FFFFFF" w:themeFill="background1"/>
            <w:noWrap/>
            <w:tcMar>
              <w:top w:w="0" w:type="dxa"/>
              <w:left w:w="150" w:type="dxa"/>
              <w:bottom w:w="0" w:type="dxa"/>
              <w:right w:w="150" w:type="dxa"/>
            </w:tcMar>
            <w:hideMark/>
          </w:tcPr>
          <w:p w14:paraId="1C94351C"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CC63794"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vR3.mdt.0              0          0          0          0          0          0</w:t>
            </w:r>
          </w:p>
        </w:tc>
      </w:tr>
      <w:tr w:rsidR="006B58DB" w:rsidRPr="00E0279C" w14:paraId="4964C79D" w14:textId="77777777" w:rsidTr="52F6463D">
        <w:tc>
          <w:tcPr>
            <w:tcW w:w="750" w:type="dxa"/>
            <w:shd w:val="clear" w:color="auto" w:fill="FFFFFF" w:themeFill="background1"/>
            <w:noWrap/>
            <w:tcMar>
              <w:top w:w="0" w:type="dxa"/>
              <w:left w:w="150" w:type="dxa"/>
              <w:bottom w:w="0" w:type="dxa"/>
              <w:right w:w="150" w:type="dxa"/>
            </w:tcMar>
            <w:hideMark/>
          </w:tcPr>
          <w:p w14:paraId="05F4EE81"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06E7AAB"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vR4.mdt.0              0          0          0          0          0          0</w:t>
            </w:r>
          </w:p>
        </w:tc>
      </w:tr>
    </w:tbl>
    <w:p w14:paraId="3A4AB58A" w14:textId="77777777" w:rsidR="006B58DB" w:rsidRPr="00E0279C" w:rsidRDefault="006B58DB" w:rsidP="006B58DB">
      <w:pPr>
        <w:rPr>
          <w:sz w:val="22"/>
          <w:szCs w:val="22"/>
        </w:rPr>
      </w:pPr>
    </w:p>
    <w:p w14:paraId="5F23515D" w14:textId="77777777" w:rsidR="006B58DB" w:rsidRPr="00E0279C" w:rsidRDefault="006B58DB" w:rsidP="006B58DB"/>
    <w:p w14:paraId="68F53BA4" w14:textId="77777777" w:rsidR="006B58DB" w:rsidRPr="00E0279C" w:rsidRDefault="52F6463D" w:rsidP="006B58DB">
      <w:r w:rsidRPr="00E0279C">
        <w:t xml:space="preserve">Command </w:t>
      </w:r>
      <w:r w:rsidRPr="00E0279C">
        <w:rPr>
          <w:i/>
          <w:iCs/>
        </w:rPr>
        <w:t xml:space="preserve">show bgp summary </w:t>
      </w:r>
      <w:r w:rsidRPr="00E0279C">
        <w:t>displays number of groups, peers up and down, ASs, and state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8249"/>
      </w:tblGrid>
      <w:tr w:rsidR="006B58DB" w:rsidRPr="00E0279C" w14:paraId="057E472D" w14:textId="77777777" w:rsidTr="52F6463D">
        <w:trPr>
          <w:gridAfter w:val="1"/>
        </w:trPr>
        <w:tc>
          <w:tcPr>
            <w:tcW w:w="0" w:type="auto"/>
            <w:shd w:val="clear" w:color="auto" w:fill="FFFFFF" w:themeFill="background1"/>
            <w:tcMar>
              <w:top w:w="0" w:type="dxa"/>
              <w:left w:w="150" w:type="dxa"/>
              <w:bottom w:w="0" w:type="dxa"/>
              <w:right w:w="150" w:type="dxa"/>
            </w:tcMar>
            <w:hideMark/>
          </w:tcPr>
          <w:p w14:paraId="22FE0122"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root@vSRX1&gt; show bgp summary</w:t>
            </w:r>
          </w:p>
        </w:tc>
      </w:tr>
      <w:tr w:rsidR="006B58DB" w:rsidRPr="00E0279C" w14:paraId="500089DC" w14:textId="77777777" w:rsidTr="52F6463D">
        <w:tc>
          <w:tcPr>
            <w:tcW w:w="750" w:type="dxa"/>
            <w:shd w:val="clear" w:color="auto" w:fill="FFFFFF" w:themeFill="background1"/>
            <w:noWrap/>
            <w:tcMar>
              <w:top w:w="0" w:type="dxa"/>
              <w:left w:w="150" w:type="dxa"/>
              <w:bottom w:w="0" w:type="dxa"/>
              <w:right w:w="150" w:type="dxa"/>
            </w:tcMar>
            <w:hideMark/>
          </w:tcPr>
          <w:p w14:paraId="587D4A4F"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998A50B"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Groups: 5 Peers: 9 Down peers: 2</w:t>
            </w:r>
          </w:p>
        </w:tc>
      </w:tr>
      <w:tr w:rsidR="006B58DB" w:rsidRPr="00E0279C" w14:paraId="14494382" w14:textId="77777777" w:rsidTr="52F6463D">
        <w:tc>
          <w:tcPr>
            <w:tcW w:w="750" w:type="dxa"/>
            <w:shd w:val="clear" w:color="auto" w:fill="FFFFFF" w:themeFill="background1"/>
            <w:noWrap/>
            <w:tcMar>
              <w:top w:w="0" w:type="dxa"/>
              <w:left w:w="150" w:type="dxa"/>
              <w:bottom w:w="0" w:type="dxa"/>
              <w:right w:w="150" w:type="dxa"/>
            </w:tcMar>
            <w:hideMark/>
          </w:tcPr>
          <w:p w14:paraId="3FB5A838"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7034A61"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Peer                     AS      InPkt     OutPkt    OutQ   Flaps Last Up/Dwn State|#Active/Received/Accepted/Damped...</w:t>
            </w:r>
          </w:p>
        </w:tc>
      </w:tr>
      <w:tr w:rsidR="006B58DB" w:rsidRPr="00E0279C" w14:paraId="13CCA0BC" w14:textId="77777777" w:rsidTr="52F6463D">
        <w:tc>
          <w:tcPr>
            <w:tcW w:w="750" w:type="dxa"/>
            <w:shd w:val="clear" w:color="auto" w:fill="FFFFFF" w:themeFill="background1"/>
            <w:noWrap/>
            <w:tcMar>
              <w:top w:w="0" w:type="dxa"/>
              <w:left w:w="150" w:type="dxa"/>
              <w:bottom w:w="0" w:type="dxa"/>
              <w:right w:w="150" w:type="dxa"/>
            </w:tcMar>
            <w:hideMark/>
          </w:tcPr>
          <w:p w14:paraId="59AF84A7"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D80DDE0"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172.20.5.2               30         10         11       0       0        3:11 Establ</w:t>
            </w:r>
          </w:p>
        </w:tc>
      </w:tr>
      <w:tr w:rsidR="006B58DB" w:rsidRPr="00E0279C" w14:paraId="69CB43F4" w14:textId="77777777" w:rsidTr="52F6463D">
        <w:tc>
          <w:tcPr>
            <w:tcW w:w="750" w:type="dxa"/>
            <w:shd w:val="clear" w:color="auto" w:fill="FFFFFF" w:themeFill="background1"/>
            <w:noWrap/>
            <w:tcMar>
              <w:top w:w="0" w:type="dxa"/>
              <w:left w:w="150" w:type="dxa"/>
              <w:bottom w:w="0" w:type="dxa"/>
              <w:right w:w="150" w:type="dxa"/>
            </w:tcMar>
            <w:hideMark/>
          </w:tcPr>
          <w:p w14:paraId="2C3F1547"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0B201B7D"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vR4.inet.0: 2/3/3/0</w:t>
            </w:r>
          </w:p>
        </w:tc>
      </w:tr>
      <w:tr w:rsidR="006B58DB" w:rsidRPr="00E0279C" w14:paraId="60BD2975" w14:textId="77777777" w:rsidTr="52F6463D">
        <w:tc>
          <w:tcPr>
            <w:tcW w:w="750" w:type="dxa"/>
            <w:shd w:val="clear" w:color="auto" w:fill="FFFFFF" w:themeFill="background1"/>
            <w:noWrap/>
            <w:tcMar>
              <w:top w:w="0" w:type="dxa"/>
              <w:left w:w="150" w:type="dxa"/>
              <w:bottom w:w="0" w:type="dxa"/>
              <w:right w:w="150" w:type="dxa"/>
            </w:tcMar>
            <w:hideMark/>
          </w:tcPr>
          <w:p w14:paraId="35FAD4AA"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2BD3C3F"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192.168.20.1             20         14         12       0       0        2:25 Establ</w:t>
            </w:r>
          </w:p>
        </w:tc>
      </w:tr>
      <w:tr w:rsidR="006B58DB" w:rsidRPr="00E0279C" w14:paraId="0DBAB9D2" w14:textId="77777777" w:rsidTr="52F6463D">
        <w:tc>
          <w:tcPr>
            <w:tcW w:w="750" w:type="dxa"/>
            <w:shd w:val="clear" w:color="auto" w:fill="FFFFFF" w:themeFill="background1"/>
            <w:noWrap/>
            <w:tcMar>
              <w:top w:w="0" w:type="dxa"/>
              <w:left w:w="150" w:type="dxa"/>
              <w:bottom w:w="0" w:type="dxa"/>
              <w:right w:w="150" w:type="dxa"/>
            </w:tcMar>
            <w:hideMark/>
          </w:tcPr>
          <w:p w14:paraId="53EC4EFC"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B9EFF73"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vR2.inet.0: 3/10/7/0</w:t>
            </w:r>
          </w:p>
        </w:tc>
      </w:tr>
      <w:tr w:rsidR="006B58DB" w:rsidRPr="00E0279C" w14:paraId="420D49EE" w14:textId="77777777" w:rsidTr="52F6463D">
        <w:tc>
          <w:tcPr>
            <w:tcW w:w="750" w:type="dxa"/>
            <w:shd w:val="clear" w:color="auto" w:fill="FFFFFF" w:themeFill="background1"/>
            <w:noWrap/>
            <w:tcMar>
              <w:top w:w="0" w:type="dxa"/>
              <w:left w:w="150" w:type="dxa"/>
              <w:bottom w:w="0" w:type="dxa"/>
              <w:right w:w="150" w:type="dxa"/>
            </w:tcMar>
            <w:hideMark/>
          </w:tcPr>
          <w:p w14:paraId="4F775500"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004C52E"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192.168.20.1             20         12         11       0       0        2:17 Establ</w:t>
            </w:r>
          </w:p>
        </w:tc>
      </w:tr>
      <w:tr w:rsidR="006B58DB" w:rsidRPr="00E0279C" w14:paraId="3C717226" w14:textId="77777777" w:rsidTr="52F6463D">
        <w:tc>
          <w:tcPr>
            <w:tcW w:w="750" w:type="dxa"/>
            <w:shd w:val="clear" w:color="auto" w:fill="FFFFFF" w:themeFill="background1"/>
            <w:noWrap/>
            <w:tcMar>
              <w:top w:w="0" w:type="dxa"/>
              <w:left w:w="150" w:type="dxa"/>
              <w:bottom w:w="0" w:type="dxa"/>
              <w:right w:w="150" w:type="dxa"/>
            </w:tcMar>
            <w:hideMark/>
          </w:tcPr>
          <w:p w14:paraId="12DA0F99"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29515C8"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vR3.inet.0: 3/10/10/0</w:t>
            </w:r>
          </w:p>
        </w:tc>
      </w:tr>
      <w:tr w:rsidR="006B58DB" w:rsidRPr="00E0279C" w14:paraId="10EF116F" w14:textId="77777777" w:rsidTr="52F6463D">
        <w:tc>
          <w:tcPr>
            <w:tcW w:w="750" w:type="dxa"/>
            <w:shd w:val="clear" w:color="auto" w:fill="FFFFFF" w:themeFill="background1"/>
            <w:noWrap/>
            <w:tcMar>
              <w:top w:w="0" w:type="dxa"/>
              <w:left w:w="150" w:type="dxa"/>
              <w:bottom w:w="0" w:type="dxa"/>
              <w:right w:w="150" w:type="dxa"/>
            </w:tcMar>
            <w:hideMark/>
          </w:tcPr>
          <w:p w14:paraId="6734E322"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2FA8C8E"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192.168.20.1             20          9         12       0       0        2:05 Establ</w:t>
            </w:r>
          </w:p>
        </w:tc>
      </w:tr>
      <w:tr w:rsidR="006B58DB" w:rsidRPr="00E0279C" w14:paraId="2AD0D0A7" w14:textId="77777777" w:rsidTr="52F6463D">
        <w:tc>
          <w:tcPr>
            <w:tcW w:w="750" w:type="dxa"/>
            <w:shd w:val="clear" w:color="auto" w:fill="FFFFFF" w:themeFill="background1"/>
            <w:noWrap/>
            <w:tcMar>
              <w:top w:w="0" w:type="dxa"/>
              <w:left w:w="150" w:type="dxa"/>
              <w:bottom w:w="0" w:type="dxa"/>
              <w:right w:w="150" w:type="dxa"/>
            </w:tcMar>
            <w:hideMark/>
          </w:tcPr>
          <w:p w14:paraId="3E7C8DE4"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B5C3101"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vR4.inet.0: 0/7/6/0</w:t>
            </w:r>
          </w:p>
        </w:tc>
      </w:tr>
      <w:tr w:rsidR="006B58DB" w:rsidRPr="00E0279C" w14:paraId="762446F1" w14:textId="77777777" w:rsidTr="52F6463D">
        <w:tc>
          <w:tcPr>
            <w:tcW w:w="750" w:type="dxa"/>
            <w:shd w:val="clear" w:color="auto" w:fill="FFFFFF" w:themeFill="background1"/>
            <w:noWrap/>
            <w:tcMar>
              <w:top w:w="0" w:type="dxa"/>
              <w:left w:w="150" w:type="dxa"/>
              <w:bottom w:w="0" w:type="dxa"/>
              <w:right w:w="150" w:type="dxa"/>
            </w:tcMar>
            <w:hideMark/>
          </w:tcPr>
          <w:p w14:paraId="27E14F9E"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09B815AD"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192.168.20.2             20         11         14       0       0        2:25 Establ</w:t>
            </w:r>
          </w:p>
        </w:tc>
      </w:tr>
      <w:tr w:rsidR="006B58DB" w:rsidRPr="00E0279C" w14:paraId="2AB2B94D" w14:textId="77777777" w:rsidTr="52F6463D">
        <w:tc>
          <w:tcPr>
            <w:tcW w:w="750" w:type="dxa"/>
            <w:shd w:val="clear" w:color="auto" w:fill="FFFFFF" w:themeFill="background1"/>
            <w:noWrap/>
            <w:tcMar>
              <w:top w:w="0" w:type="dxa"/>
              <w:left w:w="150" w:type="dxa"/>
              <w:bottom w:w="0" w:type="dxa"/>
              <w:right w:w="150" w:type="dxa"/>
            </w:tcMar>
            <w:hideMark/>
          </w:tcPr>
          <w:p w14:paraId="68C2751F"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071423EC"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vR1.inet.0: 0/7/4/0</w:t>
            </w:r>
          </w:p>
        </w:tc>
      </w:tr>
      <w:tr w:rsidR="006B58DB" w:rsidRPr="00E0279C" w14:paraId="5444FC4E" w14:textId="77777777" w:rsidTr="52F6463D">
        <w:tc>
          <w:tcPr>
            <w:tcW w:w="750" w:type="dxa"/>
            <w:shd w:val="clear" w:color="auto" w:fill="FFFFFF" w:themeFill="background1"/>
            <w:noWrap/>
            <w:tcMar>
              <w:top w:w="0" w:type="dxa"/>
              <w:left w:w="150" w:type="dxa"/>
              <w:bottom w:w="0" w:type="dxa"/>
              <w:right w:w="150" w:type="dxa"/>
            </w:tcMar>
            <w:hideMark/>
          </w:tcPr>
          <w:p w14:paraId="257B8B07"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0F914D09"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192.168.20.2             20          0          4       0       0        3:43 Active</w:t>
            </w:r>
          </w:p>
        </w:tc>
      </w:tr>
      <w:tr w:rsidR="006B58DB" w:rsidRPr="00E0279C" w14:paraId="78E116DB" w14:textId="77777777" w:rsidTr="52F6463D">
        <w:tc>
          <w:tcPr>
            <w:tcW w:w="750" w:type="dxa"/>
            <w:shd w:val="clear" w:color="auto" w:fill="FFFFFF" w:themeFill="background1"/>
            <w:noWrap/>
            <w:tcMar>
              <w:top w:w="0" w:type="dxa"/>
              <w:left w:w="150" w:type="dxa"/>
              <w:bottom w:w="0" w:type="dxa"/>
              <w:right w:w="150" w:type="dxa"/>
            </w:tcMar>
            <w:hideMark/>
          </w:tcPr>
          <w:p w14:paraId="7590125A"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31CF49E"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192.168.20.3             20         10         12       0       0        2:17 Establ</w:t>
            </w:r>
          </w:p>
        </w:tc>
      </w:tr>
      <w:tr w:rsidR="006B58DB" w:rsidRPr="00E0279C" w14:paraId="1A924475" w14:textId="77777777" w:rsidTr="52F6463D">
        <w:tc>
          <w:tcPr>
            <w:tcW w:w="750" w:type="dxa"/>
            <w:shd w:val="clear" w:color="auto" w:fill="FFFFFF" w:themeFill="background1"/>
            <w:noWrap/>
            <w:tcMar>
              <w:top w:w="0" w:type="dxa"/>
              <w:left w:w="150" w:type="dxa"/>
              <w:bottom w:w="0" w:type="dxa"/>
              <w:right w:w="150" w:type="dxa"/>
            </w:tcMar>
            <w:hideMark/>
          </w:tcPr>
          <w:p w14:paraId="6E36B802"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43E06A8"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vR1.inet.0: 0/7/7/0</w:t>
            </w:r>
          </w:p>
        </w:tc>
      </w:tr>
      <w:tr w:rsidR="006B58DB" w:rsidRPr="00E0279C" w14:paraId="4A24A635" w14:textId="77777777" w:rsidTr="52F6463D">
        <w:tc>
          <w:tcPr>
            <w:tcW w:w="750" w:type="dxa"/>
            <w:shd w:val="clear" w:color="auto" w:fill="FFFFFF" w:themeFill="background1"/>
            <w:noWrap/>
            <w:tcMar>
              <w:top w:w="0" w:type="dxa"/>
              <w:left w:w="150" w:type="dxa"/>
              <w:bottom w:w="0" w:type="dxa"/>
              <w:right w:w="150" w:type="dxa"/>
            </w:tcMar>
            <w:hideMark/>
          </w:tcPr>
          <w:p w14:paraId="785905C8"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0A3FBC3A"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192.168.20.3             20          0          4       0       0        3:43 Active</w:t>
            </w:r>
          </w:p>
        </w:tc>
      </w:tr>
      <w:tr w:rsidR="006B58DB" w:rsidRPr="00E0279C" w14:paraId="3F12D26E" w14:textId="77777777" w:rsidTr="52F6463D">
        <w:tc>
          <w:tcPr>
            <w:tcW w:w="750" w:type="dxa"/>
            <w:shd w:val="clear" w:color="auto" w:fill="FFFFFF" w:themeFill="background1"/>
            <w:noWrap/>
            <w:tcMar>
              <w:top w:w="0" w:type="dxa"/>
              <w:left w:w="150" w:type="dxa"/>
              <w:bottom w:w="0" w:type="dxa"/>
              <w:right w:w="150" w:type="dxa"/>
            </w:tcMar>
            <w:hideMark/>
          </w:tcPr>
          <w:p w14:paraId="7B090E60"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57971E3"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192.168.20.4             20         12         10       0       0        2:05 Establ</w:t>
            </w:r>
          </w:p>
        </w:tc>
      </w:tr>
    </w:tbl>
    <w:p w14:paraId="501F8BF1" w14:textId="77777777" w:rsidR="006B58DB" w:rsidRPr="00E0279C" w:rsidRDefault="006B58DB" w:rsidP="006B58DB"/>
    <w:p w14:paraId="65488F6A" w14:textId="5046DEE5" w:rsidR="006B58DB" w:rsidRPr="00E0279C" w:rsidRDefault="00BD302D" w:rsidP="00BD302D">
      <w:pPr>
        <w:pStyle w:val="Overskrift3"/>
      </w:pPr>
      <w:bookmarkStart w:id="51" w:name="_Toc484414617"/>
      <w:r w:rsidRPr="00E0279C">
        <w:t>Sources:</w:t>
      </w:r>
      <w:bookmarkEnd w:id="51"/>
    </w:p>
    <w:p w14:paraId="2BB2C0CF" w14:textId="77777777" w:rsidR="006B58DB" w:rsidRPr="00E0279C" w:rsidRDefault="006B58DB" w:rsidP="006B58DB"/>
    <w:p w14:paraId="039B7CE0" w14:textId="77777777" w:rsidR="006B58DB" w:rsidRPr="00E0279C" w:rsidRDefault="006B58DB" w:rsidP="006B58DB">
      <w:r w:rsidRPr="00E0279C">
        <w:t>https://en.wikipedia.org/wiki/Border_Gateway_Protocol</w:t>
      </w:r>
    </w:p>
    <w:p w14:paraId="7F124F46" w14:textId="1D46A465" w:rsidR="006B58DB" w:rsidRPr="00E0279C" w:rsidRDefault="006B58DB" w:rsidP="006B58DB"/>
    <w:p w14:paraId="3A1D879D" w14:textId="0A9CEAA9" w:rsidR="006B459B" w:rsidRPr="00E0279C" w:rsidRDefault="52F6463D" w:rsidP="006B58DB">
      <w:r w:rsidRPr="00E0279C">
        <w:t>BGP presentation – EAL</w:t>
      </w:r>
    </w:p>
    <w:p w14:paraId="53D09AF6" w14:textId="4178BE35" w:rsidR="00CD6CD2" w:rsidRPr="00E0279C" w:rsidRDefault="00CD6CD2" w:rsidP="006B58DB"/>
    <w:p w14:paraId="5025D583" w14:textId="06D5CC4E" w:rsidR="00CD6CD2" w:rsidRPr="00E0279C" w:rsidRDefault="00CD6CD2" w:rsidP="006B58DB"/>
    <w:p w14:paraId="530B6F07" w14:textId="55D5DCF5" w:rsidR="00CD6CD2" w:rsidRPr="00E0279C" w:rsidRDefault="00CD6CD2" w:rsidP="006B58DB"/>
    <w:p w14:paraId="088A9652" w14:textId="469AD808" w:rsidR="00CD6CD2" w:rsidRPr="00E0279C" w:rsidRDefault="00CD6CD2" w:rsidP="006B58DB"/>
    <w:p w14:paraId="3D5E88F1" w14:textId="5244AF4D" w:rsidR="00CD6CD2" w:rsidRPr="00E0279C" w:rsidRDefault="00CD6CD2" w:rsidP="006B58DB"/>
    <w:p w14:paraId="3005EE6C" w14:textId="02D23EB1" w:rsidR="00CD6CD2" w:rsidRPr="00E0279C" w:rsidRDefault="00CD6CD2" w:rsidP="006B58DB"/>
    <w:p w14:paraId="531CC52C" w14:textId="40D17DF6" w:rsidR="00CD6CD2" w:rsidRPr="00E0279C" w:rsidRDefault="00CD6CD2" w:rsidP="006B58DB"/>
    <w:p w14:paraId="3FDA24A1" w14:textId="77777777" w:rsidR="00CD6CD2" w:rsidRPr="00E0279C" w:rsidRDefault="00CD6CD2" w:rsidP="006B58DB"/>
    <w:p w14:paraId="7C782F94" w14:textId="17C3733F" w:rsidR="002E2CF7" w:rsidRPr="00E0279C" w:rsidRDefault="002E2CF7" w:rsidP="52F6463D">
      <w:pPr>
        <w:pStyle w:val="Overskrift2"/>
        <w:rPr>
          <w:rFonts w:ascii="Times New Roman" w:hAnsi="Times New Roman" w:cs="Times New Roman"/>
        </w:rPr>
      </w:pPr>
      <w:bookmarkStart w:id="52" w:name="_Toc484414618"/>
      <w:r w:rsidRPr="00E0279C">
        <w:rPr>
          <w:rFonts w:ascii="Times New Roman" w:hAnsi="Times New Roman" w:cs="Times New Roman"/>
          <w:sz w:val="28"/>
          <w:szCs w:val="28"/>
        </w:rPr>
        <w:t>Route Re-Distribution (BGP/OSPF)</w:t>
      </w:r>
      <w:bookmarkEnd w:id="52"/>
    </w:p>
    <w:p w14:paraId="3E391FBF" w14:textId="42EEB62F" w:rsidR="001B03B6" w:rsidRPr="00E0279C" w:rsidRDefault="001B03B6" w:rsidP="001B03B6"/>
    <w:p w14:paraId="5ACFF533" w14:textId="7F5BBCFA" w:rsidR="009756C1" w:rsidRPr="00E0279C" w:rsidRDefault="52F6463D" w:rsidP="001B03B6">
      <w:r w:rsidRPr="00E0279C">
        <w:t xml:space="preserve">In route re-distribution </w:t>
      </w:r>
      <w:r w:rsidR="004E4F0F" w:rsidRPr="00E0279C">
        <w:t>exercise</w:t>
      </w:r>
      <w:r w:rsidRPr="00E0279C">
        <w:t xml:space="preserve"> the goal was to export </w:t>
      </w:r>
      <w:r w:rsidR="00A14BD2">
        <w:t>OSPF</w:t>
      </w:r>
      <w:r w:rsidRPr="00E0279C">
        <w:t xml:space="preserve"> routes from AS20 (OSPF was used as a</w:t>
      </w:r>
      <w:r w:rsidR="00A7755B">
        <w:t>n</w:t>
      </w:r>
      <w:r w:rsidRPr="00E0279C">
        <w:t xml:space="preserve"> IGP) to eBGP between AS20 and AS30. </w:t>
      </w:r>
    </w:p>
    <w:p w14:paraId="3E3211B9" w14:textId="77777777" w:rsidR="00DB6BA6" w:rsidRPr="00E0279C" w:rsidRDefault="00DB6BA6" w:rsidP="00DB6BA6"/>
    <w:p w14:paraId="29C64A69" w14:textId="37DA19A6" w:rsidR="002E2CF7" w:rsidRPr="00E0279C" w:rsidRDefault="002E2CF7" w:rsidP="002E2CF7"/>
    <w:p w14:paraId="03E110EC" w14:textId="522BAA58" w:rsidR="001B03B6" w:rsidRPr="00E0279C" w:rsidRDefault="009756C1" w:rsidP="002E2CF7">
      <w:r w:rsidRPr="00E0279C">
        <w:rPr>
          <w:noProof/>
          <w:lang w:eastAsia="en-US"/>
        </w:rPr>
        <w:drawing>
          <wp:inline distT="0" distB="0" distL="0" distR="0" wp14:anchorId="7032CE6D" wp14:editId="68263158">
            <wp:extent cx="5972175" cy="3810000"/>
            <wp:effectExtent l="0" t="0" r="9525" b="0"/>
            <wp:docPr id="41" name="Obraz 41" descr="C:\Users\misiek\Desktop\BGP_eB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siek\Desktop\BGP_eBG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175" cy="3810000"/>
                    </a:xfrm>
                    <a:prstGeom prst="rect">
                      <a:avLst/>
                    </a:prstGeom>
                    <a:noFill/>
                    <a:ln>
                      <a:noFill/>
                    </a:ln>
                  </pic:spPr>
                </pic:pic>
              </a:graphicData>
            </a:graphic>
          </wp:inline>
        </w:drawing>
      </w:r>
    </w:p>
    <w:p w14:paraId="32E56BF2" w14:textId="3B508431" w:rsidR="001B03B6" w:rsidRPr="00E0279C" w:rsidRDefault="001B03B6" w:rsidP="002E2CF7"/>
    <w:p w14:paraId="1D93E4A0" w14:textId="11FE4866" w:rsidR="009756C1" w:rsidRPr="00E0279C" w:rsidRDefault="52F6463D" w:rsidP="002E2CF7">
      <w:r w:rsidRPr="00E0279C">
        <w:t xml:space="preserve">It was possible by configuring export ospf policy under [edit policy options] </w:t>
      </w:r>
      <w:r w:rsidR="004E4F0F" w:rsidRPr="00E0279C">
        <w:t>including</w:t>
      </w:r>
      <w:r w:rsidRPr="00E0279C">
        <w:t xml:space="preserve"> statements:</w:t>
      </w:r>
    </w:p>
    <w:p w14:paraId="4A392F9D" w14:textId="09EA521F" w:rsidR="009756C1" w:rsidRPr="004E7375" w:rsidRDefault="009756C1" w:rsidP="52F6463D">
      <w:pPr>
        <w:rPr>
          <w:rFonts w:ascii="Consolas" w:hAnsi="Consolas"/>
          <w:iCs/>
          <w:sz w:val="20"/>
        </w:rPr>
      </w:pPr>
      <w:r w:rsidRPr="00E0279C">
        <w:tab/>
      </w:r>
      <w:r w:rsidRPr="004E7375">
        <w:rPr>
          <w:rFonts w:ascii="Consolas" w:hAnsi="Consolas"/>
          <w:iCs/>
          <w:sz w:val="20"/>
        </w:rPr>
        <w:t>from protocol ospf</w:t>
      </w:r>
    </w:p>
    <w:p w14:paraId="43DC6B43" w14:textId="3E0A2F3B" w:rsidR="009756C1" w:rsidRPr="004E7375" w:rsidRDefault="009756C1" w:rsidP="52F6463D">
      <w:pPr>
        <w:rPr>
          <w:rFonts w:ascii="Consolas" w:hAnsi="Consolas"/>
          <w:iCs/>
          <w:sz w:val="20"/>
        </w:rPr>
      </w:pPr>
      <w:r w:rsidRPr="004E7375">
        <w:rPr>
          <w:rFonts w:ascii="Consolas" w:hAnsi="Consolas"/>
          <w:sz w:val="20"/>
        </w:rPr>
        <w:tab/>
      </w:r>
      <w:r w:rsidRPr="004E7375">
        <w:rPr>
          <w:rFonts w:ascii="Consolas" w:hAnsi="Consolas"/>
          <w:iCs/>
          <w:sz w:val="20"/>
        </w:rPr>
        <w:t>then accept</w:t>
      </w:r>
    </w:p>
    <w:p w14:paraId="27C2C5D9" w14:textId="7F41EFFE" w:rsidR="009756C1" w:rsidRPr="00E0279C" w:rsidRDefault="009756C1" w:rsidP="002E2CF7">
      <w:pPr>
        <w:rPr>
          <w:i/>
        </w:rPr>
      </w:pPr>
    </w:p>
    <w:p w14:paraId="1FA0EF2B" w14:textId="70853254" w:rsidR="009756C1" w:rsidRPr="00E0279C" w:rsidRDefault="52F6463D" w:rsidP="002E2CF7">
      <w:r w:rsidRPr="00E0279C">
        <w:t xml:space="preserve">And then the policy send-ospf was inserted to vR4, </w:t>
      </w:r>
      <w:r w:rsidR="004E4F0F">
        <w:t>under</w:t>
      </w:r>
      <w:r w:rsidRPr="00E0279C">
        <w:t xml:space="preserve"> [protocols bgp] hierarchy in external peers.</w:t>
      </w:r>
    </w:p>
    <w:p w14:paraId="187F1A05" w14:textId="458E594F" w:rsidR="002E5DEB" w:rsidRPr="00E0279C" w:rsidRDefault="52F6463D" w:rsidP="002E2CF7">
      <w:r w:rsidRPr="00E0279C">
        <w:t xml:space="preserve">Because of this device vR3 in AS20 </w:t>
      </w:r>
      <w:r w:rsidR="00D0224D" w:rsidRPr="00E0279C">
        <w:t>can</w:t>
      </w:r>
      <w:r w:rsidRPr="00E0279C">
        <w:t xml:space="preserve"> reach device vR3 in AS30.</w:t>
      </w:r>
    </w:p>
    <w:p w14:paraId="43AA18C6" w14:textId="1CA20528" w:rsidR="002E5DEB" w:rsidRPr="00E0279C" w:rsidRDefault="002E5DEB" w:rsidP="002E2CF7"/>
    <w:p w14:paraId="0EAC8422" w14:textId="778831F4" w:rsidR="002E5DEB" w:rsidRPr="00E0279C" w:rsidRDefault="52F6463D" w:rsidP="002E2CF7">
      <w:r w:rsidRPr="00E0279C">
        <w:t xml:space="preserve">To prove </w:t>
      </w:r>
      <w:r w:rsidR="00D0224D" w:rsidRPr="00E0279C">
        <w:t>this,</w:t>
      </w:r>
      <w:r w:rsidRPr="00E0279C">
        <w:t xml:space="preserve"> we used </w:t>
      </w:r>
      <w:r w:rsidRPr="00E0279C">
        <w:rPr>
          <w:i/>
          <w:iCs/>
        </w:rPr>
        <w:t xml:space="preserve">show route </w:t>
      </w:r>
      <w:r w:rsidRPr="00E0279C">
        <w:t>command to display full routing table. Below was attached just routing table from device vR4 in AS20.</w:t>
      </w:r>
    </w:p>
    <w:p w14:paraId="04F74F68" w14:textId="3FDE1A53" w:rsidR="002E5DEB" w:rsidRPr="00E0279C" w:rsidRDefault="002E5DEB" w:rsidP="002E2CF7"/>
    <w:p w14:paraId="3210434E"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vR4.inet.0: 18 destinations, 22 routes (18 active, 0 holddown, 0 hidden)</w:t>
      </w:r>
    </w:p>
    <w:p w14:paraId="34F2C813"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 Active Route, - = Last Active, * = Both</w:t>
      </w:r>
    </w:p>
    <w:p w14:paraId="60F25858" w14:textId="77777777" w:rsidR="002E5DEB" w:rsidRPr="004E7375" w:rsidRDefault="002E5DEB" w:rsidP="00986E4C">
      <w:pPr>
        <w:shd w:val="clear" w:color="auto" w:fill="000000" w:themeFill="text1"/>
        <w:rPr>
          <w:rFonts w:ascii="Consolas" w:hAnsi="Consolas"/>
          <w:sz w:val="18"/>
          <w:szCs w:val="18"/>
        </w:rPr>
      </w:pPr>
    </w:p>
    <w:p w14:paraId="4C3400D5"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172.20.2.0/30      *[OSPF/10] 00:35:13, metric 2</w:t>
      </w:r>
    </w:p>
    <w:p w14:paraId="0210D58E"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172.20.4.2 via lt-0/0/0.6</w:t>
      </w:r>
    </w:p>
    <w:p w14:paraId="5ADD6AD2"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[BGP/170] 00:34:53, localpref 100, from 192.168.20.1</w:t>
      </w:r>
    </w:p>
    <w:p w14:paraId="7B57EA02"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AS path: I</w:t>
      </w:r>
    </w:p>
    <w:p w14:paraId="76B938E6"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172.20.4.2 via lt-0/0/0.6</w:t>
      </w:r>
    </w:p>
    <w:p w14:paraId="3AC8B83B"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172.20.3.0/30      *[OSPF/10] 00:35:08, metric 3</w:t>
      </w:r>
    </w:p>
    <w:p w14:paraId="41507FD5"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172.20.4.2 via lt-0/0/0.6</w:t>
      </w:r>
    </w:p>
    <w:p w14:paraId="4844E465"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lastRenderedPageBreak/>
        <w:t>172.20.4.0/30      *[Direct/0] 00:36:03</w:t>
      </w:r>
    </w:p>
    <w:p w14:paraId="15FAE49D"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via lt-0/0/0.6</w:t>
      </w:r>
    </w:p>
    <w:p w14:paraId="5521206B"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[BGP/170] 00:34:53, localpref 100, from 192.168.20.1</w:t>
      </w:r>
    </w:p>
    <w:p w14:paraId="72E58A5A"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AS path: I</w:t>
      </w:r>
    </w:p>
    <w:p w14:paraId="6AF98498"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172.20.4.2 via lt-0/0/0.6</w:t>
      </w:r>
    </w:p>
    <w:p w14:paraId="0160BCA0"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172.20.4.1/32      *[Local/0] 00:36:03</w:t>
      </w:r>
    </w:p>
    <w:p w14:paraId="7730EDE9"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Local via lt-0/0/0.6</w:t>
      </w:r>
    </w:p>
    <w:p w14:paraId="2B23EECB"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172.20.5.0/24      *[Direct/0] 00:36:01</w:t>
      </w:r>
    </w:p>
    <w:p w14:paraId="1C8CBD63"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via ge-0/0/1.0</w:t>
      </w:r>
    </w:p>
    <w:p w14:paraId="5E4A380F"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[BGP/170] 00:35:57, localpref 100</w:t>
      </w:r>
    </w:p>
    <w:p w14:paraId="60558106"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AS path: 30 I</w:t>
      </w:r>
    </w:p>
    <w:p w14:paraId="4B439A65"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172.20.5.2 via ge-0/0/1.0</w:t>
      </w:r>
    </w:p>
    <w:p w14:paraId="7B86FF03"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172.20.5.1/32      *[Local/0] 00:36:03</w:t>
      </w:r>
    </w:p>
    <w:p w14:paraId="04F20CA1"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Local via ge-0/0/1.0</w:t>
      </w:r>
    </w:p>
    <w:p w14:paraId="54DB3DC0"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172.30.2.0/30      *[BGP/170] 00:08:23, MED 2, localpref 100</w:t>
      </w:r>
    </w:p>
    <w:p w14:paraId="79DCD09A"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AS path: 30 I</w:t>
      </w:r>
    </w:p>
    <w:p w14:paraId="273BACB1"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172.20.5.2 via ge-0/0/1.0</w:t>
      </w:r>
    </w:p>
    <w:p w14:paraId="375CC8CF"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172.30.3.0/30      *[BGP/170] 00:08:23, MED 3, localpref 100</w:t>
      </w:r>
    </w:p>
    <w:p w14:paraId="7D90841D"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AS path: 30 I</w:t>
      </w:r>
    </w:p>
    <w:p w14:paraId="2C29415A"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172.20.5.2 via ge-0/0/1.0</w:t>
      </w:r>
    </w:p>
    <w:p w14:paraId="45BCD410"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172.30.4.0/30      *[BGP/170] 00:35:57, localpref 100</w:t>
      </w:r>
    </w:p>
    <w:p w14:paraId="782056C1"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AS path: 30 I</w:t>
      </w:r>
    </w:p>
    <w:p w14:paraId="0BAD2E5E"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172.20.5.2 via ge-0/0/1.0</w:t>
      </w:r>
    </w:p>
    <w:p w14:paraId="0DD87031"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192.168.20.1/32    *[OSPF/10] 00:35:13, metric 1</w:t>
      </w:r>
    </w:p>
    <w:p w14:paraId="4354C970"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172.20.4.2 via lt-0/0/0.6</w:t>
      </w:r>
    </w:p>
    <w:p w14:paraId="26C0AC06"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[BGP/170] 00:34:53, localpref 100, from 192.168.20.1</w:t>
      </w:r>
    </w:p>
    <w:p w14:paraId="48942FF4"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AS path: I</w:t>
      </w:r>
    </w:p>
    <w:p w14:paraId="7800924E"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172.20.4.2 via lt-0/0/0.6</w:t>
      </w:r>
    </w:p>
    <w:p w14:paraId="48F9C567"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192.168.20.2/32    *[OSPF/10] 00:35:13, metric 2</w:t>
      </w:r>
    </w:p>
    <w:p w14:paraId="3116DF0E"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172.20.4.2 via lt-0/0/0.6</w:t>
      </w:r>
    </w:p>
    <w:p w14:paraId="5577DF5F"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192.168.20.3/32    *[OSPF/10] 00:35:08, metric 3</w:t>
      </w:r>
    </w:p>
    <w:p w14:paraId="72C11DB2"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172.20.4.2 via lt-0/0/0.6</w:t>
      </w:r>
    </w:p>
    <w:p w14:paraId="759D1BDD"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192.168.20.4/32    *[Direct/0] 00:36:29</w:t>
      </w:r>
    </w:p>
    <w:p w14:paraId="2742E433"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via lo0.4</w:t>
      </w:r>
    </w:p>
    <w:p w14:paraId="4C393631"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192.168.30.1/32    *[BGP/170] 00:08:23, MED 1, localpref 100</w:t>
      </w:r>
    </w:p>
    <w:p w14:paraId="49E0E272"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AS path: 30 I</w:t>
      </w:r>
    </w:p>
    <w:p w14:paraId="535C17CA"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172.20.5.2 via ge-0/0/1.0</w:t>
      </w:r>
    </w:p>
    <w:p w14:paraId="0F097B33"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192.168.30.2/32    *[BGP/170] 00:08:23, MED 2, localpref 100</w:t>
      </w:r>
    </w:p>
    <w:p w14:paraId="79C80CB2"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AS path: 30 I</w:t>
      </w:r>
    </w:p>
    <w:p w14:paraId="0A9BF936"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172.20.5.2 via ge-0/0/1.0</w:t>
      </w:r>
    </w:p>
    <w:p w14:paraId="1CB43980"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192.168.30.3/32    *[BGP/170] 00:08:23, MED 3, localpref 100</w:t>
      </w:r>
    </w:p>
    <w:p w14:paraId="490EB5C5"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AS path: 30 I</w:t>
      </w:r>
    </w:p>
    <w:p w14:paraId="54603157"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172.20.5.2 via ge-0/0/1.0</w:t>
      </w:r>
    </w:p>
    <w:p w14:paraId="0951AA3B"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192.168.30.4/32    *[BGP/170] 00:35:57, localpref 100</w:t>
      </w:r>
    </w:p>
    <w:p w14:paraId="1CFC41D3"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AS path: 30 I</w:t>
      </w:r>
    </w:p>
    <w:p w14:paraId="1475EB76"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172.20.5.2 via ge-0/0/1.0</w:t>
      </w:r>
    </w:p>
    <w:p w14:paraId="0AD6BD00"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224.0.0.5/32       *[OSPF/10] 00:36:31, metric 1</w:t>
      </w:r>
    </w:p>
    <w:p w14:paraId="46A4A79C" w14:textId="6B1D6624"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MultiRecv</w:t>
      </w:r>
    </w:p>
    <w:p w14:paraId="1B539C32" w14:textId="77777777" w:rsidR="002E5DEB" w:rsidRPr="00E0279C" w:rsidRDefault="002E5DEB" w:rsidP="002E2CF7"/>
    <w:p w14:paraId="5C89C781" w14:textId="77777777" w:rsidR="009756C1" w:rsidRPr="00E0279C" w:rsidRDefault="009756C1" w:rsidP="002E2CF7"/>
    <w:p w14:paraId="440C23E2" w14:textId="6CEC250D" w:rsidR="006B58DB" w:rsidRPr="00E0279C" w:rsidRDefault="006B58DB">
      <w:pPr>
        <w:rPr>
          <w:rFonts w:eastAsiaTheme="majorEastAsia" w:cstheme="majorBidi"/>
          <w:b/>
          <w:bCs/>
          <w:sz w:val="28"/>
          <w:szCs w:val="28"/>
        </w:rPr>
      </w:pPr>
    </w:p>
    <w:p w14:paraId="20C971DD" w14:textId="77777777" w:rsidR="005A60FA" w:rsidRDefault="002E2CF7" w:rsidP="52F6463D">
      <w:pPr>
        <w:pStyle w:val="Overskrift1"/>
      </w:pPr>
      <w:bookmarkStart w:id="53" w:name="_Toc484414619"/>
      <w:r w:rsidRPr="00E0279C">
        <w:t>Security</w:t>
      </w:r>
      <w:bookmarkEnd w:id="53"/>
    </w:p>
    <w:p w14:paraId="735AE009" w14:textId="0DF1C23D" w:rsidR="00D411B2" w:rsidRPr="001A1C0C" w:rsidRDefault="00D411B2" w:rsidP="00D411B2">
      <w:r>
        <w:t xml:space="preserve">(Full configuration files are on GitHub: </w:t>
      </w:r>
      <w:hyperlink r:id="rId52" w:history="1">
        <w:r w:rsidR="00743BB8">
          <w:rPr>
            <w:rStyle w:val="Hyperlink"/>
          </w:rPr>
          <w:t>https://github.com/miskor/Project_network/tree/master/APPENDIX/Stage-3%20Security</w:t>
        </w:r>
      </w:hyperlink>
      <w:r>
        <w:t>)</w:t>
      </w:r>
    </w:p>
    <w:p w14:paraId="1DF0CE6B" w14:textId="77777777" w:rsidR="00420C99" w:rsidRPr="00420C99" w:rsidRDefault="00420C99" w:rsidP="00420C99"/>
    <w:p w14:paraId="6B22002D" w14:textId="358B1CA2" w:rsidR="002E2CF7" w:rsidRPr="00E0279C" w:rsidRDefault="002E2CF7" w:rsidP="52F6463D">
      <w:pPr>
        <w:pStyle w:val="Overskrift2"/>
      </w:pPr>
      <w:bookmarkStart w:id="54" w:name="_Toc484414620"/>
      <w:r w:rsidRPr="00E0279C">
        <w:rPr>
          <w:sz w:val="28"/>
          <w:szCs w:val="28"/>
        </w:rPr>
        <w:t>Routing</w:t>
      </w:r>
      <w:r w:rsidRPr="00E0279C">
        <w:t xml:space="preserve"> </w:t>
      </w:r>
      <w:r w:rsidRPr="00E0279C">
        <w:rPr>
          <w:sz w:val="28"/>
          <w:szCs w:val="28"/>
        </w:rPr>
        <w:t>Policies</w:t>
      </w:r>
      <w:bookmarkEnd w:id="54"/>
    </w:p>
    <w:p w14:paraId="34D64BDE" w14:textId="77777777" w:rsidR="00A471D6" w:rsidRPr="00E0279C" w:rsidRDefault="00A471D6" w:rsidP="00A471D6"/>
    <w:p w14:paraId="618BA7D7" w14:textId="5EC081F5" w:rsidR="0039455D" w:rsidRPr="00E0279C" w:rsidRDefault="007552C0" w:rsidP="0039455D">
      <w:r>
        <w:t>Routing Policies</w:t>
      </w:r>
      <w:r w:rsidR="007355F3">
        <w:t xml:space="preserve"> allow</w:t>
      </w:r>
      <w:r w:rsidR="52F6463D" w:rsidRPr="00E0279C">
        <w:t xml:space="preserve"> user</w:t>
      </w:r>
      <w:r>
        <w:t>s</w:t>
      </w:r>
      <w:r w:rsidR="52F6463D" w:rsidRPr="00E0279C">
        <w:t xml:space="preserve"> to control the flow of routing information between the routing protocols and the routing tables and between the routing tables and the forwarding table. Routing policy allows you to control which routes the routing protocols store in and retrieve from the routing table.</w:t>
      </w:r>
    </w:p>
    <w:p w14:paraId="45B2D778" w14:textId="77777777" w:rsidR="0039455D" w:rsidRPr="00E0279C" w:rsidRDefault="0039455D" w:rsidP="0039455D"/>
    <w:p w14:paraId="7900F3CD" w14:textId="77777777" w:rsidR="0039455D" w:rsidRPr="00E0279C" w:rsidRDefault="52F6463D" w:rsidP="0039455D">
      <w:r w:rsidRPr="00E0279C">
        <w:t>Routing policy was used because:</w:t>
      </w:r>
    </w:p>
    <w:p w14:paraId="3495FE2D" w14:textId="77777777" w:rsidR="0039455D" w:rsidRPr="00E0279C" w:rsidRDefault="52F6463D" w:rsidP="003F3C40">
      <w:pPr>
        <w:numPr>
          <w:ilvl w:val="0"/>
          <w:numId w:val="8"/>
        </w:numPr>
        <w:suppressAutoHyphens/>
        <w:autoSpaceDN w:val="0"/>
        <w:spacing w:after="160" w:line="256" w:lineRule="auto"/>
        <w:textAlignment w:val="baseline"/>
      </w:pPr>
      <w:r w:rsidRPr="00E0279C">
        <w:t>It was not an intention to import all routes into routing table. Routes were specified by proper match criteria in terms.</w:t>
      </w:r>
    </w:p>
    <w:p w14:paraId="7944E42E" w14:textId="402FCBD7" w:rsidR="0039455D" w:rsidRPr="00E0279C" w:rsidRDefault="52F6463D" w:rsidP="003F3C40">
      <w:pPr>
        <w:numPr>
          <w:ilvl w:val="0"/>
          <w:numId w:val="8"/>
        </w:numPr>
        <w:suppressAutoHyphens/>
        <w:autoSpaceDN w:val="0"/>
        <w:spacing w:after="160" w:line="256" w:lineRule="auto"/>
        <w:textAlignment w:val="baseline"/>
      </w:pPr>
      <w:r w:rsidRPr="00E0279C">
        <w:t xml:space="preserve">According to route redistribution </w:t>
      </w:r>
      <w:r w:rsidR="007562EB">
        <w:t>i</w:t>
      </w:r>
      <w:r w:rsidRPr="00E0279C">
        <w:t>t was intended to transfer active routes learned from another routing protocol (BGP/OSPF, IS-IS/OSPF)</w:t>
      </w:r>
    </w:p>
    <w:p w14:paraId="62F29EC3" w14:textId="64D79D5D" w:rsidR="0039455D" w:rsidRPr="00E0279C" w:rsidRDefault="00A6528F" w:rsidP="00A6528F">
      <w:pPr>
        <w:pStyle w:val="Overskrift3"/>
      </w:pPr>
      <w:bookmarkStart w:id="55" w:name="_Toc484414621"/>
      <w:r w:rsidRPr="00E0279C">
        <w:t>Default Routing Policies</w:t>
      </w:r>
      <w:bookmarkEnd w:id="55"/>
    </w:p>
    <w:p w14:paraId="3EBCE6B5" w14:textId="49AE52E7" w:rsidR="00A6528F" w:rsidRPr="00E0279C" w:rsidRDefault="00A6528F" w:rsidP="00A6528F"/>
    <w:p w14:paraId="3FAF523E" w14:textId="532F8172" w:rsidR="00A6528F" w:rsidRPr="00E0279C" w:rsidRDefault="00EE2F40" w:rsidP="00A6528F">
      <w:r>
        <w:pict w14:anchorId="1F39E6A2">
          <v:shape id="_x0000_i1026" type="#_x0000_t75" style="width:481.7pt;height:237.95pt">
            <v:imagedata r:id="rId53" o:title="Default"/>
          </v:shape>
        </w:pict>
      </w:r>
    </w:p>
    <w:p w14:paraId="10C187F8" w14:textId="77777777" w:rsidR="0039455D" w:rsidRPr="00E0279C" w:rsidRDefault="0039455D" w:rsidP="00A6528F">
      <w:pPr>
        <w:pStyle w:val="Overskrift3"/>
      </w:pPr>
      <w:bookmarkStart w:id="56" w:name="_Toc484414622"/>
      <w:r w:rsidRPr="00E0279C">
        <w:t>Routing Policy Flow:</w:t>
      </w:r>
      <w:bookmarkEnd w:id="56"/>
    </w:p>
    <w:p w14:paraId="6B89E27F" w14:textId="4D1E4CEB" w:rsidR="0039455D" w:rsidRPr="00E0279C" w:rsidRDefault="0039455D" w:rsidP="0039455D">
      <w:pPr>
        <w:jc w:val="center"/>
      </w:pPr>
      <w:r w:rsidRPr="00E0279C">
        <w:rPr>
          <w:noProof/>
          <w:lang w:eastAsia="en-US"/>
        </w:rPr>
        <w:drawing>
          <wp:inline distT="0" distB="0" distL="0" distR="0" wp14:anchorId="254E89C0" wp14:editId="51075AFF">
            <wp:extent cx="1819271" cy="2962271"/>
            <wp:effectExtent l="0" t="0" r="0" b="0"/>
            <wp:docPr id="19" name="Obraz 19" descr="C:\Users\misiek\Downloads\Untitled Diagram (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rcRect/>
                    <a:stretch>
                      <a:fillRect/>
                    </a:stretch>
                  </pic:blipFill>
                  <pic:spPr>
                    <a:xfrm>
                      <a:off x="0" y="0"/>
                      <a:ext cx="1819271" cy="2962271"/>
                    </a:xfrm>
                    <a:prstGeom prst="rect">
                      <a:avLst/>
                    </a:prstGeom>
                    <a:noFill/>
                    <a:ln>
                      <a:noFill/>
                      <a:prstDash/>
                    </a:ln>
                  </pic:spPr>
                </pic:pic>
              </a:graphicData>
            </a:graphic>
          </wp:inline>
        </w:drawing>
      </w:r>
    </w:p>
    <w:p w14:paraId="1E79AA11" w14:textId="77777777" w:rsidR="00A6528F" w:rsidRPr="00E0279C" w:rsidRDefault="00A6528F" w:rsidP="0039455D">
      <w:pPr>
        <w:jc w:val="center"/>
      </w:pPr>
    </w:p>
    <w:p w14:paraId="23C32530" w14:textId="77777777" w:rsidR="0039455D" w:rsidRPr="00E0279C" w:rsidRDefault="52F6463D" w:rsidP="0039455D">
      <w:r w:rsidRPr="00E0279C">
        <w:t xml:space="preserve">Number of terms in routing policy is equal or bigger than 0, the software evaluates terms until it reaches a terminating action or end policy. Names of policies and terms are defined by user. </w:t>
      </w:r>
    </w:p>
    <w:p w14:paraId="10767071" w14:textId="33460C1B" w:rsidR="0039455D" w:rsidRPr="00E0279C" w:rsidRDefault="52F6463D" w:rsidP="0039455D">
      <w:r w:rsidRPr="00E0279C">
        <w:t xml:space="preserve">Each term contains “from” and “then” statement. The first describe match condition(s) and the second one </w:t>
      </w:r>
      <w:r w:rsidR="00713095" w:rsidRPr="00E0279C">
        <w:t>describes</w:t>
      </w:r>
      <w:r w:rsidRPr="00E0279C">
        <w:t xml:space="preserve"> action that is taken if a “from” statement is matched. </w:t>
      </w:r>
    </w:p>
    <w:p w14:paraId="2AC455E6" w14:textId="77777777" w:rsidR="0039455D" w:rsidRPr="00E0279C" w:rsidRDefault="0039455D" w:rsidP="0039455D"/>
    <w:p w14:paraId="492030E5" w14:textId="77777777" w:rsidR="0039455D" w:rsidRPr="00E0279C" w:rsidRDefault="52F6463D" w:rsidP="0039455D">
      <w:r w:rsidRPr="00E0279C">
        <w:lastRenderedPageBreak/>
        <w:t>Match criteria that was used in project:</w:t>
      </w:r>
    </w:p>
    <w:p w14:paraId="7300A0F2" w14:textId="77777777" w:rsidR="0039455D" w:rsidRPr="00E0279C" w:rsidRDefault="52F6463D" w:rsidP="003F3C40">
      <w:pPr>
        <w:numPr>
          <w:ilvl w:val="0"/>
          <w:numId w:val="9"/>
        </w:numPr>
        <w:suppressAutoHyphens/>
        <w:autoSpaceDN w:val="0"/>
        <w:spacing w:after="160" w:line="256" w:lineRule="auto"/>
        <w:textAlignment w:val="baseline"/>
      </w:pPr>
      <w:r w:rsidRPr="00E0279C">
        <w:t xml:space="preserve">from protocol direct </w:t>
      </w:r>
    </w:p>
    <w:p w14:paraId="7A2B695C" w14:textId="77777777" w:rsidR="0039455D" w:rsidRPr="00E0279C" w:rsidRDefault="52F6463D" w:rsidP="003F3C40">
      <w:pPr>
        <w:numPr>
          <w:ilvl w:val="0"/>
          <w:numId w:val="9"/>
        </w:numPr>
        <w:suppressAutoHyphens/>
        <w:autoSpaceDN w:val="0"/>
        <w:spacing w:after="160" w:line="256" w:lineRule="auto"/>
        <w:textAlignment w:val="baseline"/>
      </w:pPr>
      <w:r w:rsidRPr="00E0279C">
        <w:t>from protocol ospf</w:t>
      </w:r>
    </w:p>
    <w:p w14:paraId="6E75DB97" w14:textId="77777777" w:rsidR="0039455D" w:rsidRPr="00E0279C" w:rsidRDefault="52F6463D" w:rsidP="003F3C40">
      <w:pPr>
        <w:numPr>
          <w:ilvl w:val="0"/>
          <w:numId w:val="9"/>
        </w:numPr>
        <w:suppressAutoHyphens/>
        <w:autoSpaceDN w:val="0"/>
        <w:spacing w:after="160" w:line="256" w:lineRule="auto"/>
        <w:textAlignment w:val="baseline"/>
      </w:pPr>
      <w:r w:rsidRPr="00E0279C">
        <w:t>route-filters (192.168.0.0/22 longer; 10.0.0.44/30 exact; 10.0.0.36/30 exact)</w:t>
      </w:r>
    </w:p>
    <w:p w14:paraId="3A7622B9" w14:textId="77777777" w:rsidR="0039455D" w:rsidRDefault="52F6463D" w:rsidP="0039455D">
      <w:pPr>
        <w:ind w:left="360"/>
      </w:pPr>
      <w:r w:rsidRPr="00E0279C">
        <w:t>“from” statement describes match conditions</w:t>
      </w:r>
    </w:p>
    <w:p w14:paraId="710AE1B3" w14:textId="77777777" w:rsidR="00796961" w:rsidRPr="00E0279C" w:rsidRDefault="00796961" w:rsidP="0039455D">
      <w:pPr>
        <w:ind w:left="360"/>
      </w:pPr>
    </w:p>
    <w:p w14:paraId="611ED837" w14:textId="77777777" w:rsidR="0039455D" w:rsidRPr="00E0279C" w:rsidRDefault="52F6463D" w:rsidP="0039455D">
      <w:r w:rsidRPr="00E0279C">
        <w:t>Match types used in project: longer, exact.</w:t>
      </w:r>
    </w:p>
    <w:p w14:paraId="77599AFB" w14:textId="77777777" w:rsidR="0039455D" w:rsidRPr="00E0279C" w:rsidRDefault="52F6463D" w:rsidP="003F3C40">
      <w:pPr>
        <w:numPr>
          <w:ilvl w:val="0"/>
          <w:numId w:val="10"/>
        </w:numPr>
        <w:suppressAutoHyphens/>
        <w:autoSpaceDN w:val="0"/>
        <w:spacing w:after="160" w:line="256" w:lineRule="auto"/>
        <w:textAlignment w:val="baseline"/>
      </w:pPr>
      <w:r w:rsidRPr="00E0279C">
        <w:t>Exact match the specified prefix and mask exactly (10.0.0.36/30 exact)</w:t>
      </w:r>
    </w:p>
    <w:p w14:paraId="439B89B1" w14:textId="77777777" w:rsidR="0039455D" w:rsidRPr="00E0279C" w:rsidRDefault="52F6463D" w:rsidP="003F3C40">
      <w:pPr>
        <w:numPr>
          <w:ilvl w:val="0"/>
          <w:numId w:val="10"/>
        </w:numPr>
        <w:suppressAutoHyphens/>
        <w:autoSpaceDN w:val="0"/>
        <w:spacing w:after="160" w:line="256" w:lineRule="auto"/>
        <w:textAlignment w:val="baseline"/>
      </w:pPr>
      <w:r w:rsidRPr="00E0279C">
        <w:t>Longer match routes that have longer masks (192.168.0.0/22 longer)</w:t>
      </w:r>
    </w:p>
    <w:p w14:paraId="40FE248A" w14:textId="77777777" w:rsidR="0039455D" w:rsidRPr="00E0279C" w:rsidRDefault="0039455D" w:rsidP="0039455D"/>
    <w:p w14:paraId="70CCA8C8" w14:textId="77777777" w:rsidR="0039455D" w:rsidRPr="00E0279C" w:rsidRDefault="52F6463D" w:rsidP="0039455D">
      <w:r w:rsidRPr="00E0279C">
        <w:t>Actions</w:t>
      </w:r>
    </w:p>
    <w:p w14:paraId="7673FB03" w14:textId="77777777" w:rsidR="0039455D" w:rsidRPr="00E0279C" w:rsidRDefault="52F6463D" w:rsidP="0039455D">
      <w:r w:rsidRPr="00E0279C">
        <w:t>“then” statement describes the actions to take if a “from” statement is matched.</w:t>
      </w:r>
    </w:p>
    <w:p w14:paraId="5A7193C1" w14:textId="77777777" w:rsidR="0039455D" w:rsidRPr="00E0279C" w:rsidRDefault="52F6463D" w:rsidP="0039455D">
      <w:r w:rsidRPr="00E0279C">
        <w:t>Just one terminating action was used in project, it was “accept”</w:t>
      </w:r>
    </w:p>
    <w:p w14:paraId="523E4215" w14:textId="77777777" w:rsidR="0039455D" w:rsidRPr="00E0279C" w:rsidRDefault="0039455D" w:rsidP="0039455D"/>
    <w:p w14:paraId="3979F9D8" w14:textId="77777777" w:rsidR="0039455D" w:rsidRPr="00E0279C" w:rsidRDefault="52F6463D" w:rsidP="0039455D">
      <w:r w:rsidRPr="00E0279C">
        <w:t>Implementing Routing Policy.</w:t>
      </w:r>
    </w:p>
    <w:p w14:paraId="1772A19F" w14:textId="77777777" w:rsidR="0039455D" w:rsidRPr="00E0279C" w:rsidRDefault="52F6463D" w:rsidP="0039455D">
      <w:r w:rsidRPr="00E0279C">
        <w:t>Defined routing policy is always located under the [edit policy-options] hierarchy on Juniper Device. (configuration in Appendix)</w:t>
      </w:r>
    </w:p>
    <w:p w14:paraId="23AF158C" w14:textId="77777777" w:rsidR="0039455D" w:rsidRPr="00E0279C" w:rsidRDefault="52F6463D" w:rsidP="0039455D">
      <w:r w:rsidRPr="00E0279C">
        <w:t>Quick set-up:</w:t>
      </w:r>
    </w:p>
    <w:p w14:paraId="0EDA6BF6" w14:textId="77777777" w:rsidR="0039455D" w:rsidRPr="00E0279C" w:rsidRDefault="52F6463D" w:rsidP="0039455D">
      <w:r w:rsidRPr="00E0279C">
        <w:t xml:space="preserve">[edit policy-options] </w:t>
      </w:r>
    </w:p>
    <w:p w14:paraId="6C6C7682" w14:textId="77777777" w:rsidR="0039455D" w:rsidRPr="00E0279C" w:rsidRDefault="52F6463D" w:rsidP="0039455D">
      <w:r w:rsidRPr="00E0279C">
        <w:t>set policy-options policy statement ospf-isis term 1 from protocol ospf</w:t>
      </w:r>
    </w:p>
    <w:p w14:paraId="180B57A2" w14:textId="77777777" w:rsidR="0039455D" w:rsidRPr="00E0279C" w:rsidRDefault="52F6463D" w:rsidP="0039455D">
      <w:r w:rsidRPr="00E0279C">
        <w:t>set policy-options policy statement ospf-isis term 1 from route-filter 192.168.0.0/22 longer</w:t>
      </w:r>
    </w:p>
    <w:p w14:paraId="062DA5D1" w14:textId="77777777" w:rsidR="0039455D" w:rsidRPr="00E0279C" w:rsidRDefault="52F6463D" w:rsidP="0039455D">
      <w:r w:rsidRPr="00E0279C">
        <w:t>set policy-options policy statement ospf-isis term 1 then accept</w:t>
      </w:r>
    </w:p>
    <w:p w14:paraId="203EECBD" w14:textId="77777777" w:rsidR="0039455D" w:rsidRPr="00E0279C" w:rsidRDefault="0039455D" w:rsidP="0039455D"/>
    <w:tbl>
      <w:tblPr>
        <w:tblW w:w="7232" w:type="dxa"/>
        <w:tblCellMar>
          <w:left w:w="10" w:type="dxa"/>
          <w:right w:w="10" w:type="dxa"/>
        </w:tblCellMar>
        <w:tblLook w:val="0000" w:firstRow="0" w:lastRow="0" w:firstColumn="0" w:lastColumn="0" w:noHBand="0" w:noVBand="0"/>
      </w:tblPr>
      <w:tblGrid>
        <w:gridCol w:w="1884"/>
        <w:gridCol w:w="5348"/>
      </w:tblGrid>
      <w:tr w:rsidR="0039455D" w:rsidRPr="00E0279C" w14:paraId="69591974" w14:textId="77777777" w:rsidTr="52F6463D">
        <w:tc>
          <w:tcPr>
            <w:tcW w:w="1884" w:type="dxa"/>
            <w:shd w:val="clear" w:color="auto" w:fill="FFFFFF" w:themeFill="background1"/>
            <w:tcMar>
              <w:top w:w="0" w:type="dxa"/>
              <w:left w:w="150" w:type="dxa"/>
              <w:bottom w:w="0" w:type="dxa"/>
              <w:right w:w="150" w:type="dxa"/>
            </w:tcMar>
          </w:tcPr>
          <w:p w14:paraId="290CCFC6"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policy-options {</w:t>
            </w:r>
          </w:p>
        </w:tc>
        <w:tc>
          <w:tcPr>
            <w:tcW w:w="5348" w:type="dxa"/>
          </w:tcPr>
          <w:p w14:paraId="6B8BB2D9" w14:textId="77777777" w:rsidR="0039455D" w:rsidRPr="00E0279C" w:rsidRDefault="0039455D" w:rsidP="00B914FF">
            <w:pPr>
              <w:spacing w:line="300" w:lineRule="atLeast"/>
              <w:rPr>
                <w:rFonts w:ascii="Consolas" w:hAnsi="Consolas" w:cs="Segoe UI"/>
                <w:color w:val="24292E"/>
                <w:sz w:val="18"/>
                <w:szCs w:val="18"/>
              </w:rPr>
            </w:pPr>
          </w:p>
        </w:tc>
      </w:tr>
      <w:tr w:rsidR="0039455D" w:rsidRPr="00E0279C" w14:paraId="7A815E44" w14:textId="77777777" w:rsidTr="52F6463D">
        <w:tc>
          <w:tcPr>
            <w:tcW w:w="1884" w:type="dxa"/>
            <w:shd w:val="clear" w:color="auto" w:fill="FFFFFF" w:themeFill="background1"/>
            <w:noWrap/>
            <w:tcMar>
              <w:top w:w="0" w:type="dxa"/>
              <w:left w:w="150" w:type="dxa"/>
              <w:bottom w:w="0" w:type="dxa"/>
              <w:right w:w="150" w:type="dxa"/>
            </w:tcMar>
          </w:tcPr>
          <w:p w14:paraId="1A326344" w14:textId="77777777" w:rsidR="0039455D" w:rsidRPr="00E0279C" w:rsidRDefault="0039455D" w:rsidP="00B914FF">
            <w:pPr>
              <w:spacing w:line="300" w:lineRule="atLeast"/>
              <w:rPr>
                <w:rFonts w:ascii="Consolas" w:hAnsi="Consolas" w:cs="Segoe UI"/>
                <w:color w:val="24292E"/>
                <w:sz w:val="18"/>
                <w:szCs w:val="18"/>
              </w:rPr>
            </w:pPr>
          </w:p>
        </w:tc>
        <w:tc>
          <w:tcPr>
            <w:tcW w:w="5348" w:type="dxa"/>
            <w:shd w:val="clear" w:color="auto" w:fill="FFFFFF" w:themeFill="background1"/>
            <w:tcMar>
              <w:top w:w="0" w:type="dxa"/>
              <w:left w:w="150" w:type="dxa"/>
              <w:bottom w:w="0" w:type="dxa"/>
              <w:right w:w="150" w:type="dxa"/>
            </w:tcMar>
          </w:tcPr>
          <w:p w14:paraId="1A16DF4D"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policy-statement ospf-isis {</w:t>
            </w:r>
          </w:p>
        </w:tc>
      </w:tr>
      <w:tr w:rsidR="0039455D" w:rsidRPr="00E0279C" w14:paraId="587B068C" w14:textId="77777777" w:rsidTr="52F6463D">
        <w:tc>
          <w:tcPr>
            <w:tcW w:w="1884" w:type="dxa"/>
            <w:shd w:val="clear" w:color="auto" w:fill="FFFFFF" w:themeFill="background1"/>
            <w:noWrap/>
            <w:tcMar>
              <w:top w:w="0" w:type="dxa"/>
              <w:left w:w="150" w:type="dxa"/>
              <w:bottom w:w="0" w:type="dxa"/>
              <w:right w:w="150" w:type="dxa"/>
            </w:tcMar>
          </w:tcPr>
          <w:p w14:paraId="500A59FA" w14:textId="77777777" w:rsidR="0039455D" w:rsidRPr="00E0279C" w:rsidRDefault="0039455D" w:rsidP="00B914FF">
            <w:pPr>
              <w:spacing w:line="300" w:lineRule="atLeast"/>
              <w:rPr>
                <w:rFonts w:ascii="Consolas" w:hAnsi="Consolas" w:cs="Segoe UI"/>
                <w:color w:val="24292E"/>
                <w:sz w:val="18"/>
                <w:szCs w:val="18"/>
              </w:rPr>
            </w:pPr>
          </w:p>
        </w:tc>
        <w:tc>
          <w:tcPr>
            <w:tcW w:w="5348" w:type="dxa"/>
            <w:shd w:val="clear" w:color="auto" w:fill="FFFFFF" w:themeFill="background1"/>
            <w:tcMar>
              <w:top w:w="0" w:type="dxa"/>
              <w:left w:w="150" w:type="dxa"/>
              <w:bottom w:w="0" w:type="dxa"/>
              <w:right w:w="150" w:type="dxa"/>
            </w:tcMar>
          </w:tcPr>
          <w:p w14:paraId="382AAEA7"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term 1 {</w:t>
            </w:r>
          </w:p>
        </w:tc>
      </w:tr>
      <w:tr w:rsidR="0039455D" w:rsidRPr="00E0279C" w14:paraId="20D180F4" w14:textId="77777777" w:rsidTr="52F6463D">
        <w:tc>
          <w:tcPr>
            <w:tcW w:w="1884" w:type="dxa"/>
            <w:shd w:val="clear" w:color="auto" w:fill="FFFFFF" w:themeFill="background1"/>
            <w:noWrap/>
            <w:tcMar>
              <w:top w:w="0" w:type="dxa"/>
              <w:left w:w="150" w:type="dxa"/>
              <w:bottom w:w="0" w:type="dxa"/>
              <w:right w:w="150" w:type="dxa"/>
            </w:tcMar>
          </w:tcPr>
          <w:p w14:paraId="02B70673" w14:textId="77777777" w:rsidR="0039455D" w:rsidRPr="00E0279C" w:rsidRDefault="0039455D" w:rsidP="00B914FF">
            <w:pPr>
              <w:spacing w:line="300" w:lineRule="atLeast"/>
              <w:rPr>
                <w:rFonts w:ascii="Consolas" w:hAnsi="Consolas" w:cs="Segoe UI"/>
                <w:color w:val="24292E"/>
                <w:sz w:val="18"/>
                <w:szCs w:val="18"/>
              </w:rPr>
            </w:pPr>
          </w:p>
        </w:tc>
        <w:tc>
          <w:tcPr>
            <w:tcW w:w="5348" w:type="dxa"/>
            <w:shd w:val="clear" w:color="auto" w:fill="FFFFFF" w:themeFill="background1"/>
            <w:tcMar>
              <w:top w:w="0" w:type="dxa"/>
              <w:left w:w="150" w:type="dxa"/>
              <w:bottom w:w="0" w:type="dxa"/>
              <w:right w:w="150" w:type="dxa"/>
            </w:tcMar>
          </w:tcPr>
          <w:p w14:paraId="427F183C"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from {</w:t>
            </w:r>
          </w:p>
        </w:tc>
      </w:tr>
      <w:tr w:rsidR="0039455D" w:rsidRPr="00E0279C" w14:paraId="71D8F679" w14:textId="77777777" w:rsidTr="52F6463D">
        <w:tc>
          <w:tcPr>
            <w:tcW w:w="1884" w:type="dxa"/>
            <w:shd w:val="clear" w:color="auto" w:fill="FFFFFF" w:themeFill="background1"/>
            <w:noWrap/>
            <w:tcMar>
              <w:top w:w="0" w:type="dxa"/>
              <w:left w:w="150" w:type="dxa"/>
              <w:bottom w:w="0" w:type="dxa"/>
              <w:right w:w="150" w:type="dxa"/>
            </w:tcMar>
          </w:tcPr>
          <w:p w14:paraId="204CE23D" w14:textId="77777777" w:rsidR="0039455D" w:rsidRPr="00E0279C" w:rsidRDefault="0039455D" w:rsidP="00B914FF">
            <w:pPr>
              <w:spacing w:line="300" w:lineRule="atLeast"/>
              <w:rPr>
                <w:rFonts w:ascii="Consolas" w:hAnsi="Consolas" w:cs="Segoe UI"/>
                <w:color w:val="24292E"/>
                <w:sz w:val="18"/>
                <w:szCs w:val="18"/>
              </w:rPr>
            </w:pPr>
          </w:p>
        </w:tc>
        <w:tc>
          <w:tcPr>
            <w:tcW w:w="5348" w:type="dxa"/>
            <w:shd w:val="clear" w:color="auto" w:fill="FFFFFF" w:themeFill="background1"/>
            <w:tcMar>
              <w:top w:w="0" w:type="dxa"/>
              <w:left w:w="150" w:type="dxa"/>
              <w:bottom w:w="0" w:type="dxa"/>
              <w:right w:w="150" w:type="dxa"/>
            </w:tcMar>
          </w:tcPr>
          <w:p w14:paraId="40901095"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protocol ospf;</w:t>
            </w:r>
          </w:p>
        </w:tc>
      </w:tr>
      <w:tr w:rsidR="0039455D" w:rsidRPr="00E0279C" w14:paraId="3F725CE9" w14:textId="77777777" w:rsidTr="52F6463D">
        <w:tc>
          <w:tcPr>
            <w:tcW w:w="1884" w:type="dxa"/>
            <w:shd w:val="clear" w:color="auto" w:fill="FFFFFF" w:themeFill="background1"/>
            <w:noWrap/>
            <w:tcMar>
              <w:top w:w="0" w:type="dxa"/>
              <w:left w:w="150" w:type="dxa"/>
              <w:bottom w:w="0" w:type="dxa"/>
              <w:right w:w="150" w:type="dxa"/>
            </w:tcMar>
          </w:tcPr>
          <w:p w14:paraId="2B7471B3" w14:textId="77777777" w:rsidR="0039455D" w:rsidRPr="00E0279C" w:rsidRDefault="0039455D" w:rsidP="00B914FF">
            <w:pPr>
              <w:spacing w:line="300" w:lineRule="atLeast"/>
              <w:rPr>
                <w:rFonts w:ascii="Consolas" w:hAnsi="Consolas" w:cs="Segoe UI"/>
                <w:color w:val="24292E"/>
                <w:sz w:val="18"/>
                <w:szCs w:val="18"/>
              </w:rPr>
            </w:pPr>
          </w:p>
        </w:tc>
        <w:tc>
          <w:tcPr>
            <w:tcW w:w="5348" w:type="dxa"/>
            <w:shd w:val="clear" w:color="auto" w:fill="FFFFFF" w:themeFill="background1"/>
            <w:tcMar>
              <w:top w:w="0" w:type="dxa"/>
              <w:left w:w="150" w:type="dxa"/>
              <w:bottom w:w="0" w:type="dxa"/>
              <w:right w:w="150" w:type="dxa"/>
            </w:tcMar>
          </w:tcPr>
          <w:p w14:paraId="2D3AAFAD"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route-filter 192.168.0.0/22 longer;</w:t>
            </w:r>
          </w:p>
        </w:tc>
      </w:tr>
      <w:tr w:rsidR="0039455D" w:rsidRPr="00E0279C" w14:paraId="235BF4C2" w14:textId="77777777" w:rsidTr="52F6463D">
        <w:tc>
          <w:tcPr>
            <w:tcW w:w="1884" w:type="dxa"/>
            <w:shd w:val="clear" w:color="auto" w:fill="FFFFFF" w:themeFill="background1"/>
            <w:noWrap/>
            <w:tcMar>
              <w:top w:w="0" w:type="dxa"/>
              <w:left w:w="150" w:type="dxa"/>
              <w:bottom w:w="0" w:type="dxa"/>
              <w:right w:w="150" w:type="dxa"/>
            </w:tcMar>
          </w:tcPr>
          <w:p w14:paraId="2163210D" w14:textId="77777777" w:rsidR="0039455D" w:rsidRPr="00E0279C" w:rsidRDefault="0039455D" w:rsidP="00B914FF">
            <w:pPr>
              <w:spacing w:line="300" w:lineRule="atLeast"/>
              <w:rPr>
                <w:rFonts w:ascii="Consolas" w:hAnsi="Consolas" w:cs="Segoe UI"/>
                <w:color w:val="24292E"/>
                <w:sz w:val="18"/>
                <w:szCs w:val="18"/>
              </w:rPr>
            </w:pPr>
          </w:p>
        </w:tc>
        <w:tc>
          <w:tcPr>
            <w:tcW w:w="5348" w:type="dxa"/>
            <w:shd w:val="clear" w:color="auto" w:fill="FFFFFF" w:themeFill="background1"/>
            <w:tcMar>
              <w:top w:w="0" w:type="dxa"/>
              <w:left w:w="150" w:type="dxa"/>
              <w:bottom w:w="0" w:type="dxa"/>
              <w:right w:w="150" w:type="dxa"/>
            </w:tcMar>
          </w:tcPr>
          <w:p w14:paraId="72F7B15B"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w:t>
            </w:r>
          </w:p>
        </w:tc>
      </w:tr>
      <w:tr w:rsidR="0039455D" w:rsidRPr="00E0279C" w14:paraId="3A0F7AF7" w14:textId="77777777" w:rsidTr="52F6463D">
        <w:tc>
          <w:tcPr>
            <w:tcW w:w="1884" w:type="dxa"/>
            <w:shd w:val="clear" w:color="auto" w:fill="FFFFFF" w:themeFill="background1"/>
            <w:noWrap/>
            <w:tcMar>
              <w:top w:w="0" w:type="dxa"/>
              <w:left w:w="150" w:type="dxa"/>
              <w:bottom w:w="0" w:type="dxa"/>
              <w:right w:w="150" w:type="dxa"/>
            </w:tcMar>
          </w:tcPr>
          <w:p w14:paraId="19C98454" w14:textId="77777777" w:rsidR="0039455D" w:rsidRPr="00E0279C" w:rsidRDefault="0039455D" w:rsidP="00B914FF">
            <w:pPr>
              <w:spacing w:line="300" w:lineRule="atLeast"/>
              <w:rPr>
                <w:rFonts w:ascii="Consolas" w:hAnsi="Consolas" w:cs="Segoe UI"/>
                <w:color w:val="24292E"/>
                <w:sz w:val="18"/>
                <w:szCs w:val="18"/>
              </w:rPr>
            </w:pPr>
          </w:p>
        </w:tc>
        <w:tc>
          <w:tcPr>
            <w:tcW w:w="5348" w:type="dxa"/>
            <w:shd w:val="clear" w:color="auto" w:fill="FFFFFF" w:themeFill="background1"/>
            <w:tcMar>
              <w:top w:w="0" w:type="dxa"/>
              <w:left w:w="150" w:type="dxa"/>
              <w:bottom w:w="0" w:type="dxa"/>
              <w:right w:w="150" w:type="dxa"/>
            </w:tcMar>
          </w:tcPr>
          <w:p w14:paraId="62E659CA"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then accept;</w:t>
            </w:r>
          </w:p>
        </w:tc>
      </w:tr>
      <w:tr w:rsidR="0039455D" w:rsidRPr="00E0279C" w14:paraId="2B163B0A" w14:textId="77777777" w:rsidTr="52F6463D">
        <w:tc>
          <w:tcPr>
            <w:tcW w:w="1884" w:type="dxa"/>
            <w:shd w:val="clear" w:color="auto" w:fill="FFFFFF" w:themeFill="background1"/>
            <w:noWrap/>
            <w:tcMar>
              <w:top w:w="0" w:type="dxa"/>
              <w:left w:w="150" w:type="dxa"/>
              <w:bottom w:w="0" w:type="dxa"/>
              <w:right w:w="150" w:type="dxa"/>
            </w:tcMar>
          </w:tcPr>
          <w:p w14:paraId="7EED34BC" w14:textId="77777777" w:rsidR="0039455D" w:rsidRPr="00E0279C" w:rsidRDefault="0039455D" w:rsidP="00B914FF">
            <w:pPr>
              <w:spacing w:line="300" w:lineRule="atLeast"/>
              <w:rPr>
                <w:rFonts w:ascii="Consolas" w:hAnsi="Consolas" w:cs="Segoe UI"/>
                <w:color w:val="24292E"/>
                <w:sz w:val="18"/>
                <w:szCs w:val="18"/>
              </w:rPr>
            </w:pPr>
          </w:p>
        </w:tc>
        <w:tc>
          <w:tcPr>
            <w:tcW w:w="5348" w:type="dxa"/>
            <w:shd w:val="clear" w:color="auto" w:fill="FFFFFF" w:themeFill="background1"/>
            <w:tcMar>
              <w:top w:w="0" w:type="dxa"/>
              <w:left w:w="150" w:type="dxa"/>
              <w:bottom w:w="0" w:type="dxa"/>
              <w:right w:w="150" w:type="dxa"/>
            </w:tcMar>
          </w:tcPr>
          <w:p w14:paraId="6D0D1CC9"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w:t>
            </w:r>
          </w:p>
        </w:tc>
      </w:tr>
      <w:tr w:rsidR="0039455D" w:rsidRPr="00E0279C" w14:paraId="6A3EF9CE" w14:textId="77777777" w:rsidTr="52F6463D">
        <w:tc>
          <w:tcPr>
            <w:tcW w:w="1884" w:type="dxa"/>
            <w:shd w:val="clear" w:color="auto" w:fill="FFFFFF" w:themeFill="background1"/>
            <w:noWrap/>
            <w:tcMar>
              <w:top w:w="0" w:type="dxa"/>
              <w:left w:w="150" w:type="dxa"/>
              <w:bottom w:w="0" w:type="dxa"/>
              <w:right w:w="150" w:type="dxa"/>
            </w:tcMar>
          </w:tcPr>
          <w:p w14:paraId="0EE3B764" w14:textId="77777777" w:rsidR="0039455D" w:rsidRPr="00E0279C" w:rsidRDefault="0039455D" w:rsidP="00B914FF">
            <w:pPr>
              <w:spacing w:line="300" w:lineRule="atLeast"/>
              <w:rPr>
                <w:rFonts w:ascii="Consolas" w:hAnsi="Consolas" w:cs="Segoe UI"/>
                <w:color w:val="24292E"/>
                <w:sz w:val="18"/>
                <w:szCs w:val="18"/>
              </w:rPr>
            </w:pPr>
          </w:p>
        </w:tc>
        <w:tc>
          <w:tcPr>
            <w:tcW w:w="5348" w:type="dxa"/>
            <w:shd w:val="clear" w:color="auto" w:fill="FFFFFF" w:themeFill="background1"/>
            <w:tcMar>
              <w:top w:w="0" w:type="dxa"/>
              <w:left w:w="150" w:type="dxa"/>
              <w:bottom w:w="0" w:type="dxa"/>
              <w:right w:w="150" w:type="dxa"/>
            </w:tcMar>
          </w:tcPr>
          <w:p w14:paraId="50FF391D"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w:t>
            </w:r>
          </w:p>
        </w:tc>
      </w:tr>
    </w:tbl>
    <w:p w14:paraId="0D023FBC" w14:textId="77777777" w:rsidR="0039455D" w:rsidRPr="00E0279C" w:rsidRDefault="0039455D" w:rsidP="0039455D"/>
    <w:p w14:paraId="2A53D85B" w14:textId="77777777" w:rsidR="0039455D" w:rsidRPr="00E0279C" w:rsidRDefault="52F6463D" w:rsidP="0039455D">
      <w:r w:rsidRPr="00E0279C">
        <w:t>Applied routing policies as import or export policies can be found at different hierarchy levels (for example under routing-instances or protocols)</w:t>
      </w:r>
    </w:p>
    <w:p w14:paraId="6D9FD25A" w14:textId="77777777" w:rsidR="0039455D" w:rsidRPr="00E0279C" w:rsidRDefault="0039455D" w:rsidP="0039455D"/>
    <w:p w14:paraId="2755C8D9" w14:textId="77777777" w:rsidR="0039455D" w:rsidRPr="00E0279C" w:rsidRDefault="52F6463D" w:rsidP="0039455D">
      <w:r w:rsidRPr="00E0279C">
        <w:t>[edit protocols]</w:t>
      </w:r>
    </w:p>
    <w:p w14:paraId="2106F3F1" w14:textId="77777777" w:rsidR="0039455D" w:rsidRPr="00E0279C" w:rsidRDefault="52F6463D" w:rsidP="0039455D">
      <w:r w:rsidRPr="00E0279C">
        <w:t>set isis export ospf-isis</w:t>
      </w:r>
    </w:p>
    <w:p w14:paraId="22C9267D" w14:textId="77777777" w:rsidR="0039455D" w:rsidRPr="00E0279C" w:rsidRDefault="52F6463D" w:rsidP="0039455D">
      <w:r w:rsidRPr="00E0279C">
        <w:t>set isis interface ge-0/0/7.0</w:t>
      </w:r>
    </w:p>
    <w:p w14:paraId="19D65D42" w14:textId="77777777" w:rsidR="0039455D" w:rsidRPr="00E0279C" w:rsidRDefault="52F6463D" w:rsidP="0039455D">
      <w:r w:rsidRPr="00E0279C">
        <w:t>set isis interface lo0.0</w:t>
      </w:r>
    </w:p>
    <w:tbl>
      <w:tblPr>
        <w:tblW w:w="7528" w:type="dxa"/>
        <w:tblCellMar>
          <w:left w:w="10" w:type="dxa"/>
          <w:right w:w="10" w:type="dxa"/>
        </w:tblCellMar>
        <w:tblLook w:val="0000" w:firstRow="0" w:lastRow="0" w:firstColumn="0" w:lastColumn="0" w:noHBand="0" w:noVBand="0"/>
      </w:tblPr>
      <w:tblGrid>
        <w:gridCol w:w="1389"/>
        <w:gridCol w:w="6139"/>
      </w:tblGrid>
      <w:tr w:rsidR="0039455D" w:rsidRPr="00E0279C" w14:paraId="7006C86D" w14:textId="77777777" w:rsidTr="52F6463D">
        <w:tc>
          <w:tcPr>
            <w:tcW w:w="1389" w:type="dxa"/>
            <w:shd w:val="clear" w:color="auto" w:fill="FFFFFF" w:themeFill="background1"/>
            <w:tcMar>
              <w:top w:w="0" w:type="dxa"/>
              <w:left w:w="150" w:type="dxa"/>
              <w:bottom w:w="0" w:type="dxa"/>
              <w:right w:w="150" w:type="dxa"/>
            </w:tcMar>
          </w:tcPr>
          <w:p w14:paraId="4FC46A44" w14:textId="77777777" w:rsidR="0039455D" w:rsidRPr="00E0279C" w:rsidRDefault="0039455D" w:rsidP="00B914FF">
            <w:pPr>
              <w:spacing w:line="300" w:lineRule="atLeast"/>
              <w:rPr>
                <w:rFonts w:ascii="Consolas" w:hAnsi="Consolas" w:cs="Segoe UI"/>
                <w:color w:val="24292E"/>
                <w:sz w:val="18"/>
                <w:szCs w:val="18"/>
              </w:rPr>
            </w:pPr>
          </w:p>
          <w:p w14:paraId="3D2DA2DF"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protocols {</w:t>
            </w:r>
          </w:p>
        </w:tc>
        <w:tc>
          <w:tcPr>
            <w:tcW w:w="6139" w:type="dxa"/>
          </w:tcPr>
          <w:p w14:paraId="1ACE1BA2" w14:textId="77777777" w:rsidR="0039455D" w:rsidRPr="00E0279C" w:rsidRDefault="0039455D" w:rsidP="00B914FF">
            <w:pPr>
              <w:spacing w:line="300" w:lineRule="atLeast"/>
              <w:rPr>
                <w:rFonts w:ascii="Consolas" w:hAnsi="Consolas" w:cs="Segoe UI"/>
                <w:color w:val="24292E"/>
                <w:sz w:val="18"/>
                <w:szCs w:val="18"/>
              </w:rPr>
            </w:pPr>
          </w:p>
        </w:tc>
      </w:tr>
      <w:tr w:rsidR="0039455D" w:rsidRPr="00E0279C" w14:paraId="0C46C78D" w14:textId="77777777" w:rsidTr="52F6463D">
        <w:tc>
          <w:tcPr>
            <w:tcW w:w="1389" w:type="dxa"/>
            <w:shd w:val="clear" w:color="auto" w:fill="FFFFFF" w:themeFill="background1"/>
            <w:noWrap/>
            <w:tcMar>
              <w:top w:w="0" w:type="dxa"/>
              <w:left w:w="150" w:type="dxa"/>
              <w:bottom w:w="0" w:type="dxa"/>
              <w:right w:w="150" w:type="dxa"/>
            </w:tcMar>
          </w:tcPr>
          <w:p w14:paraId="4F43EEBD" w14:textId="77777777" w:rsidR="0039455D" w:rsidRPr="00E0279C" w:rsidRDefault="0039455D" w:rsidP="00B914FF">
            <w:pPr>
              <w:spacing w:line="300" w:lineRule="atLeast"/>
              <w:rPr>
                <w:rFonts w:ascii="Consolas" w:hAnsi="Consolas" w:cs="Segoe UI"/>
                <w:color w:val="24292E"/>
                <w:sz w:val="18"/>
                <w:szCs w:val="18"/>
              </w:rPr>
            </w:pPr>
          </w:p>
        </w:tc>
        <w:tc>
          <w:tcPr>
            <w:tcW w:w="6139" w:type="dxa"/>
            <w:shd w:val="clear" w:color="auto" w:fill="FFFFFF" w:themeFill="background1"/>
            <w:tcMar>
              <w:top w:w="0" w:type="dxa"/>
              <w:left w:w="150" w:type="dxa"/>
              <w:bottom w:w="0" w:type="dxa"/>
              <w:right w:w="150" w:type="dxa"/>
            </w:tcMar>
          </w:tcPr>
          <w:p w14:paraId="7C2AAD49"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isis {</w:t>
            </w:r>
          </w:p>
        </w:tc>
      </w:tr>
      <w:tr w:rsidR="0039455D" w:rsidRPr="00E0279C" w14:paraId="4D8A721D" w14:textId="77777777" w:rsidTr="52F6463D">
        <w:tc>
          <w:tcPr>
            <w:tcW w:w="1389" w:type="dxa"/>
            <w:shd w:val="clear" w:color="auto" w:fill="FFFFFF" w:themeFill="background1"/>
            <w:noWrap/>
            <w:tcMar>
              <w:top w:w="0" w:type="dxa"/>
              <w:left w:w="150" w:type="dxa"/>
              <w:bottom w:w="0" w:type="dxa"/>
              <w:right w:w="150" w:type="dxa"/>
            </w:tcMar>
          </w:tcPr>
          <w:p w14:paraId="126233C8" w14:textId="77777777" w:rsidR="0039455D" w:rsidRPr="00E0279C" w:rsidRDefault="0039455D" w:rsidP="00B914FF">
            <w:pPr>
              <w:spacing w:line="300" w:lineRule="atLeast"/>
              <w:rPr>
                <w:rFonts w:ascii="Consolas" w:hAnsi="Consolas" w:cs="Segoe UI"/>
                <w:color w:val="24292E"/>
                <w:sz w:val="18"/>
                <w:szCs w:val="18"/>
              </w:rPr>
            </w:pPr>
          </w:p>
        </w:tc>
        <w:tc>
          <w:tcPr>
            <w:tcW w:w="6139" w:type="dxa"/>
            <w:shd w:val="clear" w:color="auto" w:fill="FFFFFF" w:themeFill="background1"/>
            <w:tcMar>
              <w:top w:w="0" w:type="dxa"/>
              <w:left w:w="150" w:type="dxa"/>
              <w:bottom w:w="0" w:type="dxa"/>
              <w:right w:w="150" w:type="dxa"/>
            </w:tcMar>
          </w:tcPr>
          <w:p w14:paraId="5C69450A"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export [ ospf-isis send-direct-to-isis-neighbors ];</w:t>
            </w:r>
          </w:p>
        </w:tc>
      </w:tr>
      <w:tr w:rsidR="0039455D" w:rsidRPr="00E0279C" w14:paraId="3B32CCA5" w14:textId="77777777" w:rsidTr="52F6463D">
        <w:tc>
          <w:tcPr>
            <w:tcW w:w="1389" w:type="dxa"/>
            <w:shd w:val="clear" w:color="auto" w:fill="FFFFFF" w:themeFill="background1"/>
            <w:noWrap/>
            <w:tcMar>
              <w:top w:w="0" w:type="dxa"/>
              <w:left w:w="150" w:type="dxa"/>
              <w:bottom w:w="0" w:type="dxa"/>
              <w:right w:w="150" w:type="dxa"/>
            </w:tcMar>
          </w:tcPr>
          <w:p w14:paraId="5348A870" w14:textId="77777777" w:rsidR="0039455D" w:rsidRPr="00E0279C" w:rsidRDefault="0039455D" w:rsidP="00B914FF">
            <w:pPr>
              <w:spacing w:line="300" w:lineRule="atLeast"/>
              <w:rPr>
                <w:rFonts w:ascii="Consolas" w:hAnsi="Consolas" w:cs="Segoe UI"/>
                <w:color w:val="24292E"/>
                <w:sz w:val="18"/>
                <w:szCs w:val="18"/>
              </w:rPr>
            </w:pPr>
          </w:p>
        </w:tc>
        <w:tc>
          <w:tcPr>
            <w:tcW w:w="6139" w:type="dxa"/>
            <w:shd w:val="clear" w:color="auto" w:fill="FFFFFF" w:themeFill="background1"/>
            <w:tcMar>
              <w:top w:w="0" w:type="dxa"/>
              <w:left w:w="150" w:type="dxa"/>
              <w:bottom w:w="0" w:type="dxa"/>
              <w:right w:w="150" w:type="dxa"/>
            </w:tcMar>
          </w:tcPr>
          <w:p w14:paraId="2572ABBA"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interface ge-0/0/7.0;</w:t>
            </w:r>
          </w:p>
        </w:tc>
      </w:tr>
      <w:tr w:rsidR="0039455D" w:rsidRPr="00E0279C" w14:paraId="7BFB4DD0" w14:textId="77777777" w:rsidTr="52F6463D">
        <w:tc>
          <w:tcPr>
            <w:tcW w:w="1389" w:type="dxa"/>
            <w:shd w:val="clear" w:color="auto" w:fill="FFFFFF" w:themeFill="background1"/>
            <w:noWrap/>
            <w:tcMar>
              <w:top w:w="0" w:type="dxa"/>
              <w:left w:w="150" w:type="dxa"/>
              <w:bottom w:w="0" w:type="dxa"/>
              <w:right w:w="150" w:type="dxa"/>
            </w:tcMar>
          </w:tcPr>
          <w:p w14:paraId="26E1BA1F" w14:textId="77777777" w:rsidR="0039455D" w:rsidRPr="00E0279C" w:rsidRDefault="0039455D" w:rsidP="00B914FF">
            <w:pPr>
              <w:spacing w:line="300" w:lineRule="atLeast"/>
              <w:rPr>
                <w:rFonts w:ascii="Consolas" w:hAnsi="Consolas" w:cs="Segoe UI"/>
                <w:color w:val="24292E"/>
                <w:sz w:val="18"/>
                <w:szCs w:val="18"/>
              </w:rPr>
            </w:pPr>
          </w:p>
        </w:tc>
        <w:tc>
          <w:tcPr>
            <w:tcW w:w="6139" w:type="dxa"/>
            <w:shd w:val="clear" w:color="auto" w:fill="FFFFFF" w:themeFill="background1"/>
            <w:tcMar>
              <w:top w:w="0" w:type="dxa"/>
              <w:left w:w="150" w:type="dxa"/>
              <w:bottom w:w="0" w:type="dxa"/>
              <w:right w:w="150" w:type="dxa"/>
            </w:tcMar>
          </w:tcPr>
          <w:p w14:paraId="3CAE0B7B"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interface lo0.0;</w:t>
            </w:r>
          </w:p>
        </w:tc>
      </w:tr>
      <w:tr w:rsidR="0039455D" w:rsidRPr="00E0279C" w14:paraId="62786210" w14:textId="77777777" w:rsidTr="52F6463D">
        <w:tc>
          <w:tcPr>
            <w:tcW w:w="1389" w:type="dxa"/>
            <w:shd w:val="clear" w:color="auto" w:fill="FFFFFF" w:themeFill="background1"/>
            <w:noWrap/>
            <w:tcMar>
              <w:top w:w="0" w:type="dxa"/>
              <w:left w:w="150" w:type="dxa"/>
              <w:bottom w:w="0" w:type="dxa"/>
              <w:right w:w="150" w:type="dxa"/>
            </w:tcMar>
          </w:tcPr>
          <w:p w14:paraId="72E5267C" w14:textId="77777777" w:rsidR="0039455D" w:rsidRPr="00E0279C" w:rsidRDefault="0039455D" w:rsidP="00B914FF">
            <w:pPr>
              <w:spacing w:line="300" w:lineRule="atLeast"/>
              <w:rPr>
                <w:rFonts w:ascii="Consolas" w:hAnsi="Consolas" w:cs="Segoe UI"/>
                <w:color w:val="24292E"/>
                <w:sz w:val="18"/>
                <w:szCs w:val="18"/>
              </w:rPr>
            </w:pPr>
          </w:p>
        </w:tc>
        <w:tc>
          <w:tcPr>
            <w:tcW w:w="6139" w:type="dxa"/>
            <w:shd w:val="clear" w:color="auto" w:fill="FFFFFF" w:themeFill="background1"/>
            <w:tcMar>
              <w:top w:w="0" w:type="dxa"/>
              <w:left w:w="150" w:type="dxa"/>
              <w:bottom w:w="0" w:type="dxa"/>
              <w:right w:w="150" w:type="dxa"/>
            </w:tcMar>
          </w:tcPr>
          <w:p w14:paraId="5C02620D"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w:t>
            </w:r>
          </w:p>
        </w:tc>
      </w:tr>
    </w:tbl>
    <w:p w14:paraId="3F56FBBF" w14:textId="77777777" w:rsidR="0039455D" w:rsidRPr="00E0279C" w:rsidRDefault="0039455D" w:rsidP="0039455D"/>
    <w:p w14:paraId="07049280" w14:textId="77777777" w:rsidR="0039455D" w:rsidRPr="00E0279C" w:rsidRDefault="0039455D" w:rsidP="00BD302D">
      <w:pPr>
        <w:pStyle w:val="Overskrift3"/>
      </w:pPr>
      <w:bookmarkStart w:id="57" w:name="_Toc484414623"/>
      <w:r w:rsidRPr="00E0279C">
        <w:t>Sources:</w:t>
      </w:r>
      <w:bookmarkEnd w:id="57"/>
      <w:r w:rsidRPr="00E0279C">
        <w:t xml:space="preserve"> </w:t>
      </w:r>
    </w:p>
    <w:p w14:paraId="5574F03F" w14:textId="3347F793" w:rsidR="0039455D" w:rsidRPr="00E0279C" w:rsidRDefault="52F6463D" w:rsidP="0039455D">
      <w:r w:rsidRPr="00E0279C">
        <w:t xml:space="preserve">Routing Policy presentation – EAL </w:t>
      </w:r>
    </w:p>
    <w:p w14:paraId="6AF1A3A8" w14:textId="77777777" w:rsidR="00A6528F" w:rsidRPr="00E0279C" w:rsidRDefault="00A6528F" w:rsidP="0039455D"/>
    <w:p w14:paraId="02318020" w14:textId="1DCE0DCF" w:rsidR="0039455D" w:rsidRPr="00E0279C" w:rsidRDefault="00C51BFD" w:rsidP="0039455D">
      <w:hyperlink r:id="rId55" w:history="1">
        <w:r w:rsidR="00557300" w:rsidRPr="00E0279C">
          <w:rPr>
            <w:rStyle w:val="Hyperlink"/>
          </w:rPr>
          <w:t>https://www.juniper.net/documentation/en_US/junos/information-products/pathway-pages/config-guide-policy/config-guide-policy.html</w:t>
        </w:r>
      </w:hyperlink>
      <w:r w:rsidR="0039455D" w:rsidRPr="00E0279C">
        <w:t xml:space="preserve"> </w:t>
      </w:r>
    </w:p>
    <w:p w14:paraId="2CFD34AC" w14:textId="47557005" w:rsidR="00557300" w:rsidRPr="00E0279C" w:rsidRDefault="00557300" w:rsidP="0039455D"/>
    <w:p w14:paraId="33B752CC" w14:textId="250C84DB" w:rsidR="00557300" w:rsidRPr="00E0279C" w:rsidRDefault="00557300" w:rsidP="0039455D"/>
    <w:p w14:paraId="6C519594" w14:textId="47A8AB5A" w:rsidR="00557300" w:rsidRPr="00E0279C" w:rsidRDefault="00557300" w:rsidP="0039455D"/>
    <w:p w14:paraId="2CC28845" w14:textId="483AF4C4" w:rsidR="00557300" w:rsidRPr="00E0279C" w:rsidRDefault="00557300" w:rsidP="0039455D"/>
    <w:p w14:paraId="407FA0C6" w14:textId="15E2FF5C" w:rsidR="00557300" w:rsidRPr="00E0279C" w:rsidRDefault="00557300" w:rsidP="0039455D"/>
    <w:p w14:paraId="400CF9EE" w14:textId="77777777" w:rsidR="0039455D" w:rsidRPr="00E0279C" w:rsidRDefault="0039455D" w:rsidP="0039455D"/>
    <w:p w14:paraId="4CDD030B" w14:textId="77777777" w:rsidR="002E2CF7" w:rsidRPr="00E0279C" w:rsidRDefault="002E2CF7" w:rsidP="52F6463D">
      <w:pPr>
        <w:pStyle w:val="Overskrift2"/>
      </w:pPr>
      <w:bookmarkStart w:id="58" w:name="_Toc484414624"/>
      <w:r w:rsidRPr="00E0279C">
        <w:rPr>
          <w:sz w:val="28"/>
          <w:szCs w:val="28"/>
        </w:rPr>
        <w:t>Route</w:t>
      </w:r>
      <w:r w:rsidRPr="00E0279C">
        <w:t xml:space="preserve"> </w:t>
      </w:r>
      <w:r w:rsidRPr="00E0279C">
        <w:rPr>
          <w:sz w:val="28"/>
          <w:szCs w:val="28"/>
        </w:rPr>
        <w:t>Redistribution</w:t>
      </w:r>
      <w:bookmarkEnd w:id="58"/>
    </w:p>
    <w:p w14:paraId="55CA96D6" w14:textId="77777777" w:rsidR="0039455D" w:rsidRPr="00E0279C" w:rsidRDefault="0039455D" w:rsidP="0039455D"/>
    <w:p w14:paraId="082D1478" w14:textId="038753E7" w:rsidR="00557300" w:rsidRPr="00E0279C" w:rsidRDefault="52F6463D" w:rsidP="52F6463D">
      <w:r w:rsidRPr="00E0279C">
        <w:t>In Juniper devices routes are redistributed by importing and exporting routing policies in specific protocols o</w:t>
      </w:r>
      <w:r w:rsidR="001C3569">
        <w:t>r</w:t>
      </w:r>
      <w:r w:rsidRPr="00E0279C">
        <w:t xml:space="preserve"> in the general “protocols” hierarchy. The principles are discussed in the chapter about Routing Policies.</w:t>
      </w:r>
    </w:p>
    <w:p w14:paraId="4476FEE9" w14:textId="77777777" w:rsidR="00557300" w:rsidRPr="00E0279C" w:rsidRDefault="00557300" w:rsidP="00557300"/>
    <w:p w14:paraId="241DF6C8" w14:textId="77777777" w:rsidR="00557300" w:rsidRPr="00E0279C" w:rsidRDefault="52F6463D" w:rsidP="52F6463D">
      <w:r w:rsidRPr="00E0279C">
        <w:t>Route Redistribution is a term from Cisco systems, and does not really apply to the same way in Juniper. In Juniper within a specific protocol routes are always shared but there are default import/export policies for each protocol, the ones used in this project are shown in the table below.</w:t>
      </w:r>
    </w:p>
    <w:tbl>
      <w:tblPr>
        <w:tblW w:w="9405" w:type="dxa"/>
        <w:tblLayout w:type="fixed"/>
        <w:tblCellMar>
          <w:left w:w="10" w:type="dxa"/>
          <w:right w:w="10" w:type="dxa"/>
        </w:tblCellMar>
        <w:tblLook w:val="04A0" w:firstRow="1" w:lastRow="0" w:firstColumn="1" w:lastColumn="0" w:noHBand="0" w:noVBand="1"/>
      </w:tblPr>
      <w:tblGrid>
        <w:gridCol w:w="2268"/>
        <w:gridCol w:w="3572"/>
        <w:gridCol w:w="3565"/>
      </w:tblGrid>
      <w:tr w:rsidR="00557300" w:rsidRPr="00E0279C" w14:paraId="11557FE4" w14:textId="77777777" w:rsidTr="52F6463D">
        <w:trPr>
          <w:tblHeader/>
        </w:trPr>
        <w:tc>
          <w:tcPr>
            <w:tcW w:w="2268" w:type="dxa"/>
            <w:tcBorders>
              <w:top w:val="nil"/>
              <w:left w:val="nil"/>
              <w:bottom w:val="single" w:sz="2" w:space="0" w:color="000000" w:themeColor="text1"/>
              <w:right w:val="nil"/>
            </w:tcBorders>
            <w:tcMar>
              <w:top w:w="0" w:type="dxa"/>
              <w:left w:w="0" w:type="dxa"/>
              <w:bottom w:w="28" w:type="dxa"/>
              <w:right w:w="0" w:type="dxa"/>
            </w:tcMar>
            <w:vAlign w:val="center"/>
            <w:hideMark/>
          </w:tcPr>
          <w:p w14:paraId="2C910ABC" w14:textId="77777777" w:rsidR="00557300" w:rsidRPr="00E0279C" w:rsidRDefault="00557300" w:rsidP="52F6463D">
            <w:pPr>
              <w:pStyle w:val="Overskrift2"/>
              <w:numPr>
                <w:ilvl w:val="1"/>
                <w:numId w:val="0"/>
              </w:numPr>
              <w:ind w:left="576"/>
            </w:pPr>
            <w:bookmarkStart w:id="59" w:name="_Toc484414625"/>
            <w:r w:rsidRPr="00E0279C">
              <w:t>Importing or Exporting Protocol</w:t>
            </w:r>
            <w:bookmarkEnd w:id="59"/>
          </w:p>
        </w:tc>
        <w:tc>
          <w:tcPr>
            <w:tcW w:w="3574" w:type="dxa"/>
            <w:tcBorders>
              <w:top w:val="nil"/>
              <w:left w:val="nil"/>
              <w:bottom w:val="single" w:sz="2" w:space="0" w:color="000000" w:themeColor="text1"/>
              <w:right w:val="nil"/>
            </w:tcBorders>
            <w:tcMar>
              <w:top w:w="0" w:type="dxa"/>
              <w:left w:w="0" w:type="dxa"/>
              <w:bottom w:w="28" w:type="dxa"/>
              <w:right w:w="0" w:type="dxa"/>
            </w:tcMar>
            <w:vAlign w:val="center"/>
            <w:hideMark/>
          </w:tcPr>
          <w:p w14:paraId="53558AFD" w14:textId="77777777" w:rsidR="00557300" w:rsidRPr="00E0279C" w:rsidRDefault="00557300" w:rsidP="52F6463D">
            <w:pPr>
              <w:pStyle w:val="Overskrift2"/>
              <w:numPr>
                <w:ilvl w:val="1"/>
                <w:numId w:val="0"/>
              </w:numPr>
              <w:ind w:left="576"/>
            </w:pPr>
            <w:bookmarkStart w:id="60" w:name="_Toc484414626"/>
            <w:r w:rsidRPr="00E0279C">
              <w:t>Default Import Policy</w:t>
            </w:r>
            <w:bookmarkEnd w:id="60"/>
          </w:p>
        </w:tc>
        <w:tc>
          <w:tcPr>
            <w:tcW w:w="3567" w:type="dxa"/>
            <w:tcBorders>
              <w:top w:val="nil"/>
              <w:left w:val="nil"/>
              <w:bottom w:val="single" w:sz="2" w:space="0" w:color="000000" w:themeColor="text1"/>
              <w:right w:val="nil"/>
            </w:tcBorders>
            <w:tcMar>
              <w:top w:w="0" w:type="dxa"/>
              <w:left w:w="0" w:type="dxa"/>
              <w:bottom w:w="28" w:type="dxa"/>
              <w:right w:w="0" w:type="dxa"/>
            </w:tcMar>
            <w:vAlign w:val="center"/>
            <w:hideMark/>
          </w:tcPr>
          <w:p w14:paraId="13C1EAB3" w14:textId="77777777" w:rsidR="00557300" w:rsidRPr="00E0279C" w:rsidRDefault="00557300" w:rsidP="52F6463D">
            <w:pPr>
              <w:pStyle w:val="Overskrift2"/>
              <w:numPr>
                <w:ilvl w:val="1"/>
                <w:numId w:val="0"/>
              </w:numPr>
            </w:pPr>
            <w:bookmarkStart w:id="61" w:name="_Toc484414627"/>
            <w:r w:rsidRPr="00E0279C">
              <w:t>Default Export Policy</w:t>
            </w:r>
            <w:bookmarkEnd w:id="61"/>
          </w:p>
        </w:tc>
      </w:tr>
      <w:tr w:rsidR="00557300" w:rsidRPr="00E0279C" w14:paraId="1F73E7A8" w14:textId="77777777" w:rsidTr="52F6463D">
        <w:tc>
          <w:tcPr>
            <w:tcW w:w="2268" w:type="dxa"/>
            <w:tcBorders>
              <w:top w:val="nil"/>
              <w:left w:val="nil"/>
              <w:bottom w:val="single" w:sz="2" w:space="0" w:color="000000" w:themeColor="text1"/>
              <w:right w:val="nil"/>
            </w:tcBorders>
            <w:tcMar>
              <w:top w:w="0" w:type="dxa"/>
              <w:left w:w="0" w:type="dxa"/>
              <w:bottom w:w="28" w:type="dxa"/>
              <w:right w:w="0" w:type="dxa"/>
            </w:tcMar>
            <w:vAlign w:val="center"/>
            <w:hideMark/>
          </w:tcPr>
          <w:p w14:paraId="1817FD69" w14:textId="77777777" w:rsidR="00557300" w:rsidRPr="00E0279C" w:rsidRDefault="52F6463D" w:rsidP="52F6463D">
            <w:r w:rsidRPr="00E0279C">
              <w:t>BGP</w:t>
            </w:r>
          </w:p>
        </w:tc>
        <w:tc>
          <w:tcPr>
            <w:tcW w:w="3574" w:type="dxa"/>
            <w:tcBorders>
              <w:top w:val="nil"/>
              <w:left w:val="nil"/>
              <w:bottom w:val="single" w:sz="2" w:space="0" w:color="000000" w:themeColor="text1"/>
              <w:right w:val="nil"/>
            </w:tcBorders>
            <w:tcMar>
              <w:top w:w="0" w:type="dxa"/>
              <w:left w:w="0" w:type="dxa"/>
              <w:bottom w:w="28" w:type="dxa"/>
              <w:right w:w="0" w:type="dxa"/>
            </w:tcMar>
            <w:vAlign w:val="center"/>
            <w:hideMark/>
          </w:tcPr>
          <w:p w14:paraId="6B6165BB" w14:textId="77777777" w:rsidR="00557300" w:rsidRPr="00E0279C" w:rsidRDefault="52F6463D" w:rsidP="52F6463D">
            <w:r w:rsidRPr="00E0279C">
              <w:t>Accept all received BGP IPv4 routes learned from configured neighbors and import into the inet.0 routing table. Accept all received BGP IPv6 routes learned from configured neighbors and import into the inet6.0 routing table.</w:t>
            </w:r>
          </w:p>
        </w:tc>
        <w:tc>
          <w:tcPr>
            <w:tcW w:w="3567" w:type="dxa"/>
            <w:tcBorders>
              <w:top w:val="nil"/>
              <w:left w:val="nil"/>
              <w:bottom w:val="single" w:sz="2" w:space="0" w:color="000000" w:themeColor="text1"/>
              <w:right w:val="nil"/>
            </w:tcBorders>
            <w:tcMar>
              <w:top w:w="0" w:type="dxa"/>
              <w:left w:w="0" w:type="dxa"/>
              <w:bottom w:w="28" w:type="dxa"/>
              <w:right w:w="0" w:type="dxa"/>
            </w:tcMar>
            <w:vAlign w:val="center"/>
            <w:hideMark/>
          </w:tcPr>
          <w:p w14:paraId="1288A6CE" w14:textId="77777777" w:rsidR="00557300" w:rsidRPr="00E0279C" w:rsidRDefault="52F6463D" w:rsidP="52F6463D">
            <w:r w:rsidRPr="00E0279C">
              <w:t>Readvertise all learned BGP routes to all BGP speakers, while following protocol-specific rules that prohibit one IBGP speaker from readvertising routes learned from another IBGP speaker, unless it is functioning as a route reflector.</w:t>
            </w:r>
          </w:p>
        </w:tc>
      </w:tr>
      <w:tr w:rsidR="00557300" w:rsidRPr="00E0279C" w14:paraId="28C1122C" w14:textId="77777777" w:rsidTr="52F6463D">
        <w:tc>
          <w:tcPr>
            <w:tcW w:w="2268" w:type="dxa"/>
            <w:tcBorders>
              <w:top w:val="nil"/>
              <w:left w:val="nil"/>
              <w:bottom w:val="single" w:sz="2" w:space="0" w:color="000000" w:themeColor="text1"/>
              <w:right w:val="nil"/>
            </w:tcBorders>
            <w:tcMar>
              <w:top w:w="0" w:type="dxa"/>
              <w:left w:w="0" w:type="dxa"/>
              <w:bottom w:w="28" w:type="dxa"/>
              <w:right w:w="0" w:type="dxa"/>
            </w:tcMar>
            <w:vAlign w:val="center"/>
            <w:hideMark/>
          </w:tcPr>
          <w:p w14:paraId="3C8AE210" w14:textId="77777777" w:rsidR="00557300" w:rsidRPr="00E0279C" w:rsidRDefault="52F6463D" w:rsidP="52F6463D">
            <w:r w:rsidRPr="00E0279C">
              <w:t>IS-IS</w:t>
            </w:r>
          </w:p>
        </w:tc>
        <w:tc>
          <w:tcPr>
            <w:tcW w:w="3574" w:type="dxa"/>
            <w:tcBorders>
              <w:top w:val="nil"/>
              <w:left w:val="nil"/>
              <w:bottom w:val="single" w:sz="2" w:space="0" w:color="000000" w:themeColor="text1"/>
              <w:right w:val="nil"/>
            </w:tcBorders>
            <w:tcMar>
              <w:top w:w="0" w:type="dxa"/>
              <w:left w:w="0" w:type="dxa"/>
              <w:bottom w:w="28" w:type="dxa"/>
              <w:right w:w="0" w:type="dxa"/>
            </w:tcMar>
            <w:vAlign w:val="center"/>
            <w:hideMark/>
          </w:tcPr>
          <w:p w14:paraId="370F44F9" w14:textId="77777777" w:rsidR="00557300" w:rsidRPr="00E0279C" w:rsidRDefault="52F6463D" w:rsidP="52F6463D">
            <w:r w:rsidRPr="00E0279C">
              <w:t>Accept all IS-IS routes and import into the inet.0 and inet6.0 routing tables. (You cannot override or change this default policy.)</w:t>
            </w:r>
          </w:p>
        </w:tc>
        <w:tc>
          <w:tcPr>
            <w:tcW w:w="3567" w:type="dxa"/>
            <w:tcBorders>
              <w:top w:val="nil"/>
              <w:left w:val="nil"/>
              <w:bottom w:val="single" w:sz="2" w:space="0" w:color="000000" w:themeColor="text1"/>
              <w:right w:val="nil"/>
            </w:tcBorders>
            <w:tcMar>
              <w:top w:w="0" w:type="dxa"/>
              <w:left w:w="0" w:type="dxa"/>
              <w:bottom w:w="28" w:type="dxa"/>
              <w:right w:w="0" w:type="dxa"/>
            </w:tcMar>
            <w:vAlign w:val="center"/>
            <w:hideMark/>
          </w:tcPr>
          <w:p w14:paraId="5FD5D108" w14:textId="77777777" w:rsidR="00557300" w:rsidRPr="00E0279C" w:rsidRDefault="52F6463D" w:rsidP="52F6463D">
            <w:r w:rsidRPr="00E0279C">
              <w:t>Reject everything. (The protocol uses flooding to announce local routes and any learned routes.)</w:t>
            </w:r>
          </w:p>
        </w:tc>
      </w:tr>
      <w:tr w:rsidR="00557300" w:rsidRPr="00E0279C" w14:paraId="7A8E4EEC" w14:textId="77777777" w:rsidTr="52F6463D">
        <w:tc>
          <w:tcPr>
            <w:tcW w:w="2268" w:type="dxa"/>
            <w:tcBorders>
              <w:top w:val="nil"/>
              <w:left w:val="nil"/>
              <w:bottom w:val="single" w:sz="2" w:space="0" w:color="000000" w:themeColor="text1"/>
              <w:right w:val="nil"/>
            </w:tcBorders>
            <w:tcMar>
              <w:top w:w="0" w:type="dxa"/>
              <w:left w:w="0" w:type="dxa"/>
              <w:bottom w:w="28" w:type="dxa"/>
              <w:right w:w="0" w:type="dxa"/>
            </w:tcMar>
            <w:vAlign w:val="center"/>
            <w:hideMark/>
          </w:tcPr>
          <w:p w14:paraId="11E2FBE7" w14:textId="77777777" w:rsidR="00557300" w:rsidRPr="00E0279C" w:rsidRDefault="52F6463D" w:rsidP="52F6463D">
            <w:r w:rsidRPr="00E0279C">
              <w:t>OSPF</w:t>
            </w:r>
          </w:p>
        </w:tc>
        <w:tc>
          <w:tcPr>
            <w:tcW w:w="3574" w:type="dxa"/>
            <w:tcBorders>
              <w:top w:val="nil"/>
              <w:left w:val="nil"/>
              <w:bottom w:val="single" w:sz="2" w:space="0" w:color="000000" w:themeColor="text1"/>
              <w:right w:val="nil"/>
            </w:tcBorders>
            <w:tcMar>
              <w:top w:w="0" w:type="dxa"/>
              <w:left w:w="0" w:type="dxa"/>
              <w:bottom w:w="28" w:type="dxa"/>
              <w:right w:w="0" w:type="dxa"/>
            </w:tcMar>
            <w:vAlign w:val="center"/>
            <w:hideMark/>
          </w:tcPr>
          <w:p w14:paraId="4BE67F32" w14:textId="77777777" w:rsidR="00557300" w:rsidRPr="00E0279C" w:rsidRDefault="52F6463D" w:rsidP="52F6463D">
            <w:r w:rsidRPr="00E0279C">
              <w:t>Accept all OSPF routes and import into the inet.0 routing table. (You cannot override or change this default policy.)</w:t>
            </w:r>
          </w:p>
        </w:tc>
        <w:tc>
          <w:tcPr>
            <w:tcW w:w="3567" w:type="dxa"/>
            <w:tcBorders>
              <w:top w:val="nil"/>
              <w:left w:val="nil"/>
              <w:bottom w:val="single" w:sz="2" w:space="0" w:color="000000" w:themeColor="text1"/>
              <w:right w:val="nil"/>
            </w:tcBorders>
            <w:tcMar>
              <w:top w:w="0" w:type="dxa"/>
              <w:left w:w="0" w:type="dxa"/>
              <w:bottom w:w="28" w:type="dxa"/>
              <w:right w:w="0" w:type="dxa"/>
            </w:tcMar>
            <w:vAlign w:val="center"/>
            <w:hideMark/>
          </w:tcPr>
          <w:p w14:paraId="64AA766E" w14:textId="77777777" w:rsidR="00557300" w:rsidRPr="00E0279C" w:rsidRDefault="52F6463D" w:rsidP="52F6463D">
            <w:r w:rsidRPr="00E0279C">
              <w:t>Reject everything. (The protocol uses flooding to announce local routes and any learned routes.)</w:t>
            </w:r>
          </w:p>
        </w:tc>
      </w:tr>
    </w:tbl>
    <w:p w14:paraId="4076A254" w14:textId="7B3231FB" w:rsidR="00557300" w:rsidRPr="00E0279C" w:rsidRDefault="52F6463D" w:rsidP="52F6463D">
      <w:r w:rsidRPr="00E0279C">
        <w:rPr>
          <w:i/>
          <w:iCs/>
        </w:rPr>
        <w:t xml:space="preserve">Table 1: Default import and export policies for protocols. Full tale is available at the Juniper </w:t>
      </w:r>
      <w:r w:rsidR="00354F2A" w:rsidRPr="00E0279C">
        <w:rPr>
          <w:i/>
          <w:iCs/>
        </w:rPr>
        <w:t>home</w:t>
      </w:r>
      <w:r w:rsidRPr="00E0279C">
        <w:rPr>
          <w:i/>
          <w:iCs/>
        </w:rPr>
        <w:t xml:space="preserve"> page at: </w:t>
      </w:r>
      <w:hyperlink r:id="rId56">
        <w:r w:rsidRPr="00E0279C">
          <w:rPr>
            <w:rStyle w:val="Hyperlink"/>
          </w:rPr>
          <w:t>https://www.juniper.net/documentation/en_US/junos12.3/topics/reference/general/policy-protocol-import-export-defaults.html</w:t>
        </w:r>
      </w:hyperlink>
    </w:p>
    <w:p w14:paraId="3ED65F3C" w14:textId="77777777" w:rsidR="006B459B" w:rsidRPr="00E0279C" w:rsidRDefault="006B459B" w:rsidP="00557300">
      <w:pPr>
        <w:rPr>
          <w:i/>
          <w:iCs/>
        </w:rPr>
      </w:pPr>
    </w:p>
    <w:p w14:paraId="223E4E41" w14:textId="77777777" w:rsidR="00557300" w:rsidRPr="00E0279C" w:rsidRDefault="52F6463D" w:rsidP="52F6463D">
      <w:r w:rsidRPr="00E0279C">
        <w:t>In the example below a policy is used to redistribute OSPF routes into eBGP:</w:t>
      </w:r>
    </w:p>
    <w:p w14:paraId="4B4CD001" w14:textId="77777777" w:rsidR="00557300" w:rsidRPr="00B068A9" w:rsidRDefault="52F6463D" w:rsidP="52F6463D">
      <w:pPr>
        <w:rPr>
          <w:rFonts w:ascii="Consolas" w:hAnsi="Consolas"/>
          <w:sz w:val="22"/>
        </w:rPr>
      </w:pPr>
      <w:r w:rsidRPr="00B068A9">
        <w:rPr>
          <w:rFonts w:ascii="Consolas" w:hAnsi="Consolas"/>
          <w:sz w:val="22"/>
        </w:rPr>
        <w:t>policy-options {</w:t>
      </w:r>
    </w:p>
    <w:p w14:paraId="5CD49FA3" w14:textId="77777777" w:rsidR="00557300" w:rsidRPr="00B068A9" w:rsidRDefault="52F6463D" w:rsidP="52F6463D">
      <w:pPr>
        <w:rPr>
          <w:rFonts w:ascii="Consolas" w:hAnsi="Consolas"/>
          <w:sz w:val="22"/>
        </w:rPr>
      </w:pPr>
      <w:r w:rsidRPr="00B068A9">
        <w:rPr>
          <w:rFonts w:ascii="Consolas" w:hAnsi="Consolas"/>
          <w:sz w:val="22"/>
        </w:rPr>
        <w:t xml:space="preserve">    policy-statement send-ospf {</w:t>
      </w:r>
    </w:p>
    <w:p w14:paraId="63FD11EB" w14:textId="77777777" w:rsidR="00557300" w:rsidRPr="00B068A9" w:rsidRDefault="52F6463D" w:rsidP="52F6463D">
      <w:pPr>
        <w:rPr>
          <w:rFonts w:ascii="Consolas" w:hAnsi="Consolas"/>
          <w:sz w:val="22"/>
        </w:rPr>
      </w:pPr>
      <w:r w:rsidRPr="00B068A9">
        <w:rPr>
          <w:rFonts w:ascii="Consolas" w:hAnsi="Consolas"/>
          <w:sz w:val="22"/>
        </w:rPr>
        <w:t xml:space="preserve">        term 1 {</w:t>
      </w:r>
    </w:p>
    <w:p w14:paraId="7EA55F2D" w14:textId="77777777" w:rsidR="00557300" w:rsidRPr="00B068A9" w:rsidRDefault="52F6463D" w:rsidP="52F6463D">
      <w:pPr>
        <w:rPr>
          <w:rFonts w:ascii="Consolas" w:hAnsi="Consolas"/>
          <w:sz w:val="22"/>
        </w:rPr>
      </w:pPr>
      <w:r w:rsidRPr="00B068A9">
        <w:rPr>
          <w:rFonts w:ascii="Consolas" w:hAnsi="Consolas"/>
          <w:sz w:val="22"/>
        </w:rPr>
        <w:t xml:space="preserve">            from protocol ospf;</w:t>
      </w:r>
    </w:p>
    <w:p w14:paraId="29413663" w14:textId="77777777" w:rsidR="00557300" w:rsidRPr="00B068A9" w:rsidRDefault="52F6463D" w:rsidP="52F6463D">
      <w:pPr>
        <w:rPr>
          <w:rFonts w:ascii="Consolas" w:hAnsi="Consolas"/>
          <w:sz w:val="22"/>
        </w:rPr>
      </w:pPr>
      <w:r w:rsidRPr="00B068A9">
        <w:rPr>
          <w:rFonts w:ascii="Consolas" w:hAnsi="Consolas"/>
          <w:sz w:val="22"/>
        </w:rPr>
        <w:lastRenderedPageBreak/>
        <w:t xml:space="preserve">            then accept;</w:t>
      </w:r>
    </w:p>
    <w:p w14:paraId="45D04350" w14:textId="77777777" w:rsidR="00557300" w:rsidRPr="00B068A9" w:rsidRDefault="52F6463D" w:rsidP="52F6463D">
      <w:pPr>
        <w:rPr>
          <w:rFonts w:ascii="Consolas" w:hAnsi="Consolas"/>
          <w:sz w:val="22"/>
        </w:rPr>
      </w:pPr>
      <w:r w:rsidRPr="00B068A9">
        <w:rPr>
          <w:rFonts w:ascii="Consolas" w:hAnsi="Consolas"/>
          <w:sz w:val="22"/>
        </w:rPr>
        <w:t xml:space="preserve">        }</w:t>
      </w:r>
    </w:p>
    <w:p w14:paraId="61B33B9D" w14:textId="77777777" w:rsidR="00557300" w:rsidRPr="00B068A9" w:rsidRDefault="52F6463D" w:rsidP="52F6463D">
      <w:pPr>
        <w:rPr>
          <w:rFonts w:ascii="Consolas" w:hAnsi="Consolas"/>
          <w:sz w:val="22"/>
        </w:rPr>
      </w:pPr>
      <w:r w:rsidRPr="00B068A9">
        <w:rPr>
          <w:rFonts w:ascii="Consolas" w:hAnsi="Consolas"/>
          <w:sz w:val="22"/>
        </w:rPr>
        <w:t xml:space="preserve">    }</w:t>
      </w:r>
    </w:p>
    <w:p w14:paraId="3402D0ED" w14:textId="77777777" w:rsidR="00557300" w:rsidRPr="00B068A9" w:rsidRDefault="52F6463D" w:rsidP="52F6463D">
      <w:pPr>
        <w:rPr>
          <w:rFonts w:ascii="Consolas" w:hAnsi="Consolas"/>
          <w:sz w:val="22"/>
        </w:rPr>
      </w:pPr>
      <w:r w:rsidRPr="00B068A9">
        <w:rPr>
          <w:rFonts w:ascii="Consolas" w:hAnsi="Consolas"/>
          <w:sz w:val="22"/>
        </w:rPr>
        <w:t>}</w:t>
      </w:r>
    </w:p>
    <w:p w14:paraId="6B15D43C" w14:textId="77777777" w:rsidR="00557300" w:rsidRPr="00E0279C" w:rsidRDefault="00557300" w:rsidP="00557300"/>
    <w:p w14:paraId="3F7BEE38" w14:textId="616DA060" w:rsidR="00557300" w:rsidRPr="00E0279C" w:rsidRDefault="52F6463D" w:rsidP="52F6463D">
      <w:r w:rsidRPr="00E0279C">
        <w:t xml:space="preserve">The above policy is </w:t>
      </w:r>
      <w:r w:rsidR="00354F2A" w:rsidRPr="00E0279C">
        <w:t>used</w:t>
      </w:r>
      <w:r w:rsidRPr="00E0279C">
        <w:t xml:space="preserve"> to accept routes from the OSPF protocol.</w:t>
      </w:r>
    </w:p>
    <w:p w14:paraId="106EADE4" w14:textId="77777777" w:rsidR="00557300" w:rsidRPr="00E0279C" w:rsidRDefault="00557300" w:rsidP="00557300"/>
    <w:p w14:paraId="0111CB9D" w14:textId="77777777" w:rsidR="00557300" w:rsidRPr="00B068A9" w:rsidRDefault="52F6463D" w:rsidP="52F6463D">
      <w:pPr>
        <w:rPr>
          <w:rFonts w:ascii="Consolas" w:hAnsi="Consolas"/>
          <w:sz w:val="22"/>
        </w:rPr>
      </w:pPr>
      <w:r w:rsidRPr="00B068A9">
        <w:rPr>
          <w:rFonts w:ascii="Consolas" w:hAnsi="Consolas"/>
          <w:sz w:val="22"/>
        </w:rPr>
        <w:t>protocols {</w:t>
      </w:r>
    </w:p>
    <w:p w14:paraId="22BCF9F6" w14:textId="77777777" w:rsidR="00557300" w:rsidRPr="00B068A9" w:rsidRDefault="52F6463D" w:rsidP="52F6463D">
      <w:pPr>
        <w:rPr>
          <w:rFonts w:ascii="Consolas" w:hAnsi="Consolas"/>
          <w:sz w:val="22"/>
        </w:rPr>
      </w:pPr>
      <w:r w:rsidRPr="00B068A9">
        <w:rPr>
          <w:rFonts w:ascii="Consolas" w:hAnsi="Consolas"/>
          <w:sz w:val="22"/>
        </w:rPr>
        <w:t xml:space="preserve">    bgp {</w:t>
      </w:r>
    </w:p>
    <w:p w14:paraId="46CE277D" w14:textId="77777777" w:rsidR="00557300" w:rsidRPr="00B068A9" w:rsidRDefault="52F6463D" w:rsidP="52F6463D">
      <w:pPr>
        <w:rPr>
          <w:rFonts w:ascii="Consolas" w:hAnsi="Consolas"/>
          <w:sz w:val="22"/>
        </w:rPr>
      </w:pPr>
      <w:r w:rsidRPr="00B068A9">
        <w:rPr>
          <w:rFonts w:ascii="Consolas" w:hAnsi="Consolas"/>
          <w:sz w:val="22"/>
        </w:rPr>
        <w:t xml:space="preserve">        group external-peers {</w:t>
      </w:r>
    </w:p>
    <w:p w14:paraId="6DCDB293" w14:textId="77777777" w:rsidR="00557300" w:rsidRPr="00B068A9" w:rsidRDefault="52F6463D" w:rsidP="52F6463D">
      <w:pPr>
        <w:rPr>
          <w:rFonts w:ascii="Consolas" w:hAnsi="Consolas"/>
          <w:sz w:val="22"/>
        </w:rPr>
      </w:pPr>
      <w:r w:rsidRPr="00B068A9">
        <w:rPr>
          <w:rFonts w:ascii="Consolas" w:hAnsi="Consolas"/>
          <w:sz w:val="22"/>
        </w:rPr>
        <w:t xml:space="preserve">            type external;</w:t>
      </w:r>
    </w:p>
    <w:p w14:paraId="07489091" w14:textId="77777777" w:rsidR="00557300" w:rsidRPr="00B068A9" w:rsidRDefault="52F6463D" w:rsidP="52F6463D">
      <w:pPr>
        <w:rPr>
          <w:rFonts w:ascii="Consolas" w:hAnsi="Consolas"/>
          <w:sz w:val="22"/>
        </w:rPr>
      </w:pPr>
      <w:r w:rsidRPr="00B068A9">
        <w:rPr>
          <w:rFonts w:ascii="Consolas" w:hAnsi="Consolas"/>
          <w:sz w:val="22"/>
        </w:rPr>
        <w:t xml:space="preserve">            export send-ospf;</w:t>
      </w:r>
    </w:p>
    <w:p w14:paraId="05DEB22B" w14:textId="77777777" w:rsidR="00557300" w:rsidRPr="00B068A9" w:rsidRDefault="52F6463D" w:rsidP="52F6463D">
      <w:pPr>
        <w:rPr>
          <w:rFonts w:ascii="Consolas" w:hAnsi="Consolas"/>
          <w:sz w:val="22"/>
        </w:rPr>
      </w:pPr>
      <w:r w:rsidRPr="00B068A9">
        <w:rPr>
          <w:rFonts w:ascii="Consolas" w:hAnsi="Consolas"/>
          <w:sz w:val="22"/>
        </w:rPr>
        <w:t xml:space="preserve">            advertise-peer-as;</w:t>
      </w:r>
    </w:p>
    <w:p w14:paraId="4B65C488" w14:textId="77777777" w:rsidR="00557300" w:rsidRPr="00B068A9" w:rsidRDefault="52F6463D" w:rsidP="52F6463D">
      <w:pPr>
        <w:rPr>
          <w:rFonts w:ascii="Consolas" w:hAnsi="Consolas"/>
          <w:sz w:val="22"/>
        </w:rPr>
      </w:pPr>
      <w:r w:rsidRPr="00B068A9">
        <w:rPr>
          <w:rFonts w:ascii="Consolas" w:hAnsi="Consolas"/>
          <w:sz w:val="22"/>
        </w:rPr>
        <w:t xml:space="preserve">            neighbor 172.20.5.2 {</w:t>
      </w:r>
    </w:p>
    <w:p w14:paraId="1A3175FE" w14:textId="77777777" w:rsidR="00557300" w:rsidRPr="00B068A9" w:rsidRDefault="52F6463D" w:rsidP="52F6463D">
      <w:pPr>
        <w:rPr>
          <w:rFonts w:ascii="Consolas" w:hAnsi="Consolas"/>
          <w:sz w:val="22"/>
        </w:rPr>
      </w:pPr>
      <w:r w:rsidRPr="00B068A9">
        <w:rPr>
          <w:rFonts w:ascii="Consolas" w:hAnsi="Consolas"/>
          <w:sz w:val="22"/>
        </w:rPr>
        <w:t xml:space="preserve">                peer-as 30;</w:t>
      </w:r>
    </w:p>
    <w:p w14:paraId="768849EB" w14:textId="77777777" w:rsidR="00557300" w:rsidRPr="00B068A9" w:rsidRDefault="52F6463D" w:rsidP="52F6463D">
      <w:pPr>
        <w:rPr>
          <w:rFonts w:ascii="Consolas" w:hAnsi="Consolas"/>
          <w:sz w:val="22"/>
        </w:rPr>
      </w:pPr>
      <w:r w:rsidRPr="00B068A9">
        <w:rPr>
          <w:rFonts w:ascii="Consolas" w:hAnsi="Consolas"/>
          <w:sz w:val="22"/>
        </w:rPr>
        <w:t xml:space="preserve">            }</w:t>
      </w:r>
    </w:p>
    <w:p w14:paraId="6588A27F" w14:textId="77777777" w:rsidR="00557300" w:rsidRPr="00B068A9" w:rsidRDefault="52F6463D" w:rsidP="52F6463D">
      <w:pPr>
        <w:rPr>
          <w:rFonts w:ascii="Consolas" w:hAnsi="Consolas"/>
          <w:sz w:val="22"/>
        </w:rPr>
      </w:pPr>
      <w:r w:rsidRPr="00B068A9">
        <w:rPr>
          <w:rFonts w:ascii="Consolas" w:hAnsi="Consolas"/>
          <w:sz w:val="22"/>
        </w:rPr>
        <w:t xml:space="preserve">        }</w:t>
      </w:r>
    </w:p>
    <w:p w14:paraId="45CED228" w14:textId="77777777" w:rsidR="00557300" w:rsidRPr="00B068A9" w:rsidRDefault="52F6463D" w:rsidP="52F6463D">
      <w:pPr>
        <w:rPr>
          <w:rFonts w:ascii="Consolas" w:hAnsi="Consolas"/>
          <w:sz w:val="22"/>
        </w:rPr>
      </w:pPr>
      <w:r w:rsidRPr="00B068A9">
        <w:rPr>
          <w:rFonts w:ascii="Consolas" w:hAnsi="Consolas"/>
          <w:sz w:val="22"/>
        </w:rPr>
        <w:t xml:space="preserve">    }</w:t>
      </w:r>
    </w:p>
    <w:p w14:paraId="2A611137" w14:textId="77777777" w:rsidR="00557300" w:rsidRPr="00B068A9" w:rsidRDefault="52F6463D" w:rsidP="52F6463D">
      <w:pPr>
        <w:rPr>
          <w:rFonts w:ascii="Consolas" w:hAnsi="Consolas"/>
          <w:sz w:val="22"/>
        </w:rPr>
      </w:pPr>
      <w:r w:rsidRPr="00B068A9">
        <w:rPr>
          <w:rFonts w:ascii="Consolas" w:hAnsi="Consolas"/>
          <w:sz w:val="22"/>
        </w:rPr>
        <w:t>}</w:t>
      </w:r>
    </w:p>
    <w:p w14:paraId="68DE25CC" w14:textId="77777777" w:rsidR="00557300" w:rsidRPr="00E0279C" w:rsidRDefault="00557300" w:rsidP="00557300"/>
    <w:p w14:paraId="2D5CF381" w14:textId="77777777" w:rsidR="00557300" w:rsidRPr="00E0279C" w:rsidRDefault="52F6463D" w:rsidP="52F6463D">
      <w:r w:rsidRPr="00E0279C">
        <w:t>The policy is then exported in to the BGP group with the external type, to have eBGP redistribute the OSPF routes.</w:t>
      </w:r>
    </w:p>
    <w:p w14:paraId="61F66105" w14:textId="2FD35788" w:rsidR="00557300" w:rsidRPr="00E0279C" w:rsidRDefault="52F6463D" w:rsidP="52F6463D">
      <w:r w:rsidRPr="00E0279C">
        <w:t xml:space="preserve">From operational </w:t>
      </w:r>
      <w:r w:rsidR="00D040E1" w:rsidRPr="00E0279C">
        <w:t>mode,</w:t>
      </w:r>
      <w:r w:rsidRPr="00E0279C">
        <w:t xml:space="preserve"> the test command is used to see the positive police matches for a specific prefix like show in this example for the policy “send-ospf” and the prefix 172.20.5.0/24.</w:t>
      </w:r>
    </w:p>
    <w:p w14:paraId="43F4EFC2" w14:textId="77777777" w:rsidR="00557300" w:rsidRPr="00E0279C" w:rsidRDefault="00557300" w:rsidP="00557300"/>
    <w:p w14:paraId="269EB161" w14:textId="77777777" w:rsidR="00557300" w:rsidRPr="00E0279C" w:rsidRDefault="52F6463D" w:rsidP="007341E1">
      <w:pPr>
        <w:shd w:val="clear" w:color="auto" w:fill="000000" w:themeFill="text1"/>
      </w:pPr>
      <w:r w:rsidRPr="00E0279C">
        <w:t>root@vSRX1&gt; test policy send-ospf 172.20.5.0/24</w:t>
      </w:r>
    </w:p>
    <w:p w14:paraId="3107B027" w14:textId="77777777" w:rsidR="00557300" w:rsidRPr="00E0279C" w:rsidRDefault="00557300" w:rsidP="007341E1">
      <w:pPr>
        <w:shd w:val="clear" w:color="auto" w:fill="000000" w:themeFill="text1"/>
      </w:pPr>
    </w:p>
    <w:p w14:paraId="0EFDA0D0" w14:textId="77777777" w:rsidR="00557300" w:rsidRPr="00E0279C" w:rsidRDefault="52F6463D" w:rsidP="007341E1">
      <w:pPr>
        <w:shd w:val="clear" w:color="auto" w:fill="000000" w:themeFill="text1"/>
      </w:pPr>
      <w:r w:rsidRPr="00E0279C">
        <w:t>vR1.inet.0: 18 destinations, 25 routes (18 active, 0 holddown, 0 hidden)</w:t>
      </w:r>
    </w:p>
    <w:p w14:paraId="330EFA78" w14:textId="77777777" w:rsidR="00557300" w:rsidRPr="00E0279C" w:rsidRDefault="52F6463D" w:rsidP="007341E1">
      <w:pPr>
        <w:shd w:val="clear" w:color="auto" w:fill="000000" w:themeFill="text1"/>
      </w:pPr>
      <w:r w:rsidRPr="00E0279C">
        <w:t>+ = Active Route, - = Last Active, * = Both</w:t>
      </w:r>
    </w:p>
    <w:p w14:paraId="60AB9C31" w14:textId="77777777" w:rsidR="00557300" w:rsidRPr="00E0279C" w:rsidRDefault="00557300" w:rsidP="007341E1">
      <w:pPr>
        <w:shd w:val="clear" w:color="auto" w:fill="000000" w:themeFill="text1"/>
      </w:pPr>
    </w:p>
    <w:p w14:paraId="3293F265" w14:textId="77777777" w:rsidR="00557300" w:rsidRPr="00E0279C" w:rsidRDefault="52F6463D" w:rsidP="007341E1">
      <w:pPr>
        <w:shd w:val="clear" w:color="auto" w:fill="000000" w:themeFill="text1"/>
      </w:pPr>
      <w:r w:rsidRPr="00E0279C">
        <w:t>172.20.5.0/24      *[BGP/170] 00:05:52, localpref 100, from 192.168.20.4</w:t>
      </w:r>
    </w:p>
    <w:p w14:paraId="70C6EA6D" w14:textId="77777777" w:rsidR="00557300" w:rsidRPr="00E0279C" w:rsidRDefault="52F6463D" w:rsidP="007341E1">
      <w:pPr>
        <w:shd w:val="clear" w:color="auto" w:fill="000000" w:themeFill="text1"/>
      </w:pPr>
      <w:r w:rsidRPr="00E0279C">
        <w:t xml:space="preserve">                      AS path: I</w:t>
      </w:r>
    </w:p>
    <w:p w14:paraId="1A1C3A5B" w14:textId="77777777" w:rsidR="00557300" w:rsidRPr="00E0279C" w:rsidRDefault="52F6463D" w:rsidP="007341E1">
      <w:pPr>
        <w:shd w:val="clear" w:color="auto" w:fill="000000" w:themeFill="text1"/>
      </w:pPr>
      <w:r w:rsidRPr="00E0279C">
        <w:t xml:space="preserve">                    &gt; to 172.20.4.1 via lt-0/0/0.1</w:t>
      </w:r>
    </w:p>
    <w:p w14:paraId="47F7781F" w14:textId="77777777" w:rsidR="00557300" w:rsidRPr="00E0279C" w:rsidRDefault="00557300" w:rsidP="007341E1">
      <w:pPr>
        <w:shd w:val="clear" w:color="auto" w:fill="000000" w:themeFill="text1"/>
      </w:pPr>
    </w:p>
    <w:p w14:paraId="7BC8068A" w14:textId="77777777" w:rsidR="00557300" w:rsidRPr="00E0279C" w:rsidRDefault="52F6463D" w:rsidP="007341E1">
      <w:pPr>
        <w:shd w:val="clear" w:color="auto" w:fill="000000" w:themeFill="text1"/>
      </w:pPr>
      <w:r w:rsidRPr="00E0279C">
        <w:t>vR2.inet.0: 18 destinations, 21 routes (18 active, 0 holddown, 0 hidden)</w:t>
      </w:r>
    </w:p>
    <w:p w14:paraId="43AFCEB3" w14:textId="77777777" w:rsidR="00557300" w:rsidRPr="00E0279C" w:rsidRDefault="52F6463D" w:rsidP="007341E1">
      <w:pPr>
        <w:shd w:val="clear" w:color="auto" w:fill="000000" w:themeFill="text1"/>
      </w:pPr>
      <w:r w:rsidRPr="00E0279C">
        <w:t>+ = Active Route, - = Last Active, * = Both</w:t>
      </w:r>
    </w:p>
    <w:p w14:paraId="4A997887" w14:textId="77777777" w:rsidR="00557300" w:rsidRPr="00E0279C" w:rsidRDefault="00557300" w:rsidP="007341E1">
      <w:pPr>
        <w:shd w:val="clear" w:color="auto" w:fill="000000" w:themeFill="text1"/>
      </w:pPr>
    </w:p>
    <w:p w14:paraId="7CB1A22A" w14:textId="77777777" w:rsidR="00557300" w:rsidRPr="00E0279C" w:rsidRDefault="52F6463D" w:rsidP="007341E1">
      <w:pPr>
        <w:shd w:val="clear" w:color="auto" w:fill="000000" w:themeFill="text1"/>
      </w:pPr>
      <w:r w:rsidRPr="00E0279C">
        <w:t>172.20.5.0/24      *[BGP/170] 00:05:51, localpref 100, from 192.168.20.1</w:t>
      </w:r>
    </w:p>
    <w:p w14:paraId="45A71E44" w14:textId="77777777" w:rsidR="00557300" w:rsidRPr="00E0279C" w:rsidRDefault="52F6463D" w:rsidP="007341E1">
      <w:pPr>
        <w:shd w:val="clear" w:color="auto" w:fill="000000" w:themeFill="text1"/>
      </w:pPr>
      <w:r w:rsidRPr="00E0279C">
        <w:t xml:space="preserve">                      AS path: I</w:t>
      </w:r>
    </w:p>
    <w:p w14:paraId="3740FE08" w14:textId="77777777" w:rsidR="00557300" w:rsidRPr="00E0279C" w:rsidRDefault="52F6463D" w:rsidP="007341E1">
      <w:pPr>
        <w:shd w:val="clear" w:color="auto" w:fill="000000" w:themeFill="text1"/>
      </w:pPr>
      <w:r w:rsidRPr="00E0279C">
        <w:t xml:space="preserve">                    &gt; to 172.20.2.2 via lt-0/0/0.3</w:t>
      </w:r>
    </w:p>
    <w:p w14:paraId="535E3EE3" w14:textId="77777777" w:rsidR="00557300" w:rsidRPr="00E0279C" w:rsidRDefault="00557300" w:rsidP="007341E1">
      <w:pPr>
        <w:shd w:val="clear" w:color="auto" w:fill="000000" w:themeFill="text1"/>
      </w:pPr>
    </w:p>
    <w:p w14:paraId="619F7D54" w14:textId="77777777" w:rsidR="00557300" w:rsidRPr="00E0279C" w:rsidRDefault="52F6463D" w:rsidP="007341E1">
      <w:pPr>
        <w:shd w:val="clear" w:color="auto" w:fill="000000" w:themeFill="text1"/>
      </w:pPr>
      <w:r w:rsidRPr="00E0279C">
        <w:t>vR3.inet.0: 17 destinations, 20 routes (17 active, 0 holddown, 0 hidden)</w:t>
      </w:r>
    </w:p>
    <w:p w14:paraId="3E97EAD0" w14:textId="77777777" w:rsidR="00557300" w:rsidRPr="00E0279C" w:rsidRDefault="52F6463D" w:rsidP="007341E1">
      <w:pPr>
        <w:shd w:val="clear" w:color="auto" w:fill="000000" w:themeFill="text1"/>
      </w:pPr>
      <w:r w:rsidRPr="00E0279C">
        <w:t>+ = Active Route, - = Last Active, * = Both</w:t>
      </w:r>
    </w:p>
    <w:p w14:paraId="65180B98" w14:textId="77777777" w:rsidR="00557300" w:rsidRPr="00E0279C" w:rsidRDefault="00557300" w:rsidP="007341E1">
      <w:pPr>
        <w:shd w:val="clear" w:color="auto" w:fill="000000" w:themeFill="text1"/>
      </w:pPr>
    </w:p>
    <w:p w14:paraId="6681C4D8" w14:textId="77777777" w:rsidR="00557300" w:rsidRPr="00E0279C" w:rsidRDefault="52F6463D" w:rsidP="007341E1">
      <w:pPr>
        <w:shd w:val="clear" w:color="auto" w:fill="000000" w:themeFill="text1"/>
      </w:pPr>
      <w:r w:rsidRPr="00E0279C">
        <w:t>172.20.5.0/24      *[BGP/170] 00:05:51, localpref 100, from 192.168.20.1</w:t>
      </w:r>
    </w:p>
    <w:p w14:paraId="1B6991A0" w14:textId="77777777" w:rsidR="00557300" w:rsidRPr="00E0279C" w:rsidRDefault="52F6463D" w:rsidP="007341E1">
      <w:pPr>
        <w:shd w:val="clear" w:color="auto" w:fill="000000" w:themeFill="text1"/>
      </w:pPr>
      <w:r w:rsidRPr="00E0279C">
        <w:t xml:space="preserve">                      AS path: I</w:t>
      </w:r>
    </w:p>
    <w:p w14:paraId="3C0463F8" w14:textId="77777777" w:rsidR="00557300" w:rsidRPr="00E0279C" w:rsidRDefault="52F6463D" w:rsidP="007341E1">
      <w:pPr>
        <w:shd w:val="clear" w:color="auto" w:fill="000000" w:themeFill="text1"/>
      </w:pPr>
      <w:r w:rsidRPr="00E0279C">
        <w:t xml:space="preserve">                    &gt; to 172.20.3.2 via lt-0/0/0.5</w:t>
      </w:r>
    </w:p>
    <w:p w14:paraId="0F7BE774" w14:textId="77777777" w:rsidR="00557300" w:rsidRPr="00E0279C" w:rsidRDefault="00557300" w:rsidP="007341E1">
      <w:pPr>
        <w:shd w:val="clear" w:color="auto" w:fill="000000" w:themeFill="text1"/>
      </w:pPr>
    </w:p>
    <w:p w14:paraId="1F6B1620" w14:textId="77777777" w:rsidR="00557300" w:rsidRPr="00E0279C" w:rsidRDefault="52F6463D" w:rsidP="007341E1">
      <w:pPr>
        <w:shd w:val="clear" w:color="auto" w:fill="000000" w:themeFill="text1"/>
      </w:pPr>
      <w:r w:rsidRPr="00E0279C">
        <w:t>vR4.inet.0: 18 destinations, 22 routes (18 active, 0 holddown, 0 hidden)</w:t>
      </w:r>
    </w:p>
    <w:p w14:paraId="6A3C79F4" w14:textId="77777777" w:rsidR="00557300" w:rsidRPr="00E0279C" w:rsidRDefault="52F6463D" w:rsidP="007341E1">
      <w:pPr>
        <w:shd w:val="clear" w:color="auto" w:fill="000000" w:themeFill="text1"/>
      </w:pPr>
      <w:r w:rsidRPr="00E0279C">
        <w:t>+ = Active Route, - = Last Active, * = Both</w:t>
      </w:r>
    </w:p>
    <w:p w14:paraId="2D1F658D" w14:textId="77777777" w:rsidR="00557300" w:rsidRPr="00E0279C" w:rsidRDefault="00557300" w:rsidP="007341E1">
      <w:pPr>
        <w:shd w:val="clear" w:color="auto" w:fill="000000" w:themeFill="text1"/>
      </w:pPr>
    </w:p>
    <w:p w14:paraId="288798E2" w14:textId="77777777" w:rsidR="00557300" w:rsidRPr="00E0279C" w:rsidRDefault="52F6463D" w:rsidP="007341E1">
      <w:pPr>
        <w:shd w:val="clear" w:color="auto" w:fill="000000" w:themeFill="text1"/>
      </w:pPr>
      <w:r w:rsidRPr="00E0279C">
        <w:t>172.20.5.0/24      *[Direct/0] 00:07:02</w:t>
      </w:r>
    </w:p>
    <w:p w14:paraId="7500D497" w14:textId="77777777" w:rsidR="00557300" w:rsidRPr="00E0279C" w:rsidRDefault="52F6463D" w:rsidP="007341E1">
      <w:pPr>
        <w:shd w:val="clear" w:color="auto" w:fill="000000" w:themeFill="text1"/>
      </w:pPr>
      <w:r w:rsidRPr="00E0279C">
        <w:t xml:space="preserve">                    &gt; via ge-0/0/1.0</w:t>
      </w:r>
    </w:p>
    <w:p w14:paraId="3BE8916D" w14:textId="77777777" w:rsidR="00557300" w:rsidRPr="00E0279C" w:rsidRDefault="52F6463D" w:rsidP="007341E1">
      <w:pPr>
        <w:shd w:val="clear" w:color="auto" w:fill="000000" w:themeFill="text1"/>
      </w:pPr>
      <w:r w:rsidRPr="00E0279C">
        <w:lastRenderedPageBreak/>
        <w:t xml:space="preserve">                    [BGP/170] 00:06:59, localpref 100</w:t>
      </w:r>
    </w:p>
    <w:p w14:paraId="641FE414" w14:textId="77777777" w:rsidR="00557300" w:rsidRPr="00E0279C" w:rsidRDefault="52F6463D" w:rsidP="007341E1">
      <w:pPr>
        <w:shd w:val="clear" w:color="auto" w:fill="000000" w:themeFill="text1"/>
      </w:pPr>
      <w:r w:rsidRPr="00E0279C">
        <w:t xml:space="preserve">                      AS path: 30 I</w:t>
      </w:r>
    </w:p>
    <w:p w14:paraId="367DB92B" w14:textId="77777777" w:rsidR="00557300" w:rsidRPr="00E0279C" w:rsidRDefault="52F6463D" w:rsidP="007341E1">
      <w:pPr>
        <w:shd w:val="clear" w:color="auto" w:fill="000000" w:themeFill="text1"/>
      </w:pPr>
      <w:r w:rsidRPr="00E0279C">
        <w:t xml:space="preserve">                    &gt; to 172.20.5.2 via ge-0/0/1.0</w:t>
      </w:r>
    </w:p>
    <w:p w14:paraId="103581AA" w14:textId="77777777" w:rsidR="00557300" w:rsidRPr="00E0279C" w:rsidRDefault="52F6463D" w:rsidP="007341E1">
      <w:pPr>
        <w:shd w:val="clear" w:color="auto" w:fill="000000" w:themeFill="text1"/>
      </w:pPr>
      <w:r w:rsidRPr="00E0279C">
        <w:t>172.20.5.1/32      *[Local/0] 00:07:03</w:t>
      </w:r>
    </w:p>
    <w:p w14:paraId="6FBBFE78" w14:textId="77777777" w:rsidR="00557300" w:rsidRPr="00E0279C" w:rsidRDefault="52F6463D" w:rsidP="007341E1">
      <w:pPr>
        <w:shd w:val="clear" w:color="auto" w:fill="000000" w:themeFill="text1"/>
      </w:pPr>
      <w:r w:rsidRPr="00E0279C">
        <w:t xml:space="preserve">                      Local via ge-0/0/1.0</w:t>
      </w:r>
    </w:p>
    <w:p w14:paraId="1A1E25C7" w14:textId="77777777" w:rsidR="00557300" w:rsidRPr="00E0279C" w:rsidRDefault="00557300" w:rsidP="007341E1">
      <w:pPr>
        <w:shd w:val="clear" w:color="auto" w:fill="000000" w:themeFill="text1"/>
      </w:pPr>
    </w:p>
    <w:p w14:paraId="434ED898" w14:textId="25F2FB19" w:rsidR="00A065E7" w:rsidRDefault="52F6463D" w:rsidP="007341E1">
      <w:pPr>
        <w:shd w:val="clear" w:color="auto" w:fill="000000" w:themeFill="text1"/>
      </w:pPr>
      <w:r w:rsidRPr="00C23F92">
        <w:rPr>
          <w:shd w:val="clear" w:color="auto" w:fill="000000" w:themeFill="text1"/>
        </w:rPr>
        <w:t>Policy send-ospf: 5 prefix accepted, 0 prefix rejecte</w:t>
      </w:r>
      <w:r w:rsidR="00DC28F8">
        <w:rPr>
          <w:shd w:val="clear" w:color="auto" w:fill="000000" w:themeFill="text1"/>
        </w:rPr>
        <w:t xml:space="preserve">d                                                                            </w:t>
      </w:r>
      <w:r w:rsidR="00C23F92">
        <w:rPr>
          <w:shd w:val="clear" w:color="auto" w:fill="000000" w:themeFill="text1"/>
        </w:rPr>
        <w:t xml:space="preserve">       </w:t>
      </w:r>
      <w:r w:rsidR="00557300" w:rsidRPr="00E0279C">
        <w:br/>
      </w:r>
    </w:p>
    <w:p w14:paraId="119BF13A" w14:textId="5842781C" w:rsidR="00557300" w:rsidRPr="00DC28F8" w:rsidRDefault="00557300" w:rsidP="00A065E7">
      <w:pPr>
        <w:rPr>
          <w:shd w:val="clear" w:color="auto" w:fill="000000" w:themeFill="text1"/>
        </w:rPr>
      </w:pPr>
      <w:r w:rsidRPr="00E0279C">
        <w:br/>
      </w:r>
      <w:r w:rsidR="52F6463D" w:rsidRPr="00E0279C">
        <w:t>This output is from running the above command on the first router in the BGP example. We see that the prefix was accepted 5 times, ones for each virtual instance except the vR4 that has the local route as well, and never rejected.</w:t>
      </w:r>
    </w:p>
    <w:p w14:paraId="2681FECF" w14:textId="77777777" w:rsidR="00557300" w:rsidRPr="00E0279C" w:rsidRDefault="00557300" w:rsidP="00C23F92">
      <w:pPr>
        <w:shd w:val="clear" w:color="auto" w:fill="FFFFFF" w:themeFill="background1"/>
      </w:pPr>
    </w:p>
    <w:p w14:paraId="5809616A" w14:textId="5E7A249D" w:rsidR="0039455D" w:rsidRPr="00E0279C" w:rsidRDefault="0039455D" w:rsidP="0039455D"/>
    <w:p w14:paraId="0EDB7E9E" w14:textId="77777777" w:rsidR="00557300" w:rsidRPr="00E0279C" w:rsidRDefault="00557300" w:rsidP="0039455D"/>
    <w:p w14:paraId="7AEAF8E5" w14:textId="2D7BB2A8" w:rsidR="0039455D" w:rsidRPr="00E0279C" w:rsidRDefault="0039455D" w:rsidP="0039455D"/>
    <w:p w14:paraId="7D819E82" w14:textId="57A72FEE" w:rsidR="00A6528F" w:rsidRPr="00E0279C" w:rsidRDefault="00A6528F" w:rsidP="0039455D"/>
    <w:p w14:paraId="43E6AE74" w14:textId="57B75561" w:rsidR="00A6528F" w:rsidRPr="00E0279C" w:rsidRDefault="00A6528F" w:rsidP="0039455D"/>
    <w:p w14:paraId="2F534E7E" w14:textId="72C7BCB2" w:rsidR="00A6528F" w:rsidRPr="00E0279C" w:rsidRDefault="00A6528F" w:rsidP="0039455D"/>
    <w:p w14:paraId="739EF711" w14:textId="77777777" w:rsidR="00A6528F" w:rsidRPr="00E0279C" w:rsidRDefault="00A6528F" w:rsidP="0039455D"/>
    <w:p w14:paraId="235B5DC8" w14:textId="77777777" w:rsidR="002E2CF7" w:rsidRPr="00E0279C" w:rsidRDefault="002E2CF7" w:rsidP="52F6463D">
      <w:pPr>
        <w:pStyle w:val="Overskrift2"/>
        <w:rPr>
          <w:sz w:val="28"/>
          <w:szCs w:val="28"/>
        </w:rPr>
      </w:pPr>
      <w:bookmarkStart w:id="62" w:name="_Toc484414628"/>
      <w:r w:rsidRPr="00E0279C">
        <w:rPr>
          <w:sz w:val="28"/>
          <w:szCs w:val="28"/>
        </w:rPr>
        <w:t>RE/PFE</w:t>
      </w:r>
      <w:bookmarkEnd w:id="62"/>
    </w:p>
    <w:p w14:paraId="03298D6A" w14:textId="77777777" w:rsidR="0039455D" w:rsidRPr="00E0279C" w:rsidRDefault="0039455D" w:rsidP="0039455D"/>
    <w:p w14:paraId="6C22C11F" w14:textId="77777777" w:rsidR="0039455D" w:rsidRPr="00E0279C" w:rsidRDefault="0039455D" w:rsidP="0039455D"/>
    <w:p w14:paraId="0C57A326" w14:textId="6C717E81" w:rsidR="0039455D" w:rsidRPr="00E0279C" w:rsidRDefault="52F6463D" w:rsidP="0039455D">
      <w:r w:rsidRPr="00E0279C">
        <w:t>All platforms running the Junos</w:t>
      </w:r>
      <w:r w:rsidR="00D040E1">
        <w:t xml:space="preserve"> </w:t>
      </w:r>
      <w:r w:rsidRPr="00E0279C">
        <w:t>OS share a common design goal: clean separation of control and forwarding functions.</w:t>
      </w:r>
    </w:p>
    <w:p w14:paraId="191AADF7" w14:textId="77777777" w:rsidR="0039455D" w:rsidRPr="00E0279C" w:rsidRDefault="0039455D" w:rsidP="0039455D">
      <w:r w:rsidRPr="00E0279C">
        <w:rPr>
          <w:noProof/>
          <w:lang w:eastAsia="en-US"/>
        </w:rPr>
        <w:drawing>
          <wp:inline distT="0" distB="0" distL="0" distR="0" wp14:anchorId="223AD715" wp14:editId="465A106D">
            <wp:extent cx="5857875" cy="2724150"/>
            <wp:effectExtent l="0" t="0" r="9525" b="0"/>
            <wp:docPr id="20" name="Obraz 20" desc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57875" cy="2724150"/>
                    </a:xfrm>
                    <a:prstGeom prst="rect">
                      <a:avLst/>
                    </a:prstGeom>
                    <a:noFill/>
                    <a:ln>
                      <a:noFill/>
                    </a:ln>
                  </pic:spPr>
                </pic:pic>
              </a:graphicData>
            </a:graphic>
          </wp:inline>
        </w:drawing>
      </w:r>
    </w:p>
    <w:p w14:paraId="2F90A94F" w14:textId="77777777" w:rsidR="0039455D" w:rsidRPr="00E0279C" w:rsidRDefault="0039455D" w:rsidP="0039455D"/>
    <w:p w14:paraId="5BBC079A" w14:textId="70E9FDA7" w:rsidR="0039455D" w:rsidRPr="00E0279C" w:rsidRDefault="00E61935" w:rsidP="0039455D">
      <w:r>
        <w:t xml:space="preserve">The </w:t>
      </w:r>
      <w:r w:rsidR="52F6463D" w:rsidRPr="00E0279C">
        <w:t xml:space="preserve">Routing Engine </w:t>
      </w:r>
      <w:r w:rsidR="0086543A" w:rsidRPr="00E0279C">
        <w:t>is in</w:t>
      </w:r>
      <w:r w:rsidR="52F6463D" w:rsidRPr="00E0279C">
        <w:t xml:space="preserve"> </w:t>
      </w:r>
      <w:r>
        <w:t xml:space="preserve">the </w:t>
      </w:r>
      <w:r w:rsidR="52F6463D" w:rsidRPr="00E0279C">
        <w:t xml:space="preserve">control plane, it is the brain of the Juniper Device, responsible for performing protocol updates and system management, it runs various </w:t>
      </w:r>
      <w:r w:rsidR="0086543A" w:rsidRPr="00E0279C">
        <w:t>daemons</w:t>
      </w:r>
      <w:r w:rsidR="52F6463D" w:rsidRPr="00E0279C">
        <w:t xml:space="preserve"> that reside inside a protected memory environment. The Routing Engine maintains the routing tables, bridging table and forwarding table and </w:t>
      </w:r>
      <w:r w:rsidR="0086543A" w:rsidRPr="00E0279C">
        <w:t>connects</w:t>
      </w:r>
      <w:r w:rsidR="52F6463D" w:rsidRPr="00E0279C">
        <w:t xml:space="preserve"> to the Packet Forwarding Engine through an internal link. The RE provides the CLI in addition to the J-Web GUI.</w:t>
      </w:r>
    </w:p>
    <w:p w14:paraId="577C78DC" w14:textId="32179C22" w:rsidR="0039455D" w:rsidRPr="00E0279C" w:rsidRDefault="52F6463D" w:rsidP="0039455D">
      <w:r w:rsidRPr="00E0279C">
        <w:t xml:space="preserve">The Packet Forwarding Engine is responsible for forwarding transit traffic through the device. In many Juniper </w:t>
      </w:r>
      <w:r w:rsidR="0086543A" w:rsidRPr="00E0279C">
        <w:t>platforms,</w:t>
      </w:r>
      <w:r w:rsidRPr="00E0279C">
        <w:t xml:space="preserve"> the PFE uses application-specific integrated circuits (ASICs) for increased performance.</w:t>
      </w:r>
    </w:p>
    <w:p w14:paraId="5D356890" w14:textId="77777777" w:rsidR="0039455D" w:rsidRPr="00E0279C" w:rsidRDefault="52F6463D" w:rsidP="0039455D">
      <w:r w:rsidRPr="00E0279C">
        <w:lastRenderedPageBreak/>
        <w:t>The PFE receives the layer 2 and layer 3 forwarding table (FT) from Routing Engine. FT updates are a high priority for the Junos OS kernel and are performed incrementally. It implements various services such as policing, stateless firewall filtering, and class of service</w:t>
      </w:r>
    </w:p>
    <w:p w14:paraId="64F93194" w14:textId="77777777" w:rsidR="0039455D" w:rsidRPr="00E0279C" w:rsidRDefault="0039455D" w:rsidP="0039455D"/>
    <w:p w14:paraId="46EFEFBB" w14:textId="77777777" w:rsidR="0039455D" w:rsidRPr="00E0279C" w:rsidRDefault="52F6463D" w:rsidP="0039455D">
      <w:r w:rsidRPr="00E0279C">
        <w:t>Transit Traffic consists of all traffic that enters an ingress network port, is compared against the forwarding table entries, and is forwarded out an egress network port toward its destination.</w:t>
      </w:r>
    </w:p>
    <w:p w14:paraId="7DCCA129" w14:textId="77777777" w:rsidR="0039455D" w:rsidRPr="00E0279C" w:rsidRDefault="52F6463D" w:rsidP="0039455D">
      <w:r w:rsidRPr="00E0279C">
        <w:t>Exception Traffic does not pass through the local device but rather requires some form of special handling. Examples of exception traffic:</w:t>
      </w:r>
    </w:p>
    <w:p w14:paraId="2E4FA5FF" w14:textId="77777777" w:rsidR="0039455D" w:rsidRPr="00E0279C" w:rsidRDefault="52F6463D" w:rsidP="003F3C40">
      <w:pPr>
        <w:pStyle w:val="Listeafsnit"/>
        <w:numPr>
          <w:ilvl w:val="0"/>
          <w:numId w:val="11"/>
        </w:numPr>
        <w:spacing w:after="160" w:line="259" w:lineRule="auto"/>
      </w:pPr>
      <w:r w:rsidRPr="00E0279C">
        <w:t>Packets addressed to the chassis (telnet, pings traceroutes)</w:t>
      </w:r>
    </w:p>
    <w:p w14:paraId="409FE41B" w14:textId="77777777" w:rsidR="0039455D" w:rsidRPr="00E0279C" w:rsidRDefault="52F6463D" w:rsidP="003F3C40">
      <w:pPr>
        <w:pStyle w:val="Listeafsnit"/>
        <w:numPr>
          <w:ilvl w:val="0"/>
          <w:numId w:val="11"/>
        </w:numPr>
        <w:spacing w:after="160" w:line="259" w:lineRule="auto"/>
      </w:pPr>
      <w:r w:rsidRPr="00E0279C">
        <w:t>Traffic that requires the generation of ICMP messages</w:t>
      </w:r>
    </w:p>
    <w:p w14:paraId="50FEA9B0" w14:textId="77777777" w:rsidR="0039455D" w:rsidRPr="00E0279C" w:rsidRDefault="52F6463D" w:rsidP="0039455D">
      <w:r w:rsidRPr="00E0279C">
        <w:t>Exception traffic is rare-limited on the internal link to protect the RE from potential DoS attacks</w:t>
      </w:r>
    </w:p>
    <w:p w14:paraId="54C0A286" w14:textId="77777777" w:rsidR="0039455D" w:rsidRPr="00E0279C" w:rsidRDefault="0039455D" w:rsidP="0039455D"/>
    <w:p w14:paraId="7D27C37F" w14:textId="11B63FC8" w:rsidR="0039455D" w:rsidRPr="00E0279C" w:rsidRDefault="52F6463D" w:rsidP="0039455D">
      <w:r w:rsidRPr="00E0279C">
        <w:t>Source: Introduction to the Junos Operating System – Student Guide Revision V-15.a</w:t>
      </w:r>
    </w:p>
    <w:p w14:paraId="17B9A52A" w14:textId="2F629856" w:rsidR="00557300" w:rsidRPr="00E0279C" w:rsidRDefault="00557300" w:rsidP="0039455D"/>
    <w:p w14:paraId="747AF78D" w14:textId="7E639BE8" w:rsidR="00557300" w:rsidRPr="00E0279C" w:rsidRDefault="00557300" w:rsidP="0039455D"/>
    <w:p w14:paraId="4E610B3E" w14:textId="2CE62336" w:rsidR="00557300" w:rsidRPr="00E0279C" w:rsidRDefault="00557300" w:rsidP="0039455D"/>
    <w:p w14:paraId="13E1A16B" w14:textId="7CBFF209" w:rsidR="00557300" w:rsidRPr="00E0279C" w:rsidRDefault="00557300" w:rsidP="0039455D"/>
    <w:p w14:paraId="6AB5506F" w14:textId="77777777" w:rsidR="00A6528F" w:rsidRPr="00E0279C" w:rsidRDefault="00A6528F" w:rsidP="0039455D"/>
    <w:p w14:paraId="7983D0A6" w14:textId="77777777" w:rsidR="0039455D" w:rsidRPr="00E0279C" w:rsidRDefault="0039455D" w:rsidP="0039455D"/>
    <w:p w14:paraId="50E877B3" w14:textId="77777777" w:rsidR="002E2CF7" w:rsidRPr="00E0279C" w:rsidRDefault="002E2CF7" w:rsidP="52F6463D">
      <w:pPr>
        <w:pStyle w:val="Overskrift2"/>
        <w:rPr>
          <w:rFonts w:ascii="Times New Roman" w:hAnsi="Times New Roman" w:cs="Times New Roman"/>
          <w:sz w:val="28"/>
          <w:szCs w:val="28"/>
        </w:rPr>
      </w:pPr>
      <w:bookmarkStart w:id="63" w:name="_Toc484414629"/>
      <w:r w:rsidRPr="00E0279C">
        <w:rPr>
          <w:rFonts w:ascii="Times New Roman" w:hAnsi="Times New Roman" w:cs="Times New Roman"/>
          <w:sz w:val="28"/>
          <w:szCs w:val="28"/>
        </w:rPr>
        <w:t>Firewall Filters</w:t>
      </w:r>
      <w:bookmarkEnd w:id="63"/>
    </w:p>
    <w:p w14:paraId="035C9F76" w14:textId="5EA9E750" w:rsidR="00557300" w:rsidRPr="00E0279C" w:rsidRDefault="00557300" w:rsidP="00E16D3A">
      <w:pPr>
        <w:rPr>
          <w:b/>
          <w:bCs/>
        </w:rPr>
      </w:pPr>
    </w:p>
    <w:p w14:paraId="135E13F6" w14:textId="27964E75" w:rsidR="00557300" w:rsidRPr="00E0279C" w:rsidRDefault="52F6463D" w:rsidP="52F6463D">
      <w:r w:rsidRPr="00E0279C">
        <w:t xml:space="preserve">Firewall filters control the traffic entering </w:t>
      </w:r>
      <w:r w:rsidR="004E7244" w:rsidRPr="00E0279C">
        <w:t>and leaving</w:t>
      </w:r>
      <w:r w:rsidRPr="00E0279C">
        <w:t xml:space="preserve"> a networking device in a stateless fashion. </w:t>
      </w:r>
      <w:r w:rsidR="004E7244" w:rsidRPr="00E0279C">
        <w:t>Stateless means</w:t>
      </w:r>
      <w:r w:rsidRPr="00E0279C">
        <w:t xml:space="preserve"> that the firewall filters uses static values like protocol, source, and destination address it cannot interpret traffic patterns or data flows. The firewall filters </w:t>
      </w:r>
      <w:r w:rsidR="004E7244" w:rsidRPr="00E0279C">
        <w:t>process</w:t>
      </w:r>
      <w:r w:rsidRPr="00E0279C">
        <w:t xml:space="preserve"> each packet individually.</w:t>
      </w:r>
    </w:p>
    <w:p w14:paraId="1B3090A6" w14:textId="77777777" w:rsidR="00557300" w:rsidRPr="00E0279C" w:rsidRDefault="52F6463D" w:rsidP="52F6463D">
      <w:r w:rsidRPr="00E0279C">
        <w:t>Firewall filters can perform the following actions:</w:t>
      </w:r>
    </w:p>
    <w:p w14:paraId="3129E056" w14:textId="77777777" w:rsidR="00557300" w:rsidRPr="00E0279C" w:rsidRDefault="00557300" w:rsidP="00557300"/>
    <w:p w14:paraId="2E900747" w14:textId="77777777" w:rsidR="00557300" w:rsidRPr="00E0279C" w:rsidRDefault="52F6463D" w:rsidP="00A546F2">
      <w:pPr>
        <w:numPr>
          <w:ilvl w:val="0"/>
          <w:numId w:val="27"/>
        </w:numPr>
      </w:pPr>
      <w:r w:rsidRPr="00E0279C">
        <w:t>Restrict traffic destined for the Routing Engine based on its source, protocol, and application.</w:t>
      </w:r>
    </w:p>
    <w:p w14:paraId="667405EF" w14:textId="77777777" w:rsidR="00557300" w:rsidRPr="00E0279C" w:rsidRDefault="52F6463D" w:rsidP="00A546F2">
      <w:pPr>
        <w:numPr>
          <w:ilvl w:val="0"/>
          <w:numId w:val="27"/>
        </w:numPr>
      </w:pPr>
      <w:r w:rsidRPr="00E0279C">
        <w:t>Limit the traffic rate of packets destined for the Routing Engine.</w:t>
      </w:r>
    </w:p>
    <w:p w14:paraId="0C14852F" w14:textId="77777777" w:rsidR="00557300" w:rsidRPr="00E0279C" w:rsidRDefault="52F6463D" w:rsidP="00A546F2">
      <w:pPr>
        <w:numPr>
          <w:ilvl w:val="0"/>
          <w:numId w:val="27"/>
        </w:numPr>
      </w:pPr>
      <w:r w:rsidRPr="00E0279C">
        <w:t>Process fragmented packages by configuring the filter to support this.</w:t>
      </w:r>
    </w:p>
    <w:p w14:paraId="0A460A02" w14:textId="77777777" w:rsidR="00557300" w:rsidRPr="00E0279C" w:rsidRDefault="00557300" w:rsidP="00557300"/>
    <w:p w14:paraId="3BFAAF77" w14:textId="01EA2CB0" w:rsidR="00557300" w:rsidRPr="00E0279C" w:rsidRDefault="00557300" w:rsidP="52F6463D">
      <w:r w:rsidRPr="00E0279C">
        <w:rPr>
          <w:noProof/>
        </w:rPr>
        <w:lastRenderedPageBreak/>
        <w:drawing>
          <wp:anchor distT="0" distB="0" distL="114300" distR="114300" simplePos="0" relativeHeight="251672576" behindDoc="0" locked="0" layoutInCell="1" allowOverlap="1" wp14:anchorId="36A8C364" wp14:editId="7ABAF26D">
            <wp:simplePos x="0" y="0"/>
            <wp:positionH relativeFrom="column">
              <wp:posOffset>0</wp:posOffset>
            </wp:positionH>
            <wp:positionV relativeFrom="paragraph">
              <wp:posOffset>0</wp:posOffset>
            </wp:positionV>
            <wp:extent cx="2216785" cy="3270250"/>
            <wp:effectExtent l="0" t="0" r="0" b="6350"/>
            <wp:wrapSquare wrapText="right"/>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16785" cy="3270250"/>
                    </a:xfrm>
                    <a:prstGeom prst="rect">
                      <a:avLst/>
                    </a:prstGeom>
                    <a:noFill/>
                  </pic:spPr>
                </pic:pic>
              </a:graphicData>
            </a:graphic>
            <wp14:sizeRelH relativeFrom="page">
              <wp14:pctWidth>0</wp14:pctWidth>
            </wp14:sizeRelH>
            <wp14:sizeRelV relativeFrom="page">
              <wp14:pctHeight>0</wp14:pctHeight>
            </wp14:sizeRelV>
          </wp:anchor>
        </w:drawing>
      </w:r>
      <w:r w:rsidRPr="00E0279C">
        <w:t xml:space="preserve">In Juniper devices firewall filters are </w:t>
      </w:r>
      <w:r w:rsidR="004E7244" w:rsidRPr="00E0279C">
        <w:t>built</w:t>
      </w:r>
      <w:r w:rsidRPr="00E0279C">
        <w:t xml:space="preserve"> of a list of terms. Each “term” has a from statement that is used for matching the package. If this term is true the “then” statement of that term takes effect. The terms are matched sequentially starting from the first, which means that the order they are appear in will determine the order that the terms are matched.</w:t>
      </w:r>
    </w:p>
    <w:p w14:paraId="1B2A3FAD" w14:textId="77777777" w:rsidR="00557300" w:rsidRPr="00E0279C" w:rsidRDefault="00557300" w:rsidP="00557300"/>
    <w:p w14:paraId="3ED9825A" w14:textId="77777777" w:rsidR="00557300" w:rsidRPr="00E0279C" w:rsidRDefault="52F6463D" w:rsidP="52F6463D">
      <w:r w:rsidRPr="00E0279C">
        <w:t>The from statements describes the match condition. Some common match criteria are:</w:t>
      </w:r>
    </w:p>
    <w:p w14:paraId="396A7A82" w14:textId="77777777" w:rsidR="00557300" w:rsidRPr="00E0279C" w:rsidRDefault="52F6463D" w:rsidP="00A546F2">
      <w:pPr>
        <w:numPr>
          <w:ilvl w:val="0"/>
          <w:numId w:val="28"/>
        </w:numPr>
      </w:pPr>
      <w:r w:rsidRPr="00E0279C">
        <w:t>Match most header field in the package.</w:t>
      </w:r>
    </w:p>
    <w:p w14:paraId="44EA8F77" w14:textId="77777777" w:rsidR="00557300" w:rsidRPr="00E0279C" w:rsidRDefault="52F6463D" w:rsidP="00A546F2">
      <w:pPr>
        <w:numPr>
          <w:ilvl w:val="0"/>
          <w:numId w:val="28"/>
        </w:numPr>
      </w:pPr>
      <w:r w:rsidRPr="00E0279C">
        <w:t>Match conditions include</w:t>
      </w:r>
    </w:p>
    <w:p w14:paraId="758E9195" w14:textId="77777777" w:rsidR="00557300" w:rsidRPr="00E0279C" w:rsidRDefault="52F6463D" w:rsidP="00A546F2">
      <w:pPr>
        <w:numPr>
          <w:ilvl w:val="1"/>
          <w:numId w:val="28"/>
        </w:numPr>
      </w:pPr>
      <w:r w:rsidRPr="00E0279C">
        <w:t>Numeric range</w:t>
      </w:r>
    </w:p>
    <w:p w14:paraId="7973FAA9" w14:textId="77777777" w:rsidR="00557300" w:rsidRPr="00E0279C" w:rsidRDefault="52F6463D" w:rsidP="00A546F2">
      <w:pPr>
        <w:numPr>
          <w:ilvl w:val="1"/>
          <w:numId w:val="28"/>
        </w:numPr>
      </w:pPr>
      <w:r w:rsidRPr="00E0279C">
        <w:t>Address</w:t>
      </w:r>
    </w:p>
    <w:p w14:paraId="71641735" w14:textId="77777777" w:rsidR="00557300" w:rsidRPr="00E0279C" w:rsidRDefault="52F6463D" w:rsidP="00A546F2">
      <w:pPr>
        <w:numPr>
          <w:ilvl w:val="1"/>
          <w:numId w:val="28"/>
        </w:numPr>
      </w:pPr>
      <w:r w:rsidRPr="00E0279C">
        <w:t>Bit field</w:t>
      </w:r>
    </w:p>
    <w:p w14:paraId="27DB4929" w14:textId="77777777" w:rsidR="00557300" w:rsidRPr="00E0279C" w:rsidRDefault="00557300" w:rsidP="00557300"/>
    <w:p w14:paraId="22927BF1" w14:textId="77777777" w:rsidR="00557300" w:rsidRPr="00E0279C" w:rsidRDefault="52F6463D" w:rsidP="52F6463D">
      <w:r w:rsidRPr="00E0279C">
        <w:t>Actions can terminate (while accepting, discarding or rejecting) the sequence of terms. They may also modify the flow, perform monitoring task, modify the forwarding class or perform rate limiting.</w:t>
      </w:r>
    </w:p>
    <w:p w14:paraId="68A9A26B" w14:textId="77777777" w:rsidR="00557300" w:rsidRPr="00E0279C" w:rsidRDefault="52F6463D" w:rsidP="52F6463D">
      <w:r w:rsidRPr="00E0279C">
        <w:t>Common firewall filter actions are as follows:</w:t>
      </w:r>
    </w:p>
    <w:p w14:paraId="4EC8C2DB" w14:textId="77777777" w:rsidR="00557300" w:rsidRPr="00E0279C" w:rsidRDefault="52F6463D" w:rsidP="00A546F2">
      <w:pPr>
        <w:numPr>
          <w:ilvl w:val="0"/>
          <w:numId w:val="29"/>
        </w:numPr>
      </w:pPr>
      <w:r w:rsidRPr="00E0279C">
        <w:t>Terminating actions:</w:t>
      </w:r>
    </w:p>
    <w:p w14:paraId="06E81930" w14:textId="77777777" w:rsidR="00557300" w:rsidRPr="00E0279C" w:rsidRDefault="00557300" w:rsidP="00A546F2">
      <w:pPr>
        <w:numPr>
          <w:ilvl w:val="1"/>
          <w:numId w:val="29"/>
        </w:numPr>
      </w:pPr>
      <w:r w:rsidRPr="00E0279C">
        <w:t>accept</w:t>
      </w:r>
      <w:r w:rsidRPr="00E0279C">
        <w:tab/>
      </w:r>
    </w:p>
    <w:p w14:paraId="111B00CF" w14:textId="77777777" w:rsidR="00557300" w:rsidRPr="00E0279C" w:rsidRDefault="52F6463D" w:rsidP="00A546F2">
      <w:pPr>
        <w:numPr>
          <w:ilvl w:val="1"/>
          <w:numId w:val="29"/>
        </w:numPr>
      </w:pPr>
      <w:r w:rsidRPr="00E0279C">
        <w:t>discard</w:t>
      </w:r>
    </w:p>
    <w:p w14:paraId="53FACBC8" w14:textId="77777777" w:rsidR="00557300" w:rsidRPr="00E0279C" w:rsidRDefault="52F6463D" w:rsidP="00A546F2">
      <w:pPr>
        <w:numPr>
          <w:ilvl w:val="1"/>
          <w:numId w:val="29"/>
        </w:numPr>
      </w:pPr>
      <w:r w:rsidRPr="00E0279C">
        <w:t>reject</w:t>
      </w:r>
    </w:p>
    <w:p w14:paraId="5768958A" w14:textId="77777777" w:rsidR="00557300" w:rsidRPr="00E0279C" w:rsidRDefault="52F6463D" w:rsidP="00A546F2">
      <w:pPr>
        <w:numPr>
          <w:ilvl w:val="0"/>
          <w:numId w:val="29"/>
        </w:numPr>
      </w:pPr>
      <w:r w:rsidRPr="00E0279C">
        <w:t>Flow control:</w:t>
      </w:r>
    </w:p>
    <w:p w14:paraId="623DBFD3" w14:textId="77777777" w:rsidR="00557300" w:rsidRPr="00E0279C" w:rsidRDefault="52F6463D" w:rsidP="00A546F2">
      <w:pPr>
        <w:numPr>
          <w:ilvl w:val="1"/>
          <w:numId w:val="29"/>
        </w:numPr>
      </w:pPr>
      <w:r w:rsidRPr="00E0279C">
        <w:t>next term</w:t>
      </w:r>
    </w:p>
    <w:p w14:paraId="75F4E2AE" w14:textId="77777777" w:rsidR="00557300" w:rsidRPr="00E0279C" w:rsidRDefault="52F6463D" w:rsidP="00A546F2">
      <w:pPr>
        <w:numPr>
          <w:ilvl w:val="0"/>
          <w:numId w:val="29"/>
        </w:numPr>
      </w:pPr>
      <w:r w:rsidRPr="00E0279C">
        <w:t>Action modifiers:</w:t>
      </w:r>
    </w:p>
    <w:p w14:paraId="4EA93608" w14:textId="7692F76D" w:rsidR="00557300" w:rsidRPr="00E0279C" w:rsidRDefault="004E7244" w:rsidP="00A546F2">
      <w:pPr>
        <w:numPr>
          <w:ilvl w:val="1"/>
          <w:numId w:val="29"/>
        </w:numPr>
      </w:pPr>
      <w:r w:rsidRPr="00E0279C">
        <w:t>count,</w:t>
      </w:r>
      <w:r w:rsidR="52F6463D" w:rsidRPr="00E0279C">
        <w:t xml:space="preserve"> </w:t>
      </w:r>
      <w:r w:rsidRPr="00E0279C">
        <w:t>log,</w:t>
      </w:r>
      <w:r w:rsidR="52F6463D" w:rsidRPr="00E0279C">
        <w:t xml:space="preserve"> and syslog</w:t>
      </w:r>
    </w:p>
    <w:p w14:paraId="4C8A9E75" w14:textId="2CA790E1" w:rsidR="00557300" w:rsidRPr="00E0279C" w:rsidRDefault="52F6463D" w:rsidP="00A546F2">
      <w:pPr>
        <w:numPr>
          <w:ilvl w:val="1"/>
          <w:numId w:val="29"/>
        </w:numPr>
      </w:pPr>
      <w:r w:rsidRPr="00E0279C">
        <w:t>forwarding-</w:t>
      </w:r>
      <w:r w:rsidR="00541524" w:rsidRPr="00E0279C">
        <w:t>class and</w:t>
      </w:r>
      <w:r w:rsidRPr="00E0279C">
        <w:t xml:space="preserve"> loss-priority policer</w:t>
      </w:r>
    </w:p>
    <w:p w14:paraId="7CEDC844" w14:textId="77777777" w:rsidR="00557300" w:rsidRPr="00E0279C" w:rsidRDefault="00557300" w:rsidP="00557300"/>
    <w:p w14:paraId="4928C9C5" w14:textId="09708758" w:rsidR="00557300" w:rsidRPr="00E0279C" w:rsidRDefault="52F6463D" w:rsidP="00A546F2">
      <w:pPr>
        <w:numPr>
          <w:ilvl w:val="0"/>
          <w:numId w:val="27"/>
        </w:numPr>
      </w:pPr>
      <w:r w:rsidRPr="00E0279C">
        <w:t>Everything that is not explicitly allowed will be discarded.</w:t>
      </w:r>
    </w:p>
    <w:p w14:paraId="3D04F244" w14:textId="5F9BE35A" w:rsidR="006B459B" w:rsidRPr="00E0279C" w:rsidRDefault="006B459B" w:rsidP="006B459B"/>
    <w:p w14:paraId="7A6DE0B6" w14:textId="2AF56F45" w:rsidR="006B459B" w:rsidRPr="00E0279C" w:rsidRDefault="006B459B" w:rsidP="006B459B"/>
    <w:p w14:paraId="24BA76DF" w14:textId="77777777" w:rsidR="006B459B" w:rsidRPr="00E0279C" w:rsidRDefault="006B459B" w:rsidP="006B459B"/>
    <w:p w14:paraId="3CD16827" w14:textId="1697ED7D" w:rsidR="00557300" w:rsidRPr="00E0279C" w:rsidRDefault="006B459B" w:rsidP="52F6463D">
      <w:pPr>
        <w:pStyle w:val="Overskrift3"/>
      </w:pPr>
      <w:bookmarkStart w:id="64" w:name="_Toc484414630"/>
      <w:r w:rsidRPr="00E0279C">
        <w:t>Configuration</w:t>
      </w:r>
      <w:bookmarkEnd w:id="64"/>
    </w:p>
    <w:p w14:paraId="489574FD" w14:textId="77777777" w:rsidR="00557300" w:rsidRPr="00E0279C" w:rsidRDefault="52F6463D" w:rsidP="52F6463D">
      <w:r w:rsidRPr="00E0279C">
        <w:t>Firewall filters are configured in the “firewall” hierarchy.</w:t>
      </w:r>
    </w:p>
    <w:p w14:paraId="28B5D911" w14:textId="77777777" w:rsidR="00557300" w:rsidRPr="00E0279C" w:rsidRDefault="52F6463D" w:rsidP="52F6463D">
      <w:r w:rsidRPr="00E0279C">
        <w:t>Firewall {</w:t>
      </w:r>
    </w:p>
    <w:p w14:paraId="63551BC5" w14:textId="77777777" w:rsidR="00557300" w:rsidRPr="00E0279C" w:rsidRDefault="00557300" w:rsidP="00557300"/>
    <w:p w14:paraId="5317300E" w14:textId="77777777" w:rsidR="00557300" w:rsidRPr="00E0279C" w:rsidRDefault="52F6463D" w:rsidP="52F6463D">
      <w:r w:rsidRPr="00E0279C">
        <w:t>The next line limits the filters to IPv4 packages.</w:t>
      </w:r>
    </w:p>
    <w:p w14:paraId="3B9B5A9C" w14:textId="77777777" w:rsidR="00557300" w:rsidRPr="00E0279C" w:rsidRDefault="00557300" w:rsidP="00557300">
      <w:r w:rsidRPr="00E0279C">
        <w:t xml:space="preserve">    </w:t>
      </w:r>
    </w:p>
    <w:p w14:paraId="51EFDE20" w14:textId="77777777" w:rsidR="00557300" w:rsidRPr="00345A6D" w:rsidRDefault="52F6463D" w:rsidP="52F6463D">
      <w:pPr>
        <w:rPr>
          <w:rFonts w:ascii="Consolas" w:hAnsi="Consolas"/>
          <w:sz w:val="22"/>
        </w:rPr>
      </w:pPr>
      <w:r w:rsidRPr="00345A6D">
        <w:rPr>
          <w:rFonts w:ascii="Consolas" w:hAnsi="Consolas"/>
          <w:sz w:val="22"/>
        </w:rPr>
        <w:t>family inet {</w:t>
      </w:r>
    </w:p>
    <w:p w14:paraId="7A294817" w14:textId="77777777" w:rsidR="00557300" w:rsidRPr="00345A6D" w:rsidRDefault="00557300" w:rsidP="52F6463D">
      <w:pPr>
        <w:rPr>
          <w:rFonts w:ascii="Consolas" w:hAnsi="Consolas"/>
          <w:sz w:val="22"/>
        </w:rPr>
      </w:pPr>
      <w:r w:rsidRPr="00345A6D">
        <w:rPr>
          <w:rFonts w:ascii="Consolas" w:hAnsi="Consolas"/>
          <w:sz w:val="22"/>
        </w:rPr>
        <w:tab/>
        <w:t>filter filter1 {</w:t>
      </w:r>
    </w:p>
    <w:p w14:paraId="1CBF8BB9" w14:textId="77777777" w:rsidR="00557300" w:rsidRPr="00E0279C" w:rsidRDefault="00557300" w:rsidP="00557300">
      <w:r w:rsidRPr="00E0279C">
        <w:tab/>
      </w:r>
    </w:p>
    <w:p w14:paraId="7B600B4D" w14:textId="77777777" w:rsidR="00557300" w:rsidRPr="00E0279C" w:rsidRDefault="52F6463D" w:rsidP="52F6463D">
      <w:r w:rsidRPr="00E0279C">
        <w:t>This is an example of filtering by protocol, traffic except TCP and UDP is accepted.</w:t>
      </w:r>
    </w:p>
    <w:p w14:paraId="2E9E73AC" w14:textId="77777777" w:rsidR="00557300" w:rsidRPr="00E0279C" w:rsidRDefault="00557300" w:rsidP="00557300"/>
    <w:p w14:paraId="0FC85A24" w14:textId="77777777" w:rsidR="00557300" w:rsidRPr="00345A6D" w:rsidRDefault="00557300" w:rsidP="52F6463D">
      <w:pPr>
        <w:rPr>
          <w:rFonts w:ascii="Consolas" w:hAnsi="Consolas"/>
          <w:sz w:val="22"/>
        </w:rPr>
      </w:pPr>
      <w:r w:rsidRPr="00E0279C">
        <w:tab/>
      </w:r>
      <w:r w:rsidRPr="00E0279C">
        <w:tab/>
      </w:r>
      <w:r w:rsidRPr="00345A6D">
        <w:rPr>
          <w:rFonts w:ascii="Consolas" w:hAnsi="Consolas"/>
          <w:sz w:val="22"/>
        </w:rPr>
        <w:t>term term1 {</w:t>
      </w:r>
    </w:p>
    <w:p w14:paraId="1436C397"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t>from {</w:t>
      </w:r>
    </w:p>
    <w:p w14:paraId="13FA274A"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r>
      <w:r w:rsidRPr="00345A6D">
        <w:rPr>
          <w:rFonts w:ascii="Consolas" w:hAnsi="Consolas"/>
          <w:sz w:val="22"/>
        </w:rPr>
        <w:tab/>
        <w:t>protocol-except [tcp udp];</w:t>
      </w:r>
    </w:p>
    <w:p w14:paraId="7EC1F488"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t>}</w:t>
      </w:r>
    </w:p>
    <w:p w14:paraId="71CEFD83"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t>then {</w:t>
      </w:r>
    </w:p>
    <w:p w14:paraId="2CE09163"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r>
      <w:r w:rsidRPr="00345A6D">
        <w:rPr>
          <w:rFonts w:ascii="Consolas" w:hAnsi="Consolas"/>
          <w:sz w:val="22"/>
        </w:rPr>
        <w:tab/>
        <w:t>accept;</w:t>
      </w:r>
    </w:p>
    <w:p w14:paraId="3E36541D" w14:textId="77777777" w:rsidR="00557300" w:rsidRPr="00345A6D" w:rsidRDefault="00557300" w:rsidP="52F6463D">
      <w:pPr>
        <w:rPr>
          <w:rFonts w:ascii="Consolas" w:hAnsi="Consolas"/>
          <w:sz w:val="22"/>
        </w:rPr>
      </w:pPr>
      <w:r w:rsidRPr="00345A6D">
        <w:rPr>
          <w:rFonts w:ascii="Consolas" w:hAnsi="Consolas"/>
          <w:sz w:val="22"/>
        </w:rPr>
        <w:lastRenderedPageBreak/>
        <w:tab/>
      </w:r>
      <w:r w:rsidRPr="00345A6D">
        <w:rPr>
          <w:rFonts w:ascii="Consolas" w:hAnsi="Consolas"/>
          <w:sz w:val="22"/>
        </w:rPr>
        <w:tab/>
      </w:r>
      <w:r w:rsidRPr="00345A6D">
        <w:rPr>
          <w:rFonts w:ascii="Consolas" w:hAnsi="Consolas"/>
          <w:sz w:val="22"/>
        </w:rPr>
        <w:tab/>
        <w:t>}</w:t>
      </w:r>
    </w:p>
    <w:p w14:paraId="4545AB82"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t>}</w:t>
      </w:r>
    </w:p>
    <w:p w14:paraId="1CD1854D" w14:textId="77777777" w:rsidR="00557300" w:rsidRPr="00E0279C" w:rsidRDefault="00557300" w:rsidP="00557300"/>
    <w:p w14:paraId="2CF3A41B" w14:textId="77777777" w:rsidR="00557300" w:rsidRPr="00E0279C" w:rsidRDefault="52F6463D" w:rsidP="52F6463D">
      <w:r w:rsidRPr="00E0279C">
        <w:t>Taking into account the above term, the next term is only reached for TCP and UDP traffic since all other types are accepted above. The next term will reject packages from the 192.168.0.0/16 network.</w:t>
      </w:r>
    </w:p>
    <w:p w14:paraId="19EB5E14" w14:textId="77777777" w:rsidR="00557300" w:rsidRPr="00E0279C" w:rsidRDefault="00557300" w:rsidP="00557300"/>
    <w:p w14:paraId="7584D691" w14:textId="77777777" w:rsidR="00557300" w:rsidRPr="00345A6D" w:rsidRDefault="00557300" w:rsidP="52F6463D">
      <w:pPr>
        <w:rPr>
          <w:rFonts w:ascii="Consolas" w:hAnsi="Consolas"/>
          <w:sz w:val="22"/>
        </w:rPr>
      </w:pPr>
      <w:r w:rsidRPr="00E0279C">
        <w:tab/>
      </w:r>
      <w:r w:rsidRPr="00E0279C">
        <w:tab/>
      </w:r>
      <w:r w:rsidRPr="00345A6D">
        <w:rPr>
          <w:rFonts w:ascii="Consolas" w:hAnsi="Consolas"/>
          <w:sz w:val="22"/>
        </w:rPr>
        <w:t>term term2 {</w:t>
      </w:r>
    </w:p>
    <w:p w14:paraId="04286673"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t>from {</w:t>
      </w:r>
    </w:p>
    <w:p w14:paraId="1CEF014D"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r>
      <w:r w:rsidRPr="00345A6D">
        <w:rPr>
          <w:rFonts w:ascii="Consolas" w:hAnsi="Consolas"/>
          <w:sz w:val="22"/>
        </w:rPr>
        <w:tab/>
        <w:t>address 192.168/16;</w:t>
      </w:r>
    </w:p>
    <w:p w14:paraId="1811B14E"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t>}</w:t>
      </w:r>
    </w:p>
    <w:p w14:paraId="79CBB800"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t>then {</w:t>
      </w:r>
    </w:p>
    <w:p w14:paraId="175EE0D2"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r>
      <w:r w:rsidRPr="00345A6D">
        <w:rPr>
          <w:rFonts w:ascii="Consolas" w:hAnsi="Consolas"/>
          <w:sz w:val="22"/>
        </w:rPr>
        <w:tab/>
        <w:t>reject;</w:t>
      </w:r>
    </w:p>
    <w:p w14:paraId="2DE3A5D7"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t>}</w:t>
      </w:r>
    </w:p>
    <w:p w14:paraId="115E02DF"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t>}</w:t>
      </w:r>
    </w:p>
    <w:p w14:paraId="5EA0EFB7" w14:textId="77777777" w:rsidR="00557300" w:rsidRPr="00E0279C" w:rsidRDefault="00557300" w:rsidP="00557300"/>
    <w:p w14:paraId="5F191CFD" w14:textId="11FEF39A" w:rsidR="00557300" w:rsidRPr="00E0279C" w:rsidRDefault="00541524" w:rsidP="52F6463D">
      <w:r w:rsidRPr="00E0279C">
        <w:t>Again,</w:t>
      </w:r>
      <w:r w:rsidR="52F6463D" w:rsidRPr="00E0279C">
        <w:t xml:space="preserve"> taking into account the above rules all packages that are TCP or UDP and not coming from the 192.168.0.0/16 network are accepted by the next term, after increasing the counter “pkts_remote_man”. This count feature is used for monitoring.</w:t>
      </w:r>
    </w:p>
    <w:p w14:paraId="617A0A1F" w14:textId="77777777" w:rsidR="00557300" w:rsidRPr="00E0279C" w:rsidRDefault="00557300" w:rsidP="00557300"/>
    <w:p w14:paraId="21E33CE7" w14:textId="77777777" w:rsidR="00557300" w:rsidRPr="00345A6D" w:rsidRDefault="00557300" w:rsidP="52F6463D">
      <w:pPr>
        <w:rPr>
          <w:rFonts w:ascii="Consolas" w:hAnsi="Consolas"/>
          <w:sz w:val="22"/>
        </w:rPr>
      </w:pPr>
      <w:r w:rsidRPr="00E0279C">
        <w:tab/>
      </w:r>
      <w:r w:rsidRPr="00E0279C">
        <w:tab/>
      </w:r>
      <w:r w:rsidRPr="00345A6D">
        <w:rPr>
          <w:rFonts w:ascii="Consolas" w:hAnsi="Consolas"/>
          <w:sz w:val="22"/>
        </w:rPr>
        <w:t>term term3 {</w:t>
      </w:r>
    </w:p>
    <w:p w14:paraId="25A42424"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t>from {</w:t>
      </w:r>
    </w:p>
    <w:p w14:paraId="250B31BA"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r>
      <w:r w:rsidRPr="00345A6D">
        <w:rPr>
          <w:rFonts w:ascii="Consolas" w:hAnsi="Consolas"/>
          <w:sz w:val="22"/>
        </w:rPr>
        <w:tab/>
        <w:t>destination-port [ssh telnet];</w:t>
      </w:r>
    </w:p>
    <w:p w14:paraId="397F6C56"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t>}</w:t>
      </w:r>
    </w:p>
    <w:p w14:paraId="686BE8D2"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t>then {</w:t>
      </w:r>
    </w:p>
    <w:p w14:paraId="0ECFA85E"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r>
      <w:r w:rsidRPr="00345A6D">
        <w:rPr>
          <w:rFonts w:ascii="Consolas" w:hAnsi="Consolas"/>
          <w:sz w:val="22"/>
        </w:rPr>
        <w:tab/>
        <w:t>count pkts_remote_man;</w:t>
      </w:r>
    </w:p>
    <w:p w14:paraId="4F7ADD16"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r>
      <w:r w:rsidRPr="00345A6D">
        <w:rPr>
          <w:rFonts w:ascii="Consolas" w:hAnsi="Consolas"/>
          <w:sz w:val="22"/>
        </w:rPr>
        <w:tab/>
        <w:t>accept;</w:t>
      </w:r>
    </w:p>
    <w:p w14:paraId="37808503"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t>}</w:t>
      </w:r>
    </w:p>
    <w:p w14:paraId="587B8CC5"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t>}</w:t>
      </w:r>
    </w:p>
    <w:p w14:paraId="16D442C0" w14:textId="77777777" w:rsidR="00557300" w:rsidRPr="00E0279C" w:rsidRDefault="00557300" w:rsidP="00557300"/>
    <w:p w14:paraId="681189C7" w14:textId="77777777" w:rsidR="00557300" w:rsidRPr="00E0279C" w:rsidRDefault="52F6463D" w:rsidP="52F6463D">
      <w:r w:rsidRPr="00E0279C">
        <w:t>The last term is the default term, that rejects everything that did not match any of the terms above.</w:t>
      </w:r>
    </w:p>
    <w:p w14:paraId="03DF82D2" w14:textId="77777777" w:rsidR="00557300" w:rsidRPr="00E0279C" w:rsidRDefault="00557300" w:rsidP="00557300"/>
    <w:p w14:paraId="30AA5881" w14:textId="77777777" w:rsidR="00557300" w:rsidRPr="00345A6D" w:rsidRDefault="00557300" w:rsidP="52F6463D">
      <w:pPr>
        <w:rPr>
          <w:rFonts w:ascii="Consolas" w:hAnsi="Consolas"/>
          <w:sz w:val="22"/>
          <w:szCs w:val="22"/>
        </w:rPr>
      </w:pPr>
      <w:r w:rsidRPr="00E0279C">
        <w:tab/>
      </w:r>
      <w:r w:rsidRPr="00E0279C">
        <w:tab/>
      </w:r>
      <w:r w:rsidRPr="00345A6D">
        <w:rPr>
          <w:rFonts w:ascii="Consolas" w:hAnsi="Consolas"/>
          <w:sz w:val="22"/>
          <w:szCs w:val="22"/>
        </w:rPr>
        <w:t>term term4 {</w:t>
      </w:r>
    </w:p>
    <w:p w14:paraId="121218C5" w14:textId="77777777" w:rsidR="00557300" w:rsidRPr="00345A6D" w:rsidRDefault="00557300" w:rsidP="52F6463D">
      <w:pPr>
        <w:rPr>
          <w:rFonts w:ascii="Consolas" w:hAnsi="Consolas"/>
          <w:sz w:val="22"/>
          <w:szCs w:val="22"/>
        </w:rPr>
      </w:pPr>
      <w:r w:rsidRPr="00345A6D">
        <w:rPr>
          <w:rFonts w:ascii="Consolas" w:hAnsi="Consolas"/>
          <w:sz w:val="22"/>
          <w:szCs w:val="22"/>
        </w:rPr>
        <w:tab/>
      </w:r>
      <w:r w:rsidRPr="00345A6D">
        <w:rPr>
          <w:rFonts w:ascii="Consolas" w:hAnsi="Consolas"/>
          <w:sz w:val="22"/>
          <w:szCs w:val="22"/>
        </w:rPr>
        <w:tab/>
      </w:r>
      <w:r w:rsidRPr="00345A6D">
        <w:rPr>
          <w:rFonts w:ascii="Consolas" w:hAnsi="Consolas"/>
          <w:sz w:val="22"/>
          <w:szCs w:val="22"/>
        </w:rPr>
        <w:tab/>
        <w:t>then {</w:t>
      </w:r>
    </w:p>
    <w:p w14:paraId="5B4CF11E" w14:textId="77777777" w:rsidR="00557300" w:rsidRPr="00345A6D" w:rsidRDefault="00557300" w:rsidP="52F6463D">
      <w:pPr>
        <w:rPr>
          <w:rFonts w:ascii="Consolas" w:hAnsi="Consolas"/>
          <w:sz w:val="22"/>
          <w:szCs w:val="22"/>
        </w:rPr>
      </w:pPr>
      <w:r w:rsidRPr="00345A6D">
        <w:rPr>
          <w:rFonts w:ascii="Consolas" w:hAnsi="Consolas"/>
          <w:sz w:val="22"/>
          <w:szCs w:val="22"/>
        </w:rPr>
        <w:tab/>
      </w:r>
      <w:r w:rsidRPr="00345A6D">
        <w:rPr>
          <w:rFonts w:ascii="Consolas" w:hAnsi="Consolas"/>
          <w:sz w:val="22"/>
          <w:szCs w:val="22"/>
        </w:rPr>
        <w:tab/>
      </w:r>
      <w:r w:rsidRPr="00345A6D">
        <w:rPr>
          <w:rFonts w:ascii="Consolas" w:hAnsi="Consolas"/>
          <w:sz w:val="22"/>
          <w:szCs w:val="22"/>
        </w:rPr>
        <w:tab/>
      </w:r>
      <w:r w:rsidRPr="00345A6D">
        <w:rPr>
          <w:rFonts w:ascii="Consolas" w:hAnsi="Consolas"/>
          <w:sz w:val="22"/>
          <w:szCs w:val="22"/>
        </w:rPr>
        <w:tab/>
        <w:t>reject;</w:t>
      </w:r>
    </w:p>
    <w:p w14:paraId="31CAE48A" w14:textId="77777777" w:rsidR="00557300" w:rsidRPr="00345A6D" w:rsidRDefault="00557300" w:rsidP="52F6463D">
      <w:pPr>
        <w:rPr>
          <w:rFonts w:ascii="Consolas" w:hAnsi="Consolas"/>
          <w:sz w:val="22"/>
          <w:szCs w:val="22"/>
        </w:rPr>
      </w:pPr>
      <w:r w:rsidRPr="00345A6D">
        <w:rPr>
          <w:rFonts w:ascii="Consolas" w:hAnsi="Consolas"/>
          <w:sz w:val="22"/>
          <w:szCs w:val="22"/>
        </w:rPr>
        <w:tab/>
      </w:r>
      <w:r w:rsidRPr="00345A6D">
        <w:rPr>
          <w:rFonts w:ascii="Consolas" w:hAnsi="Consolas"/>
          <w:sz w:val="22"/>
          <w:szCs w:val="22"/>
        </w:rPr>
        <w:tab/>
      </w:r>
      <w:r w:rsidRPr="00345A6D">
        <w:rPr>
          <w:rFonts w:ascii="Consolas" w:hAnsi="Consolas"/>
          <w:sz w:val="22"/>
          <w:szCs w:val="22"/>
        </w:rPr>
        <w:tab/>
        <w:t>}</w:t>
      </w:r>
    </w:p>
    <w:p w14:paraId="4FAE5767" w14:textId="77777777" w:rsidR="00557300" w:rsidRPr="00345A6D" w:rsidRDefault="00557300" w:rsidP="52F6463D">
      <w:pPr>
        <w:rPr>
          <w:rFonts w:ascii="Consolas" w:hAnsi="Consolas"/>
          <w:sz w:val="22"/>
          <w:szCs w:val="22"/>
        </w:rPr>
      </w:pPr>
      <w:r w:rsidRPr="00345A6D">
        <w:rPr>
          <w:rFonts w:ascii="Consolas" w:hAnsi="Consolas"/>
          <w:sz w:val="22"/>
          <w:szCs w:val="22"/>
        </w:rPr>
        <w:tab/>
      </w:r>
      <w:r w:rsidRPr="00345A6D">
        <w:rPr>
          <w:rFonts w:ascii="Consolas" w:hAnsi="Consolas"/>
          <w:sz w:val="22"/>
          <w:szCs w:val="22"/>
        </w:rPr>
        <w:tab/>
        <w:t>}</w:t>
      </w:r>
    </w:p>
    <w:p w14:paraId="6E5BD904" w14:textId="77777777" w:rsidR="00557300" w:rsidRPr="00345A6D" w:rsidRDefault="00557300" w:rsidP="52F6463D">
      <w:pPr>
        <w:rPr>
          <w:rFonts w:ascii="Consolas" w:hAnsi="Consolas"/>
          <w:sz w:val="22"/>
          <w:szCs w:val="22"/>
        </w:rPr>
      </w:pPr>
      <w:r w:rsidRPr="00345A6D">
        <w:rPr>
          <w:rFonts w:ascii="Consolas" w:hAnsi="Consolas"/>
          <w:sz w:val="22"/>
          <w:szCs w:val="22"/>
        </w:rPr>
        <w:tab/>
        <w:t>}</w:t>
      </w:r>
    </w:p>
    <w:p w14:paraId="54A15D0C" w14:textId="77777777" w:rsidR="00557300" w:rsidRPr="00345A6D" w:rsidRDefault="52F6463D" w:rsidP="52F6463D">
      <w:pPr>
        <w:rPr>
          <w:rFonts w:ascii="Consolas" w:hAnsi="Consolas"/>
          <w:sz w:val="22"/>
          <w:szCs w:val="22"/>
        </w:rPr>
      </w:pPr>
      <w:r w:rsidRPr="00345A6D">
        <w:rPr>
          <w:rFonts w:ascii="Consolas" w:hAnsi="Consolas"/>
          <w:sz w:val="22"/>
          <w:szCs w:val="22"/>
        </w:rPr>
        <w:t>}</w:t>
      </w:r>
    </w:p>
    <w:p w14:paraId="4D7B7318" w14:textId="77777777" w:rsidR="00557300" w:rsidRPr="00E0279C" w:rsidRDefault="00557300" w:rsidP="00557300"/>
    <w:p w14:paraId="13FB427A" w14:textId="77777777" w:rsidR="00557300" w:rsidRPr="00E0279C" w:rsidRDefault="52F6463D" w:rsidP="52F6463D">
      <w:r w:rsidRPr="00E0279C">
        <w:t>Firewall filters play a role in Class of Service, to classify the traffic as will be discussed in the “Class of Service” chapter and as mentioned earlier can also limit the amount of traffic according to the condition of the terms.</w:t>
      </w:r>
    </w:p>
    <w:p w14:paraId="4CCD7251" w14:textId="77777777" w:rsidR="00141F5E" w:rsidRPr="00E0279C" w:rsidRDefault="00141F5E" w:rsidP="00141F5E"/>
    <w:p w14:paraId="00A77B80" w14:textId="77777777" w:rsidR="00141F5E" w:rsidRPr="00E0279C" w:rsidRDefault="00141F5E" w:rsidP="00141F5E"/>
    <w:p w14:paraId="343995EC" w14:textId="77777777" w:rsidR="00141F5E" w:rsidRPr="00E0279C" w:rsidRDefault="00141F5E" w:rsidP="00141F5E"/>
    <w:p w14:paraId="51BD4B73" w14:textId="7B892215" w:rsidR="00141F5E" w:rsidRPr="00E0279C" w:rsidRDefault="002E2CF7" w:rsidP="52F6463D">
      <w:pPr>
        <w:pStyle w:val="Overskrift2"/>
        <w:rPr>
          <w:sz w:val="28"/>
          <w:szCs w:val="28"/>
        </w:rPr>
      </w:pPr>
      <w:bookmarkStart w:id="65" w:name="_Toc484414631"/>
      <w:r w:rsidRPr="00E0279C">
        <w:rPr>
          <w:sz w:val="28"/>
          <w:szCs w:val="28"/>
        </w:rPr>
        <w:t>C</w:t>
      </w:r>
      <w:r w:rsidR="006B459B" w:rsidRPr="00E0279C">
        <w:rPr>
          <w:sz w:val="28"/>
          <w:szCs w:val="28"/>
        </w:rPr>
        <w:t xml:space="preserve">lass </w:t>
      </w:r>
      <w:r w:rsidRPr="00E0279C">
        <w:rPr>
          <w:sz w:val="28"/>
          <w:szCs w:val="28"/>
        </w:rPr>
        <w:t>o</w:t>
      </w:r>
      <w:r w:rsidR="006B459B" w:rsidRPr="00E0279C">
        <w:rPr>
          <w:sz w:val="28"/>
          <w:szCs w:val="28"/>
        </w:rPr>
        <w:t xml:space="preserve">f </w:t>
      </w:r>
      <w:r w:rsidRPr="00E0279C">
        <w:rPr>
          <w:sz w:val="28"/>
          <w:szCs w:val="28"/>
        </w:rPr>
        <w:t>S</w:t>
      </w:r>
      <w:r w:rsidR="006B459B" w:rsidRPr="00E0279C">
        <w:rPr>
          <w:sz w:val="28"/>
          <w:szCs w:val="28"/>
        </w:rPr>
        <w:t>ervice</w:t>
      </w:r>
      <w:bookmarkEnd w:id="65"/>
    </w:p>
    <w:p w14:paraId="2728F670" w14:textId="77777777" w:rsidR="006B459B" w:rsidRPr="00E0279C" w:rsidRDefault="006B459B" w:rsidP="006B459B"/>
    <w:p w14:paraId="4D984555" w14:textId="77777777" w:rsidR="00141F5E" w:rsidRPr="00E0279C" w:rsidRDefault="52F6463D" w:rsidP="00141F5E">
      <w:r w:rsidRPr="00E0279C">
        <w:t xml:space="preserve">Class of service provides to the device mechanisms for categorizing traffic with different types of payload. The classification is based mostly on the type of application, which can be divided in three </w:t>
      </w:r>
      <w:r w:rsidRPr="00E0279C">
        <w:lastRenderedPageBreak/>
        <w:t>main categories voice, video, data.</w:t>
      </w:r>
      <w:r w:rsidR="00141F5E" w:rsidRPr="00E0279C">
        <w:rPr>
          <w:noProof/>
        </w:rPr>
        <w:drawing>
          <wp:inline distT="0" distB="0" distL="0" distR="0" wp14:anchorId="42EDED23" wp14:editId="100FF790">
            <wp:extent cx="5972175" cy="2847975"/>
            <wp:effectExtent l="0" t="0" r="9525" b="9525"/>
            <wp:docPr id="995822881" name="picture" descr="C:\Users\misiek\AppData\Local\Microsoft\Windows\INetCacheContent.Word\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5972175" cy="2847975"/>
                    </a:xfrm>
                    <a:prstGeom prst="rect">
                      <a:avLst/>
                    </a:prstGeom>
                  </pic:spPr>
                </pic:pic>
              </a:graphicData>
            </a:graphic>
          </wp:inline>
        </w:drawing>
      </w:r>
    </w:p>
    <w:p w14:paraId="65A8AB76" w14:textId="77777777" w:rsidR="00141F5E" w:rsidRPr="00E0279C" w:rsidRDefault="00141F5E" w:rsidP="00141F5E"/>
    <w:p w14:paraId="12C6C90D" w14:textId="08C3CF32" w:rsidR="00141F5E" w:rsidRPr="00E0279C" w:rsidRDefault="52F6463D" w:rsidP="00141F5E">
      <w:r w:rsidRPr="00E0279C">
        <w:t xml:space="preserve">CoS prioritize latency-sensitive traffic (for example Voice over Internet Protocol), it can allocate bandwidth of connection for different classes. Class of Service to assign an output to a packet, it </w:t>
      </w:r>
      <w:r w:rsidR="00855394" w:rsidRPr="00E0279C">
        <w:t>must</w:t>
      </w:r>
      <w:r w:rsidRPr="00E0279C">
        <w:t xml:space="preserve"> associate packet with the forwarding class. Forwarding classes also can identify traffic that should receive proper treatment.</w:t>
      </w:r>
    </w:p>
    <w:p w14:paraId="6F1BC2E0" w14:textId="77777777" w:rsidR="00141F5E" w:rsidRPr="00E0279C" w:rsidRDefault="00141F5E" w:rsidP="00141F5E">
      <w:r w:rsidRPr="00E0279C">
        <w:rPr>
          <w:noProof/>
          <w:lang w:eastAsia="en-US"/>
        </w:rPr>
        <w:drawing>
          <wp:inline distT="0" distB="0" distL="0" distR="0" wp14:anchorId="26E1F3B6" wp14:editId="454F46BD">
            <wp:extent cx="5972175" cy="2486025"/>
            <wp:effectExtent l="0" t="0" r="9525" b="9525"/>
            <wp:docPr id="36" name="Obraz 36" descr="C:\Users\misiek\AppData\Local\Microsoft\Windows\INetCacheContent.Word\c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siek\AppData\Local\Microsoft\Windows\INetCacheContent.Word\cos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2486025"/>
                    </a:xfrm>
                    <a:prstGeom prst="rect">
                      <a:avLst/>
                    </a:prstGeom>
                    <a:noFill/>
                    <a:ln>
                      <a:noFill/>
                    </a:ln>
                  </pic:spPr>
                </pic:pic>
              </a:graphicData>
            </a:graphic>
          </wp:inline>
        </w:drawing>
      </w:r>
    </w:p>
    <w:p w14:paraId="170FEC56" w14:textId="77777777" w:rsidR="00141F5E" w:rsidRPr="00E0279C" w:rsidRDefault="00141F5E" w:rsidP="00141F5E"/>
    <w:p w14:paraId="58EA5484" w14:textId="77777777" w:rsidR="00141F5E" w:rsidRPr="00E0279C" w:rsidRDefault="00141F5E" w:rsidP="00141F5E"/>
    <w:p w14:paraId="30B92B6A" w14:textId="77777777" w:rsidR="00141F5E" w:rsidRPr="00E0279C" w:rsidRDefault="00141F5E" w:rsidP="00141F5E">
      <w:pPr>
        <w:pStyle w:val="Overskrift3"/>
      </w:pPr>
      <w:bookmarkStart w:id="66" w:name="_Toc484414632"/>
      <w:r w:rsidRPr="00E0279C">
        <w:t>Loss Priority</w:t>
      </w:r>
      <w:bookmarkEnd w:id="66"/>
      <w:r w:rsidRPr="00E0279C">
        <w:t xml:space="preserve"> </w:t>
      </w:r>
    </w:p>
    <w:p w14:paraId="4AC344B8" w14:textId="12D70162" w:rsidR="00141F5E" w:rsidRPr="00E0279C" w:rsidRDefault="52F6463D" w:rsidP="00141F5E">
      <w:r w:rsidRPr="00E0279C">
        <w:t xml:space="preserve">Loss priority can be </w:t>
      </w:r>
      <w:r w:rsidR="00855394" w:rsidRPr="00E0279C">
        <w:t>configured</w:t>
      </w:r>
      <w:r w:rsidRPr="00E0279C">
        <w:t xml:space="preserve"> if user want to tell the system which priority it should give to packet to choose what should be dropped at first.</w:t>
      </w:r>
    </w:p>
    <w:p w14:paraId="40301E10" w14:textId="77777777" w:rsidR="00141F5E" w:rsidRPr="00E0279C" w:rsidRDefault="00141F5E" w:rsidP="00141F5E">
      <w:pPr>
        <w:jc w:val="center"/>
      </w:pPr>
      <w:r w:rsidRPr="00E0279C">
        <w:rPr>
          <w:noProof/>
          <w:lang w:eastAsia="en-US"/>
        </w:rPr>
        <w:drawing>
          <wp:inline distT="0" distB="0" distL="0" distR="0" wp14:anchorId="0D598E4A" wp14:editId="3FB46741">
            <wp:extent cx="3105150" cy="1343025"/>
            <wp:effectExtent l="0" t="0" r="0" b="9525"/>
            <wp:docPr id="35" name="Obraz 35" descr="C:\Users\misiek\AppData\Local\Microsoft\Windows\INetCacheContent.Word\loss p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siek\AppData\Local\Microsoft\Windows\INetCacheContent.Word\loss prio.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5150" cy="1343025"/>
                    </a:xfrm>
                    <a:prstGeom prst="rect">
                      <a:avLst/>
                    </a:prstGeom>
                    <a:noFill/>
                    <a:ln>
                      <a:noFill/>
                    </a:ln>
                  </pic:spPr>
                </pic:pic>
              </a:graphicData>
            </a:graphic>
          </wp:inline>
        </w:drawing>
      </w:r>
    </w:p>
    <w:p w14:paraId="10FE0FC7" w14:textId="77777777" w:rsidR="00141F5E" w:rsidRPr="00E0279C" w:rsidRDefault="00141F5E" w:rsidP="00141F5E">
      <w:pPr>
        <w:rPr>
          <w:sz w:val="22"/>
          <w:szCs w:val="22"/>
        </w:rPr>
      </w:pPr>
    </w:p>
    <w:p w14:paraId="7DAFEF19" w14:textId="77777777" w:rsidR="00141F5E" w:rsidRPr="00E0279C" w:rsidRDefault="00141F5E" w:rsidP="00141F5E">
      <w:pPr>
        <w:pStyle w:val="Overskrift3"/>
      </w:pPr>
      <w:bookmarkStart w:id="67" w:name="_Toc484414633"/>
      <w:r w:rsidRPr="00E0279C">
        <w:lastRenderedPageBreak/>
        <w:t>CoS Deployment Models</w:t>
      </w:r>
      <w:bookmarkEnd w:id="67"/>
    </w:p>
    <w:p w14:paraId="61749FEB" w14:textId="77777777" w:rsidR="00141F5E" w:rsidRPr="00E0279C" w:rsidRDefault="52F6463D" w:rsidP="00141F5E">
      <w:r w:rsidRPr="00E0279C">
        <w:t>There are two prime deployment models:</w:t>
      </w:r>
    </w:p>
    <w:p w14:paraId="5227F4BA" w14:textId="77777777" w:rsidR="00141F5E" w:rsidRPr="00E0279C" w:rsidRDefault="52F6463D" w:rsidP="003F3C40">
      <w:pPr>
        <w:pStyle w:val="Listeafsnit"/>
        <w:numPr>
          <w:ilvl w:val="0"/>
          <w:numId w:val="16"/>
        </w:numPr>
        <w:spacing w:after="160" w:line="259" w:lineRule="auto"/>
      </w:pPr>
      <w:r w:rsidRPr="00E0279C">
        <w:t xml:space="preserve">Multifield classifier is used in in-the-box model </w:t>
      </w:r>
    </w:p>
    <w:p w14:paraId="61E47529" w14:textId="77777777" w:rsidR="00141F5E" w:rsidRPr="00E0279C" w:rsidRDefault="52F6463D" w:rsidP="52F6463D">
      <w:pPr>
        <w:pStyle w:val="Listeafsnit"/>
        <w:ind w:left="1440"/>
        <w:rPr>
          <w:i/>
          <w:iCs/>
        </w:rPr>
      </w:pPr>
      <w:r w:rsidRPr="00E0279C">
        <w:t xml:space="preserve">It is defined under [edit firewall family inet] hierarchy with “from” and “then” statement and then applied under [edit interfaces &lt;interface&gt; unit &lt;unit number&gt; family &lt;family name&gt; filter] with </w:t>
      </w:r>
      <w:r w:rsidRPr="00E0279C">
        <w:rPr>
          <w:i/>
          <w:iCs/>
        </w:rPr>
        <w:t>input/output &lt;name of classifier&gt;</w:t>
      </w:r>
      <w:r w:rsidR="00141F5E" w:rsidRPr="00E0279C">
        <w:rPr>
          <w:noProof/>
        </w:rPr>
        <w:drawing>
          <wp:inline distT="0" distB="0" distL="0" distR="0" wp14:anchorId="06E9EF33" wp14:editId="57949051">
            <wp:extent cx="5105402" cy="1143000"/>
            <wp:effectExtent l="0" t="0" r="0" b="0"/>
            <wp:docPr id="1625142594" name="picture" descr="C:\Users\misiek\AppData\Local\Microsoft\Windows\INetCacheContent.Word\multifiel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5105402" cy="1143000"/>
                    </a:xfrm>
                    <a:prstGeom prst="rect">
                      <a:avLst/>
                    </a:prstGeom>
                  </pic:spPr>
                </pic:pic>
              </a:graphicData>
            </a:graphic>
          </wp:inline>
        </w:drawing>
      </w:r>
    </w:p>
    <w:p w14:paraId="146F8DD3" w14:textId="77777777" w:rsidR="00141F5E" w:rsidRPr="00E0279C" w:rsidRDefault="00141F5E" w:rsidP="00141F5E">
      <w:pPr>
        <w:pStyle w:val="Listeafsnit"/>
        <w:ind w:left="1440"/>
        <w:rPr>
          <w:i/>
        </w:rPr>
      </w:pPr>
    </w:p>
    <w:p w14:paraId="16A088A9" w14:textId="7699C611" w:rsidR="00141F5E" w:rsidRPr="00E0279C" w:rsidRDefault="52F6463D" w:rsidP="003F3C40">
      <w:pPr>
        <w:pStyle w:val="Listeafsnit"/>
        <w:numPr>
          <w:ilvl w:val="0"/>
          <w:numId w:val="16"/>
        </w:numPr>
        <w:spacing w:after="160" w:line="259" w:lineRule="auto"/>
      </w:pPr>
      <w:r w:rsidRPr="00E0279C">
        <w:t xml:space="preserve">In across-the-network model </w:t>
      </w:r>
      <w:r w:rsidR="00855394" w:rsidRPr="00E0279C">
        <w:t>Behaviour</w:t>
      </w:r>
      <w:r w:rsidRPr="00E0279C">
        <w:t xml:space="preserve"> Aggregate rewrite, and BA classifier is in the core and multifield classifier at edge.</w:t>
      </w:r>
    </w:p>
    <w:p w14:paraId="27A766EE" w14:textId="10FE5488" w:rsidR="00141F5E" w:rsidRPr="00E0279C" w:rsidRDefault="00764935" w:rsidP="00141F5E">
      <w:pPr>
        <w:pStyle w:val="Listeafsnit"/>
        <w:ind w:left="1440"/>
      </w:pPr>
      <w:r w:rsidRPr="00E0279C">
        <w:t>Behaviour</w:t>
      </w:r>
      <w:r w:rsidR="52F6463D" w:rsidRPr="00E0279C">
        <w:t xml:space="preserve"> Aggregate rewrite is defined under [edit class-of-service]</w:t>
      </w:r>
    </w:p>
    <w:p w14:paraId="5C248064" w14:textId="77777777" w:rsidR="00141F5E" w:rsidRPr="00CE2828" w:rsidRDefault="52F6463D" w:rsidP="00141F5E">
      <w:pPr>
        <w:rPr>
          <w:rFonts w:ascii="Consolas" w:hAnsi="Consolas"/>
          <w:sz w:val="22"/>
          <w:szCs w:val="22"/>
        </w:rPr>
      </w:pPr>
      <w:r w:rsidRPr="00CE2828">
        <w:rPr>
          <w:rFonts w:ascii="Consolas" w:hAnsi="Consolas"/>
          <w:sz w:val="22"/>
          <w:szCs w:val="22"/>
        </w:rPr>
        <w:t xml:space="preserve">   interfaces {</w:t>
      </w:r>
    </w:p>
    <w:p w14:paraId="7F5E648D" w14:textId="77777777" w:rsidR="00141F5E" w:rsidRPr="00CE2828" w:rsidRDefault="52F6463D" w:rsidP="00141F5E">
      <w:pPr>
        <w:rPr>
          <w:rFonts w:ascii="Consolas" w:hAnsi="Consolas"/>
          <w:sz w:val="22"/>
          <w:szCs w:val="22"/>
        </w:rPr>
      </w:pPr>
      <w:r w:rsidRPr="00CE2828">
        <w:rPr>
          <w:rFonts w:ascii="Consolas" w:hAnsi="Consolas"/>
          <w:sz w:val="22"/>
          <w:szCs w:val="22"/>
        </w:rPr>
        <w:t xml:space="preserve">        ge-0/0/2 {</w:t>
      </w:r>
    </w:p>
    <w:p w14:paraId="63446876" w14:textId="77777777" w:rsidR="00141F5E" w:rsidRPr="00CE2828" w:rsidRDefault="52F6463D" w:rsidP="00141F5E">
      <w:pPr>
        <w:rPr>
          <w:rFonts w:ascii="Consolas" w:hAnsi="Consolas"/>
          <w:sz w:val="22"/>
          <w:szCs w:val="22"/>
        </w:rPr>
      </w:pPr>
      <w:r w:rsidRPr="00CE2828">
        <w:rPr>
          <w:rFonts w:ascii="Consolas" w:hAnsi="Consolas"/>
          <w:sz w:val="22"/>
          <w:szCs w:val="22"/>
        </w:rPr>
        <w:t xml:space="preserve">            scheduler-map my-sched-map;</w:t>
      </w:r>
    </w:p>
    <w:p w14:paraId="52685ECB" w14:textId="77777777" w:rsidR="00141F5E" w:rsidRPr="00CE2828" w:rsidRDefault="52F6463D" w:rsidP="00141F5E">
      <w:pPr>
        <w:rPr>
          <w:rFonts w:ascii="Consolas" w:hAnsi="Consolas"/>
          <w:sz w:val="22"/>
          <w:szCs w:val="22"/>
        </w:rPr>
      </w:pPr>
      <w:r w:rsidRPr="00CE2828">
        <w:rPr>
          <w:rFonts w:ascii="Consolas" w:hAnsi="Consolas"/>
          <w:sz w:val="22"/>
          <w:szCs w:val="22"/>
        </w:rPr>
        <w:t xml:space="preserve">            unit 0 {</w:t>
      </w:r>
    </w:p>
    <w:p w14:paraId="0909691E" w14:textId="77777777" w:rsidR="00141F5E" w:rsidRPr="00CE2828" w:rsidRDefault="52F6463D" w:rsidP="00141F5E">
      <w:pPr>
        <w:rPr>
          <w:rFonts w:ascii="Consolas" w:hAnsi="Consolas"/>
          <w:sz w:val="22"/>
          <w:szCs w:val="22"/>
        </w:rPr>
      </w:pPr>
      <w:r w:rsidRPr="00CE2828">
        <w:rPr>
          <w:rFonts w:ascii="Consolas" w:hAnsi="Consolas"/>
          <w:sz w:val="22"/>
          <w:szCs w:val="22"/>
        </w:rPr>
        <w:t xml:space="preserve">                rewrite-rules {</w:t>
      </w:r>
    </w:p>
    <w:p w14:paraId="49124F6E" w14:textId="77777777" w:rsidR="00141F5E" w:rsidRPr="00CE2828" w:rsidRDefault="52F6463D" w:rsidP="00141F5E">
      <w:pPr>
        <w:rPr>
          <w:rFonts w:ascii="Consolas" w:hAnsi="Consolas"/>
          <w:sz w:val="22"/>
          <w:szCs w:val="22"/>
        </w:rPr>
      </w:pPr>
      <w:r w:rsidRPr="00CE2828">
        <w:rPr>
          <w:rFonts w:ascii="Consolas" w:hAnsi="Consolas"/>
          <w:sz w:val="22"/>
          <w:szCs w:val="22"/>
        </w:rPr>
        <w:t xml:space="preserve">                    inet-precedence default;</w:t>
      </w:r>
    </w:p>
    <w:p w14:paraId="5E7E1D41" w14:textId="77777777" w:rsidR="00141F5E" w:rsidRPr="00CE2828" w:rsidRDefault="52F6463D" w:rsidP="00141F5E">
      <w:pPr>
        <w:rPr>
          <w:rFonts w:ascii="Consolas" w:hAnsi="Consolas"/>
          <w:sz w:val="22"/>
          <w:szCs w:val="22"/>
        </w:rPr>
      </w:pPr>
      <w:r w:rsidRPr="00CE2828">
        <w:rPr>
          <w:rFonts w:ascii="Consolas" w:hAnsi="Consolas"/>
          <w:sz w:val="22"/>
          <w:szCs w:val="22"/>
        </w:rPr>
        <w:t xml:space="preserve">                }</w:t>
      </w:r>
    </w:p>
    <w:p w14:paraId="27352ED7" w14:textId="77777777" w:rsidR="00141F5E" w:rsidRPr="00CE2828" w:rsidRDefault="52F6463D" w:rsidP="00141F5E">
      <w:pPr>
        <w:rPr>
          <w:rFonts w:ascii="Consolas" w:hAnsi="Consolas"/>
          <w:sz w:val="22"/>
          <w:szCs w:val="22"/>
        </w:rPr>
      </w:pPr>
      <w:r w:rsidRPr="00CE2828">
        <w:rPr>
          <w:rFonts w:ascii="Consolas" w:hAnsi="Consolas"/>
          <w:sz w:val="22"/>
          <w:szCs w:val="22"/>
        </w:rPr>
        <w:t xml:space="preserve">            }</w:t>
      </w:r>
    </w:p>
    <w:p w14:paraId="3E52BAFB" w14:textId="77777777" w:rsidR="00141F5E" w:rsidRPr="00CE2828" w:rsidRDefault="52F6463D" w:rsidP="00141F5E">
      <w:pPr>
        <w:rPr>
          <w:rFonts w:ascii="Consolas" w:hAnsi="Consolas"/>
          <w:sz w:val="22"/>
          <w:szCs w:val="22"/>
        </w:rPr>
      </w:pPr>
      <w:r w:rsidRPr="00CE2828">
        <w:rPr>
          <w:rFonts w:ascii="Consolas" w:hAnsi="Consolas"/>
          <w:sz w:val="22"/>
          <w:szCs w:val="22"/>
        </w:rPr>
        <w:t xml:space="preserve">        }</w:t>
      </w:r>
    </w:p>
    <w:p w14:paraId="3E035E4A" w14:textId="77777777" w:rsidR="00CE2828" w:rsidRDefault="00CE2828" w:rsidP="00141F5E"/>
    <w:p w14:paraId="06DC16F7" w14:textId="4E08ADE1" w:rsidR="00141F5E" w:rsidRPr="00E0279C" w:rsidRDefault="00141F5E" w:rsidP="00141F5E">
      <w:r w:rsidRPr="00E0279C">
        <w:t>While BA Classifier is defined also under [edit class-of-service]</w:t>
      </w:r>
    </w:p>
    <w:p w14:paraId="3C2A2DE0" w14:textId="77777777" w:rsidR="00CE2828" w:rsidRDefault="00CE2828" w:rsidP="00141F5E"/>
    <w:p w14:paraId="4469A4CC" w14:textId="24BB2FEC" w:rsidR="00141F5E" w:rsidRPr="00CE2828" w:rsidRDefault="52F6463D" w:rsidP="00141F5E">
      <w:pPr>
        <w:rPr>
          <w:rFonts w:ascii="Consolas" w:hAnsi="Consolas"/>
          <w:sz w:val="22"/>
        </w:rPr>
      </w:pPr>
      <w:r w:rsidRPr="00CE2828">
        <w:rPr>
          <w:rFonts w:ascii="Consolas" w:hAnsi="Consolas"/>
          <w:sz w:val="22"/>
        </w:rPr>
        <w:t xml:space="preserve">   interfaces {</w:t>
      </w:r>
    </w:p>
    <w:p w14:paraId="23E40040" w14:textId="77777777" w:rsidR="00141F5E" w:rsidRPr="00CE2828" w:rsidRDefault="52F6463D" w:rsidP="00141F5E">
      <w:pPr>
        <w:rPr>
          <w:rFonts w:ascii="Consolas" w:hAnsi="Consolas"/>
          <w:sz w:val="22"/>
        </w:rPr>
      </w:pPr>
      <w:r w:rsidRPr="00CE2828">
        <w:rPr>
          <w:rFonts w:ascii="Consolas" w:hAnsi="Consolas"/>
          <w:sz w:val="22"/>
        </w:rPr>
        <w:t xml:space="preserve">        ge-0/0/3 {</w:t>
      </w:r>
    </w:p>
    <w:p w14:paraId="7CEA5E6E" w14:textId="77777777" w:rsidR="00141F5E" w:rsidRPr="00CE2828" w:rsidRDefault="52F6463D" w:rsidP="00141F5E">
      <w:pPr>
        <w:rPr>
          <w:rFonts w:ascii="Consolas" w:hAnsi="Consolas"/>
          <w:sz w:val="22"/>
        </w:rPr>
      </w:pPr>
      <w:r w:rsidRPr="00CE2828">
        <w:rPr>
          <w:rFonts w:ascii="Consolas" w:hAnsi="Consolas"/>
          <w:sz w:val="22"/>
        </w:rPr>
        <w:t xml:space="preserve">            scheduler-map my-sched-map;</w:t>
      </w:r>
    </w:p>
    <w:p w14:paraId="4635913B" w14:textId="77777777" w:rsidR="00141F5E" w:rsidRPr="00CE2828" w:rsidRDefault="52F6463D" w:rsidP="00141F5E">
      <w:pPr>
        <w:rPr>
          <w:rFonts w:ascii="Consolas" w:hAnsi="Consolas"/>
          <w:sz w:val="22"/>
        </w:rPr>
      </w:pPr>
      <w:r w:rsidRPr="00CE2828">
        <w:rPr>
          <w:rFonts w:ascii="Consolas" w:hAnsi="Consolas"/>
          <w:sz w:val="22"/>
        </w:rPr>
        <w:t xml:space="preserve">            unit 0 {</w:t>
      </w:r>
    </w:p>
    <w:p w14:paraId="1011543C" w14:textId="77777777" w:rsidR="00141F5E" w:rsidRPr="00CE2828" w:rsidRDefault="52F6463D" w:rsidP="00141F5E">
      <w:pPr>
        <w:rPr>
          <w:rFonts w:ascii="Consolas" w:hAnsi="Consolas"/>
          <w:sz w:val="22"/>
        </w:rPr>
      </w:pPr>
      <w:r w:rsidRPr="00CE2828">
        <w:rPr>
          <w:rFonts w:ascii="Consolas" w:hAnsi="Consolas"/>
          <w:sz w:val="22"/>
        </w:rPr>
        <w:t xml:space="preserve">                classifiers {</w:t>
      </w:r>
    </w:p>
    <w:p w14:paraId="03D9466F" w14:textId="77777777" w:rsidR="00141F5E" w:rsidRPr="00CE2828" w:rsidRDefault="52F6463D" w:rsidP="00141F5E">
      <w:pPr>
        <w:rPr>
          <w:rFonts w:ascii="Consolas" w:hAnsi="Consolas"/>
          <w:sz w:val="22"/>
        </w:rPr>
      </w:pPr>
      <w:r w:rsidRPr="00CE2828">
        <w:rPr>
          <w:rFonts w:ascii="Consolas" w:hAnsi="Consolas"/>
          <w:sz w:val="22"/>
        </w:rPr>
        <w:t xml:space="preserve">                    inet-precedence default;</w:t>
      </w:r>
    </w:p>
    <w:p w14:paraId="416FD27C" w14:textId="77777777" w:rsidR="00141F5E" w:rsidRPr="00CE2828" w:rsidRDefault="52F6463D" w:rsidP="00141F5E">
      <w:pPr>
        <w:rPr>
          <w:rFonts w:ascii="Consolas" w:hAnsi="Consolas"/>
          <w:sz w:val="22"/>
        </w:rPr>
      </w:pPr>
      <w:r w:rsidRPr="00CE2828">
        <w:rPr>
          <w:rFonts w:ascii="Consolas" w:hAnsi="Consolas"/>
          <w:sz w:val="22"/>
        </w:rPr>
        <w:t xml:space="preserve">                }</w:t>
      </w:r>
    </w:p>
    <w:p w14:paraId="79EAC7CB" w14:textId="77777777" w:rsidR="00141F5E" w:rsidRPr="00E0279C" w:rsidRDefault="00141F5E" w:rsidP="00141F5E">
      <w:r w:rsidRPr="00E0279C">
        <w:rPr>
          <w:noProof/>
          <w:lang w:eastAsia="en-US"/>
        </w:rPr>
        <w:drawing>
          <wp:inline distT="0" distB="0" distL="0" distR="0" wp14:anchorId="6B3BD00D" wp14:editId="70A963C1">
            <wp:extent cx="5962650" cy="1009650"/>
            <wp:effectExtent l="0" t="0" r="0" b="0"/>
            <wp:docPr id="33" name="Obraz 33" descr="C:\Users\misiek\AppData\Local\Microsoft\Windows\INetCacheContent.Word\class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siek\AppData\Local\Microsoft\Windows\INetCacheContent.Word\classifier.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2650" cy="1009650"/>
                    </a:xfrm>
                    <a:prstGeom prst="rect">
                      <a:avLst/>
                    </a:prstGeom>
                    <a:noFill/>
                    <a:ln>
                      <a:noFill/>
                    </a:ln>
                  </pic:spPr>
                </pic:pic>
              </a:graphicData>
            </a:graphic>
          </wp:inline>
        </w:drawing>
      </w:r>
    </w:p>
    <w:p w14:paraId="3EFFB467" w14:textId="77777777" w:rsidR="00141F5E" w:rsidRPr="00E0279C" w:rsidRDefault="00141F5E" w:rsidP="00141F5E"/>
    <w:p w14:paraId="72B89E6B" w14:textId="77777777" w:rsidR="00141F5E" w:rsidRPr="00E0279C" w:rsidRDefault="00141F5E" w:rsidP="00141F5E">
      <w:pPr>
        <w:rPr>
          <w:b/>
          <w:sz w:val="28"/>
          <w:szCs w:val="28"/>
        </w:rPr>
      </w:pPr>
    </w:p>
    <w:p w14:paraId="2FA26842" w14:textId="77777777" w:rsidR="00141F5E" w:rsidRPr="00E0279C" w:rsidRDefault="00141F5E" w:rsidP="00141F5E">
      <w:pPr>
        <w:rPr>
          <w:b/>
          <w:sz w:val="28"/>
          <w:szCs w:val="28"/>
        </w:rPr>
      </w:pPr>
    </w:p>
    <w:p w14:paraId="04866959" w14:textId="77777777" w:rsidR="00141F5E" w:rsidRPr="00E0279C" w:rsidRDefault="00141F5E" w:rsidP="00141F5E">
      <w:pPr>
        <w:pStyle w:val="Overskrift3"/>
      </w:pPr>
      <w:bookmarkStart w:id="68" w:name="_Toc484414634"/>
      <w:r w:rsidRPr="00E0279C">
        <w:t>Policers</w:t>
      </w:r>
      <w:bookmarkEnd w:id="68"/>
      <w:r w:rsidRPr="00E0279C">
        <w:t xml:space="preserve"> </w:t>
      </w:r>
    </w:p>
    <w:p w14:paraId="338425BE" w14:textId="55A49C9D" w:rsidR="00141F5E" w:rsidRPr="00E0279C" w:rsidRDefault="52F6463D" w:rsidP="00141F5E">
      <w:r w:rsidRPr="00E0279C">
        <w:t xml:space="preserve">Policers allows to limit traffic to a specified bandwidth and burst size. It is possible to configure Junos device to assign forwarding class or loss priority to traffic exceeding the configured </w:t>
      </w:r>
      <w:r w:rsidR="00764935" w:rsidRPr="00E0279C">
        <w:t>limits</w:t>
      </w:r>
      <w:r w:rsidRPr="00E0279C">
        <w:t xml:space="preserve">. These policers can be configured using </w:t>
      </w:r>
      <w:r w:rsidRPr="00E0279C">
        <w:rPr>
          <w:i/>
          <w:iCs/>
        </w:rPr>
        <w:t>forwarding-class</w:t>
      </w:r>
      <w:r w:rsidRPr="00E0279C">
        <w:t xml:space="preserve"> and/or </w:t>
      </w:r>
      <w:r w:rsidRPr="00E0279C">
        <w:rPr>
          <w:i/>
          <w:iCs/>
        </w:rPr>
        <w:t>loss-priority</w:t>
      </w:r>
      <w:r w:rsidRPr="00E0279C">
        <w:t xml:space="preserve"> statement after “then” statement of policer.</w:t>
      </w:r>
    </w:p>
    <w:p w14:paraId="6FA8BC84" w14:textId="77777777" w:rsidR="00141F5E" w:rsidRPr="00E0279C" w:rsidRDefault="00141F5E" w:rsidP="00141F5E">
      <w:r w:rsidRPr="00E0279C">
        <w:rPr>
          <w:noProof/>
          <w:lang w:eastAsia="en-US"/>
        </w:rPr>
        <w:lastRenderedPageBreak/>
        <w:drawing>
          <wp:inline distT="0" distB="0" distL="0" distR="0" wp14:anchorId="2D64C5A5" wp14:editId="0DFF1F64">
            <wp:extent cx="4924425" cy="2962275"/>
            <wp:effectExtent l="0" t="0" r="9525" b="9525"/>
            <wp:docPr id="32" name="Obraz 32" descr="C:\Users\misiek\AppData\Local\Microsoft\Windows\INetCacheContent.Word\Polic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siek\AppData\Local\Microsoft\Windows\INetCacheContent.Word\Policer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24425" cy="2962275"/>
                    </a:xfrm>
                    <a:prstGeom prst="rect">
                      <a:avLst/>
                    </a:prstGeom>
                    <a:noFill/>
                    <a:ln>
                      <a:noFill/>
                    </a:ln>
                  </pic:spPr>
                </pic:pic>
              </a:graphicData>
            </a:graphic>
          </wp:inline>
        </w:drawing>
      </w:r>
    </w:p>
    <w:p w14:paraId="375513A2" w14:textId="379569FD" w:rsidR="00141F5E" w:rsidRPr="00E0279C" w:rsidRDefault="00141F5E" w:rsidP="00141F5E">
      <w:pPr>
        <w:pStyle w:val="Overskrift3"/>
      </w:pPr>
      <w:bookmarkStart w:id="69" w:name="_Toc484414635"/>
      <w:r w:rsidRPr="00E0279C">
        <w:t>Queuing</w:t>
      </w:r>
      <w:bookmarkEnd w:id="69"/>
    </w:p>
    <w:p w14:paraId="7A0FDFAE" w14:textId="77777777" w:rsidR="00527BD4" w:rsidRPr="00E0279C" w:rsidRDefault="00527BD4" w:rsidP="00527BD4"/>
    <w:p w14:paraId="6BAD2496" w14:textId="77777777" w:rsidR="00527BD4" w:rsidRPr="00E0279C" w:rsidRDefault="52F6463D" w:rsidP="00527BD4">
      <w:r w:rsidRPr="00E0279C">
        <w:t>Juniper devices are associating each forwarding class with queue number. On most devices that runs Junos OS default queues mapping looks like:</w:t>
      </w:r>
    </w:p>
    <w:p w14:paraId="6C6180AE" w14:textId="77777777" w:rsidR="00527BD4" w:rsidRPr="00E0279C" w:rsidRDefault="52F6463D" w:rsidP="003F3C40">
      <w:pPr>
        <w:pStyle w:val="Listeafsnit"/>
        <w:numPr>
          <w:ilvl w:val="0"/>
          <w:numId w:val="17"/>
        </w:numPr>
        <w:spacing w:after="160" w:line="259" w:lineRule="auto"/>
      </w:pPr>
      <w:r w:rsidRPr="00E0279C">
        <w:t>0: best-effort</w:t>
      </w:r>
    </w:p>
    <w:p w14:paraId="73928C84" w14:textId="3D539F9D" w:rsidR="00527BD4" w:rsidRPr="00E0279C" w:rsidRDefault="52F6463D" w:rsidP="003F3C40">
      <w:pPr>
        <w:pStyle w:val="Listeafsnit"/>
        <w:numPr>
          <w:ilvl w:val="0"/>
          <w:numId w:val="17"/>
        </w:numPr>
        <w:spacing w:after="160" w:line="259" w:lineRule="auto"/>
      </w:pPr>
      <w:r w:rsidRPr="00E0279C">
        <w:t xml:space="preserve">1: </w:t>
      </w:r>
      <w:r w:rsidR="00764935" w:rsidRPr="00E0279C">
        <w:t>expedited</w:t>
      </w:r>
      <w:r w:rsidRPr="00E0279C">
        <w:t>-forwarding</w:t>
      </w:r>
    </w:p>
    <w:p w14:paraId="5825A727" w14:textId="77777777" w:rsidR="00527BD4" w:rsidRPr="00E0279C" w:rsidRDefault="52F6463D" w:rsidP="003F3C40">
      <w:pPr>
        <w:pStyle w:val="Listeafsnit"/>
        <w:numPr>
          <w:ilvl w:val="0"/>
          <w:numId w:val="17"/>
        </w:numPr>
        <w:spacing w:after="160" w:line="259" w:lineRule="auto"/>
      </w:pPr>
      <w:r w:rsidRPr="00E0279C">
        <w:t>2: assured-forwarding</w:t>
      </w:r>
    </w:p>
    <w:p w14:paraId="378A5F1B" w14:textId="77777777" w:rsidR="00527BD4" w:rsidRPr="00E0279C" w:rsidRDefault="52F6463D" w:rsidP="003F3C40">
      <w:pPr>
        <w:pStyle w:val="Listeafsnit"/>
        <w:numPr>
          <w:ilvl w:val="0"/>
          <w:numId w:val="17"/>
        </w:numPr>
        <w:spacing w:after="160" w:line="259" w:lineRule="auto"/>
      </w:pPr>
      <w:r w:rsidRPr="00E0279C">
        <w:t>3: network-control</w:t>
      </w:r>
    </w:p>
    <w:p w14:paraId="526F63C7" w14:textId="67430F83" w:rsidR="00527BD4" w:rsidRPr="00E0279C" w:rsidRDefault="52F6463D" w:rsidP="52F6463D">
      <w:pPr>
        <w:rPr>
          <w:i/>
          <w:iCs/>
        </w:rPr>
      </w:pPr>
      <w:r w:rsidRPr="00E0279C">
        <w:t xml:space="preserve">It is possible to display current queue and </w:t>
      </w:r>
      <w:r w:rsidR="00764935" w:rsidRPr="00E0279C">
        <w:t>forwarding</w:t>
      </w:r>
      <w:r w:rsidRPr="00E0279C">
        <w:t xml:space="preserve"> class mapping using </w:t>
      </w:r>
      <w:r w:rsidRPr="00E0279C">
        <w:rPr>
          <w:i/>
          <w:iCs/>
        </w:rPr>
        <w:t>show class-of-service forwarding-class</w:t>
      </w:r>
    </w:p>
    <w:p w14:paraId="43A02EDF" w14:textId="77777777" w:rsidR="00527BD4" w:rsidRPr="00E0279C" w:rsidRDefault="00527BD4" w:rsidP="00527BD4">
      <w:pPr>
        <w:rPr>
          <w:i/>
        </w:rPr>
      </w:pPr>
    </w:p>
    <w:p w14:paraId="1653A263" w14:textId="77777777" w:rsidR="00527BD4" w:rsidRPr="00E0279C" w:rsidRDefault="52F6463D" w:rsidP="00527BD4">
      <w:r w:rsidRPr="00E0279C">
        <w:t>Display:</w:t>
      </w:r>
    </w:p>
    <w:p w14:paraId="21896252" w14:textId="77777777" w:rsidR="00527BD4" w:rsidRPr="00E0279C" w:rsidRDefault="00527BD4" w:rsidP="00527BD4">
      <w:r w:rsidRPr="00E0279C">
        <w:rPr>
          <w:noProof/>
          <w:lang w:eastAsia="en-US"/>
        </w:rPr>
        <w:drawing>
          <wp:inline distT="0" distB="0" distL="0" distR="0" wp14:anchorId="58641505" wp14:editId="12874BF8">
            <wp:extent cx="5972175" cy="800100"/>
            <wp:effectExtent l="0" t="0" r="9525" b="0"/>
            <wp:docPr id="38" name="Obraz 38" descr="C:\Users\misiek\Desktop\show 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siek\Desktop\show cos.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72175" cy="800100"/>
                    </a:xfrm>
                    <a:prstGeom prst="rect">
                      <a:avLst/>
                    </a:prstGeom>
                    <a:noFill/>
                    <a:ln>
                      <a:noFill/>
                    </a:ln>
                  </pic:spPr>
                </pic:pic>
              </a:graphicData>
            </a:graphic>
          </wp:inline>
        </w:drawing>
      </w:r>
    </w:p>
    <w:p w14:paraId="2E8D99AA" w14:textId="77777777" w:rsidR="00527BD4" w:rsidRPr="00E0279C" w:rsidRDefault="00527BD4" w:rsidP="00527BD4"/>
    <w:p w14:paraId="094CD93D" w14:textId="77777777" w:rsidR="00527BD4" w:rsidRPr="00E0279C" w:rsidRDefault="00527BD4" w:rsidP="00527BD4">
      <w:pPr>
        <w:pStyle w:val="Overskrift3"/>
      </w:pPr>
      <w:bookmarkStart w:id="70" w:name="_Toc484414636"/>
      <w:r w:rsidRPr="00E0279C">
        <w:t>Defining Forwarding Classes</w:t>
      </w:r>
      <w:bookmarkEnd w:id="70"/>
    </w:p>
    <w:p w14:paraId="6436C1C4" w14:textId="77777777" w:rsidR="00527BD4" w:rsidRPr="00E0279C" w:rsidRDefault="52F6463D" w:rsidP="52F6463D">
      <w:pPr>
        <w:rPr>
          <w:i/>
          <w:iCs/>
        </w:rPr>
      </w:pPr>
      <w:r w:rsidRPr="00E0279C">
        <w:t xml:space="preserve">Forwarding classes can be configured under [edit class-of-service forwarding-class], using command </w:t>
      </w:r>
    </w:p>
    <w:p w14:paraId="23B4566B" w14:textId="77777777" w:rsidR="00527BD4" w:rsidRPr="00E0279C" w:rsidRDefault="52F6463D" w:rsidP="52F6463D">
      <w:pPr>
        <w:rPr>
          <w:i/>
          <w:iCs/>
          <w:sz w:val="22"/>
          <w:szCs w:val="22"/>
        </w:rPr>
      </w:pPr>
      <w:r w:rsidRPr="00E0279C">
        <w:rPr>
          <w:i/>
          <w:iCs/>
        </w:rPr>
        <w:t>Set forwarding-classes queue &lt;number&gt; &lt;name&gt;</w:t>
      </w:r>
    </w:p>
    <w:p w14:paraId="4EF739CD" w14:textId="0D7D3761" w:rsidR="00E2496A" w:rsidRPr="00E0279C" w:rsidRDefault="00E2496A" w:rsidP="00141F5E"/>
    <w:p w14:paraId="44A2FD42" w14:textId="44B1D9A8" w:rsidR="00E2496A" w:rsidRPr="00E0279C" w:rsidRDefault="00E2496A" w:rsidP="00141F5E"/>
    <w:p w14:paraId="75F7DFC4" w14:textId="5C1A445B" w:rsidR="00E2496A" w:rsidRPr="00E0279C" w:rsidRDefault="00E2496A" w:rsidP="52F6463D">
      <w:pPr>
        <w:pStyle w:val="Overskrift3"/>
      </w:pPr>
      <w:bookmarkStart w:id="71" w:name="_Toc484414637"/>
      <w:r w:rsidRPr="00E0279C">
        <w:t>Scheduling overview</w:t>
      </w:r>
      <w:bookmarkEnd w:id="71"/>
    </w:p>
    <w:p w14:paraId="76BD4187" w14:textId="77777777" w:rsidR="00E2496A" w:rsidRPr="00E0279C" w:rsidRDefault="00E2496A" w:rsidP="00E2496A"/>
    <w:p w14:paraId="68281DBE" w14:textId="56A43E88" w:rsidR="00E2496A" w:rsidRPr="00E0279C" w:rsidRDefault="52F6463D" w:rsidP="52F6463D">
      <w:r w:rsidRPr="00E0279C">
        <w:t>There are 4 main components of scheduling:</w:t>
      </w:r>
    </w:p>
    <w:p w14:paraId="75FFC789" w14:textId="75D21EC5" w:rsidR="00E2496A" w:rsidRPr="00E0279C" w:rsidRDefault="52F6463D" w:rsidP="00A546F2">
      <w:pPr>
        <w:pStyle w:val="Listeafsnit"/>
        <w:numPr>
          <w:ilvl w:val="0"/>
          <w:numId w:val="18"/>
        </w:numPr>
      </w:pPr>
      <w:r w:rsidRPr="00E0279C">
        <w:t>Priority</w:t>
      </w:r>
    </w:p>
    <w:p w14:paraId="3D4852C1" w14:textId="7CBE1CED" w:rsidR="00E2496A" w:rsidRPr="00E0279C" w:rsidRDefault="52F6463D" w:rsidP="00A546F2">
      <w:pPr>
        <w:pStyle w:val="Listeafsnit"/>
        <w:numPr>
          <w:ilvl w:val="0"/>
          <w:numId w:val="18"/>
        </w:numPr>
      </w:pPr>
      <w:r w:rsidRPr="00E0279C">
        <w:t xml:space="preserve">Transmission rate </w:t>
      </w:r>
    </w:p>
    <w:p w14:paraId="2468A30A" w14:textId="4178DB2B" w:rsidR="00E2496A" w:rsidRPr="00E0279C" w:rsidRDefault="52F6463D" w:rsidP="00A546F2">
      <w:pPr>
        <w:pStyle w:val="Listeafsnit"/>
        <w:numPr>
          <w:ilvl w:val="0"/>
          <w:numId w:val="18"/>
        </w:numPr>
      </w:pPr>
      <w:r w:rsidRPr="00E0279C">
        <w:t>Buffer size</w:t>
      </w:r>
    </w:p>
    <w:p w14:paraId="547CDA62" w14:textId="2254BBCA" w:rsidR="00E2496A" w:rsidRPr="00E0279C" w:rsidRDefault="52F6463D" w:rsidP="00A546F2">
      <w:pPr>
        <w:pStyle w:val="Listeafsnit"/>
        <w:numPr>
          <w:ilvl w:val="0"/>
          <w:numId w:val="18"/>
        </w:numPr>
      </w:pPr>
      <w:r w:rsidRPr="00E0279C">
        <w:t>RED configuration</w:t>
      </w:r>
    </w:p>
    <w:p w14:paraId="0F199F82" w14:textId="6CA1353B" w:rsidR="00E2496A" w:rsidRPr="00E0279C" w:rsidRDefault="00E2496A" w:rsidP="00E2496A"/>
    <w:p w14:paraId="7F8402E7" w14:textId="52816536" w:rsidR="00E2496A" w:rsidRPr="00E0279C" w:rsidRDefault="52F6463D" w:rsidP="52F6463D">
      <w:r w:rsidRPr="00E0279C">
        <w:lastRenderedPageBreak/>
        <w:t xml:space="preserve">Point 1 and 2 define the order of transmitting packets, while 3 and 4 define the storage and packets to drop. </w:t>
      </w:r>
    </w:p>
    <w:p w14:paraId="0FB689C7" w14:textId="1135F947" w:rsidR="00E2496A" w:rsidRPr="00E0279C" w:rsidRDefault="00E2496A" w:rsidP="00E2496A"/>
    <w:p w14:paraId="5EA8D662" w14:textId="717B1BE4" w:rsidR="00E2496A" w:rsidRPr="00E0279C" w:rsidRDefault="00E2496A" w:rsidP="52F6463D">
      <w:pPr>
        <w:pStyle w:val="Overskrift3"/>
      </w:pPr>
      <w:bookmarkStart w:id="72" w:name="_Toc484414638"/>
      <w:r w:rsidRPr="00E0279C">
        <w:t>Queue Priority</w:t>
      </w:r>
      <w:bookmarkEnd w:id="72"/>
    </w:p>
    <w:p w14:paraId="1AE9FC48" w14:textId="26907DE4" w:rsidR="00E2496A" w:rsidRPr="00E0279C" w:rsidRDefault="00E2496A" w:rsidP="00E2496A"/>
    <w:p w14:paraId="103A50D3" w14:textId="6024EC33" w:rsidR="00E2496A" w:rsidRPr="00E0279C" w:rsidRDefault="52F6463D" w:rsidP="52F6463D">
      <w:r w:rsidRPr="00E0279C">
        <w:t>According to assigned priority queues can receive service, most common priorities include:</w:t>
      </w:r>
    </w:p>
    <w:p w14:paraId="0386483B" w14:textId="3FFEA065" w:rsidR="00641C4E" w:rsidRPr="00E0279C" w:rsidRDefault="52F6463D" w:rsidP="00A546F2">
      <w:pPr>
        <w:pStyle w:val="Listeafsnit"/>
        <w:numPr>
          <w:ilvl w:val="0"/>
          <w:numId w:val="19"/>
        </w:numPr>
        <w:ind w:left="720"/>
      </w:pPr>
      <w:r w:rsidRPr="00E0279C">
        <w:t>High</w:t>
      </w:r>
      <w:r w:rsidR="00641C4E" w:rsidRPr="00E0279C">
        <w:rPr>
          <w:noProof/>
        </w:rPr>
        <w:drawing>
          <wp:inline distT="0" distB="0" distL="0" distR="0" wp14:anchorId="3786A4BC" wp14:editId="61AC7306">
            <wp:extent cx="4133214" cy="2904490"/>
            <wp:effectExtent l="0" t="0" r="635" b="0"/>
            <wp:docPr id="1918682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a:extLst>
                        <a:ext uri="{28A0092B-C50C-407E-A947-70E740481C1C}">
                          <a14:useLocalDpi xmlns:a14="http://schemas.microsoft.com/office/drawing/2010/main" val="0"/>
                        </a:ext>
                      </a:extLst>
                    </a:blip>
                    <a:stretch>
                      <a:fillRect/>
                    </a:stretch>
                  </pic:blipFill>
                  <pic:spPr>
                    <a:xfrm>
                      <a:off x="0" y="0"/>
                      <a:ext cx="4133214" cy="2904490"/>
                    </a:xfrm>
                    <a:prstGeom prst="rect">
                      <a:avLst/>
                    </a:prstGeom>
                  </pic:spPr>
                </pic:pic>
              </a:graphicData>
            </a:graphic>
          </wp:inline>
        </w:drawing>
      </w:r>
    </w:p>
    <w:p w14:paraId="3B1EC18E" w14:textId="73F69015" w:rsidR="00641C4E" w:rsidRPr="00E0279C" w:rsidRDefault="52F6463D" w:rsidP="00A546F2">
      <w:pPr>
        <w:pStyle w:val="Listeafsnit"/>
        <w:numPr>
          <w:ilvl w:val="0"/>
          <w:numId w:val="19"/>
        </w:numPr>
        <w:ind w:left="720"/>
      </w:pPr>
      <w:r w:rsidRPr="00E0279C">
        <w:t>Medium high</w:t>
      </w:r>
    </w:p>
    <w:p w14:paraId="55025995" w14:textId="2D6AFDF0" w:rsidR="00641C4E" w:rsidRPr="00E0279C" w:rsidRDefault="52F6463D" w:rsidP="00A546F2">
      <w:pPr>
        <w:pStyle w:val="Listeafsnit"/>
        <w:numPr>
          <w:ilvl w:val="0"/>
          <w:numId w:val="19"/>
        </w:numPr>
        <w:ind w:left="720"/>
      </w:pPr>
      <w:r w:rsidRPr="00E0279C">
        <w:t>Medium low</w:t>
      </w:r>
    </w:p>
    <w:p w14:paraId="7C9CB36E" w14:textId="253F58B5" w:rsidR="00641C4E" w:rsidRPr="00E0279C" w:rsidRDefault="52F6463D" w:rsidP="00A546F2">
      <w:pPr>
        <w:pStyle w:val="Listeafsnit"/>
        <w:numPr>
          <w:ilvl w:val="0"/>
          <w:numId w:val="19"/>
        </w:numPr>
        <w:ind w:left="720"/>
      </w:pPr>
      <w:r w:rsidRPr="00E0279C">
        <w:t>Low</w:t>
      </w:r>
    </w:p>
    <w:p w14:paraId="502689E7" w14:textId="77777777" w:rsidR="00641C4E" w:rsidRPr="00E0279C" w:rsidRDefault="00641C4E" w:rsidP="00641C4E"/>
    <w:p w14:paraId="656E030B" w14:textId="793A9E12" w:rsidR="002E2CF7" w:rsidRPr="00E0279C" w:rsidRDefault="00641C4E" w:rsidP="52F6463D">
      <w:pPr>
        <w:pStyle w:val="Overskrift3"/>
      </w:pPr>
      <w:bookmarkStart w:id="73" w:name="_Toc484414639"/>
      <w:r w:rsidRPr="00E0279C">
        <w:t>Defining CoS on Juniper Devices</w:t>
      </w:r>
      <w:bookmarkEnd w:id="73"/>
    </w:p>
    <w:p w14:paraId="58CF1897" w14:textId="160A516C" w:rsidR="00641C4E" w:rsidRPr="00E0279C" w:rsidRDefault="00641C4E" w:rsidP="00641C4E"/>
    <w:p w14:paraId="24E26CC9" w14:textId="6E686AF5" w:rsidR="00665CAD" w:rsidRPr="00E0279C" w:rsidRDefault="52F6463D" w:rsidP="00A546F2">
      <w:pPr>
        <w:pStyle w:val="Listeafsnit"/>
        <w:numPr>
          <w:ilvl w:val="0"/>
          <w:numId w:val="20"/>
        </w:numPr>
      </w:pPr>
      <w:r w:rsidRPr="00E0279C">
        <w:t>Schedulers are configured under the [edit class-of-service schedulers] hierarchy:</w:t>
      </w:r>
    </w:p>
    <w:p w14:paraId="36DC2B6C" w14:textId="6977FA81" w:rsidR="00665CAD" w:rsidRPr="00E0279C" w:rsidRDefault="52F6463D" w:rsidP="52F6463D">
      <w:pPr>
        <w:pStyle w:val="Listeafsnit"/>
        <w:ind w:left="1304"/>
        <w:rPr>
          <w:i/>
          <w:iCs/>
        </w:rPr>
      </w:pPr>
      <w:r w:rsidRPr="00E0279C">
        <w:rPr>
          <w:i/>
          <w:iCs/>
        </w:rPr>
        <w:t>set &lt;name of scheduler&gt; transmit-rate percent 40</w:t>
      </w:r>
    </w:p>
    <w:p w14:paraId="3AD21D40" w14:textId="5E7226EE" w:rsidR="00665CAD" w:rsidRPr="00E0279C" w:rsidRDefault="52F6463D" w:rsidP="52F6463D">
      <w:pPr>
        <w:pStyle w:val="Listeafsnit"/>
        <w:ind w:left="1304"/>
        <w:rPr>
          <w:i/>
          <w:iCs/>
        </w:rPr>
      </w:pPr>
      <w:r w:rsidRPr="00E0279C">
        <w:rPr>
          <w:i/>
          <w:iCs/>
        </w:rPr>
        <w:t>set &lt;name of scheduler&gt; buffer-size percent 40</w:t>
      </w:r>
    </w:p>
    <w:p w14:paraId="5C4C5BD0" w14:textId="204C4060" w:rsidR="00665CAD" w:rsidRPr="00E0279C" w:rsidRDefault="52F6463D" w:rsidP="52F6463D">
      <w:pPr>
        <w:pStyle w:val="Listeafsnit"/>
        <w:ind w:left="1304"/>
        <w:rPr>
          <w:i/>
          <w:iCs/>
        </w:rPr>
      </w:pPr>
      <w:r w:rsidRPr="00E0279C">
        <w:rPr>
          <w:i/>
          <w:iCs/>
        </w:rPr>
        <w:t>set &lt;name of scheduler&gt; priority low</w:t>
      </w:r>
    </w:p>
    <w:p w14:paraId="67690952" w14:textId="64659EDF" w:rsidR="00665CAD" w:rsidRPr="00E0279C" w:rsidRDefault="52F6463D" w:rsidP="52F6463D">
      <w:pPr>
        <w:pStyle w:val="Listeafsnit"/>
        <w:ind w:left="1304"/>
      </w:pPr>
      <w:r w:rsidRPr="00E0279C">
        <w:t>example from project:</w:t>
      </w:r>
    </w:p>
    <w:p w14:paraId="7BF8609F" w14:textId="77777777" w:rsidR="00665CAD" w:rsidRPr="00D3171F" w:rsidRDefault="52F6463D" w:rsidP="52F64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themeColor="text1"/>
          <w:sz w:val="20"/>
          <w:szCs w:val="20"/>
          <w:lang w:eastAsia="en-US"/>
        </w:rPr>
      </w:pPr>
      <w:r w:rsidRPr="00E0279C">
        <w:rPr>
          <w:rFonts w:ascii="Courier New" w:hAnsi="Courier New" w:cs="Courier New"/>
          <w:color w:val="000000" w:themeColor="text1"/>
          <w:sz w:val="20"/>
          <w:szCs w:val="20"/>
          <w:lang w:eastAsia="en-US"/>
        </w:rPr>
        <w:t xml:space="preserve">    </w:t>
      </w:r>
      <w:r w:rsidRPr="00D3171F">
        <w:rPr>
          <w:rFonts w:ascii="Consolas" w:hAnsi="Consolas" w:cs="Courier New"/>
          <w:color w:val="000000" w:themeColor="text1"/>
          <w:sz w:val="20"/>
          <w:szCs w:val="20"/>
          <w:lang w:eastAsia="en-US"/>
        </w:rPr>
        <w:t>schedulers {</w:t>
      </w:r>
    </w:p>
    <w:p w14:paraId="029FBAC9" w14:textId="77777777" w:rsidR="00665CAD" w:rsidRPr="00D3171F" w:rsidRDefault="52F6463D" w:rsidP="52F64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themeColor="text1"/>
          <w:sz w:val="20"/>
          <w:szCs w:val="20"/>
          <w:lang w:eastAsia="en-US"/>
        </w:rPr>
      </w:pPr>
      <w:r w:rsidRPr="00D3171F">
        <w:rPr>
          <w:rFonts w:ascii="Consolas" w:hAnsi="Consolas" w:cs="Courier New"/>
          <w:color w:val="000000" w:themeColor="text1"/>
          <w:sz w:val="20"/>
          <w:szCs w:val="20"/>
          <w:lang w:eastAsia="en-US"/>
        </w:rPr>
        <w:t xml:space="preserve">        best-effort-sched {</w:t>
      </w:r>
    </w:p>
    <w:p w14:paraId="44CD70C9" w14:textId="77777777" w:rsidR="00665CAD" w:rsidRPr="00D3171F" w:rsidRDefault="52F6463D" w:rsidP="52F64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themeColor="text1"/>
          <w:sz w:val="20"/>
          <w:szCs w:val="20"/>
          <w:lang w:eastAsia="en-US"/>
        </w:rPr>
      </w:pPr>
      <w:r w:rsidRPr="00D3171F">
        <w:rPr>
          <w:rFonts w:ascii="Consolas" w:hAnsi="Consolas" w:cs="Courier New"/>
          <w:color w:val="000000" w:themeColor="text1"/>
          <w:sz w:val="20"/>
          <w:szCs w:val="20"/>
          <w:lang w:eastAsia="en-US"/>
        </w:rPr>
        <w:t xml:space="preserve">            transmit-rate percent 40;</w:t>
      </w:r>
    </w:p>
    <w:p w14:paraId="186C989B" w14:textId="77777777" w:rsidR="00665CAD" w:rsidRPr="00D3171F" w:rsidRDefault="52F6463D" w:rsidP="52F64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themeColor="text1"/>
          <w:sz w:val="20"/>
          <w:szCs w:val="20"/>
          <w:lang w:eastAsia="en-US"/>
        </w:rPr>
      </w:pPr>
      <w:r w:rsidRPr="00D3171F">
        <w:rPr>
          <w:rFonts w:ascii="Consolas" w:hAnsi="Consolas" w:cs="Courier New"/>
          <w:color w:val="000000" w:themeColor="text1"/>
          <w:sz w:val="20"/>
          <w:szCs w:val="20"/>
          <w:lang w:eastAsia="en-US"/>
        </w:rPr>
        <w:t xml:space="preserve">            buffer-size percent 40;</w:t>
      </w:r>
    </w:p>
    <w:p w14:paraId="192724AA" w14:textId="77777777" w:rsidR="00665CAD" w:rsidRPr="00D3171F" w:rsidRDefault="52F6463D" w:rsidP="52F64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themeColor="text1"/>
          <w:sz w:val="20"/>
          <w:szCs w:val="20"/>
          <w:lang w:eastAsia="en-US"/>
        </w:rPr>
      </w:pPr>
      <w:r w:rsidRPr="00D3171F">
        <w:rPr>
          <w:rFonts w:ascii="Consolas" w:hAnsi="Consolas" w:cs="Courier New"/>
          <w:color w:val="000000" w:themeColor="text1"/>
          <w:sz w:val="20"/>
          <w:szCs w:val="20"/>
          <w:lang w:eastAsia="en-US"/>
        </w:rPr>
        <w:t xml:space="preserve">            priority low;</w:t>
      </w:r>
    </w:p>
    <w:p w14:paraId="0DB643A2" w14:textId="77777777" w:rsidR="00665CAD" w:rsidRPr="00D3171F" w:rsidRDefault="52F6463D" w:rsidP="52F64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themeColor="text1"/>
          <w:sz w:val="20"/>
          <w:szCs w:val="20"/>
          <w:lang w:eastAsia="en-US"/>
        </w:rPr>
      </w:pPr>
      <w:r w:rsidRPr="00D3171F">
        <w:rPr>
          <w:rFonts w:ascii="Consolas" w:hAnsi="Consolas" w:cs="Courier New"/>
          <w:color w:val="000000" w:themeColor="text1"/>
          <w:sz w:val="20"/>
          <w:szCs w:val="20"/>
          <w:lang w:eastAsia="en-US"/>
        </w:rPr>
        <w:t xml:space="preserve">        }</w:t>
      </w:r>
    </w:p>
    <w:p w14:paraId="298CBD82" w14:textId="77777777" w:rsidR="00665CAD" w:rsidRPr="00E0279C" w:rsidRDefault="00665CAD" w:rsidP="00665CAD">
      <w:pPr>
        <w:pStyle w:val="Listeafsnit"/>
        <w:ind w:left="1304"/>
        <w:rPr>
          <w:i/>
        </w:rPr>
      </w:pPr>
    </w:p>
    <w:p w14:paraId="3BEC6E5A" w14:textId="33B3F35E" w:rsidR="00665CAD" w:rsidRPr="00E0279C" w:rsidRDefault="00665CAD" w:rsidP="00665CAD">
      <w:pPr>
        <w:pStyle w:val="Listeafsnit"/>
        <w:ind w:left="1304"/>
      </w:pPr>
    </w:p>
    <w:p w14:paraId="198C2E26" w14:textId="6325BA35" w:rsidR="00665CAD" w:rsidRPr="00E0279C" w:rsidRDefault="00665CAD" w:rsidP="00665CAD">
      <w:pPr>
        <w:pStyle w:val="Listeafsnit"/>
        <w:ind w:left="1304"/>
      </w:pPr>
    </w:p>
    <w:p w14:paraId="396566AF" w14:textId="7618E5BD" w:rsidR="00665CAD" w:rsidRPr="00E0279C" w:rsidRDefault="52F6463D" w:rsidP="00A546F2">
      <w:pPr>
        <w:pStyle w:val="Listeafsnit"/>
        <w:numPr>
          <w:ilvl w:val="0"/>
          <w:numId w:val="20"/>
        </w:numPr>
      </w:pPr>
      <w:r w:rsidRPr="00E0279C">
        <w:t>Forwarding classes and queues are associated with schedulers by scheduler maps:</w:t>
      </w:r>
    </w:p>
    <w:p w14:paraId="343271BB" w14:textId="2B615674" w:rsidR="00665CAD" w:rsidRPr="00E0279C" w:rsidRDefault="52F6463D" w:rsidP="52F6463D">
      <w:pPr>
        <w:pStyle w:val="Listeafsnit"/>
        <w:ind w:left="1304"/>
      </w:pPr>
      <w:r w:rsidRPr="00E0279C">
        <w:t>[edit class-of-service scheduler-maps]</w:t>
      </w:r>
    </w:p>
    <w:p w14:paraId="503E6706" w14:textId="645806DC" w:rsidR="0076382D" w:rsidRPr="00E0279C" w:rsidRDefault="52F6463D" w:rsidP="52F6463D">
      <w:pPr>
        <w:pStyle w:val="Listeafsnit"/>
        <w:ind w:left="1304"/>
        <w:rPr>
          <w:i/>
          <w:iCs/>
        </w:rPr>
      </w:pPr>
      <w:r w:rsidRPr="00E0279C">
        <w:rPr>
          <w:i/>
          <w:iCs/>
        </w:rPr>
        <w:t>Set &lt;name of sched map&gt; forwarding-class best-effort scheduler &lt;name of sched.&gt;</w:t>
      </w:r>
    </w:p>
    <w:p w14:paraId="200C09A7" w14:textId="54B60B6B" w:rsidR="0076382D" w:rsidRPr="00E0279C" w:rsidRDefault="0076382D" w:rsidP="52F6463D">
      <w:r w:rsidRPr="00E0279C">
        <w:rPr>
          <w:i/>
        </w:rPr>
        <w:tab/>
      </w:r>
      <w:r w:rsidRPr="00E0279C">
        <w:t>Example from project:</w:t>
      </w:r>
    </w:p>
    <w:p w14:paraId="66E0EC7F" w14:textId="77777777" w:rsidR="0076382D" w:rsidRPr="00E0279C" w:rsidRDefault="0076382D" w:rsidP="0076382D"/>
    <w:p w14:paraId="4CFB6C08" w14:textId="77777777" w:rsidR="0076382D" w:rsidRPr="00D3171F" w:rsidRDefault="52F6463D" w:rsidP="52F6463D">
      <w:pPr>
        <w:pStyle w:val="FormateretHTML"/>
        <w:rPr>
          <w:rFonts w:ascii="Consolas" w:hAnsi="Consolas"/>
          <w:color w:val="000000" w:themeColor="text1"/>
          <w:lang w:val="en-GB"/>
        </w:rPr>
      </w:pPr>
      <w:r w:rsidRPr="00D3171F">
        <w:rPr>
          <w:rFonts w:ascii="Consolas" w:hAnsi="Consolas"/>
          <w:color w:val="000000" w:themeColor="text1"/>
          <w:lang w:val="en-GB"/>
        </w:rPr>
        <w:t>scheduler-maps {</w:t>
      </w:r>
    </w:p>
    <w:p w14:paraId="646C490B" w14:textId="77777777" w:rsidR="0076382D" w:rsidRPr="00D3171F" w:rsidRDefault="52F6463D" w:rsidP="52F6463D">
      <w:pPr>
        <w:pStyle w:val="FormateretHTML"/>
        <w:rPr>
          <w:rFonts w:ascii="Consolas" w:hAnsi="Consolas"/>
          <w:color w:val="000000" w:themeColor="text1"/>
          <w:lang w:val="en-GB"/>
        </w:rPr>
      </w:pPr>
      <w:r w:rsidRPr="00D3171F">
        <w:rPr>
          <w:rFonts w:ascii="Consolas" w:hAnsi="Consolas"/>
          <w:color w:val="000000" w:themeColor="text1"/>
          <w:lang w:val="en-GB"/>
        </w:rPr>
        <w:t xml:space="preserve">        my-sched-map {</w:t>
      </w:r>
    </w:p>
    <w:p w14:paraId="293B188B" w14:textId="77777777" w:rsidR="0076382D" w:rsidRPr="00D3171F" w:rsidRDefault="52F6463D" w:rsidP="52F6463D">
      <w:pPr>
        <w:pStyle w:val="FormateretHTML"/>
        <w:rPr>
          <w:rFonts w:ascii="Consolas" w:hAnsi="Consolas"/>
          <w:color w:val="000000" w:themeColor="text1"/>
          <w:lang w:val="en-GB"/>
        </w:rPr>
      </w:pPr>
      <w:r w:rsidRPr="00D3171F">
        <w:rPr>
          <w:rFonts w:ascii="Consolas" w:hAnsi="Consolas"/>
          <w:color w:val="000000" w:themeColor="text1"/>
          <w:lang w:val="en-GB"/>
        </w:rPr>
        <w:t xml:space="preserve">            forwarding-class best-effort scheduler best-effort-sched;</w:t>
      </w:r>
    </w:p>
    <w:p w14:paraId="51CE3EEC" w14:textId="77777777" w:rsidR="0076382D" w:rsidRPr="00E0279C" w:rsidRDefault="0076382D" w:rsidP="0076382D"/>
    <w:p w14:paraId="09493AF7" w14:textId="384B3FAB" w:rsidR="00641C4E" w:rsidRPr="00E0279C" w:rsidRDefault="52F6463D" w:rsidP="00A546F2">
      <w:pPr>
        <w:pStyle w:val="Listeafsnit"/>
        <w:numPr>
          <w:ilvl w:val="0"/>
          <w:numId w:val="20"/>
        </w:numPr>
      </w:pPr>
      <w:r w:rsidRPr="00E0279C">
        <w:lastRenderedPageBreak/>
        <w:t xml:space="preserve">Scheduler maps can be applied to </w:t>
      </w:r>
      <w:r w:rsidR="00CA76C4" w:rsidRPr="00E0279C">
        <w:t>interfaces</w:t>
      </w:r>
      <w:r w:rsidRPr="00E0279C">
        <w:t xml:space="preserve"> under [edit class-of-service interfaces] hierarchy.</w:t>
      </w:r>
    </w:p>
    <w:p w14:paraId="5881037A" w14:textId="5DE618DA" w:rsidR="0076382D" w:rsidRPr="00E0279C" w:rsidRDefault="52F6463D" w:rsidP="52F6463D">
      <w:pPr>
        <w:pStyle w:val="Listeafsnit"/>
        <w:ind w:left="1304"/>
      </w:pPr>
      <w:r w:rsidRPr="00E0279C">
        <w:t>[edit class-of-service interfaces]</w:t>
      </w:r>
    </w:p>
    <w:p w14:paraId="5F545BAE" w14:textId="6C9A78AB" w:rsidR="0076382D" w:rsidRPr="00E0279C" w:rsidRDefault="52F6463D" w:rsidP="52F6463D">
      <w:pPr>
        <w:pStyle w:val="Listeafsnit"/>
        <w:ind w:left="1304"/>
        <w:rPr>
          <w:i/>
          <w:iCs/>
        </w:rPr>
      </w:pPr>
      <w:r w:rsidRPr="00E0279C">
        <w:rPr>
          <w:i/>
          <w:iCs/>
        </w:rPr>
        <w:t>set &lt;interface&gt; scheduler-map &lt;name of sched. Map&gt;</w:t>
      </w:r>
    </w:p>
    <w:p w14:paraId="7D14315A" w14:textId="05539A23" w:rsidR="0076382D" w:rsidRPr="00E0279C" w:rsidRDefault="0076382D" w:rsidP="0076382D">
      <w:pPr>
        <w:pStyle w:val="Listeafsnit"/>
        <w:ind w:left="1304"/>
        <w:rPr>
          <w:i/>
        </w:rPr>
      </w:pPr>
    </w:p>
    <w:p w14:paraId="734CF4D2" w14:textId="4F1A0260" w:rsidR="0076382D" w:rsidRPr="00E0279C" w:rsidRDefault="52F6463D" w:rsidP="52F6463D">
      <w:pPr>
        <w:pStyle w:val="Listeafsnit"/>
        <w:ind w:left="1304"/>
      </w:pPr>
      <w:r w:rsidRPr="00E0279C">
        <w:t>Example from project:</w:t>
      </w:r>
    </w:p>
    <w:p w14:paraId="0FA737AD" w14:textId="77777777" w:rsidR="0076382D" w:rsidRPr="00D3171F" w:rsidRDefault="52F6463D" w:rsidP="52F6463D">
      <w:pPr>
        <w:pStyle w:val="FormateretHTML"/>
        <w:rPr>
          <w:rFonts w:ascii="Consolas" w:hAnsi="Consolas"/>
          <w:color w:val="000000" w:themeColor="text1"/>
          <w:lang w:val="en-GB"/>
        </w:rPr>
      </w:pPr>
      <w:r w:rsidRPr="00E0279C">
        <w:rPr>
          <w:color w:val="000000" w:themeColor="text1"/>
          <w:lang w:val="en-GB"/>
        </w:rPr>
        <w:t xml:space="preserve">    </w:t>
      </w:r>
      <w:r w:rsidRPr="00D3171F">
        <w:rPr>
          <w:rFonts w:ascii="Consolas" w:hAnsi="Consolas"/>
          <w:color w:val="000000" w:themeColor="text1"/>
          <w:lang w:val="en-GB"/>
        </w:rPr>
        <w:t>interfaces {</w:t>
      </w:r>
    </w:p>
    <w:p w14:paraId="1D0FAB83" w14:textId="77777777" w:rsidR="0076382D" w:rsidRPr="00D3171F" w:rsidRDefault="52F6463D" w:rsidP="52F6463D">
      <w:pPr>
        <w:pStyle w:val="FormateretHTML"/>
        <w:rPr>
          <w:rFonts w:ascii="Consolas" w:hAnsi="Consolas"/>
          <w:color w:val="000000" w:themeColor="text1"/>
          <w:lang w:val="en-GB"/>
        </w:rPr>
      </w:pPr>
      <w:r w:rsidRPr="00D3171F">
        <w:rPr>
          <w:rFonts w:ascii="Consolas" w:hAnsi="Consolas"/>
          <w:color w:val="000000" w:themeColor="text1"/>
          <w:lang w:val="en-GB"/>
        </w:rPr>
        <w:t xml:space="preserve">        ge-0/0/2 {</w:t>
      </w:r>
    </w:p>
    <w:p w14:paraId="7D3374E3" w14:textId="77777777" w:rsidR="0076382D" w:rsidRPr="00D3171F" w:rsidRDefault="52F6463D" w:rsidP="52F6463D">
      <w:pPr>
        <w:pStyle w:val="FormateretHTML"/>
        <w:rPr>
          <w:rFonts w:ascii="Consolas" w:hAnsi="Consolas"/>
          <w:color w:val="000000" w:themeColor="text1"/>
          <w:lang w:val="en-GB"/>
        </w:rPr>
      </w:pPr>
      <w:r w:rsidRPr="00D3171F">
        <w:rPr>
          <w:rFonts w:ascii="Consolas" w:hAnsi="Consolas"/>
          <w:color w:val="000000" w:themeColor="text1"/>
          <w:lang w:val="en-GB"/>
        </w:rPr>
        <w:t xml:space="preserve">            scheduler-map my-sched-map;</w:t>
      </w:r>
    </w:p>
    <w:p w14:paraId="06795CDD" w14:textId="2CFE0971" w:rsidR="0076382D" w:rsidRPr="00E0279C" w:rsidRDefault="0076382D" w:rsidP="0076382D">
      <w:pPr>
        <w:pStyle w:val="Listeafsnit"/>
      </w:pPr>
    </w:p>
    <w:p w14:paraId="28BD0A98" w14:textId="77FB6633" w:rsidR="006B459B" w:rsidRPr="00E0279C" w:rsidRDefault="006B459B" w:rsidP="0076382D">
      <w:pPr>
        <w:pStyle w:val="Listeafsnit"/>
      </w:pPr>
    </w:p>
    <w:p w14:paraId="028CA1BA" w14:textId="4D605C33" w:rsidR="006B459B" w:rsidRPr="00E0279C" w:rsidRDefault="006B459B" w:rsidP="0076382D">
      <w:pPr>
        <w:pStyle w:val="Listeafsnit"/>
      </w:pPr>
    </w:p>
    <w:p w14:paraId="04BDE6C6" w14:textId="61F7BF16" w:rsidR="006B459B" w:rsidRPr="00E0279C" w:rsidRDefault="006B459B" w:rsidP="0076382D">
      <w:pPr>
        <w:pStyle w:val="Listeafsnit"/>
      </w:pPr>
    </w:p>
    <w:p w14:paraId="4C86DBF3" w14:textId="5AB7ADD9" w:rsidR="00950835" w:rsidRPr="00E0279C" w:rsidRDefault="00950835" w:rsidP="0076382D">
      <w:pPr>
        <w:pStyle w:val="Listeafsnit"/>
      </w:pPr>
    </w:p>
    <w:p w14:paraId="6E3F0356" w14:textId="58531078" w:rsidR="00641C4E" w:rsidRPr="00E0279C" w:rsidRDefault="0076382D" w:rsidP="52F6463D">
      <w:pPr>
        <w:pStyle w:val="Overskrift3"/>
      </w:pPr>
      <w:bookmarkStart w:id="74" w:name="_Toc484414640"/>
      <w:r w:rsidRPr="00E0279C">
        <w:t>CoS Processing</w:t>
      </w:r>
      <w:bookmarkEnd w:id="74"/>
    </w:p>
    <w:p w14:paraId="05ABBCBD" w14:textId="7334DEE4" w:rsidR="0076382D" w:rsidRPr="00E0279C" w:rsidRDefault="0076382D" w:rsidP="0076382D"/>
    <w:p w14:paraId="4E57B96D" w14:textId="1AB5E97F" w:rsidR="006B459B" w:rsidRPr="00E0279C" w:rsidRDefault="52F6463D" w:rsidP="52F6463D">
      <w:r w:rsidRPr="00E0279C">
        <w:t>Illustration below shows how Class of Service is processing.</w:t>
      </w:r>
    </w:p>
    <w:p w14:paraId="081E33A3" w14:textId="271403C2" w:rsidR="0076382D" w:rsidRPr="00E0279C" w:rsidRDefault="00EE2F40" w:rsidP="0076382D">
      <w:r>
        <w:pict w14:anchorId="51C1098F">
          <v:shape id="_x0000_i1027" type="#_x0000_t75" style="width:481.75pt;height:231.1pt">
            <v:imagedata r:id="rId67" o:title="processing"/>
          </v:shape>
        </w:pict>
      </w:r>
    </w:p>
    <w:p w14:paraId="45E0ECD6" w14:textId="47531B10" w:rsidR="00950835" w:rsidRPr="00E0279C" w:rsidRDefault="00950835" w:rsidP="0076382D"/>
    <w:p w14:paraId="5A41FCD1" w14:textId="5E70D4E8" w:rsidR="00950835" w:rsidRPr="00E0279C" w:rsidRDefault="00950835" w:rsidP="0076382D"/>
    <w:p w14:paraId="29A4ACD6" w14:textId="41201DCC" w:rsidR="00950835" w:rsidRPr="00E0279C" w:rsidRDefault="00950835" w:rsidP="0076382D"/>
    <w:p w14:paraId="0823EE6F" w14:textId="77777777" w:rsidR="00950835" w:rsidRPr="00E0279C" w:rsidRDefault="00950835" w:rsidP="0076382D"/>
    <w:p w14:paraId="2F86A0AE" w14:textId="77777777" w:rsidR="00641C4E" w:rsidRPr="00E0279C" w:rsidRDefault="00641C4E" w:rsidP="00641C4E"/>
    <w:p w14:paraId="4877AEF6" w14:textId="33CAC061" w:rsidR="002E2CF7" w:rsidRPr="00E0279C" w:rsidRDefault="00950835" w:rsidP="52F6463D">
      <w:pPr>
        <w:pStyle w:val="Overskrift1"/>
      </w:pPr>
      <w:bookmarkStart w:id="75" w:name="_Toc484414641"/>
      <w:r w:rsidRPr="00E0279C">
        <w:t>Conc</w:t>
      </w:r>
      <w:r w:rsidR="002E2CF7" w:rsidRPr="00E0279C">
        <w:t>lusion</w:t>
      </w:r>
      <w:bookmarkEnd w:id="75"/>
    </w:p>
    <w:p w14:paraId="327FF7C6" w14:textId="7A38CAC9" w:rsidR="00B914FF" w:rsidRPr="00E0279C" w:rsidRDefault="00F95AF5" w:rsidP="52F6463D">
      <w:pPr>
        <w:pStyle w:val="Overskrift2"/>
      </w:pPr>
      <w:bookmarkStart w:id="76" w:name="_Toc484414642"/>
      <w:r w:rsidRPr="00E0279C">
        <w:t>Conclusion</w:t>
      </w:r>
      <w:r w:rsidR="00B914FF" w:rsidRPr="00E0279C">
        <w:t xml:space="preserve"> about Project</w:t>
      </w:r>
      <w:bookmarkEnd w:id="76"/>
    </w:p>
    <w:p w14:paraId="6FC87142" w14:textId="103B33C7" w:rsidR="006B459B" w:rsidRPr="00E0279C" w:rsidRDefault="006B459B" w:rsidP="006B459B"/>
    <w:p w14:paraId="4A3E1CCE" w14:textId="150A94EF" w:rsidR="006B459B" w:rsidRPr="00E0279C" w:rsidRDefault="52F6463D" w:rsidP="52F6463D">
      <w:r w:rsidRPr="00E0279C">
        <w:t>Conclusion after this document is that Juniper SRX devices and systems are well structured with security and processing, user can easily monitor traffic, can check processes in the routing/switching device.</w:t>
      </w:r>
    </w:p>
    <w:p w14:paraId="725129B0" w14:textId="51848856" w:rsidR="00B914FF" w:rsidRPr="00E0279C" w:rsidRDefault="00B914FF" w:rsidP="52F6463D">
      <w:pPr>
        <w:pStyle w:val="Overskrift2"/>
      </w:pPr>
      <w:bookmarkStart w:id="77" w:name="_Toc484414643"/>
      <w:r w:rsidRPr="00E0279C">
        <w:t>Project Management</w:t>
      </w:r>
      <w:bookmarkEnd w:id="77"/>
      <w:r w:rsidRPr="00E0279C">
        <w:t xml:space="preserve"> </w:t>
      </w:r>
    </w:p>
    <w:p w14:paraId="646F35CA" w14:textId="5B0E13D6" w:rsidR="000823D6" w:rsidRPr="00E0279C" w:rsidRDefault="000823D6" w:rsidP="000823D6"/>
    <w:p w14:paraId="461BD4D4" w14:textId="79DDE853" w:rsidR="000823D6" w:rsidRPr="00E0279C" w:rsidRDefault="52F6463D" w:rsidP="52F6463D">
      <w:r w:rsidRPr="00E0279C">
        <w:t xml:space="preserve">During the second </w:t>
      </w:r>
      <w:r w:rsidR="00CA76C4" w:rsidRPr="00E0279C">
        <w:t>semester,</w:t>
      </w:r>
      <w:r w:rsidRPr="00E0279C">
        <w:t xml:space="preserve"> we have been working on configurations. For the project management was used project plan, as well as online software like Slack, Facebook, and draw.io. Sometime </w:t>
      </w:r>
      <w:r w:rsidRPr="00E0279C">
        <w:lastRenderedPageBreak/>
        <w:t>topologies were made on whiteboard in school building and on normal sheet of paper. Time frames were defined by teacher – Peter Liljehof Thomsen - in the project plan.</w:t>
      </w:r>
    </w:p>
    <w:p w14:paraId="2EB93F12" w14:textId="77777777" w:rsidR="009B3133" w:rsidRPr="00E0279C" w:rsidRDefault="009B3133" w:rsidP="009B3133"/>
    <w:p w14:paraId="13B57261" w14:textId="447AB873" w:rsidR="009B3133" w:rsidRPr="00E0279C" w:rsidRDefault="006B459B" w:rsidP="009B3133">
      <w:r w:rsidRPr="00E0279C">
        <w:t xml:space="preserve"> </w:t>
      </w:r>
    </w:p>
    <w:p w14:paraId="32F1A8BD" w14:textId="77777777" w:rsidR="00B914FF" w:rsidRPr="00E0279C" w:rsidRDefault="00B914FF" w:rsidP="00B914FF"/>
    <w:p w14:paraId="7505EAA5" w14:textId="0B1347CD" w:rsidR="0039455D" w:rsidRPr="00E0279C" w:rsidRDefault="0039455D" w:rsidP="0039455D"/>
    <w:p w14:paraId="10883E96" w14:textId="77777777" w:rsidR="0039455D" w:rsidRPr="00E0279C" w:rsidRDefault="0039455D" w:rsidP="0039455D"/>
    <w:sectPr w:rsidR="0039455D" w:rsidRPr="00E0279C" w:rsidSect="00D51842">
      <w:footerReference w:type="default" r:id="rId68"/>
      <w:pgSz w:w="11906" w:h="16838"/>
      <w:pgMar w:top="1170" w:right="1134" w:bottom="126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251BE9" w14:textId="77777777" w:rsidR="0078774B" w:rsidRDefault="0078774B" w:rsidP="00206DCD">
      <w:r>
        <w:separator/>
      </w:r>
    </w:p>
  </w:endnote>
  <w:endnote w:type="continuationSeparator" w:id="0">
    <w:p w14:paraId="333846FF" w14:textId="77777777" w:rsidR="0078774B" w:rsidRDefault="0078774B" w:rsidP="00206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6DD71" w14:textId="77777777" w:rsidR="00C51BFD" w:rsidRDefault="00C51BFD">
    <w:pPr>
      <w:pStyle w:val="Sidefod"/>
    </w:pPr>
  </w:p>
  <w:p w14:paraId="27AA199C" w14:textId="77777777" w:rsidR="00C51BFD" w:rsidRDefault="00C51BFD">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1273076"/>
      <w:docPartObj>
        <w:docPartGallery w:val="Page Numbers (Bottom of Page)"/>
        <w:docPartUnique/>
      </w:docPartObj>
    </w:sdtPr>
    <w:sdtContent>
      <w:sdt>
        <w:sdtPr>
          <w:id w:val="860082579"/>
          <w:docPartObj>
            <w:docPartGallery w:val="Page Numbers (Top of Page)"/>
            <w:docPartUnique/>
          </w:docPartObj>
        </w:sdtPr>
        <w:sdtContent>
          <w:p w14:paraId="350287A1" w14:textId="0CB1605C" w:rsidR="00C51BFD" w:rsidRPr="00F52AF2" w:rsidRDefault="00C51BFD" w:rsidP="0079573C">
            <w:pPr>
              <w:pStyle w:val="Sidefod"/>
              <w:rPr>
                <w:lang w:val="da-DK"/>
              </w:rPr>
            </w:pPr>
            <w:r w:rsidRPr="00F52AF2">
              <w:rPr>
                <w:lang w:val="da-DK"/>
              </w:rPr>
              <w:t>Michal Skorczewski, Martin Grønholdt</w:t>
            </w:r>
            <w:r w:rsidRPr="00F52AF2">
              <w:rPr>
                <w:lang w:val="da-DK"/>
              </w:rPr>
              <w:tab/>
            </w:r>
            <w:r w:rsidRPr="00F52AF2">
              <w:rPr>
                <w:lang w:val="da-DK"/>
              </w:rPr>
              <w:tab/>
              <w:t xml:space="preserve">Page </w:t>
            </w:r>
            <w:r>
              <w:rPr>
                <w:b/>
                <w:bCs/>
              </w:rPr>
              <w:fldChar w:fldCharType="begin"/>
            </w:r>
            <w:r w:rsidRPr="00F52AF2">
              <w:rPr>
                <w:b/>
                <w:bCs/>
                <w:lang w:val="da-DK"/>
              </w:rPr>
              <w:instrText xml:space="preserve"> PAGE </w:instrText>
            </w:r>
            <w:r>
              <w:rPr>
                <w:b/>
                <w:bCs/>
              </w:rPr>
              <w:fldChar w:fldCharType="separate"/>
            </w:r>
            <w:r w:rsidR="00B12E03">
              <w:rPr>
                <w:b/>
                <w:bCs/>
                <w:noProof/>
                <w:lang w:val="da-DK"/>
              </w:rPr>
              <w:t>60</w:t>
            </w:r>
            <w:r>
              <w:rPr>
                <w:b/>
                <w:bCs/>
              </w:rPr>
              <w:fldChar w:fldCharType="end"/>
            </w:r>
            <w:r w:rsidRPr="00F52AF2">
              <w:rPr>
                <w:lang w:val="da-DK"/>
              </w:rPr>
              <w:t xml:space="preserve"> of </w:t>
            </w:r>
            <w:r>
              <w:rPr>
                <w:lang w:val="da-DK"/>
              </w:rPr>
              <w:t>60</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7F666B" w14:textId="77777777" w:rsidR="0078774B" w:rsidRDefault="0078774B" w:rsidP="00206DCD">
      <w:r>
        <w:separator/>
      </w:r>
    </w:p>
  </w:footnote>
  <w:footnote w:type="continuationSeparator" w:id="0">
    <w:p w14:paraId="2B5949DC" w14:textId="77777777" w:rsidR="0078774B" w:rsidRDefault="0078774B" w:rsidP="00206D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03F51"/>
    <w:multiLevelType w:val="multilevel"/>
    <w:tmpl w:val="AA4A57B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1CF0DB5"/>
    <w:multiLevelType w:val="multilevel"/>
    <w:tmpl w:val="24F2A9F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33365BE"/>
    <w:multiLevelType w:val="multilevel"/>
    <w:tmpl w:val="DFCAFAF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04FF6186"/>
    <w:multiLevelType w:val="hybridMultilevel"/>
    <w:tmpl w:val="36AA8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F46722"/>
    <w:multiLevelType w:val="hybridMultilevel"/>
    <w:tmpl w:val="8FA4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3E58B3"/>
    <w:multiLevelType w:val="multilevel"/>
    <w:tmpl w:val="128259A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0CE856D2"/>
    <w:multiLevelType w:val="multilevel"/>
    <w:tmpl w:val="FBC2D02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0D82610D"/>
    <w:multiLevelType w:val="hybridMultilevel"/>
    <w:tmpl w:val="16DA09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F67AB"/>
    <w:multiLevelType w:val="hybridMultilevel"/>
    <w:tmpl w:val="BBCAB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C0EC8"/>
    <w:multiLevelType w:val="multilevel"/>
    <w:tmpl w:val="F60022D8"/>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108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0" w15:restartNumberingAfterBreak="0">
    <w:nsid w:val="1B6E6EDB"/>
    <w:multiLevelType w:val="multilevel"/>
    <w:tmpl w:val="08E4574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1" w15:restartNumberingAfterBreak="0">
    <w:nsid w:val="1C565391"/>
    <w:multiLevelType w:val="multilevel"/>
    <w:tmpl w:val="6D2CD1F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1CD3796A"/>
    <w:multiLevelType w:val="hybridMultilevel"/>
    <w:tmpl w:val="9AECE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474E5C"/>
    <w:multiLevelType w:val="hybridMultilevel"/>
    <w:tmpl w:val="EDF0A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F72A78"/>
    <w:multiLevelType w:val="hybridMultilevel"/>
    <w:tmpl w:val="25407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5A457E"/>
    <w:multiLevelType w:val="multilevel"/>
    <w:tmpl w:val="81D8B77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210148B5"/>
    <w:multiLevelType w:val="hybridMultilevel"/>
    <w:tmpl w:val="FA3C56EE"/>
    <w:lvl w:ilvl="0" w:tplc="04090001">
      <w:start w:val="1"/>
      <w:numFmt w:val="bullet"/>
      <w:lvlText w:val=""/>
      <w:lvlJc w:val="left"/>
      <w:pPr>
        <w:ind w:left="2384" w:hanging="360"/>
      </w:pPr>
      <w:rPr>
        <w:rFonts w:ascii="Symbol" w:hAnsi="Symbol" w:hint="default"/>
      </w:rPr>
    </w:lvl>
    <w:lvl w:ilvl="1" w:tplc="04090003">
      <w:start w:val="1"/>
      <w:numFmt w:val="bullet"/>
      <w:lvlText w:val="o"/>
      <w:lvlJc w:val="left"/>
      <w:pPr>
        <w:ind w:left="3104" w:hanging="360"/>
      </w:pPr>
      <w:rPr>
        <w:rFonts w:ascii="Courier New" w:hAnsi="Courier New" w:cs="Courier New" w:hint="default"/>
      </w:rPr>
    </w:lvl>
    <w:lvl w:ilvl="2" w:tplc="04090005" w:tentative="1">
      <w:start w:val="1"/>
      <w:numFmt w:val="bullet"/>
      <w:lvlText w:val=""/>
      <w:lvlJc w:val="left"/>
      <w:pPr>
        <w:ind w:left="3824" w:hanging="360"/>
      </w:pPr>
      <w:rPr>
        <w:rFonts w:ascii="Wingdings" w:hAnsi="Wingdings" w:hint="default"/>
      </w:rPr>
    </w:lvl>
    <w:lvl w:ilvl="3" w:tplc="04090001" w:tentative="1">
      <w:start w:val="1"/>
      <w:numFmt w:val="bullet"/>
      <w:lvlText w:val=""/>
      <w:lvlJc w:val="left"/>
      <w:pPr>
        <w:ind w:left="4544" w:hanging="360"/>
      </w:pPr>
      <w:rPr>
        <w:rFonts w:ascii="Symbol" w:hAnsi="Symbol" w:hint="default"/>
      </w:rPr>
    </w:lvl>
    <w:lvl w:ilvl="4" w:tplc="04090003" w:tentative="1">
      <w:start w:val="1"/>
      <w:numFmt w:val="bullet"/>
      <w:lvlText w:val="o"/>
      <w:lvlJc w:val="left"/>
      <w:pPr>
        <w:ind w:left="5264" w:hanging="360"/>
      </w:pPr>
      <w:rPr>
        <w:rFonts w:ascii="Courier New" w:hAnsi="Courier New" w:cs="Courier New" w:hint="default"/>
      </w:rPr>
    </w:lvl>
    <w:lvl w:ilvl="5" w:tplc="04090005" w:tentative="1">
      <w:start w:val="1"/>
      <w:numFmt w:val="bullet"/>
      <w:lvlText w:val=""/>
      <w:lvlJc w:val="left"/>
      <w:pPr>
        <w:ind w:left="5984" w:hanging="360"/>
      </w:pPr>
      <w:rPr>
        <w:rFonts w:ascii="Wingdings" w:hAnsi="Wingdings" w:hint="default"/>
      </w:rPr>
    </w:lvl>
    <w:lvl w:ilvl="6" w:tplc="04090001" w:tentative="1">
      <w:start w:val="1"/>
      <w:numFmt w:val="bullet"/>
      <w:lvlText w:val=""/>
      <w:lvlJc w:val="left"/>
      <w:pPr>
        <w:ind w:left="6704" w:hanging="360"/>
      </w:pPr>
      <w:rPr>
        <w:rFonts w:ascii="Symbol" w:hAnsi="Symbol" w:hint="default"/>
      </w:rPr>
    </w:lvl>
    <w:lvl w:ilvl="7" w:tplc="04090003" w:tentative="1">
      <w:start w:val="1"/>
      <w:numFmt w:val="bullet"/>
      <w:lvlText w:val="o"/>
      <w:lvlJc w:val="left"/>
      <w:pPr>
        <w:ind w:left="7424" w:hanging="360"/>
      </w:pPr>
      <w:rPr>
        <w:rFonts w:ascii="Courier New" w:hAnsi="Courier New" w:cs="Courier New" w:hint="default"/>
      </w:rPr>
    </w:lvl>
    <w:lvl w:ilvl="8" w:tplc="04090005" w:tentative="1">
      <w:start w:val="1"/>
      <w:numFmt w:val="bullet"/>
      <w:lvlText w:val=""/>
      <w:lvlJc w:val="left"/>
      <w:pPr>
        <w:ind w:left="8144" w:hanging="360"/>
      </w:pPr>
      <w:rPr>
        <w:rFonts w:ascii="Wingdings" w:hAnsi="Wingdings" w:hint="default"/>
      </w:rPr>
    </w:lvl>
  </w:abstractNum>
  <w:abstractNum w:abstractNumId="17" w15:restartNumberingAfterBreak="0">
    <w:nsid w:val="26900D25"/>
    <w:multiLevelType w:val="hybridMultilevel"/>
    <w:tmpl w:val="EFD8E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DD5586"/>
    <w:multiLevelType w:val="multilevel"/>
    <w:tmpl w:val="7D4E90D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9" w15:restartNumberingAfterBreak="0">
    <w:nsid w:val="29C82536"/>
    <w:multiLevelType w:val="multilevel"/>
    <w:tmpl w:val="7A98AB0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2AF11BA0"/>
    <w:multiLevelType w:val="multilevel"/>
    <w:tmpl w:val="1A5EEA9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1" w15:restartNumberingAfterBreak="0">
    <w:nsid w:val="311E779B"/>
    <w:multiLevelType w:val="multilevel"/>
    <w:tmpl w:val="A716927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39E00D42"/>
    <w:multiLevelType w:val="hybridMultilevel"/>
    <w:tmpl w:val="8D6C02B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3C27536F"/>
    <w:multiLevelType w:val="multilevel"/>
    <w:tmpl w:val="39B8D7C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469A37DE"/>
    <w:multiLevelType w:val="multilevel"/>
    <w:tmpl w:val="100C1B7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5" w15:restartNumberingAfterBreak="0">
    <w:nsid w:val="470E38AD"/>
    <w:multiLevelType w:val="hybridMultilevel"/>
    <w:tmpl w:val="E4229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4B262A"/>
    <w:multiLevelType w:val="hybridMultilevel"/>
    <w:tmpl w:val="B9408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E62F2F"/>
    <w:multiLevelType w:val="multilevel"/>
    <w:tmpl w:val="CB0C47B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55EC0F0D"/>
    <w:multiLevelType w:val="hybridMultilevel"/>
    <w:tmpl w:val="88221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0B56F3"/>
    <w:multiLevelType w:val="multilevel"/>
    <w:tmpl w:val="DA3A6E06"/>
    <w:lvl w:ilvl="0">
      <w:numFmt w:val="bullet"/>
      <w:lvlText w:val="•"/>
      <w:lvlJc w:val="left"/>
      <w:pPr>
        <w:ind w:left="360" w:hanging="360"/>
      </w:pPr>
      <w:rPr>
        <w:rFonts w:ascii="OpenSymbol" w:eastAsia="OpenSymbol" w:hAnsi="OpenSymbol" w:cs="OpenSymbol"/>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30" w15:restartNumberingAfterBreak="0">
    <w:nsid w:val="5C5E4212"/>
    <w:multiLevelType w:val="multilevel"/>
    <w:tmpl w:val="0284D2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5DA4292B"/>
    <w:multiLevelType w:val="multilevel"/>
    <w:tmpl w:val="1D0E078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2" w15:restartNumberingAfterBreak="0">
    <w:nsid w:val="5F324A38"/>
    <w:multiLevelType w:val="multilevel"/>
    <w:tmpl w:val="255C81A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60F44A98"/>
    <w:multiLevelType w:val="multilevel"/>
    <w:tmpl w:val="DD8E432E"/>
    <w:lvl w:ilvl="0">
      <w:numFmt w:val="bullet"/>
      <w:lvlText w:val="•"/>
      <w:lvlJc w:val="left"/>
      <w:pPr>
        <w:ind w:left="865" w:hanging="360"/>
      </w:pPr>
      <w:rPr>
        <w:rFonts w:ascii="OpenSymbol" w:eastAsia="OpenSymbol" w:hAnsi="OpenSymbol" w:cs="OpenSymbol"/>
      </w:rPr>
    </w:lvl>
    <w:lvl w:ilvl="1">
      <w:numFmt w:val="bullet"/>
      <w:lvlText w:val="◦"/>
      <w:lvlJc w:val="left"/>
      <w:pPr>
        <w:ind w:left="1225" w:hanging="360"/>
      </w:pPr>
      <w:rPr>
        <w:rFonts w:ascii="OpenSymbol" w:eastAsia="OpenSymbol" w:hAnsi="OpenSymbol" w:cs="OpenSymbol"/>
      </w:rPr>
    </w:lvl>
    <w:lvl w:ilvl="2">
      <w:numFmt w:val="bullet"/>
      <w:lvlText w:val="▪"/>
      <w:lvlJc w:val="left"/>
      <w:pPr>
        <w:ind w:left="1585" w:hanging="360"/>
      </w:pPr>
      <w:rPr>
        <w:rFonts w:ascii="OpenSymbol" w:eastAsia="OpenSymbol" w:hAnsi="OpenSymbol" w:cs="OpenSymbol"/>
      </w:rPr>
    </w:lvl>
    <w:lvl w:ilvl="3">
      <w:numFmt w:val="bullet"/>
      <w:lvlText w:val="•"/>
      <w:lvlJc w:val="left"/>
      <w:pPr>
        <w:ind w:left="1945" w:hanging="360"/>
      </w:pPr>
      <w:rPr>
        <w:rFonts w:ascii="OpenSymbol" w:eastAsia="OpenSymbol" w:hAnsi="OpenSymbol" w:cs="OpenSymbol"/>
      </w:rPr>
    </w:lvl>
    <w:lvl w:ilvl="4">
      <w:numFmt w:val="bullet"/>
      <w:lvlText w:val="◦"/>
      <w:lvlJc w:val="left"/>
      <w:pPr>
        <w:ind w:left="2305" w:hanging="360"/>
      </w:pPr>
      <w:rPr>
        <w:rFonts w:ascii="OpenSymbol" w:eastAsia="OpenSymbol" w:hAnsi="OpenSymbol" w:cs="OpenSymbol"/>
      </w:rPr>
    </w:lvl>
    <w:lvl w:ilvl="5">
      <w:numFmt w:val="bullet"/>
      <w:lvlText w:val="▪"/>
      <w:lvlJc w:val="left"/>
      <w:pPr>
        <w:ind w:left="2665" w:hanging="360"/>
      </w:pPr>
      <w:rPr>
        <w:rFonts w:ascii="OpenSymbol" w:eastAsia="OpenSymbol" w:hAnsi="OpenSymbol" w:cs="OpenSymbol"/>
      </w:rPr>
    </w:lvl>
    <w:lvl w:ilvl="6">
      <w:numFmt w:val="bullet"/>
      <w:lvlText w:val="•"/>
      <w:lvlJc w:val="left"/>
      <w:pPr>
        <w:ind w:left="3025" w:hanging="360"/>
      </w:pPr>
      <w:rPr>
        <w:rFonts w:ascii="OpenSymbol" w:eastAsia="OpenSymbol" w:hAnsi="OpenSymbol" w:cs="OpenSymbol"/>
      </w:rPr>
    </w:lvl>
    <w:lvl w:ilvl="7">
      <w:numFmt w:val="bullet"/>
      <w:lvlText w:val="◦"/>
      <w:lvlJc w:val="left"/>
      <w:pPr>
        <w:ind w:left="3385" w:hanging="360"/>
      </w:pPr>
      <w:rPr>
        <w:rFonts w:ascii="OpenSymbol" w:eastAsia="OpenSymbol" w:hAnsi="OpenSymbol" w:cs="OpenSymbol"/>
      </w:rPr>
    </w:lvl>
    <w:lvl w:ilvl="8">
      <w:numFmt w:val="bullet"/>
      <w:lvlText w:val="▪"/>
      <w:lvlJc w:val="left"/>
      <w:pPr>
        <w:ind w:left="3745" w:hanging="360"/>
      </w:pPr>
      <w:rPr>
        <w:rFonts w:ascii="OpenSymbol" w:eastAsia="OpenSymbol" w:hAnsi="OpenSymbol" w:cs="OpenSymbol"/>
      </w:rPr>
    </w:lvl>
  </w:abstractNum>
  <w:abstractNum w:abstractNumId="34" w15:restartNumberingAfterBreak="0">
    <w:nsid w:val="611771E7"/>
    <w:multiLevelType w:val="multilevel"/>
    <w:tmpl w:val="E056C05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5" w15:restartNumberingAfterBreak="0">
    <w:nsid w:val="61DC79CF"/>
    <w:multiLevelType w:val="multilevel"/>
    <w:tmpl w:val="7B00298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6" w15:restartNumberingAfterBreak="0">
    <w:nsid w:val="6AA50A7C"/>
    <w:multiLevelType w:val="multilevel"/>
    <w:tmpl w:val="ABB0EE7E"/>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37" w15:restartNumberingAfterBreak="0">
    <w:nsid w:val="6BA02008"/>
    <w:multiLevelType w:val="multilevel"/>
    <w:tmpl w:val="0492AD9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8" w15:restartNumberingAfterBreak="0">
    <w:nsid w:val="715807C3"/>
    <w:multiLevelType w:val="hybridMultilevel"/>
    <w:tmpl w:val="E32A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67784E"/>
    <w:multiLevelType w:val="multilevel"/>
    <w:tmpl w:val="4CE2D69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0" w15:restartNumberingAfterBreak="0">
    <w:nsid w:val="73D62BE6"/>
    <w:multiLevelType w:val="multilevel"/>
    <w:tmpl w:val="9B9C4F2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1" w15:restartNumberingAfterBreak="0">
    <w:nsid w:val="74EC4B44"/>
    <w:multiLevelType w:val="multilevel"/>
    <w:tmpl w:val="6E589EE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2" w15:restartNumberingAfterBreak="0">
    <w:nsid w:val="758C3F36"/>
    <w:multiLevelType w:val="hybridMultilevel"/>
    <w:tmpl w:val="8BFA9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0D30E0"/>
    <w:multiLevelType w:val="hybridMultilevel"/>
    <w:tmpl w:val="6226A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890307"/>
    <w:multiLevelType w:val="hybridMultilevel"/>
    <w:tmpl w:val="BD38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5"/>
  </w:num>
  <w:num w:numId="3">
    <w:abstractNumId w:val="38"/>
  </w:num>
  <w:num w:numId="4">
    <w:abstractNumId w:val="4"/>
  </w:num>
  <w:num w:numId="5">
    <w:abstractNumId w:val="26"/>
  </w:num>
  <w:num w:numId="6">
    <w:abstractNumId w:val="44"/>
  </w:num>
  <w:num w:numId="7">
    <w:abstractNumId w:val="28"/>
  </w:num>
  <w:num w:numId="8">
    <w:abstractNumId w:val="23"/>
  </w:num>
  <w:num w:numId="9">
    <w:abstractNumId w:val="2"/>
  </w:num>
  <w:num w:numId="10">
    <w:abstractNumId w:val="30"/>
  </w:num>
  <w:num w:numId="11">
    <w:abstractNumId w:val="13"/>
  </w:num>
  <w:num w:numId="12">
    <w:abstractNumId w:val="3"/>
  </w:num>
  <w:num w:numId="13">
    <w:abstractNumId w:val="8"/>
  </w:num>
  <w:num w:numId="14">
    <w:abstractNumId w:val="17"/>
  </w:num>
  <w:num w:numId="15">
    <w:abstractNumId w:val="42"/>
  </w:num>
  <w:num w:numId="16">
    <w:abstractNumId w:val="12"/>
  </w:num>
  <w:num w:numId="17">
    <w:abstractNumId w:val="43"/>
  </w:num>
  <w:num w:numId="18">
    <w:abstractNumId w:val="7"/>
  </w:num>
  <w:num w:numId="19">
    <w:abstractNumId w:val="16"/>
  </w:num>
  <w:num w:numId="20">
    <w:abstractNumId w:val="14"/>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num>
  <w:num w:numId="23">
    <w:abstractNumId w:val="0"/>
  </w:num>
  <w:num w:numId="24">
    <w:abstractNumId w:val="1"/>
  </w:num>
  <w:num w:numId="25">
    <w:abstractNumId w:val="35"/>
  </w:num>
  <w:num w:numId="26">
    <w:abstractNumId w:val="29"/>
  </w:num>
  <w:num w:numId="27">
    <w:abstractNumId w:val="36"/>
  </w:num>
  <w:num w:numId="28">
    <w:abstractNumId w:val="32"/>
  </w:num>
  <w:num w:numId="29">
    <w:abstractNumId w:val="15"/>
  </w:num>
  <w:num w:numId="30">
    <w:abstractNumId w:val="21"/>
  </w:num>
  <w:num w:numId="31">
    <w:abstractNumId w:val="37"/>
  </w:num>
  <w:num w:numId="32">
    <w:abstractNumId w:val="5"/>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31"/>
  </w:num>
  <w:num w:numId="36">
    <w:abstractNumId w:val="6"/>
  </w:num>
  <w:num w:numId="37">
    <w:abstractNumId w:val="19"/>
  </w:num>
  <w:num w:numId="38">
    <w:abstractNumId w:val="18"/>
  </w:num>
  <w:num w:numId="39">
    <w:abstractNumId w:val="20"/>
  </w:num>
  <w:num w:numId="40">
    <w:abstractNumId w:val="40"/>
  </w:num>
  <w:num w:numId="41">
    <w:abstractNumId w:val="24"/>
  </w:num>
  <w:num w:numId="42">
    <w:abstractNumId w:val="34"/>
  </w:num>
  <w:num w:numId="43">
    <w:abstractNumId w:val="10"/>
  </w:num>
  <w:num w:numId="44">
    <w:abstractNumId w:val="39"/>
  </w:num>
  <w:num w:numId="45">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81B"/>
    <w:rsid w:val="000041E1"/>
    <w:rsid w:val="00006419"/>
    <w:rsid w:val="00014F3A"/>
    <w:rsid w:val="00015148"/>
    <w:rsid w:val="00016B02"/>
    <w:rsid w:val="00027E11"/>
    <w:rsid w:val="0003179F"/>
    <w:rsid w:val="00042688"/>
    <w:rsid w:val="000530EF"/>
    <w:rsid w:val="00062539"/>
    <w:rsid w:val="000717CB"/>
    <w:rsid w:val="00074E83"/>
    <w:rsid w:val="000823D6"/>
    <w:rsid w:val="000913F0"/>
    <w:rsid w:val="0009360B"/>
    <w:rsid w:val="00096D35"/>
    <w:rsid w:val="000A07F3"/>
    <w:rsid w:val="000B4EFA"/>
    <w:rsid w:val="000C3C54"/>
    <w:rsid w:val="000D0837"/>
    <w:rsid w:val="000F35F0"/>
    <w:rsid w:val="000F46EE"/>
    <w:rsid w:val="00105E48"/>
    <w:rsid w:val="00122154"/>
    <w:rsid w:val="00125996"/>
    <w:rsid w:val="00125EBE"/>
    <w:rsid w:val="001303A0"/>
    <w:rsid w:val="001352A1"/>
    <w:rsid w:val="00136603"/>
    <w:rsid w:val="00141F5E"/>
    <w:rsid w:val="00143A6B"/>
    <w:rsid w:val="00170747"/>
    <w:rsid w:val="001A1C0C"/>
    <w:rsid w:val="001B03B6"/>
    <w:rsid w:val="001B1752"/>
    <w:rsid w:val="001C3569"/>
    <w:rsid w:val="001C6E1A"/>
    <w:rsid w:val="001D3F4C"/>
    <w:rsid w:val="001E4FCE"/>
    <w:rsid w:val="00203B12"/>
    <w:rsid w:val="00206DCD"/>
    <w:rsid w:val="0021364F"/>
    <w:rsid w:val="00217EA9"/>
    <w:rsid w:val="0023252D"/>
    <w:rsid w:val="002342C2"/>
    <w:rsid w:val="002361BA"/>
    <w:rsid w:val="00242AE7"/>
    <w:rsid w:val="00242DC7"/>
    <w:rsid w:val="00257CF4"/>
    <w:rsid w:val="00261599"/>
    <w:rsid w:val="00276257"/>
    <w:rsid w:val="002850B0"/>
    <w:rsid w:val="002A2B67"/>
    <w:rsid w:val="002A6BFE"/>
    <w:rsid w:val="002A7E7D"/>
    <w:rsid w:val="002B241B"/>
    <w:rsid w:val="002B4B5E"/>
    <w:rsid w:val="002D1FDB"/>
    <w:rsid w:val="002D49F3"/>
    <w:rsid w:val="002E2CF7"/>
    <w:rsid w:val="002E39C3"/>
    <w:rsid w:val="002E5DEB"/>
    <w:rsid w:val="002F0FD8"/>
    <w:rsid w:val="002F3100"/>
    <w:rsid w:val="002F6EBA"/>
    <w:rsid w:val="00304465"/>
    <w:rsid w:val="003105DF"/>
    <w:rsid w:val="00312E9C"/>
    <w:rsid w:val="0031305F"/>
    <w:rsid w:val="00314E73"/>
    <w:rsid w:val="00327F16"/>
    <w:rsid w:val="003366B0"/>
    <w:rsid w:val="00345A6D"/>
    <w:rsid w:val="00346BA9"/>
    <w:rsid w:val="00354F2A"/>
    <w:rsid w:val="003556D2"/>
    <w:rsid w:val="00365B0F"/>
    <w:rsid w:val="00380390"/>
    <w:rsid w:val="00384A31"/>
    <w:rsid w:val="00387F9A"/>
    <w:rsid w:val="00390D6E"/>
    <w:rsid w:val="00393E82"/>
    <w:rsid w:val="0039455D"/>
    <w:rsid w:val="003A224B"/>
    <w:rsid w:val="003A5604"/>
    <w:rsid w:val="003B604A"/>
    <w:rsid w:val="003C2A66"/>
    <w:rsid w:val="003E4657"/>
    <w:rsid w:val="003E60A3"/>
    <w:rsid w:val="003F3C40"/>
    <w:rsid w:val="00403340"/>
    <w:rsid w:val="0040784A"/>
    <w:rsid w:val="00407CFB"/>
    <w:rsid w:val="004157F5"/>
    <w:rsid w:val="00420C99"/>
    <w:rsid w:val="00420FFD"/>
    <w:rsid w:val="004321E0"/>
    <w:rsid w:val="004362E6"/>
    <w:rsid w:val="00445019"/>
    <w:rsid w:val="00446E83"/>
    <w:rsid w:val="00453AA1"/>
    <w:rsid w:val="0045444C"/>
    <w:rsid w:val="00457CB7"/>
    <w:rsid w:val="00457F2D"/>
    <w:rsid w:val="004622C3"/>
    <w:rsid w:val="004708DF"/>
    <w:rsid w:val="0047432E"/>
    <w:rsid w:val="00483F1B"/>
    <w:rsid w:val="00492FC5"/>
    <w:rsid w:val="004B744B"/>
    <w:rsid w:val="004D1B5A"/>
    <w:rsid w:val="004D6C6C"/>
    <w:rsid w:val="004E20C7"/>
    <w:rsid w:val="004E2FF4"/>
    <w:rsid w:val="004E4632"/>
    <w:rsid w:val="004E4F0F"/>
    <w:rsid w:val="004E67D6"/>
    <w:rsid w:val="004E7244"/>
    <w:rsid w:val="004E7375"/>
    <w:rsid w:val="004F0033"/>
    <w:rsid w:val="004F3B81"/>
    <w:rsid w:val="005048D5"/>
    <w:rsid w:val="005050EF"/>
    <w:rsid w:val="005078F2"/>
    <w:rsid w:val="00512103"/>
    <w:rsid w:val="00527BD4"/>
    <w:rsid w:val="0053128C"/>
    <w:rsid w:val="005361C5"/>
    <w:rsid w:val="00541524"/>
    <w:rsid w:val="00542C48"/>
    <w:rsid w:val="00543793"/>
    <w:rsid w:val="00554734"/>
    <w:rsid w:val="005560F5"/>
    <w:rsid w:val="00556D11"/>
    <w:rsid w:val="00557300"/>
    <w:rsid w:val="00563E61"/>
    <w:rsid w:val="00575DE7"/>
    <w:rsid w:val="00576450"/>
    <w:rsid w:val="0058081B"/>
    <w:rsid w:val="00580BCF"/>
    <w:rsid w:val="00595AA4"/>
    <w:rsid w:val="00596D9D"/>
    <w:rsid w:val="005A44DF"/>
    <w:rsid w:val="005A60FA"/>
    <w:rsid w:val="005B0E49"/>
    <w:rsid w:val="005C1FB1"/>
    <w:rsid w:val="005C419E"/>
    <w:rsid w:val="005C6513"/>
    <w:rsid w:val="005C6CDA"/>
    <w:rsid w:val="005F3E6B"/>
    <w:rsid w:val="006031EB"/>
    <w:rsid w:val="00610588"/>
    <w:rsid w:val="006220A0"/>
    <w:rsid w:val="006264EC"/>
    <w:rsid w:val="006339EA"/>
    <w:rsid w:val="006355FF"/>
    <w:rsid w:val="006361CC"/>
    <w:rsid w:val="00636F55"/>
    <w:rsid w:val="00641C4E"/>
    <w:rsid w:val="00643D09"/>
    <w:rsid w:val="00654068"/>
    <w:rsid w:val="00660514"/>
    <w:rsid w:val="0066100D"/>
    <w:rsid w:val="00665CAD"/>
    <w:rsid w:val="00674751"/>
    <w:rsid w:val="006768DB"/>
    <w:rsid w:val="00685635"/>
    <w:rsid w:val="006877A5"/>
    <w:rsid w:val="00693C47"/>
    <w:rsid w:val="006960F5"/>
    <w:rsid w:val="006A2E6E"/>
    <w:rsid w:val="006A7E3D"/>
    <w:rsid w:val="006B1639"/>
    <w:rsid w:val="006B459B"/>
    <w:rsid w:val="006B4B38"/>
    <w:rsid w:val="006B4E07"/>
    <w:rsid w:val="006B50E1"/>
    <w:rsid w:val="006B58DB"/>
    <w:rsid w:val="006D328D"/>
    <w:rsid w:val="006D3AFB"/>
    <w:rsid w:val="006D6F3C"/>
    <w:rsid w:val="006D6F5E"/>
    <w:rsid w:val="006F49D2"/>
    <w:rsid w:val="00700822"/>
    <w:rsid w:val="0070502A"/>
    <w:rsid w:val="007072B3"/>
    <w:rsid w:val="0071059E"/>
    <w:rsid w:val="00713095"/>
    <w:rsid w:val="0071309C"/>
    <w:rsid w:val="0071368C"/>
    <w:rsid w:val="00733072"/>
    <w:rsid w:val="007341E1"/>
    <w:rsid w:val="007355F3"/>
    <w:rsid w:val="00736017"/>
    <w:rsid w:val="00743BB8"/>
    <w:rsid w:val="00747038"/>
    <w:rsid w:val="007552C0"/>
    <w:rsid w:val="007562EB"/>
    <w:rsid w:val="0075635C"/>
    <w:rsid w:val="007618C7"/>
    <w:rsid w:val="0076382D"/>
    <w:rsid w:val="00764935"/>
    <w:rsid w:val="0077101F"/>
    <w:rsid w:val="00772946"/>
    <w:rsid w:val="0078774B"/>
    <w:rsid w:val="0079573C"/>
    <w:rsid w:val="00796961"/>
    <w:rsid w:val="007A0A65"/>
    <w:rsid w:val="007A0AF9"/>
    <w:rsid w:val="007A2646"/>
    <w:rsid w:val="007A40E8"/>
    <w:rsid w:val="007A7925"/>
    <w:rsid w:val="007B2CB4"/>
    <w:rsid w:val="007B3FDB"/>
    <w:rsid w:val="007C5F4C"/>
    <w:rsid w:val="007E3546"/>
    <w:rsid w:val="007E3C59"/>
    <w:rsid w:val="007F7301"/>
    <w:rsid w:val="007F7A66"/>
    <w:rsid w:val="0081405B"/>
    <w:rsid w:val="008165C2"/>
    <w:rsid w:val="008203B7"/>
    <w:rsid w:val="008329DF"/>
    <w:rsid w:val="008355FB"/>
    <w:rsid w:val="00837F50"/>
    <w:rsid w:val="00854A19"/>
    <w:rsid w:val="00855394"/>
    <w:rsid w:val="00857955"/>
    <w:rsid w:val="00862C1E"/>
    <w:rsid w:val="00864E53"/>
    <w:rsid w:val="0086543A"/>
    <w:rsid w:val="0089360F"/>
    <w:rsid w:val="00895BC9"/>
    <w:rsid w:val="008C047B"/>
    <w:rsid w:val="008C43C3"/>
    <w:rsid w:val="008C6801"/>
    <w:rsid w:val="008D0107"/>
    <w:rsid w:val="008D066C"/>
    <w:rsid w:val="008E45FE"/>
    <w:rsid w:val="008F26C1"/>
    <w:rsid w:val="008F5F9A"/>
    <w:rsid w:val="009010DF"/>
    <w:rsid w:val="00901E4D"/>
    <w:rsid w:val="0093125A"/>
    <w:rsid w:val="00931E79"/>
    <w:rsid w:val="00932773"/>
    <w:rsid w:val="00940C08"/>
    <w:rsid w:val="00944781"/>
    <w:rsid w:val="00950835"/>
    <w:rsid w:val="00954AB2"/>
    <w:rsid w:val="00955BA3"/>
    <w:rsid w:val="009576F0"/>
    <w:rsid w:val="009625E6"/>
    <w:rsid w:val="00967A7E"/>
    <w:rsid w:val="00967A82"/>
    <w:rsid w:val="00970890"/>
    <w:rsid w:val="00973D6B"/>
    <w:rsid w:val="00973E0A"/>
    <w:rsid w:val="009756C1"/>
    <w:rsid w:val="00986E4C"/>
    <w:rsid w:val="009930D0"/>
    <w:rsid w:val="009A3294"/>
    <w:rsid w:val="009A4546"/>
    <w:rsid w:val="009B3133"/>
    <w:rsid w:val="009C0B51"/>
    <w:rsid w:val="009C4B1E"/>
    <w:rsid w:val="009D7251"/>
    <w:rsid w:val="009D75DC"/>
    <w:rsid w:val="009E3435"/>
    <w:rsid w:val="009E7A4D"/>
    <w:rsid w:val="009F145D"/>
    <w:rsid w:val="009F14EA"/>
    <w:rsid w:val="009F2B07"/>
    <w:rsid w:val="009F3E14"/>
    <w:rsid w:val="009F4DBE"/>
    <w:rsid w:val="00A065E7"/>
    <w:rsid w:val="00A1358D"/>
    <w:rsid w:val="00A14BD2"/>
    <w:rsid w:val="00A303B3"/>
    <w:rsid w:val="00A31236"/>
    <w:rsid w:val="00A324D2"/>
    <w:rsid w:val="00A3496E"/>
    <w:rsid w:val="00A35595"/>
    <w:rsid w:val="00A40123"/>
    <w:rsid w:val="00A442BA"/>
    <w:rsid w:val="00A471D6"/>
    <w:rsid w:val="00A546F2"/>
    <w:rsid w:val="00A64CFE"/>
    <w:rsid w:val="00A6528F"/>
    <w:rsid w:val="00A664C3"/>
    <w:rsid w:val="00A75F58"/>
    <w:rsid w:val="00A7755B"/>
    <w:rsid w:val="00A86CDC"/>
    <w:rsid w:val="00AA56CF"/>
    <w:rsid w:val="00AB6A2D"/>
    <w:rsid w:val="00AD45C5"/>
    <w:rsid w:val="00AE183E"/>
    <w:rsid w:val="00AF22B1"/>
    <w:rsid w:val="00B05569"/>
    <w:rsid w:val="00B068A9"/>
    <w:rsid w:val="00B07712"/>
    <w:rsid w:val="00B12E03"/>
    <w:rsid w:val="00B4155D"/>
    <w:rsid w:val="00B5234A"/>
    <w:rsid w:val="00B548AB"/>
    <w:rsid w:val="00B6205C"/>
    <w:rsid w:val="00B72091"/>
    <w:rsid w:val="00B7519D"/>
    <w:rsid w:val="00B810EB"/>
    <w:rsid w:val="00B86773"/>
    <w:rsid w:val="00B914FF"/>
    <w:rsid w:val="00B96657"/>
    <w:rsid w:val="00BA6137"/>
    <w:rsid w:val="00BB02DD"/>
    <w:rsid w:val="00BB4209"/>
    <w:rsid w:val="00BD025F"/>
    <w:rsid w:val="00BD302D"/>
    <w:rsid w:val="00BE51ED"/>
    <w:rsid w:val="00BE5D22"/>
    <w:rsid w:val="00C23F92"/>
    <w:rsid w:val="00C3649B"/>
    <w:rsid w:val="00C43A34"/>
    <w:rsid w:val="00C5162D"/>
    <w:rsid w:val="00C51BFD"/>
    <w:rsid w:val="00C5728F"/>
    <w:rsid w:val="00C574CF"/>
    <w:rsid w:val="00C73565"/>
    <w:rsid w:val="00C822C6"/>
    <w:rsid w:val="00C841DE"/>
    <w:rsid w:val="00C84251"/>
    <w:rsid w:val="00C847EA"/>
    <w:rsid w:val="00C9242B"/>
    <w:rsid w:val="00CA04E7"/>
    <w:rsid w:val="00CA2DBD"/>
    <w:rsid w:val="00CA76C4"/>
    <w:rsid w:val="00CB5087"/>
    <w:rsid w:val="00CC019B"/>
    <w:rsid w:val="00CC35DA"/>
    <w:rsid w:val="00CD1EF2"/>
    <w:rsid w:val="00CD6CD2"/>
    <w:rsid w:val="00CE2828"/>
    <w:rsid w:val="00CE64A8"/>
    <w:rsid w:val="00CF1899"/>
    <w:rsid w:val="00CF43EC"/>
    <w:rsid w:val="00CF4400"/>
    <w:rsid w:val="00CF5887"/>
    <w:rsid w:val="00D0224D"/>
    <w:rsid w:val="00D040E1"/>
    <w:rsid w:val="00D04FEB"/>
    <w:rsid w:val="00D10747"/>
    <w:rsid w:val="00D22BC9"/>
    <w:rsid w:val="00D3171F"/>
    <w:rsid w:val="00D34C9F"/>
    <w:rsid w:val="00D35790"/>
    <w:rsid w:val="00D377F5"/>
    <w:rsid w:val="00D37998"/>
    <w:rsid w:val="00D4051E"/>
    <w:rsid w:val="00D411B2"/>
    <w:rsid w:val="00D461C7"/>
    <w:rsid w:val="00D51290"/>
    <w:rsid w:val="00D51842"/>
    <w:rsid w:val="00D53C88"/>
    <w:rsid w:val="00D53E38"/>
    <w:rsid w:val="00D56402"/>
    <w:rsid w:val="00D6731D"/>
    <w:rsid w:val="00D73C98"/>
    <w:rsid w:val="00D82656"/>
    <w:rsid w:val="00D92298"/>
    <w:rsid w:val="00DA3C25"/>
    <w:rsid w:val="00DB6BA6"/>
    <w:rsid w:val="00DC28F8"/>
    <w:rsid w:val="00DD6DFF"/>
    <w:rsid w:val="00DE6CA2"/>
    <w:rsid w:val="00E0279C"/>
    <w:rsid w:val="00E16D3A"/>
    <w:rsid w:val="00E2045A"/>
    <w:rsid w:val="00E2248E"/>
    <w:rsid w:val="00E244AA"/>
    <w:rsid w:val="00E2496A"/>
    <w:rsid w:val="00E27643"/>
    <w:rsid w:val="00E334B4"/>
    <w:rsid w:val="00E35342"/>
    <w:rsid w:val="00E428B0"/>
    <w:rsid w:val="00E4373C"/>
    <w:rsid w:val="00E50CB1"/>
    <w:rsid w:val="00E61935"/>
    <w:rsid w:val="00E629E8"/>
    <w:rsid w:val="00E641AF"/>
    <w:rsid w:val="00E72949"/>
    <w:rsid w:val="00E80025"/>
    <w:rsid w:val="00E81330"/>
    <w:rsid w:val="00E93751"/>
    <w:rsid w:val="00EA0BE7"/>
    <w:rsid w:val="00EA46FF"/>
    <w:rsid w:val="00EB3E54"/>
    <w:rsid w:val="00ED1F11"/>
    <w:rsid w:val="00EE2F40"/>
    <w:rsid w:val="00EF4C00"/>
    <w:rsid w:val="00EF6AC3"/>
    <w:rsid w:val="00F00C26"/>
    <w:rsid w:val="00F00D02"/>
    <w:rsid w:val="00F023A6"/>
    <w:rsid w:val="00F06A80"/>
    <w:rsid w:val="00F21B7D"/>
    <w:rsid w:val="00F302BF"/>
    <w:rsid w:val="00F310BC"/>
    <w:rsid w:val="00F351F8"/>
    <w:rsid w:val="00F4665C"/>
    <w:rsid w:val="00F50774"/>
    <w:rsid w:val="00F52AF2"/>
    <w:rsid w:val="00F543BF"/>
    <w:rsid w:val="00F62504"/>
    <w:rsid w:val="00F703CF"/>
    <w:rsid w:val="00F823B2"/>
    <w:rsid w:val="00F82F1D"/>
    <w:rsid w:val="00F83486"/>
    <w:rsid w:val="00F86E8F"/>
    <w:rsid w:val="00F90F33"/>
    <w:rsid w:val="00F9191E"/>
    <w:rsid w:val="00F95AF5"/>
    <w:rsid w:val="00FA2E62"/>
    <w:rsid w:val="00FB5DE4"/>
    <w:rsid w:val="00FB6E2B"/>
    <w:rsid w:val="00FC4122"/>
    <w:rsid w:val="00FE0324"/>
    <w:rsid w:val="00FF1D65"/>
    <w:rsid w:val="52F6463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71CA0"/>
  <w15:docId w15:val="{97BD0AD2-32C1-4F15-B29B-EFE371EBE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a-DK"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B4B5E"/>
    <w:rPr>
      <w:sz w:val="24"/>
      <w:szCs w:val="24"/>
      <w:lang w:val="en-GB" w:eastAsia="da-DK"/>
    </w:rPr>
  </w:style>
  <w:style w:type="paragraph" w:styleId="Overskrift1">
    <w:name w:val="heading 1"/>
    <w:basedOn w:val="Normal"/>
    <w:next w:val="Normal"/>
    <w:link w:val="Overskrift1Tegn"/>
    <w:qFormat/>
    <w:rsid w:val="009C0B51"/>
    <w:pPr>
      <w:keepNext/>
      <w:keepLines/>
      <w:numPr>
        <w:numId w:val="1"/>
      </w:numPr>
      <w:spacing w:before="100" w:beforeAutospacing="1"/>
      <w:outlineLvl w:val="0"/>
    </w:pPr>
    <w:rPr>
      <w:rFonts w:eastAsiaTheme="majorEastAsia" w:cstheme="majorBidi"/>
      <w:b/>
      <w:bCs/>
      <w:sz w:val="28"/>
      <w:szCs w:val="28"/>
    </w:rPr>
  </w:style>
  <w:style w:type="paragraph" w:styleId="Overskrift2">
    <w:name w:val="heading 2"/>
    <w:basedOn w:val="Normal"/>
    <w:next w:val="Normal"/>
    <w:link w:val="Overskrift2Tegn"/>
    <w:unhideWhenUsed/>
    <w:qFormat/>
    <w:rsid w:val="00554734"/>
    <w:pPr>
      <w:keepNext/>
      <w:keepLines/>
      <w:numPr>
        <w:ilvl w:val="1"/>
        <w:numId w:val="1"/>
      </w:numPr>
      <w:spacing w:before="200"/>
      <w:outlineLvl w:val="1"/>
    </w:pPr>
    <w:rPr>
      <w:rFonts w:asciiTheme="majorHAnsi" w:eastAsiaTheme="majorEastAsia" w:hAnsiTheme="majorHAnsi" w:cstheme="majorBidi"/>
      <w:b/>
      <w:bCs/>
      <w:szCs w:val="26"/>
    </w:rPr>
  </w:style>
  <w:style w:type="paragraph" w:styleId="Overskrift3">
    <w:name w:val="heading 3"/>
    <w:basedOn w:val="Normal"/>
    <w:next w:val="Normal"/>
    <w:link w:val="Overskrift3Tegn"/>
    <w:unhideWhenUsed/>
    <w:qFormat/>
    <w:rsid w:val="00B5234A"/>
    <w:pPr>
      <w:keepNext/>
      <w:keepLines/>
      <w:numPr>
        <w:ilvl w:val="2"/>
        <w:numId w:val="1"/>
      </w:numPr>
      <w:spacing w:before="200"/>
      <w:ind w:left="720"/>
      <w:outlineLvl w:val="2"/>
    </w:pPr>
    <w:rPr>
      <w:rFonts w:asciiTheme="majorHAnsi" w:eastAsiaTheme="majorEastAsia" w:hAnsiTheme="majorHAnsi" w:cstheme="majorBidi"/>
      <w:b/>
      <w:bCs/>
      <w:color w:val="000000" w:themeColor="text1"/>
    </w:rPr>
  </w:style>
  <w:style w:type="paragraph" w:styleId="Overskrift4">
    <w:name w:val="heading 4"/>
    <w:basedOn w:val="Normal"/>
    <w:next w:val="Normal"/>
    <w:link w:val="Overskrift4Tegn"/>
    <w:unhideWhenUsed/>
    <w:qFormat/>
    <w:rsid w:val="005361C5"/>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Overskrift5">
    <w:name w:val="heading 5"/>
    <w:basedOn w:val="Normal"/>
    <w:next w:val="Normal"/>
    <w:link w:val="Overskrift5Tegn"/>
    <w:semiHidden/>
    <w:unhideWhenUsed/>
    <w:qFormat/>
    <w:rsid w:val="00457CB7"/>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Overskrift6">
    <w:name w:val="heading 6"/>
    <w:basedOn w:val="Normal"/>
    <w:next w:val="Normal"/>
    <w:link w:val="Overskrift6Tegn"/>
    <w:semiHidden/>
    <w:unhideWhenUsed/>
    <w:qFormat/>
    <w:rsid w:val="00457CB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Overskrift7">
    <w:name w:val="heading 7"/>
    <w:basedOn w:val="Normal"/>
    <w:next w:val="Normal"/>
    <w:link w:val="Overskrift7Tegn"/>
    <w:semiHidden/>
    <w:unhideWhenUsed/>
    <w:qFormat/>
    <w:rsid w:val="00457CB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semiHidden/>
    <w:unhideWhenUsed/>
    <w:qFormat/>
    <w:rsid w:val="00457CB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semiHidden/>
    <w:unhideWhenUsed/>
    <w:qFormat/>
    <w:rsid w:val="00457CB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Default">
    <w:name w:val="Default"/>
    <w:rsid w:val="00596D9D"/>
    <w:pPr>
      <w:autoSpaceDE w:val="0"/>
      <w:autoSpaceDN w:val="0"/>
      <w:adjustRightInd w:val="0"/>
    </w:pPr>
    <w:rPr>
      <w:rFonts w:ascii="Arial" w:hAnsi="Arial" w:cs="Arial"/>
      <w:color w:val="000000"/>
      <w:sz w:val="24"/>
      <w:szCs w:val="24"/>
    </w:rPr>
  </w:style>
  <w:style w:type="character" w:styleId="Hyperlink">
    <w:name w:val="Hyperlink"/>
    <w:basedOn w:val="Standardskrifttypeiafsnit"/>
    <w:uiPriority w:val="99"/>
    <w:unhideWhenUsed/>
    <w:rsid w:val="00D10747"/>
    <w:rPr>
      <w:color w:val="0000FF" w:themeColor="hyperlink"/>
      <w:u w:val="single"/>
    </w:rPr>
  </w:style>
  <w:style w:type="paragraph" w:styleId="Markeringsbobletekst">
    <w:name w:val="Balloon Text"/>
    <w:basedOn w:val="Normal"/>
    <w:link w:val="MarkeringsbobletekstTegn"/>
    <w:uiPriority w:val="99"/>
    <w:semiHidden/>
    <w:unhideWhenUsed/>
    <w:rsid w:val="00D10747"/>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D10747"/>
    <w:rPr>
      <w:rFonts w:ascii="Tahoma" w:hAnsi="Tahoma" w:cs="Tahoma"/>
      <w:sz w:val="16"/>
      <w:szCs w:val="16"/>
      <w:lang w:eastAsia="da-DK"/>
    </w:rPr>
  </w:style>
  <w:style w:type="character" w:customStyle="1" w:styleId="Overskrift1Tegn">
    <w:name w:val="Overskrift 1 Tegn"/>
    <w:basedOn w:val="Standardskrifttypeiafsnit"/>
    <w:link w:val="Overskrift1"/>
    <w:rsid w:val="009C0B51"/>
    <w:rPr>
      <w:rFonts w:eastAsiaTheme="majorEastAsia" w:cstheme="majorBidi"/>
      <w:b/>
      <w:bCs/>
      <w:sz w:val="28"/>
      <w:szCs w:val="28"/>
      <w:lang w:val="en-GB" w:eastAsia="da-DK"/>
    </w:rPr>
  </w:style>
  <w:style w:type="paragraph" w:styleId="Overskrift">
    <w:name w:val="TOC Heading"/>
    <w:basedOn w:val="Overskrift1"/>
    <w:next w:val="Normal"/>
    <w:uiPriority w:val="39"/>
    <w:semiHidden/>
    <w:unhideWhenUsed/>
    <w:qFormat/>
    <w:rsid w:val="00A31236"/>
    <w:pPr>
      <w:spacing w:line="276" w:lineRule="auto"/>
      <w:outlineLvl w:val="9"/>
    </w:pPr>
    <w:rPr>
      <w:rFonts w:asciiTheme="majorHAnsi" w:hAnsiTheme="majorHAnsi"/>
      <w:color w:val="365F91" w:themeColor="accent1" w:themeShade="BF"/>
      <w:lang w:val="en-US" w:eastAsia="ja-JP"/>
    </w:rPr>
  </w:style>
  <w:style w:type="paragraph" w:styleId="Indholdsfortegnelse1">
    <w:name w:val="toc 1"/>
    <w:basedOn w:val="Normal"/>
    <w:next w:val="Normal"/>
    <w:autoRedefine/>
    <w:uiPriority w:val="39"/>
    <w:unhideWhenUsed/>
    <w:rsid w:val="00457CB7"/>
    <w:pPr>
      <w:tabs>
        <w:tab w:val="left" w:pos="440"/>
        <w:tab w:val="right" w:leader="dot" w:pos="9628"/>
      </w:tabs>
      <w:spacing w:after="100"/>
    </w:pPr>
  </w:style>
  <w:style w:type="paragraph" w:styleId="Listeafsnit">
    <w:name w:val="List Paragraph"/>
    <w:basedOn w:val="Normal"/>
    <w:uiPriority w:val="34"/>
    <w:qFormat/>
    <w:rsid w:val="006A2E6E"/>
    <w:pPr>
      <w:ind w:left="720"/>
      <w:contextualSpacing/>
    </w:pPr>
  </w:style>
  <w:style w:type="paragraph" w:styleId="Sidehoved">
    <w:name w:val="header"/>
    <w:basedOn w:val="Normal"/>
    <w:link w:val="SidehovedTegn"/>
    <w:uiPriority w:val="99"/>
    <w:unhideWhenUsed/>
    <w:rsid w:val="00206DCD"/>
    <w:pPr>
      <w:tabs>
        <w:tab w:val="center" w:pos="4513"/>
        <w:tab w:val="right" w:pos="9026"/>
      </w:tabs>
    </w:pPr>
  </w:style>
  <w:style w:type="character" w:customStyle="1" w:styleId="SidehovedTegn">
    <w:name w:val="Sidehoved Tegn"/>
    <w:basedOn w:val="Standardskrifttypeiafsnit"/>
    <w:link w:val="Sidehoved"/>
    <w:uiPriority w:val="99"/>
    <w:rsid w:val="00206DCD"/>
    <w:rPr>
      <w:sz w:val="24"/>
      <w:szCs w:val="24"/>
      <w:lang w:eastAsia="da-DK"/>
    </w:rPr>
  </w:style>
  <w:style w:type="paragraph" w:styleId="Sidefod">
    <w:name w:val="footer"/>
    <w:basedOn w:val="Normal"/>
    <w:link w:val="SidefodTegn"/>
    <w:uiPriority w:val="99"/>
    <w:unhideWhenUsed/>
    <w:rsid w:val="00206DCD"/>
    <w:pPr>
      <w:tabs>
        <w:tab w:val="center" w:pos="4513"/>
        <w:tab w:val="right" w:pos="9026"/>
      </w:tabs>
    </w:pPr>
  </w:style>
  <w:style w:type="character" w:customStyle="1" w:styleId="SidefodTegn">
    <w:name w:val="Sidefod Tegn"/>
    <w:basedOn w:val="Standardskrifttypeiafsnit"/>
    <w:link w:val="Sidefod"/>
    <w:uiPriority w:val="99"/>
    <w:rsid w:val="00206DCD"/>
    <w:rPr>
      <w:sz w:val="24"/>
      <w:szCs w:val="24"/>
      <w:lang w:eastAsia="da-DK"/>
    </w:rPr>
  </w:style>
  <w:style w:type="character" w:customStyle="1" w:styleId="Overskrift2Tegn">
    <w:name w:val="Overskrift 2 Tegn"/>
    <w:basedOn w:val="Standardskrifttypeiafsnit"/>
    <w:link w:val="Overskrift2"/>
    <w:rsid w:val="00554734"/>
    <w:rPr>
      <w:rFonts w:asciiTheme="majorHAnsi" w:eastAsiaTheme="majorEastAsia" w:hAnsiTheme="majorHAnsi" w:cstheme="majorBidi"/>
      <w:b/>
      <w:bCs/>
      <w:sz w:val="24"/>
      <w:szCs w:val="26"/>
      <w:lang w:val="en-GB" w:eastAsia="da-DK"/>
    </w:rPr>
  </w:style>
  <w:style w:type="paragraph" w:styleId="Indholdsfortegnelse2">
    <w:name w:val="toc 2"/>
    <w:basedOn w:val="Normal"/>
    <w:next w:val="Normal"/>
    <w:autoRedefine/>
    <w:uiPriority w:val="39"/>
    <w:unhideWhenUsed/>
    <w:rsid w:val="00576450"/>
    <w:pPr>
      <w:spacing w:after="100"/>
      <w:ind w:left="240"/>
    </w:pPr>
  </w:style>
  <w:style w:type="character" w:customStyle="1" w:styleId="Overskrift3Tegn">
    <w:name w:val="Overskrift 3 Tegn"/>
    <w:basedOn w:val="Standardskrifttypeiafsnit"/>
    <w:link w:val="Overskrift3"/>
    <w:rsid w:val="00B5234A"/>
    <w:rPr>
      <w:rFonts w:asciiTheme="majorHAnsi" w:eastAsiaTheme="majorEastAsia" w:hAnsiTheme="majorHAnsi" w:cstheme="majorBidi"/>
      <w:b/>
      <w:bCs/>
      <w:color w:val="000000" w:themeColor="text1"/>
      <w:sz w:val="24"/>
      <w:szCs w:val="24"/>
      <w:lang w:val="en-GB" w:eastAsia="da-DK"/>
    </w:rPr>
  </w:style>
  <w:style w:type="character" w:customStyle="1" w:styleId="Overskrift4Tegn">
    <w:name w:val="Overskrift 4 Tegn"/>
    <w:basedOn w:val="Standardskrifttypeiafsnit"/>
    <w:link w:val="Overskrift4"/>
    <w:rsid w:val="005361C5"/>
    <w:rPr>
      <w:rFonts w:asciiTheme="majorHAnsi" w:eastAsiaTheme="majorEastAsia" w:hAnsiTheme="majorHAnsi" w:cstheme="majorBidi"/>
      <w:b/>
      <w:bCs/>
      <w:i/>
      <w:iCs/>
      <w:color w:val="000000" w:themeColor="text1"/>
      <w:sz w:val="24"/>
      <w:szCs w:val="24"/>
      <w:lang w:val="en-GB" w:eastAsia="da-DK"/>
    </w:rPr>
  </w:style>
  <w:style w:type="character" w:customStyle="1" w:styleId="Overskrift5Tegn">
    <w:name w:val="Overskrift 5 Tegn"/>
    <w:basedOn w:val="Standardskrifttypeiafsnit"/>
    <w:link w:val="Overskrift5"/>
    <w:semiHidden/>
    <w:rsid w:val="00457CB7"/>
    <w:rPr>
      <w:rFonts w:asciiTheme="majorHAnsi" w:eastAsiaTheme="majorEastAsia" w:hAnsiTheme="majorHAnsi" w:cstheme="majorBidi"/>
      <w:color w:val="243F60" w:themeColor="accent1" w:themeShade="7F"/>
      <w:sz w:val="24"/>
      <w:szCs w:val="24"/>
      <w:lang w:val="en-GB" w:eastAsia="da-DK"/>
    </w:rPr>
  </w:style>
  <w:style w:type="character" w:customStyle="1" w:styleId="Overskrift6Tegn">
    <w:name w:val="Overskrift 6 Tegn"/>
    <w:basedOn w:val="Standardskrifttypeiafsnit"/>
    <w:link w:val="Overskrift6"/>
    <w:semiHidden/>
    <w:rsid w:val="00457CB7"/>
    <w:rPr>
      <w:rFonts w:asciiTheme="majorHAnsi" w:eastAsiaTheme="majorEastAsia" w:hAnsiTheme="majorHAnsi" w:cstheme="majorBidi"/>
      <w:i/>
      <w:iCs/>
      <w:color w:val="243F60" w:themeColor="accent1" w:themeShade="7F"/>
      <w:sz w:val="24"/>
      <w:szCs w:val="24"/>
      <w:lang w:val="en-GB" w:eastAsia="da-DK"/>
    </w:rPr>
  </w:style>
  <w:style w:type="character" w:customStyle="1" w:styleId="Overskrift7Tegn">
    <w:name w:val="Overskrift 7 Tegn"/>
    <w:basedOn w:val="Standardskrifttypeiafsnit"/>
    <w:link w:val="Overskrift7"/>
    <w:semiHidden/>
    <w:rsid w:val="00457CB7"/>
    <w:rPr>
      <w:rFonts w:asciiTheme="majorHAnsi" w:eastAsiaTheme="majorEastAsia" w:hAnsiTheme="majorHAnsi" w:cstheme="majorBidi"/>
      <w:i/>
      <w:iCs/>
      <w:color w:val="404040" w:themeColor="text1" w:themeTint="BF"/>
      <w:sz w:val="24"/>
      <w:szCs w:val="24"/>
      <w:lang w:val="en-GB" w:eastAsia="da-DK"/>
    </w:rPr>
  </w:style>
  <w:style w:type="character" w:customStyle="1" w:styleId="Overskrift8Tegn">
    <w:name w:val="Overskrift 8 Tegn"/>
    <w:basedOn w:val="Standardskrifttypeiafsnit"/>
    <w:link w:val="Overskrift8"/>
    <w:semiHidden/>
    <w:rsid w:val="00457CB7"/>
    <w:rPr>
      <w:rFonts w:asciiTheme="majorHAnsi" w:eastAsiaTheme="majorEastAsia" w:hAnsiTheme="majorHAnsi" w:cstheme="majorBidi"/>
      <w:color w:val="404040" w:themeColor="text1" w:themeTint="BF"/>
      <w:lang w:val="en-GB" w:eastAsia="da-DK"/>
    </w:rPr>
  </w:style>
  <w:style w:type="character" w:customStyle="1" w:styleId="Overskrift9Tegn">
    <w:name w:val="Overskrift 9 Tegn"/>
    <w:basedOn w:val="Standardskrifttypeiafsnit"/>
    <w:link w:val="Overskrift9"/>
    <w:semiHidden/>
    <w:rsid w:val="00457CB7"/>
    <w:rPr>
      <w:rFonts w:asciiTheme="majorHAnsi" w:eastAsiaTheme="majorEastAsia" w:hAnsiTheme="majorHAnsi" w:cstheme="majorBidi"/>
      <w:i/>
      <w:iCs/>
      <w:color w:val="404040" w:themeColor="text1" w:themeTint="BF"/>
      <w:lang w:val="en-GB" w:eastAsia="da-DK"/>
    </w:rPr>
  </w:style>
  <w:style w:type="paragraph" w:styleId="Fodnotetekst">
    <w:name w:val="footnote text"/>
    <w:basedOn w:val="Normal"/>
    <w:link w:val="FodnotetekstTegn"/>
    <w:uiPriority w:val="99"/>
    <w:semiHidden/>
    <w:unhideWhenUsed/>
    <w:rsid w:val="005A60FA"/>
    <w:rPr>
      <w:sz w:val="20"/>
      <w:szCs w:val="20"/>
    </w:rPr>
  </w:style>
  <w:style w:type="character" w:customStyle="1" w:styleId="FodnotetekstTegn">
    <w:name w:val="Fodnotetekst Tegn"/>
    <w:basedOn w:val="Standardskrifttypeiafsnit"/>
    <w:link w:val="Fodnotetekst"/>
    <w:uiPriority w:val="99"/>
    <w:semiHidden/>
    <w:rsid w:val="005A60FA"/>
    <w:rPr>
      <w:lang w:eastAsia="da-DK"/>
    </w:rPr>
  </w:style>
  <w:style w:type="character" w:styleId="Fodnotehenvisning">
    <w:name w:val="footnote reference"/>
    <w:basedOn w:val="Standardskrifttypeiafsnit"/>
    <w:uiPriority w:val="99"/>
    <w:semiHidden/>
    <w:unhideWhenUsed/>
    <w:rsid w:val="005A60FA"/>
    <w:rPr>
      <w:vertAlign w:val="superscript"/>
    </w:rPr>
  </w:style>
  <w:style w:type="paragraph" w:customStyle="1" w:styleId="Textbody">
    <w:name w:val="Text body"/>
    <w:basedOn w:val="Normal"/>
    <w:rsid w:val="0039455D"/>
    <w:pPr>
      <w:autoSpaceDN w:val="0"/>
      <w:spacing w:after="140" w:line="288" w:lineRule="auto"/>
    </w:pPr>
    <w:rPr>
      <w:rFonts w:ascii="Calibri" w:hAnsi="Calibri"/>
      <w:sz w:val="22"/>
      <w:szCs w:val="22"/>
      <w:lang w:eastAsia="en-US"/>
    </w:rPr>
  </w:style>
  <w:style w:type="paragraph" w:customStyle="1" w:styleId="Illustration">
    <w:name w:val="Illustration"/>
    <w:basedOn w:val="Billedtekst"/>
    <w:qFormat/>
    <w:rsid w:val="0039455D"/>
    <w:pPr>
      <w:suppressLineNumbers/>
      <w:autoSpaceDN w:val="0"/>
      <w:spacing w:before="120" w:after="120" w:line="254" w:lineRule="auto"/>
    </w:pPr>
    <w:rPr>
      <w:rFonts w:ascii="Calibri" w:hAnsi="Calibri"/>
      <w:color w:val="auto"/>
      <w:sz w:val="20"/>
      <w:szCs w:val="20"/>
      <w:lang w:eastAsia="en-US"/>
    </w:rPr>
  </w:style>
  <w:style w:type="paragraph" w:styleId="Billedtekst">
    <w:name w:val="caption"/>
    <w:basedOn w:val="Normal"/>
    <w:next w:val="Normal"/>
    <w:unhideWhenUsed/>
    <w:qFormat/>
    <w:rsid w:val="0039455D"/>
    <w:pPr>
      <w:spacing w:after="200"/>
    </w:pPr>
    <w:rPr>
      <w:i/>
      <w:iCs/>
      <w:color w:val="1F497D" w:themeColor="text2"/>
      <w:sz w:val="18"/>
      <w:szCs w:val="18"/>
    </w:rPr>
  </w:style>
  <w:style w:type="paragraph" w:styleId="Indholdsfortegnelse3">
    <w:name w:val="toc 3"/>
    <w:basedOn w:val="Normal"/>
    <w:next w:val="Normal"/>
    <w:autoRedefine/>
    <w:uiPriority w:val="39"/>
    <w:unhideWhenUsed/>
    <w:rsid w:val="006B58DB"/>
    <w:pPr>
      <w:spacing w:after="100"/>
      <w:ind w:left="480"/>
    </w:pPr>
  </w:style>
  <w:style w:type="character" w:styleId="Kommentarhenvisning">
    <w:name w:val="annotation reference"/>
    <w:basedOn w:val="Standardskrifttypeiafsnit"/>
    <w:uiPriority w:val="99"/>
    <w:semiHidden/>
    <w:unhideWhenUsed/>
    <w:rsid w:val="00B914FF"/>
    <w:rPr>
      <w:sz w:val="16"/>
      <w:szCs w:val="16"/>
    </w:rPr>
  </w:style>
  <w:style w:type="paragraph" w:styleId="Kommentartekst">
    <w:name w:val="annotation text"/>
    <w:basedOn w:val="Normal"/>
    <w:link w:val="KommentartekstTegn"/>
    <w:uiPriority w:val="99"/>
    <w:semiHidden/>
    <w:unhideWhenUsed/>
    <w:rsid w:val="00B914FF"/>
    <w:rPr>
      <w:sz w:val="20"/>
      <w:szCs w:val="20"/>
    </w:rPr>
  </w:style>
  <w:style w:type="character" w:customStyle="1" w:styleId="KommentartekstTegn">
    <w:name w:val="Kommentartekst Tegn"/>
    <w:basedOn w:val="Standardskrifttypeiafsnit"/>
    <w:link w:val="Kommentartekst"/>
    <w:uiPriority w:val="99"/>
    <w:semiHidden/>
    <w:rsid w:val="00B914FF"/>
    <w:rPr>
      <w:lang w:eastAsia="da-DK"/>
    </w:rPr>
  </w:style>
  <w:style w:type="paragraph" w:styleId="Kommentaremne">
    <w:name w:val="annotation subject"/>
    <w:basedOn w:val="Kommentartekst"/>
    <w:next w:val="Kommentartekst"/>
    <w:link w:val="KommentaremneTegn"/>
    <w:uiPriority w:val="99"/>
    <w:semiHidden/>
    <w:unhideWhenUsed/>
    <w:rsid w:val="00B914FF"/>
    <w:rPr>
      <w:b/>
      <w:bCs/>
    </w:rPr>
  </w:style>
  <w:style w:type="character" w:customStyle="1" w:styleId="KommentaremneTegn">
    <w:name w:val="Kommentaremne Tegn"/>
    <w:basedOn w:val="KommentartekstTegn"/>
    <w:link w:val="Kommentaremne"/>
    <w:uiPriority w:val="99"/>
    <w:semiHidden/>
    <w:rsid w:val="00B914FF"/>
    <w:rPr>
      <w:b/>
      <w:bCs/>
      <w:lang w:eastAsia="da-DK"/>
    </w:rPr>
  </w:style>
  <w:style w:type="paragraph" w:customStyle="1" w:styleId="TableContents">
    <w:name w:val="Table Contents"/>
    <w:basedOn w:val="Normal"/>
    <w:rsid w:val="00940C08"/>
    <w:pPr>
      <w:suppressLineNumbers/>
      <w:autoSpaceDN w:val="0"/>
      <w:spacing w:after="160" w:line="254" w:lineRule="auto"/>
    </w:pPr>
    <w:rPr>
      <w:rFonts w:ascii="Calibri" w:hAnsi="Calibri"/>
      <w:sz w:val="22"/>
      <w:szCs w:val="22"/>
      <w:lang w:eastAsia="en-US"/>
    </w:rPr>
  </w:style>
  <w:style w:type="paragraph" w:styleId="FormateretHTML">
    <w:name w:val="HTML Preformatted"/>
    <w:basedOn w:val="Normal"/>
    <w:link w:val="FormateretHTMLTegn"/>
    <w:uiPriority w:val="99"/>
    <w:semiHidden/>
    <w:unhideWhenUsed/>
    <w:rsid w:val="00665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FormateretHTMLTegn">
    <w:name w:val="Formateret HTML Tegn"/>
    <w:basedOn w:val="Standardskrifttypeiafsnit"/>
    <w:link w:val="FormateretHTML"/>
    <w:uiPriority w:val="99"/>
    <w:semiHidden/>
    <w:rsid w:val="00665CAD"/>
    <w:rPr>
      <w:rFonts w:ascii="Courier New" w:hAnsi="Courier New" w:cs="Courier New"/>
      <w:lang w:val="en-US"/>
    </w:rPr>
  </w:style>
  <w:style w:type="character" w:styleId="Pladsholdertekst">
    <w:name w:val="Placeholder Text"/>
    <w:basedOn w:val="Standardskrifttypeiafsnit"/>
    <w:uiPriority w:val="99"/>
    <w:semiHidden/>
    <w:rsid w:val="004E4632"/>
    <w:rPr>
      <w:color w:val="808080"/>
    </w:rPr>
  </w:style>
  <w:style w:type="paragraph" w:customStyle="1" w:styleId="Normalny">
    <w:name w:val="Normalny"/>
    <w:rsid w:val="00384A31"/>
    <w:pPr>
      <w:suppressAutoHyphens/>
      <w:autoSpaceDN w:val="0"/>
      <w:spacing w:after="160" w:line="256" w:lineRule="auto"/>
      <w:textAlignment w:val="baseline"/>
    </w:pPr>
    <w:rPr>
      <w:rFonts w:ascii="Calibri" w:hAnsi="Calibri"/>
      <w:sz w:val="22"/>
      <w:szCs w:val="22"/>
      <w:lang w:val="en-GB"/>
    </w:rPr>
  </w:style>
  <w:style w:type="character" w:styleId="Nvn">
    <w:name w:val="Mention"/>
    <w:basedOn w:val="Standardskrifttypeiafsnit"/>
    <w:uiPriority w:val="99"/>
    <w:semiHidden/>
    <w:unhideWhenUsed/>
    <w:rsid w:val="007072B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78542">
      <w:bodyDiv w:val="1"/>
      <w:marLeft w:val="0"/>
      <w:marRight w:val="0"/>
      <w:marTop w:val="0"/>
      <w:marBottom w:val="0"/>
      <w:divBdr>
        <w:top w:val="none" w:sz="0" w:space="0" w:color="auto"/>
        <w:left w:val="none" w:sz="0" w:space="0" w:color="auto"/>
        <w:bottom w:val="none" w:sz="0" w:space="0" w:color="auto"/>
        <w:right w:val="none" w:sz="0" w:space="0" w:color="auto"/>
      </w:divBdr>
    </w:div>
    <w:div w:id="128669992">
      <w:bodyDiv w:val="1"/>
      <w:marLeft w:val="0"/>
      <w:marRight w:val="0"/>
      <w:marTop w:val="0"/>
      <w:marBottom w:val="0"/>
      <w:divBdr>
        <w:top w:val="none" w:sz="0" w:space="0" w:color="auto"/>
        <w:left w:val="none" w:sz="0" w:space="0" w:color="auto"/>
        <w:bottom w:val="none" w:sz="0" w:space="0" w:color="auto"/>
        <w:right w:val="none" w:sz="0" w:space="0" w:color="auto"/>
      </w:divBdr>
    </w:div>
    <w:div w:id="236135441">
      <w:bodyDiv w:val="1"/>
      <w:marLeft w:val="0"/>
      <w:marRight w:val="0"/>
      <w:marTop w:val="0"/>
      <w:marBottom w:val="0"/>
      <w:divBdr>
        <w:top w:val="none" w:sz="0" w:space="0" w:color="auto"/>
        <w:left w:val="none" w:sz="0" w:space="0" w:color="auto"/>
        <w:bottom w:val="none" w:sz="0" w:space="0" w:color="auto"/>
        <w:right w:val="none" w:sz="0" w:space="0" w:color="auto"/>
      </w:divBdr>
    </w:div>
    <w:div w:id="717096087">
      <w:bodyDiv w:val="1"/>
      <w:marLeft w:val="0"/>
      <w:marRight w:val="0"/>
      <w:marTop w:val="0"/>
      <w:marBottom w:val="0"/>
      <w:divBdr>
        <w:top w:val="none" w:sz="0" w:space="0" w:color="auto"/>
        <w:left w:val="none" w:sz="0" w:space="0" w:color="auto"/>
        <w:bottom w:val="none" w:sz="0" w:space="0" w:color="auto"/>
        <w:right w:val="none" w:sz="0" w:space="0" w:color="auto"/>
      </w:divBdr>
    </w:div>
    <w:div w:id="724137502">
      <w:bodyDiv w:val="1"/>
      <w:marLeft w:val="0"/>
      <w:marRight w:val="0"/>
      <w:marTop w:val="0"/>
      <w:marBottom w:val="0"/>
      <w:divBdr>
        <w:top w:val="none" w:sz="0" w:space="0" w:color="auto"/>
        <w:left w:val="none" w:sz="0" w:space="0" w:color="auto"/>
        <w:bottom w:val="none" w:sz="0" w:space="0" w:color="auto"/>
        <w:right w:val="none" w:sz="0" w:space="0" w:color="auto"/>
      </w:divBdr>
    </w:div>
    <w:div w:id="878668374">
      <w:bodyDiv w:val="1"/>
      <w:marLeft w:val="0"/>
      <w:marRight w:val="0"/>
      <w:marTop w:val="0"/>
      <w:marBottom w:val="0"/>
      <w:divBdr>
        <w:top w:val="none" w:sz="0" w:space="0" w:color="auto"/>
        <w:left w:val="none" w:sz="0" w:space="0" w:color="auto"/>
        <w:bottom w:val="none" w:sz="0" w:space="0" w:color="auto"/>
        <w:right w:val="none" w:sz="0" w:space="0" w:color="auto"/>
      </w:divBdr>
    </w:div>
    <w:div w:id="904295400">
      <w:bodyDiv w:val="1"/>
      <w:marLeft w:val="0"/>
      <w:marRight w:val="0"/>
      <w:marTop w:val="0"/>
      <w:marBottom w:val="0"/>
      <w:divBdr>
        <w:top w:val="none" w:sz="0" w:space="0" w:color="auto"/>
        <w:left w:val="none" w:sz="0" w:space="0" w:color="auto"/>
        <w:bottom w:val="none" w:sz="0" w:space="0" w:color="auto"/>
        <w:right w:val="none" w:sz="0" w:space="0" w:color="auto"/>
      </w:divBdr>
    </w:div>
    <w:div w:id="1048845326">
      <w:bodyDiv w:val="1"/>
      <w:marLeft w:val="0"/>
      <w:marRight w:val="0"/>
      <w:marTop w:val="0"/>
      <w:marBottom w:val="0"/>
      <w:divBdr>
        <w:top w:val="none" w:sz="0" w:space="0" w:color="auto"/>
        <w:left w:val="none" w:sz="0" w:space="0" w:color="auto"/>
        <w:bottom w:val="none" w:sz="0" w:space="0" w:color="auto"/>
        <w:right w:val="none" w:sz="0" w:space="0" w:color="auto"/>
      </w:divBdr>
    </w:div>
    <w:div w:id="1248080931">
      <w:bodyDiv w:val="1"/>
      <w:marLeft w:val="0"/>
      <w:marRight w:val="0"/>
      <w:marTop w:val="0"/>
      <w:marBottom w:val="0"/>
      <w:divBdr>
        <w:top w:val="none" w:sz="0" w:space="0" w:color="auto"/>
        <w:left w:val="none" w:sz="0" w:space="0" w:color="auto"/>
        <w:bottom w:val="none" w:sz="0" w:space="0" w:color="auto"/>
        <w:right w:val="none" w:sz="0" w:space="0" w:color="auto"/>
      </w:divBdr>
    </w:div>
    <w:div w:id="1308050277">
      <w:bodyDiv w:val="1"/>
      <w:marLeft w:val="0"/>
      <w:marRight w:val="0"/>
      <w:marTop w:val="0"/>
      <w:marBottom w:val="0"/>
      <w:divBdr>
        <w:top w:val="none" w:sz="0" w:space="0" w:color="auto"/>
        <w:left w:val="none" w:sz="0" w:space="0" w:color="auto"/>
        <w:bottom w:val="none" w:sz="0" w:space="0" w:color="auto"/>
        <w:right w:val="none" w:sz="0" w:space="0" w:color="auto"/>
      </w:divBdr>
    </w:div>
    <w:div w:id="1567372331">
      <w:bodyDiv w:val="1"/>
      <w:marLeft w:val="0"/>
      <w:marRight w:val="0"/>
      <w:marTop w:val="0"/>
      <w:marBottom w:val="0"/>
      <w:divBdr>
        <w:top w:val="none" w:sz="0" w:space="0" w:color="auto"/>
        <w:left w:val="none" w:sz="0" w:space="0" w:color="auto"/>
        <w:bottom w:val="none" w:sz="0" w:space="0" w:color="auto"/>
        <w:right w:val="none" w:sz="0" w:space="0" w:color="auto"/>
      </w:divBdr>
    </w:div>
    <w:div w:id="1610552174">
      <w:bodyDiv w:val="1"/>
      <w:marLeft w:val="0"/>
      <w:marRight w:val="0"/>
      <w:marTop w:val="0"/>
      <w:marBottom w:val="0"/>
      <w:divBdr>
        <w:top w:val="none" w:sz="0" w:space="0" w:color="auto"/>
        <w:left w:val="none" w:sz="0" w:space="0" w:color="auto"/>
        <w:bottom w:val="none" w:sz="0" w:space="0" w:color="auto"/>
        <w:right w:val="none" w:sz="0" w:space="0" w:color="auto"/>
      </w:divBdr>
    </w:div>
    <w:div w:id="1708949027">
      <w:bodyDiv w:val="1"/>
      <w:marLeft w:val="0"/>
      <w:marRight w:val="0"/>
      <w:marTop w:val="0"/>
      <w:marBottom w:val="0"/>
      <w:divBdr>
        <w:top w:val="none" w:sz="0" w:space="0" w:color="auto"/>
        <w:left w:val="none" w:sz="0" w:space="0" w:color="auto"/>
        <w:bottom w:val="none" w:sz="0" w:space="0" w:color="auto"/>
        <w:right w:val="none" w:sz="0" w:space="0" w:color="auto"/>
      </w:divBdr>
    </w:div>
    <w:div w:id="1736901240">
      <w:bodyDiv w:val="1"/>
      <w:marLeft w:val="0"/>
      <w:marRight w:val="0"/>
      <w:marTop w:val="0"/>
      <w:marBottom w:val="0"/>
      <w:divBdr>
        <w:top w:val="none" w:sz="0" w:space="0" w:color="auto"/>
        <w:left w:val="none" w:sz="0" w:space="0" w:color="auto"/>
        <w:bottom w:val="none" w:sz="0" w:space="0" w:color="auto"/>
        <w:right w:val="none" w:sz="0" w:space="0" w:color="auto"/>
      </w:divBdr>
    </w:div>
    <w:div w:id="1738941473">
      <w:bodyDiv w:val="1"/>
      <w:marLeft w:val="0"/>
      <w:marRight w:val="0"/>
      <w:marTop w:val="0"/>
      <w:marBottom w:val="0"/>
      <w:divBdr>
        <w:top w:val="none" w:sz="0" w:space="0" w:color="auto"/>
        <w:left w:val="none" w:sz="0" w:space="0" w:color="auto"/>
        <w:bottom w:val="none" w:sz="0" w:space="0" w:color="auto"/>
        <w:right w:val="none" w:sz="0" w:space="0" w:color="auto"/>
      </w:divBdr>
    </w:div>
    <w:div w:id="198360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22.jpeg"/><Relationship Id="rId47" Type="http://schemas.openxmlformats.org/officeDocument/2006/relationships/image" Target="media/image27.jpeg"/><Relationship Id="rId63" Type="http://schemas.openxmlformats.org/officeDocument/2006/relationships/image" Target="media/image40.jpe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juniper.net/documentation/en_US/junos/topics/reference/configuration-statement/l3-interface-bridging.html" TargetMode="External"/><Relationship Id="rId11" Type="http://schemas.openxmlformats.org/officeDocument/2006/relationships/hyperlink" Target="http://mesh.calit2.net/calmesh/one/linux_kernel_modifications/bridge_ignoring_bpdus/802.1D-2004.pdf" TargetMode="External"/><Relationship Id="rId24" Type="http://schemas.openxmlformats.org/officeDocument/2006/relationships/image" Target="media/image13.jpeg"/><Relationship Id="rId32" Type="http://schemas.openxmlformats.org/officeDocument/2006/relationships/hyperlink" Target="https://www.iana.org/assignments/protocol-numbers/" TargetMode="External"/><Relationship Id="rId37" Type="http://schemas.openxmlformats.org/officeDocument/2006/relationships/hyperlink" Target="https://www.juniper.net/documentation/en_US/junos/topics/concept/ospf-routing-understanding-ospf-areas-overview.html" TargetMode="External"/><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image" Target="media/image32.jpe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jpeg"/><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searchnetworking.techtarget.com/definition/virtual-LAN" TargetMode="External"/><Relationship Id="rId30" Type="http://schemas.openxmlformats.org/officeDocument/2006/relationships/hyperlink" Target="https://kb.juniper.net/InfoCenter/index?page=content&amp;id=KB21260" TargetMode="External"/><Relationship Id="rId35" Type="http://schemas.openxmlformats.org/officeDocument/2006/relationships/hyperlink" Target="https://en.wikipedia.org/wiki/Open_Shortest_Path_First" TargetMode="External"/><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hyperlink" Target="https://www.juniper.net/documentation/en_US/junos12.3/topics/reference/general/policy-protocol-import-export-defaults.html" TargetMode="External"/><Relationship Id="rId64" Type="http://schemas.openxmlformats.org/officeDocument/2006/relationships/image" Target="media/image41.jpe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hyperlink" Target="https://en.wikipedia.org/wiki/IEEE_802.1Q" TargetMode="External"/><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image" Target="media/image16.png"/><Relationship Id="rId38" Type="http://schemas.openxmlformats.org/officeDocument/2006/relationships/image" Target="media/image18.jpeg"/><Relationship Id="rId46" Type="http://schemas.openxmlformats.org/officeDocument/2006/relationships/image" Target="media/image26.jpeg"/><Relationship Id="rId59" Type="http://schemas.openxmlformats.org/officeDocument/2006/relationships/image" Target="media/image36.jpg"/><Relationship Id="rId67" Type="http://schemas.openxmlformats.org/officeDocument/2006/relationships/image" Target="media/image44.jpeg"/><Relationship Id="rId20" Type="http://schemas.openxmlformats.org/officeDocument/2006/relationships/image" Target="media/image9.jpeg"/><Relationship Id="rId41" Type="http://schemas.openxmlformats.org/officeDocument/2006/relationships/image" Target="media/image21.jpeg"/><Relationship Id="rId54" Type="http://schemas.openxmlformats.org/officeDocument/2006/relationships/image" Target="media/image33.png"/><Relationship Id="rId62" Type="http://schemas.openxmlformats.org/officeDocument/2006/relationships/image" Target="media/image39.jp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s://kb.juniper.net/InfoCenter/index?page=content&amp;id=KB11000" TargetMode="External"/><Relationship Id="rId36" Type="http://schemas.openxmlformats.org/officeDocument/2006/relationships/hyperlink" Target="https://en.wikipedia.org/wiki/Dijkstra's_algorithm" TargetMode="External"/><Relationship Id="rId49" Type="http://schemas.openxmlformats.org/officeDocument/2006/relationships/image" Target="media/image29.png"/><Relationship Id="rId57" Type="http://schemas.openxmlformats.org/officeDocument/2006/relationships/image" Target="media/image34.jpeg"/><Relationship Id="rId10" Type="http://schemas.openxmlformats.org/officeDocument/2006/relationships/hyperlink" Target="https://github.com/miskor/Project_network/tree/master/APPENDIX/Stage-1%20Ethernet%20L2%20and%20L3%20Switching" TargetMode="External"/><Relationship Id="rId31" Type="http://schemas.openxmlformats.org/officeDocument/2006/relationships/hyperlink" Target="https://github.com/miskor/Project_network/tree/master/APPENDIX/Stage-2%20Intermediate%20Routing" TargetMode="External"/><Relationship Id="rId44" Type="http://schemas.openxmlformats.org/officeDocument/2006/relationships/image" Target="media/image24.jpeg"/><Relationship Id="rId52" Type="http://schemas.openxmlformats.org/officeDocument/2006/relationships/hyperlink" Target="https://github.com/miskor/Project_network/tree/master/APPENDIX/Stage-3%20Security" TargetMode="External"/><Relationship Id="rId60" Type="http://schemas.openxmlformats.org/officeDocument/2006/relationships/image" Target="media/image37.jpeg"/><Relationship Id="rId65"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19.jpg"/><Relationship Id="rId34" Type="http://schemas.openxmlformats.org/officeDocument/2006/relationships/image" Target="media/image17.jpeg"/><Relationship Id="rId50" Type="http://schemas.openxmlformats.org/officeDocument/2006/relationships/image" Target="media/image30.png"/><Relationship Id="rId55" Type="http://schemas.openxmlformats.org/officeDocument/2006/relationships/hyperlink" Target="https://www.juniper.net/documentation/en_US/junos/information-products/pathway-pages/config-guide-policy/config-guide-policy.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ots\Document%20standards\15S%20Document%20standard%20template%20PDA%20V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5FD3AB-E96E-480E-994D-3E1A0CA4F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15S Document standard template PDA V03.dotx</Template>
  <TotalTime>49</TotalTime>
  <Pages>1</Pages>
  <Words>10450</Words>
  <Characters>63751</Characters>
  <Application>Microsoft Office Word</Application>
  <DocSecurity>0</DocSecurity>
  <Lines>531</Lines>
  <Paragraphs>148</Paragraphs>
  <ScaleCrop>false</ScaleCrop>
  <HeadingPairs>
    <vt:vector size="2" baseType="variant">
      <vt:variant>
        <vt:lpstr>Titel</vt:lpstr>
      </vt:variant>
      <vt:variant>
        <vt:i4>1</vt:i4>
      </vt:variant>
    </vt:vector>
  </HeadingPairs>
  <TitlesOfParts>
    <vt:vector size="1" baseType="lpstr">
      <vt:lpstr/>
    </vt:vector>
  </TitlesOfParts>
  <Company>Syddansk Erhvervsskole</Company>
  <LinksUpToDate>false</LinksUpToDate>
  <CharactersWithSpaces>74053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oblivion</dc:creator>
  <cp:lastModifiedBy>Martin Bo Kristensen Grønholdt</cp:lastModifiedBy>
  <cp:revision>5</cp:revision>
  <cp:lastPrinted>2017-06-05T06:28:00Z</cp:lastPrinted>
  <dcterms:created xsi:type="dcterms:W3CDTF">2017-06-04T23:48:00Z</dcterms:created>
  <dcterms:modified xsi:type="dcterms:W3CDTF">2017-06-05T07:11:00Z</dcterms:modified>
</cp:coreProperties>
</file>