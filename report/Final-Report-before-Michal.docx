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6D6916" w14:textId="77777777" w:rsidR="00576450" w:rsidRPr="00E0279C" w:rsidRDefault="00576450" w:rsidP="00576450">
      <w:bookmarkStart w:id="0" w:name="_GoBack"/>
      <w:bookmarkEnd w:id="0"/>
    </w:p>
    <w:p w14:paraId="0A65266B" w14:textId="77777777" w:rsidR="00576450" w:rsidRPr="00E0279C" w:rsidRDefault="00576450" w:rsidP="00576450"/>
    <w:p w14:paraId="657F9DE7" w14:textId="77777777" w:rsidR="00576450" w:rsidRPr="00E0279C" w:rsidRDefault="00576450" w:rsidP="00576450"/>
    <w:p w14:paraId="6BD9883F" w14:textId="77777777" w:rsidR="00576450" w:rsidRPr="00E0279C" w:rsidRDefault="00576450" w:rsidP="00576450"/>
    <w:p w14:paraId="134CD738" w14:textId="77777777" w:rsidR="00576450" w:rsidRPr="00E0279C" w:rsidRDefault="00576450" w:rsidP="00576450"/>
    <w:p w14:paraId="05E93C6A" w14:textId="77777777" w:rsidR="00576450" w:rsidRPr="00E0279C" w:rsidRDefault="00576450" w:rsidP="00576450"/>
    <w:p w14:paraId="5FBF6368" w14:textId="77777777" w:rsidR="00576450" w:rsidRPr="00E0279C" w:rsidRDefault="00576450" w:rsidP="00576450"/>
    <w:p w14:paraId="4C556FC3" w14:textId="77777777" w:rsidR="00576450" w:rsidRPr="00E0279C" w:rsidRDefault="00576450" w:rsidP="00576450"/>
    <w:p w14:paraId="04AD63A9" w14:textId="77777777" w:rsidR="00576450" w:rsidRPr="00E0279C" w:rsidRDefault="00576450" w:rsidP="00576450"/>
    <w:p w14:paraId="0AD4F961" w14:textId="77777777" w:rsidR="00576450" w:rsidRPr="00E0279C" w:rsidRDefault="52F6463D" w:rsidP="52F6463D">
      <w:pPr>
        <w:jc w:val="center"/>
        <w:rPr>
          <w:b/>
          <w:bCs/>
          <w:sz w:val="40"/>
          <w:szCs w:val="40"/>
        </w:rPr>
      </w:pPr>
      <w:r w:rsidRPr="00E0279C">
        <w:rPr>
          <w:b/>
          <w:bCs/>
          <w:sz w:val="40"/>
          <w:szCs w:val="40"/>
        </w:rPr>
        <w:t>IT Technology</w:t>
      </w:r>
    </w:p>
    <w:p w14:paraId="276FAD72" w14:textId="77777777" w:rsidR="00543793" w:rsidRPr="00E0279C" w:rsidRDefault="52F6463D" w:rsidP="52F6463D">
      <w:pPr>
        <w:jc w:val="center"/>
        <w:rPr>
          <w:b/>
          <w:bCs/>
          <w:sz w:val="40"/>
          <w:szCs w:val="40"/>
        </w:rPr>
      </w:pPr>
      <w:r w:rsidRPr="00E0279C">
        <w:rPr>
          <w:b/>
          <w:bCs/>
          <w:sz w:val="40"/>
          <w:szCs w:val="40"/>
        </w:rPr>
        <w:t>Project Network report</w:t>
      </w:r>
    </w:p>
    <w:p w14:paraId="025DB287" w14:textId="77777777" w:rsidR="00576450" w:rsidRPr="00E0279C" w:rsidRDefault="00576450" w:rsidP="00576450">
      <w:pPr>
        <w:jc w:val="center"/>
      </w:pPr>
    </w:p>
    <w:p w14:paraId="5F969CCA" w14:textId="77777777" w:rsidR="00576450" w:rsidRPr="00E0279C" w:rsidRDefault="00576450" w:rsidP="00576450"/>
    <w:p w14:paraId="3009D09F" w14:textId="77777777" w:rsidR="00576450" w:rsidRPr="00E0279C" w:rsidRDefault="00576450" w:rsidP="00576450"/>
    <w:p w14:paraId="03952913" w14:textId="77777777" w:rsidR="00576450" w:rsidRPr="00E0279C" w:rsidRDefault="00576450" w:rsidP="00576450"/>
    <w:p w14:paraId="0C55720E" w14:textId="77777777" w:rsidR="00576450" w:rsidRPr="00E0279C" w:rsidRDefault="00576450" w:rsidP="00576450"/>
    <w:p w14:paraId="450546BF" w14:textId="77777777" w:rsidR="00E72949" w:rsidRPr="00E0279C" w:rsidRDefault="00E72949" w:rsidP="00576450"/>
    <w:p w14:paraId="7677E80C" w14:textId="77777777" w:rsidR="00E72949" w:rsidRPr="00E0279C" w:rsidRDefault="00E72949" w:rsidP="00576450"/>
    <w:p w14:paraId="710E0C51" w14:textId="77777777" w:rsidR="00E72949" w:rsidRPr="00E0279C" w:rsidRDefault="00E72949" w:rsidP="00576450"/>
    <w:p w14:paraId="42FB7849" w14:textId="77777777" w:rsidR="00576450" w:rsidRPr="00E0279C" w:rsidRDefault="00576450" w:rsidP="00576450"/>
    <w:p w14:paraId="444261E9" w14:textId="77777777" w:rsidR="00576450" w:rsidRPr="00E0279C" w:rsidRDefault="00C822C6" w:rsidP="00576450">
      <w:pPr>
        <w:jc w:val="right"/>
      </w:pPr>
      <w:r w:rsidRPr="00E0279C">
        <w:rPr>
          <w:noProof/>
          <w:lang w:eastAsia="en-US"/>
        </w:rPr>
        <w:drawing>
          <wp:inline distT="0" distB="0" distL="0" distR="0" wp14:anchorId="55D5CC05" wp14:editId="0600B941">
            <wp:extent cx="1860676" cy="1698056"/>
            <wp:effectExtent l="0" t="0" r="6350" b="0"/>
            <wp:docPr id="3" name="Picture 3" descr="https://intranet.eal.dk/vejledninger/skabeloner/Documents/Logo/Til%20web/eal%20logo%20ORIGINAL%20engelsk%20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ntranet.eal.dk/vejledninger/skabeloner/Documents/Logo/Til%20web/eal%20logo%20ORIGINAL%20engelsk%20rgb.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1393" cy="1707836"/>
                    </a:xfrm>
                    <a:prstGeom prst="rect">
                      <a:avLst/>
                    </a:prstGeom>
                    <a:noFill/>
                    <a:ln>
                      <a:noFill/>
                    </a:ln>
                  </pic:spPr>
                </pic:pic>
              </a:graphicData>
            </a:graphic>
          </wp:inline>
        </w:drawing>
      </w:r>
    </w:p>
    <w:p w14:paraId="41B2F5DF" w14:textId="77777777" w:rsidR="00576450" w:rsidRPr="00E0279C" w:rsidRDefault="00576450" w:rsidP="00576450">
      <w:pPr>
        <w:jc w:val="right"/>
      </w:pPr>
    </w:p>
    <w:p w14:paraId="098F37C5" w14:textId="77777777" w:rsidR="00576450" w:rsidRPr="00E0279C" w:rsidRDefault="00576450" w:rsidP="00576450">
      <w:pPr>
        <w:jc w:val="right"/>
      </w:pPr>
    </w:p>
    <w:p w14:paraId="565B262E" w14:textId="77777777" w:rsidR="004321E0" w:rsidRPr="00E0279C" w:rsidRDefault="004321E0" w:rsidP="00576450">
      <w:pPr>
        <w:jc w:val="right"/>
      </w:pPr>
    </w:p>
    <w:p w14:paraId="01D49399" w14:textId="77777777" w:rsidR="00CA04E7" w:rsidRPr="00E0279C" w:rsidRDefault="52F6463D" w:rsidP="52F6463D">
      <w:pPr>
        <w:jc w:val="right"/>
      </w:pPr>
      <w:r w:rsidRPr="00E0279C">
        <w:t>LILLEBAELT ACADEMY</w:t>
      </w:r>
    </w:p>
    <w:p w14:paraId="532F02BD" w14:textId="77777777" w:rsidR="00CA04E7" w:rsidRPr="00E0279C" w:rsidRDefault="52F6463D" w:rsidP="52F6463D">
      <w:pPr>
        <w:jc w:val="right"/>
      </w:pPr>
      <w:r w:rsidRPr="00E0279C">
        <w:t>UNIVERSITY OF APPLIED SCIENCE</w:t>
      </w:r>
    </w:p>
    <w:p w14:paraId="4D88E24E" w14:textId="77777777" w:rsidR="00955BA3" w:rsidRPr="00E0279C" w:rsidRDefault="00955BA3" w:rsidP="00576450">
      <w:pPr>
        <w:jc w:val="right"/>
      </w:pPr>
    </w:p>
    <w:p w14:paraId="175EAC6B" w14:textId="77777777" w:rsidR="008165C2" w:rsidRPr="00E0279C" w:rsidRDefault="008165C2" w:rsidP="00576450">
      <w:pPr>
        <w:jc w:val="right"/>
      </w:pPr>
    </w:p>
    <w:p w14:paraId="260955CC" w14:textId="77777777" w:rsidR="00576450" w:rsidRPr="00E0279C" w:rsidRDefault="52F6463D" w:rsidP="52F6463D">
      <w:pPr>
        <w:jc w:val="right"/>
      </w:pPr>
      <w:r w:rsidRPr="00E0279C">
        <w:t>Author</w:t>
      </w:r>
    </w:p>
    <w:p w14:paraId="4F2D2D2E" w14:textId="43419CC4" w:rsidR="00D10747" w:rsidRPr="00E0279C" w:rsidRDefault="52F6463D" w:rsidP="52F6463D">
      <w:pPr>
        <w:jc w:val="right"/>
      </w:pPr>
      <w:r w:rsidRPr="00E0279C">
        <w:t>Michal Skorczewski – mich74p0@edu.eal.dk</w:t>
      </w:r>
    </w:p>
    <w:p w14:paraId="52FD8778" w14:textId="2539DEFB" w:rsidR="52F6463D" w:rsidRPr="00170747" w:rsidRDefault="52F6463D" w:rsidP="52F6463D">
      <w:pPr>
        <w:jc w:val="right"/>
        <w:rPr>
          <w:rStyle w:val="Hyperlink"/>
          <w:lang w:val="da-DK"/>
        </w:rPr>
      </w:pPr>
      <w:r w:rsidRPr="00170747">
        <w:rPr>
          <w:lang w:val="da-DK"/>
        </w:rPr>
        <w:t>Martin Grønholdt - mart80</w:t>
      </w:r>
      <w:r w:rsidR="00AB6A2D" w:rsidRPr="00170747">
        <w:rPr>
          <w:lang w:val="da-DK"/>
        </w:rPr>
        <w:t>c7</w:t>
      </w:r>
      <w:r w:rsidRPr="00170747">
        <w:rPr>
          <w:lang w:val="da-DK"/>
        </w:rPr>
        <w:t>@edu.eal.dk</w:t>
      </w:r>
    </w:p>
    <w:p w14:paraId="75E2FD06" w14:textId="77777777" w:rsidR="002F6EBA" w:rsidRPr="00170747" w:rsidRDefault="002F6EBA" w:rsidP="002F6EBA">
      <w:pPr>
        <w:rPr>
          <w:sz w:val="28"/>
          <w:szCs w:val="28"/>
          <w:lang w:val="da-DK"/>
        </w:rPr>
      </w:pPr>
    </w:p>
    <w:p w14:paraId="2011BE60" w14:textId="77777777" w:rsidR="008165C2" w:rsidRPr="00170747" w:rsidRDefault="008165C2" w:rsidP="002F6EBA">
      <w:pPr>
        <w:rPr>
          <w:sz w:val="28"/>
          <w:szCs w:val="28"/>
          <w:lang w:val="da-DK"/>
        </w:rPr>
      </w:pPr>
    </w:p>
    <w:p w14:paraId="63C131A1" w14:textId="77777777" w:rsidR="008165C2" w:rsidRPr="00170747" w:rsidRDefault="008165C2" w:rsidP="002F6EBA">
      <w:pPr>
        <w:rPr>
          <w:sz w:val="28"/>
          <w:szCs w:val="28"/>
          <w:lang w:val="da-DK"/>
        </w:rPr>
      </w:pPr>
    </w:p>
    <w:p w14:paraId="0599D5A4" w14:textId="5C5F2D81" w:rsidR="002F6EBA" w:rsidRPr="00E0279C" w:rsidRDefault="52F6463D" w:rsidP="52F6463D">
      <w:pPr>
        <w:jc w:val="right"/>
        <w:rPr>
          <w:sz w:val="28"/>
          <w:szCs w:val="28"/>
        </w:rPr>
      </w:pPr>
      <w:r w:rsidRPr="00E0279C">
        <w:rPr>
          <w:sz w:val="28"/>
          <w:szCs w:val="28"/>
        </w:rPr>
        <w:t>5</w:t>
      </w:r>
      <w:r w:rsidRPr="00E0279C">
        <w:rPr>
          <w:sz w:val="28"/>
          <w:szCs w:val="28"/>
          <w:vertAlign w:val="superscript"/>
        </w:rPr>
        <w:t>th</w:t>
      </w:r>
      <w:r w:rsidRPr="00E0279C">
        <w:rPr>
          <w:sz w:val="28"/>
          <w:szCs w:val="28"/>
        </w:rPr>
        <w:t xml:space="preserve"> June 2017</w:t>
      </w:r>
    </w:p>
    <w:p w14:paraId="79A5BA7C" w14:textId="77777777" w:rsidR="00D10747" w:rsidRPr="00E0279C" w:rsidRDefault="00D10747">
      <w:pPr>
        <w:rPr>
          <w:lang w:eastAsia="en-US"/>
        </w:rPr>
      </w:pPr>
      <w:r w:rsidRPr="00E0279C">
        <w:br w:type="page"/>
      </w:r>
    </w:p>
    <w:p w14:paraId="65F012F1" w14:textId="77777777" w:rsidR="00596D9D" w:rsidRPr="00E0279C" w:rsidRDefault="52F6463D" w:rsidP="52F6463D">
      <w:pPr>
        <w:rPr>
          <w:b/>
          <w:bCs/>
          <w:sz w:val="28"/>
          <w:szCs w:val="28"/>
        </w:rPr>
      </w:pPr>
      <w:r w:rsidRPr="00E0279C">
        <w:rPr>
          <w:b/>
          <w:bCs/>
          <w:sz w:val="28"/>
          <w:szCs w:val="28"/>
        </w:rPr>
        <w:lastRenderedPageBreak/>
        <w:t>Table of Contents</w:t>
      </w:r>
    </w:p>
    <w:p w14:paraId="461396F8" w14:textId="77777777" w:rsidR="00A31236" w:rsidRPr="00E0279C" w:rsidRDefault="00A31236"/>
    <w:sdt>
      <w:sdtPr>
        <w:rPr>
          <w:rFonts w:ascii="Times New Roman" w:eastAsia="Times New Roman" w:hAnsi="Times New Roman" w:cs="Times New Roman"/>
          <w:b w:val="0"/>
          <w:bCs w:val="0"/>
          <w:color w:val="auto"/>
          <w:sz w:val="24"/>
          <w:szCs w:val="24"/>
          <w:lang w:val="en-GB" w:eastAsia="da-DK"/>
        </w:rPr>
        <w:id w:val="-75133969"/>
        <w:docPartObj>
          <w:docPartGallery w:val="Table of Contents"/>
          <w:docPartUnique/>
        </w:docPartObj>
      </w:sdtPr>
      <w:sdtEndPr>
        <w:rPr>
          <w:noProof/>
        </w:rPr>
      </w:sdtEndPr>
      <w:sdtContent>
        <w:p w14:paraId="789385C0" w14:textId="77777777" w:rsidR="00A31236" w:rsidRPr="00E0279C" w:rsidRDefault="00A31236" w:rsidP="00457CB7">
          <w:pPr>
            <w:pStyle w:val="Overskrift"/>
            <w:numPr>
              <w:ilvl w:val="0"/>
              <w:numId w:val="0"/>
            </w:numPr>
            <w:ind w:left="432" w:hanging="432"/>
            <w:rPr>
              <w:lang w:val="en-GB"/>
            </w:rPr>
          </w:pPr>
        </w:p>
        <w:p w14:paraId="3BD8312B" w14:textId="22514B81" w:rsidR="005B0E49" w:rsidRDefault="00A31236">
          <w:pPr>
            <w:pStyle w:val="Indholdsfortegnelse1"/>
            <w:rPr>
              <w:rFonts w:asciiTheme="minorHAnsi" w:eastAsiaTheme="minorEastAsia" w:hAnsiTheme="minorHAnsi" w:cstheme="minorBidi"/>
              <w:noProof/>
              <w:sz w:val="22"/>
              <w:szCs w:val="22"/>
              <w:lang w:val="da-DK"/>
            </w:rPr>
          </w:pPr>
          <w:r w:rsidRPr="00E0279C">
            <w:fldChar w:fldCharType="begin"/>
          </w:r>
          <w:r w:rsidRPr="00E0279C">
            <w:instrText xml:space="preserve"> TOC \o "1-3" \h \z \u </w:instrText>
          </w:r>
          <w:r w:rsidRPr="00E0279C">
            <w:fldChar w:fldCharType="separate"/>
          </w:r>
          <w:hyperlink w:anchor="_Toc484380424" w:history="1">
            <w:r w:rsidR="005B0E49" w:rsidRPr="007B16D7">
              <w:rPr>
                <w:rStyle w:val="Hyperlink"/>
                <w:noProof/>
              </w:rPr>
              <w:t>1</w:t>
            </w:r>
            <w:r w:rsidR="005B0E49">
              <w:rPr>
                <w:rFonts w:asciiTheme="minorHAnsi" w:eastAsiaTheme="minorEastAsia" w:hAnsiTheme="minorHAnsi" w:cstheme="minorBidi"/>
                <w:noProof/>
                <w:sz w:val="22"/>
                <w:szCs w:val="22"/>
                <w:lang w:val="da-DK"/>
              </w:rPr>
              <w:tab/>
            </w:r>
            <w:r w:rsidR="005B0E49" w:rsidRPr="007B16D7">
              <w:rPr>
                <w:rStyle w:val="Hyperlink"/>
                <w:noProof/>
              </w:rPr>
              <w:t>Introduction</w:t>
            </w:r>
            <w:r w:rsidR="005B0E49">
              <w:rPr>
                <w:noProof/>
                <w:webHidden/>
              </w:rPr>
              <w:tab/>
            </w:r>
            <w:r w:rsidR="005B0E49">
              <w:rPr>
                <w:noProof/>
                <w:webHidden/>
              </w:rPr>
              <w:fldChar w:fldCharType="begin"/>
            </w:r>
            <w:r w:rsidR="005B0E49">
              <w:rPr>
                <w:noProof/>
                <w:webHidden/>
              </w:rPr>
              <w:instrText xml:space="preserve"> PAGEREF _Toc484380424 \h </w:instrText>
            </w:r>
            <w:r w:rsidR="005B0E49">
              <w:rPr>
                <w:noProof/>
                <w:webHidden/>
              </w:rPr>
            </w:r>
            <w:r w:rsidR="005B0E49">
              <w:rPr>
                <w:noProof/>
                <w:webHidden/>
              </w:rPr>
              <w:fldChar w:fldCharType="separate"/>
            </w:r>
            <w:r w:rsidR="005B0E49">
              <w:rPr>
                <w:noProof/>
                <w:webHidden/>
              </w:rPr>
              <w:t>5</w:t>
            </w:r>
            <w:r w:rsidR="005B0E49">
              <w:rPr>
                <w:noProof/>
                <w:webHidden/>
              </w:rPr>
              <w:fldChar w:fldCharType="end"/>
            </w:r>
          </w:hyperlink>
        </w:p>
        <w:p w14:paraId="6FE3092C" w14:textId="3B1755A2" w:rsidR="005B0E49" w:rsidRDefault="006D328D">
          <w:pPr>
            <w:pStyle w:val="Indholdsfortegnelse2"/>
            <w:tabs>
              <w:tab w:val="left" w:pos="880"/>
              <w:tab w:val="right" w:leader="dot" w:pos="9628"/>
            </w:tabs>
            <w:rPr>
              <w:rFonts w:asciiTheme="minorHAnsi" w:eastAsiaTheme="minorEastAsia" w:hAnsiTheme="minorHAnsi" w:cstheme="minorBidi"/>
              <w:noProof/>
              <w:sz w:val="22"/>
              <w:szCs w:val="22"/>
              <w:lang w:val="da-DK"/>
            </w:rPr>
          </w:pPr>
          <w:hyperlink w:anchor="_Toc484380425" w:history="1">
            <w:r w:rsidR="005B0E49" w:rsidRPr="007B16D7">
              <w:rPr>
                <w:rStyle w:val="Hyperlink"/>
                <w:noProof/>
              </w:rPr>
              <w:t>1.1</w:t>
            </w:r>
            <w:r w:rsidR="005B0E49">
              <w:rPr>
                <w:rFonts w:asciiTheme="minorHAnsi" w:eastAsiaTheme="minorEastAsia" w:hAnsiTheme="minorHAnsi" w:cstheme="minorBidi"/>
                <w:noProof/>
                <w:sz w:val="22"/>
                <w:szCs w:val="22"/>
                <w:lang w:val="da-DK"/>
              </w:rPr>
              <w:tab/>
            </w:r>
            <w:r w:rsidR="005B0E49" w:rsidRPr="007B16D7">
              <w:rPr>
                <w:rStyle w:val="Hyperlink"/>
                <w:noProof/>
              </w:rPr>
              <w:t>Introduction</w:t>
            </w:r>
            <w:r w:rsidR="005B0E49">
              <w:rPr>
                <w:noProof/>
                <w:webHidden/>
              </w:rPr>
              <w:tab/>
            </w:r>
            <w:r w:rsidR="005B0E49">
              <w:rPr>
                <w:noProof/>
                <w:webHidden/>
              </w:rPr>
              <w:fldChar w:fldCharType="begin"/>
            </w:r>
            <w:r w:rsidR="005B0E49">
              <w:rPr>
                <w:noProof/>
                <w:webHidden/>
              </w:rPr>
              <w:instrText xml:space="preserve"> PAGEREF _Toc484380425 \h </w:instrText>
            </w:r>
            <w:r w:rsidR="005B0E49">
              <w:rPr>
                <w:noProof/>
                <w:webHidden/>
              </w:rPr>
            </w:r>
            <w:r w:rsidR="005B0E49">
              <w:rPr>
                <w:noProof/>
                <w:webHidden/>
              </w:rPr>
              <w:fldChar w:fldCharType="separate"/>
            </w:r>
            <w:r w:rsidR="005B0E49">
              <w:rPr>
                <w:noProof/>
                <w:webHidden/>
              </w:rPr>
              <w:t>5</w:t>
            </w:r>
            <w:r w:rsidR="005B0E49">
              <w:rPr>
                <w:noProof/>
                <w:webHidden/>
              </w:rPr>
              <w:fldChar w:fldCharType="end"/>
            </w:r>
          </w:hyperlink>
        </w:p>
        <w:p w14:paraId="73E3D2EB" w14:textId="22870DAB" w:rsidR="005B0E49" w:rsidRDefault="006D328D">
          <w:pPr>
            <w:pStyle w:val="Indholdsfortegnelse2"/>
            <w:tabs>
              <w:tab w:val="left" w:pos="880"/>
              <w:tab w:val="right" w:leader="dot" w:pos="9628"/>
            </w:tabs>
            <w:rPr>
              <w:rFonts w:asciiTheme="minorHAnsi" w:eastAsiaTheme="minorEastAsia" w:hAnsiTheme="minorHAnsi" w:cstheme="minorBidi"/>
              <w:noProof/>
              <w:sz w:val="22"/>
              <w:szCs w:val="22"/>
              <w:lang w:val="da-DK"/>
            </w:rPr>
          </w:pPr>
          <w:hyperlink w:anchor="_Toc484380426" w:history="1">
            <w:r w:rsidR="005B0E49" w:rsidRPr="007B16D7">
              <w:rPr>
                <w:rStyle w:val="Hyperlink"/>
                <w:noProof/>
              </w:rPr>
              <w:t>1.2</w:t>
            </w:r>
            <w:r w:rsidR="005B0E49">
              <w:rPr>
                <w:rFonts w:asciiTheme="minorHAnsi" w:eastAsiaTheme="minorEastAsia" w:hAnsiTheme="minorHAnsi" w:cstheme="minorBidi"/>
                <w:noProof/>
                <w:sz w:val="22"/>
                <w:szCs w:val="22"/>
                <w:lang w:val="da-DK"/>
              </w:rPr>
              <w:tab/>
            </w:r>
            <w:r w:rsidR="005B0E49" w:rsidRPr="007B16D7">
              <w:rPr>
                <w:rStyle w:val="Hyperlink"/>
                <w:noProof/>
              </w:rPr>
              <w:t>Project Plan</w:t>
            </w:r>
            <w:r w:rsidR="005B0E49">
              <w:rPr>
                <w:noProof/>
                <w:webHidden/>
              </w:rPr>
              <w:tab/>
            </w:r>
            <w:r w:rsidR="005B0E49">
              <w:rPr>
                <w:noProof/>
                <w:webHidden/>
              </w:rPr>
              <w:fldChar w:fldCharType="begin"/>
            </w:r>
            <w:r w:rsidR="005B0E49">
              <w:rPr>
                <w:noProof/>
                <w:webHidden/>
              </w:rPr>
              <w:instrText xml:space="preserve"> PAGEREF _Toc484380426 \h </w:instrText>
            </w:r>
            <w:r w:rsidR="005B0E49">
              <w:rPr>
                <w:noProof/>
                <w:webHidden/>
              </w:rPr>
            </w:r>
            <w:r w:rsidR="005B0E49">
              <w:rPr>
                <w:noProof/>
                <w:webHidden/>
              </w:rPr>
              <w:fldChar w:fldCharType="separate"/>
            </w:r>
            <w:r w:rsidR="005B0E49">
              <w:rPr>
                <w:noProof/>
                <w:webHidden/>
              </w:rPr>
              <w:t>5</w:t>
            </w:r>
            <w:r w:rsidR="005B0E49">
              <w:rPr>
                <w:noProof/>
                <w:webHidden/>
              </w:rPr>
              <w:fldChar w:fldCharType="end"/>
            </w:r>
          </w:hyperlink>
        </w:p>
        <w:p w14:paraId="061F7DFB" w14:textId="31772459" w:rsidR="005B0E49" w:rsidRDefault="006D328D">
          <w:pPr>
            <w:pStyle w:val="Indholdsfortegnelse2"/>
            <w:tabs>
              <w:tab w:val="left" w:pos="880"/>
              <w:tab w:val="right" w:leader="dot" w:pos="9628"/>
            </w:tabs>
            <w:rPr>
              <w:rFonts w:asciiTheme="minorHAnsi" w:eastAsiaTheme="minorEastAsia" w:hAnsiTheme="minorHAnsi" w:cstheme="minorBidi"/>
              <w:noProof/>
              <w:sz w:val="22"/>
              <w:szCs w:val="22"/>
              <w:lang w:val="da-DK"/>
            </w:rPr>
          </w:pPr>
          <w:hyperlink w:anchor="_Toc484380427" w:history="1">
            <w:r w:rsidR="005B0E49" w:rsidRPr="007B16D7">
              <w:rPr>
                <w:rStyle w:val="Hyperlink"/>
                <w:noProof/>
              </w:rPr>
              <w:t>1.3</w:t>
            </w:r>
            <w:r w:rsidR="005B0E49">
              <w:rPr>
                <w:rFonts w:asciiTheme="minorHAnsi" w:eastAsiaTheme="minorEastAsia" w:hAnsiTheme="minorHAnsi" w:cstheme="minorBidi"/>
                <w:noProof/>
                <w:sz w:val="22"/>
                <w:szCs w:val="22"/>
                <w:lang w:val="da-DK"/>
              </w:rPr>
              <w:tab/>
            </w:r>
            <w:r w:rsidR="005B0E49" w:rsidRPr="007B16D7">
              <w:rPr>
                <w:rStyle w:val="Hyperlink"/>
                <w:noProof/>
              </w:rPr>
              <w:t>Responsibilities</w:t>
            </w:r>
            <w:r w:rsidR="005B0E49">
              <w:rPr>
                <w:noProof/>
                <w:webHidden/>
              </w:rPr>
              <w:tab/>
            </w:r>
            <w:r w:rsidR="005B0E49">
              <w:rPr>
                <w:noProof/>
                <w:webHidden/>
              </w:rPr>
              <w:fldChar w:fldCharType="begin"/>
            </w:r>
            <w:r w:rsidR="005B0E49">
              <w:rPr>
                <w:noProof/>
                <w:webHidden/>
              </w:rPr>
              <w:instrText xml:space="preserve"> PAGEREF _Toc484380427 \h </w:instrText>
            </w:r>
            <w:r w:rsidR="005B0E49">
              <w:rPr>
                <w:noProof/>
                <w:webHidden/>
              </w:rPr>
            </w:r>
            <w:r w:rsidR="005B0E49">
              <w:rPr>
                <w:noProof/>
                <w:webHidden/>
              </w:rPr>
              <w:fldChar w:fldCharType="separate"/>
            </w:r>
            <w:r w:rsidR="005B0E49">
              <w:rPr>
                <w:noProof/>
                <w:webHidden/>
              </w:rPr>
              <w:t>6</w:t>
            </w:r>
            <w:r w:rsidR="005B0E49">
              <w:rPr>
                <w:noProof/>
                <w:webHidden/>
              </w:rPr>
              <w:fldChar w:fldCharType="end"/>
            </w:r>
          </w:hyperlink>
        </w:p>
        <w:p w14:paraId="0130BC5C" w14:textId="151D7550" w:rsidR="005B0E49" w:rsidRDefault="006D328D">
          <w:pPr>
            <w:pStyle w:val="Indholdsfortegnelse1"/>
            <w:rPr>
              <w:rFonts w:asciiTheme="minorHAnsi" w:eastAsiaTheme="minorEastAsia" w:hAnsiTheme="minorHAnsi" w:cstheme="minorBidi"/>
              <w:noProof/>
              <w:sz w:val="22"/>
              <w:szCs w:val="22"/>
              <w:lang w:val="da-DK"/>
            </w:rPr>
          </w:pPr>
          <w:hyperlink w:anchor="_Toc484380428" w:history="1">
            <w:r w:rsidR="005B0E49" w:rsidRPr="007B16D7">
              <w:rPr>
                <w:rStyle w:val="Hyperlink"/>
                <w:noProof/>
              </w:rPr>
              <w:t>2</w:t>
            </w:r>
            <w:r w:rsidR="005B0E49">
              <w:rPr>
                <w:rFonts w:asciiTheme="minorHAnsi" w:eastAsiaTheme="minorEastAsia" w:hAnsiTheme="minorHAnsi" w:cstheme="minorBidi"/>
                <w:noProof/>
                <w:sz w:val="22"/>
                <w:szCs w:val="22"/>
                <w:lang w:val="da-DK"/>
              </w:rPr>
              <w:tab/>
            </w:r>
            <w:r w:rsidR="005B0E49" w:rsidRPr="007B16D7">
              <w:rPr>
                <w:rStyle w:val="Hyperlink"/>
                <w:noProof/>
              </w:rPr>
              <w:t>Ethernet L2 &amp; L3 Switching</w:t>
            </w:r>
            <w:r w:rsidR="005B0E49">
              <w:rPr>
                <w:noProof/>
                <w:webHidden/>
              </w:rPr>
              <w:tab/>
            </w:r>
            <w:r w:rsidR="005B0E49">
              <w:rPr>
                <w:noProof/>
                <w:webHidden/>
              </w:rPr>
              <w:fldChar w:fldCharType="begin"/>
            </w:r>
            <w:r w:rsidR="005B0E49">
              <w:rPr>
                <w:noProof/>
                <w:webHidden/>
              </w:rPr>
              <w:instrText xml:space="preserve"> PAGEREF _Toc484380428 \h </w:instrText>
            </w:r>
            <w:r w:rsidR="005B0E49">
              <w:rPr>
                <w:noProof/>
                <w:webHidden/>
              </w:rPr>
            </w:r>
            <w:r w:rsidR="005B0E49">
              <w:rPr>
                <w:noProof/>
                <w:webHidden/>
              </w:rPr>
              <w:fldChar w:fldCharType="separate"/>
            </w:r>
            <w:r w:rsidR="005B0E49">
              <w:rPr>
                <w:noProof/>
                <w:webHidden/>
              </w:rPr>
              <w:t>6</w:t>
            </w:r>
            <w:r w:rsidR="005B0E49">
              <w:rPr>
                <w:noProof/>
                <w:webHidden/>
              </w:rPr>
              <w:fldChar w:fldCharType="end"/>
            </w:r>
          </w:hyperlink>
        </w:p>
        <w:p w14:paraId="45B6D569" w14:textId="60A0C5B9" w:rsidR="005B0E49" w:rsidRDefault="006D328D">
          <w:pPr>
            <w:pStyle w:val="Indholdsfortegnelse2"/>
            <w:tabs>
              <w:tab w:val="left" w:pos="880"/>
              <w:tab w:val="right" w:leader="dot" w:pos="9628"/>
            </w:tabs>
            <w:rPr>
              <w:rFonts w:asciiTheme="minorHAnsi" w:eastAsiaTheme="minorEastAsia" w:hAnsiTheme="minorHAnsi" w:cstheme="minorBidi"/>
              <w:noProof/>
              <w:sz w:val="22"/>
              <w:szCs w:val="22"/>
              <w:lang w:val="da-DK"/>
            </w:rPr>
          </w:pPr>
          <w:hyperlink w:anchor="_Toc484380429" w:history="1">
            <w:r w:rsidR="005B0E49" w:rsidRPr="007B16D7">
              <w:rPr>
                <w:rStyle w:val="Hyperlink"/>
                <w:noProof/>
              </w:rPr>
              <w:t>2.1</w:t>
            </w:r>
            <w:r w:rsidR="005B0E49">
              <w:rPr>
                <w:rFonts w:asciiTheme="minorHAnsi" w:eastAsiaTheme="minorEastAsia" w:hAnsiTheme="minorHAnsi" w:cstheme="minorBidi"/>
                <w:noProof/>
                <w:sz w:val="22"/>
                <w:szCs w:val="22"/>
                <w:lang w:val="da-DK"/>
              </w:rPr>
              <w:tab/>
            </w:r>
            <w:r w:rsidR="005B0E49" w:rsidRPr="007B16D7">
              <w:rPr>
                <w:rStyle w:val="Hyperlink"/>
                <w:noProof/>
              </w:rPr>
              <w:t>VLAN Implementation</w:t>
            </w:r>
            <w:r w:rsidR="005B0E49">
              <w:rPr>
                <w:noProof/>
                <w:webHidden/>
              </w:rPr>
              <w:tab/>
            </w:r>
            <w:r w:rsidR="005B0E49">
              <w:rPr>
                <w:noProof/>
                <w:webHidden/>
              </w:rPr>
              <w:fldChar w:fldCharType="begin"/>
            </w:r>
            <w:r w:rsidR="005B0E49">
              <w:rPr>
                <w:noProof/>
                <w:webHidden/>
              </w:rPr>
              <w:instrText xml:space="preserve"> PAGEREF _Toc484380429 \h </w:instrText>
            </w:r>
            <w:r w:rsidR="005B0E49">
              <w:rPr>
                <w:noProof/>
                <w:webHidden/>
              </w:rPr>
            </w:r>
            <w:r w:rsidR="005B0E49">
              <w:rPr>
                <w:noProof/>
                <w:webHidden/>
              </w:rPr>
              <w:fldChar w:fldCharType="separate"/>
            </w:r>
            <w:r w:rsidR="005B0E49">
              <w:rPr>
                <w:noProof/>
                <w:webHidden/>
              </w:rPr>
              <w:t>8</w:t>
            </w:r>
            <w:r w:rsidR="005B0E49">
              <w:rPr>
                <w:noProof/>
                <w:webHidden/>
              </w:rPr>
              <w:fldChar w:fldCharType="end"/>
            </w:r>
          </w:hyperlink>
        </w:p>
        <w:p w14:paraId="1225FBA2" w14:textId="44D9A5AC" w:rsidR="005B0E49" w:rsidRDefault="006D328D">
          <w:pPr>
            <w:pStyle w:val="Indholdsfortegnelse2"/>
            <w:tabs>
              <w:tab w:val="left" w:pos="880"/>
              <w:tab w:val="right" w:leader="dot" w:pos="9628"/>
            </w:tabs>
            <w:rPr>
              <w:rFonts w:asciiTheme="minorHAnsi" w:eastAsiaTheme="minorEastAsia" w:hAnsiTheme="minorHAnsi" w:cstheme="minorBidi"/>
              <w:noProof/>
              <w:sz w:val="22"/>
              <w:szCs w:val="22"/>
              <w:lang w:val="da-DK"/>
            </w:rPr>
          </w:pPr>
          <w:hyperlink w:anchor="_Toc484380430" w:history="1">
            <w:r w:rsidR="005B0E49" w:rsidRPr="007B16D7">
              <w:rPr>
                <w:rStyle w:val="Hyperlink"/>
                <w:noProof/>
              </w:rPr>
              <w:t>2.2</w:t>
            </w:r>
            <w:r w:rsidR="005B0E49">
              <w:rPr>
                <w:rFonts w:asciiTheme="minorHAnsi" w:eastAsiaTheme="minorEastAsia" w:hAnsiTheme="minorHAnsi" w:cstheme="minorBidi"/>
                <w:noProof/>
                <w:sz w:val="22"/>
                <w:szCs w:val="22"/>
                <w:lang w:val="da-DK"/>
              </w:rPr>
              <w:tab/>
            </w:r>
            <w:r w:rsidR="005B0E49" w:rsidRPr="007B16D7">
              <w:rPr>
                <w:rStyle w:val="Hyperlink"/>
                <w:noProof/>
              </w:rPr>
              <w:t>VLAN Trunking</w:t>
            </w:r>
            <w:r w:rsidR="005B0E49">
              <w:rPr>
                <w:noProof/>
                <w:webHidden/>
              </w:rPr>
              <w:tab/>
            </w:r>
            <w:r w:rsidR="005B0E49">
              <w:rPr>
                <w:noProof/>
                <w:webHidden/>
              </w:rPr>
              <w:fldChar w:fldCharType="begin"/>
            </w:r>
            <w:r w:rsidR="005B0E49">
              <w:rPr>
                <w:noProof/>
                <w:webHidden/>
              </w:rPr>
              <w:instrText xml:space="preserve"> PAGEREF _Toc484380430 \h </w:instrText>
            </w:r>
            <w:r w:rsidR="005B0E49">
              <w:rPr>
                <w:noProof/>
                <w:webHidden/>
              </w:rPr>
            </w:r>
            <w:r w:rsidR="005B0E49">
              <w:rPr>
                <w:noProof/>
                <w:webHidden/>
              </w:rPr>
              <w:fldChar w:fldCharType="separate"/>
            </w:r>
            <w:r w:rsidR="005B0E49">
              <w:rPr>
                <w:noProof/>
                <w:webHidden/>
              </w:rPr>
              <w:t>8</w:t>
            </w:r>
            <w:r w:rsidR="005B0E49">
              <w:rPr>
                <w:noProof/>
                <w:webHidden/>
              </w:rPr>
              <w:fldChar w:fldCharType="end"/>
            </w:r>
          </w:hyperlink>
        </w:p>
        <w:p w14:paraId="563336AA" w14:textId="42DB3104" w:rsidR="005B0E49" w:rsidRDefault="006D328D">
          <w:pPr>
            <w:pStyle w:val="Indholdsfortegnelse2"/>
            <w:tabs>
              <w:tab w:val="left" w:pos="880"/>
              <w:tab w:val="right" w:leader="dot" w:pos="9628"/>
            </w:tabs>
            <w:rPr>
              <w:rFonts w:asciiTheme="minorHAnsi" w:eastAsiaTheme="minorEastAsia" w:hAnsiTheme="minorHAnsi" w:cstheme="minorBidi"/>
              <w:noProof/>
              <w:sz w:val="22"/>
              <w:szCs w:val="22"/>
              <w:lang w:val="da-DK"/>
            </w:rPr>
          </w:pPr>
          <w:hyperlink w:anchor="_Toc484380431" w:history="1">
            <w:r w:rsidR="005B0E49" w:rsidRPr="007B16D7">
              <w:rPr>
                <w:rStyle w:val="Hyperlink"/>
                <w:noProof/>
              </w:rPr>
              <w:t>2.3</w:t>
            </w:r>
            <w:r w:rsidR="005B0E49">
              <w:rPr>
                <w:rFonts w:asciiTheme="minorHAnsi" w:eastAsiaTheme="minorEastAsia" w:hAnsiTheme="minorHAnsi" w:cstheme="minorBidi"/>
                <w:noProof/>
                <w:sz w:val="22"/>
                <w:szCs w:val="22"/>
                <w:lang w:val="da-DK"/>
              </w:rPr>
              <w:tab/>
            </w:r>
            <w:r w:rsidR="005B0E49" w:rsidRPr="007B16D7">
              <w:rPr>
                <w:rStyle w:val="Hyperlink"/>
                <w:noProof/>
              </w:rPr>
              <w:t>VLAN L3-Interface</w:t>
            </w:r>
            <w:r w:rsidR="005B0E49">
              <w:rPr>
                <w:noProof/>
                <w:webHidden/>
              </w:rPr>
              <w:tab/>
            </w:r>
            <w:r w:rsidR="005B0E49">
              <w:rPr>
                <w:noProof/>
                <w:webHidden/>
              </w:rPr>
              <w:fldChar w:fldCharType="begin"/>
            </w:r>
            <w:r w:rsidR="005B0E49">
              <w:rPr>
                <w:noProof/>
                <w:webHidden/>
              </w:rPr>
              <w:instrText xml:space="preserve"> PAGEREF _Toc484380431 \h </w:instrText>
            </w:r>
            <w:r w:rsidR="005B0E49">
              <w:rPr>
                <w:noProof/>
                <w:webHidden/>
              </w:rPr>
            </w:r>
            <w:r w:rsidR="005B0E49">
              <w:rPr>
                <w:noProof/>
                <w:webHidden/>
              </w:rPr>
              <w:fldChar w:fldCharType="separate"/>
            </w:r>
            <w:r w:rsidR="005B0E49">
              <w:rPr>
                <w:noProof/>
                <w:webHidden/>
              </w:rPr>
              <w:t>9</w:t>
            </w:r>
            <w:r w:rsidR="005B0E49">
              <w:rPr>
                <w:noProof/>
                <w:webHidden/>
              </w:rPr>
              <w:fldChar w:fldCharType="end"/>
            </w:r>
          </w:hyperlink>
        </w:p>
        <w:p w14:paraId="05C4F62C" w14:textId="0BD9C08C" w:rsidR="005B0E49" w:rsidRDefault="006D328D">
          <w:pPr>
            <w:pStyle w:val="Indholdsfortegnelse2"/>
            <w:tabs>
              <w:tab w:val="left" w:pos="880"/>
              <w:tab w:val="right" w:leader="dot" w:pos="9628"/>
            </w:tabs>
            <w:rPr>
              <w:rFonts w:asciiTheme="minorHAnsi" w:eastAsiaTheme="minorEastAsia" w:hAnsiTheme="minorHAnsi" w:cstheme="minorBidi"/>
              <w:noProof/>
              <w:sz w:val="22"/>
              <w:szCs w:val="22"/>
              <w:lang w:val="da-DK"/>
            </w:rPr>
          </w:pPr>
          <w:hyperlink w:anchor="_Toc484380432" w:history="1">
            <w:r w:rsidR="005B0E49" w:rsidRPr="007B16D7">
              <w:rPr>
                <w:rStyle w:val="Hyperlink"/>
                <w:noProof/>
              </w:rPr>
              <w:t>2.4</w:t>
            </w:r>
            <w:r w:rsidR="005B0E49">
              <w:rPr>
                <w:rFonts w:asciiTheme="minorHAnsi" w:eastAsiaTheme="minorEastAsia" w:hAnsiTheme="minorHAnsi" w:cstheme="minorBidi"/>
                <w:noProof/>
                <w:sz w:val="22"/>
                <w:szCs w:val="22"/>
                <w:lang w:val="da-DK"/>
              </w:rPr>
              <w:tab/>
            </w:r>
            <w:r w:rsidR="005B0E49" w:rsidRPr="007B16D7">
              <w:rPr>
                <w:rStyle w:val="Hyperlink"/>
                <w:noProof/>
              </w:rPr>
              <w:t>Virtual Routers</w:t>
            </w:r>
            <w:r w:rsidR="005B0E49">
              <w:rPr>
                <w:noProof/>
                <w:webHidden/>
              </w:rPr>
              <w:tab/>
            </w:r>
            <w:r w:rsidR="005B0E49">
              <w:rPr>
                <w:noProof/>
                <w:webHidden/>
              </w:rPr>
              <w:fldChar w:fldCharType="begin"/>
            </w:r>
            <w:r w:rsidR="005B0E49">
              <w:rPr>
                <w:noProof/>
                <w:webHidden/>
              </w:rPr>
              <w:instrText xml:space="preserve"> PAGEREF _Toc484380432 \h </w:instrText>
            </w:r>
            <w:r w:rsidR="005B0E49">
              <w:rPr>
                <w:noProof/>
                <w:webHidden/>
              </w:rPr>
            </w:r>
            <w:r w:rsidR="005B0E49">
              <w:rPr>
                <w:noProof/>
                <w:webHidden/>
              </w:rPr>
              <w:fldChar w:fldCharType="separate"/>
            </w:r>
            <w:r w:rsidR="005B0E49">
              <w:rPr>
                <w:noProof/>
                <w:webHidden/>
              </w:rPr>
              <w:t>9</w:t>
            </w:r>
            <w:r w:rsidR="005B0E49">
              <w:rPr>
                <w:noProof/>
                <w:webHidden/>
              </w:rPr>
              <w:fldChar w:fldCharType="end"/>
            </w:r>
          </w:hyperlink>
        </w:p>
        <w:p w14:paraId="7024A45D" w14:textId="409D7213" w:rsidR="005B0E49" w:rsidRDefault="006D328D">
          <w:pPr>
            <w:pStyle w:val="Indholdsfortegnelse2"/>
            <w:tabs>
              <w:tab w:val="left" w:pos="880"/>
              <w:tab w:val="right" w:leader="dot" w:pos="9628"/>
            </w:tabs>
            <w:rPr>
              <w:rFonts w:asciiTheme="minorHAnsi" w:eastAsiaTheme="minorEastAsia" w:hAnsiTheme="minorHAnsi" w:cstheme="minorBidi"/>
              <w:noProof/>
              <w:sz w:val="22"/>
              <w:szCs w:val="22"/>
              <w:lang w:val="da-DK"/>
            </w:rPr>
          </w:pPr>
          <w:hyperlink w:anchor="_Toc484380433" w:history="1">
            <w:r w:rsidR="005B0E49" w:rsidRPr="007B16D7">
              <w:rPr>
                <w:rStyle w:val="Hyperlink"/>
                <w:noProof/>
              </w:rPr>
              <w:t>2.5</w:t>
            </w:r>
            <w:r w:rsidR="005B0E49">
              <w:rPr>
                <w:rFonts w:asciiTheme="minorHAnsi" w:eastAsiaTheme="minorEastAsia" w:hAnsiTheme="minorHAnsi" w:cstheme="minorBidi"/>
                <w:noProof/>
                <w:sz w:val="22"/>
                <w:szCs w:val="22"/>
                <w:lang w:val="da-DK"/>
              </w:rPr>
              <w:tab/>
            </w:r>
            <w:r w:rsidR="005B0E49" w:rsidRPr="007B16D7">
              <w:rPr>
                <w:rStyle w:val="Hyperlink"/>
                <w:noProof/>
              </w:rPr>
              <w:t>Logical Tunnels</w:t>
            </w:r>
            <w:r w:rsidR="005B0E49">
              <w:rPr>
                <w:noProof/>
                <w:webHidden/>
              </w:rPr>
              <w:tab/>
            </w:r>
            <w:r w:rsidR="005B0E49">
              <w:rPr>
                <w:noProof/>
                <w:webHidden/>
              </w:rPr>
              <w:fldChar w:fldCharType="begin"/>
            </w:r>
            <w:r w:rsidR="005B0E49">
              <w:rPr>
                <w:noProof/>
                <w:webHidden/>
              </w:rPr>
              <w:instrText xml:space="preserve"> PAGEREF _Toc484380433 \h </w:instrText>
            </w:r>
            <w:r w:rsidR="005B0E49">
              <w:rPr>
                <w:noProof/>
                <w:webHidden/>
              </w:rPr>
            </w:r>
            <w:r w:rsidR="005B0E49">
              <w:rPr>
                <w:noProof/>
                <w:webHidden/>
              </w:rPr>
              <w:fldChar w:fldCharType="separate"/>
            </w:r>
            <w:r w:rsidR="005B0E49">
              <w:rPr>
                <w:noProof/>
                <w:webHidden/>
              </w:rPr>
              <w:t>10</w:t>
            </w:r>
            <w:r w:rsidR="005B0E49">
              <w:rPr>
                <w:noProof/>
                <w:webHidden/>
              </w:rPr>
              <w:fldChar w:fldCharType="end"/>
            </w:r>
          </w:hyperlink>
        </w:p>
        <w:p w14:paraId="48C26E55" w14:textId="0D1A9918" w:rsidR="005B0E49" w:rsidRDefault="006D328D">
          <w:pPr>
            <w:pStyle w:val="Indholdsfortegnelse2"/>
            <w:tabs>
              <w:tab w:val="left" w:pos="880"/>
              <w:tab w:val="right" w:leader="dot" w:pos="9628"/>
            </w:tabs>
            <w:rPr>
              <w:rFonts w:asciiTheme="minorHAnsi" w:eastAsiaTheme="minorEastAsia" w:hAnsiTheme="minorHAnsi" w:cstheme="minorBidi"/>
              <w:noProof/>
              <w:sz w:val="22"/>
              <w:szCs w:val="22"/>
              <w:lang w:val="da-DK"/>
            </w:rPr>
          </w:pPr>
          <w:hyperlink w:anchor="_Toc484380434" w:history="1">
            <w:r w:rsidR="005B0E49" w:rsidRPr="007B16D7">
              <w:rPr>
                <w:rStyle w:val="Hyperlink"/>
                <w:noProof/>
              </w:rPr>
              <w:t>2.6</w:t>
            </w:r>
            <w:r w:rsidR="005B0E49">
              <w:rPr>
                <w:rFonts w:asciiTheme="minorHAnsi" w:eastAsiaTheme="minorEastAsia" w:hAnsiTheme="minorHAnsi" w:cstheme="minorBidi"/>
                <w:noProof/>
                <w:sz w:val="22"/>
                <w:szCs w:val="22"/>
                <w:lang w:val="da-DK"/>
              </w:rPr>
              <w:tab/>
            </w:r>
            <w:r w:rsidR="005B0E49" w:rsidRPr="007B16D7">
              <w:rPr>
                <w:rStyle w:val="Hyperlink"/>
                <w:noProof/>
              </w:rPr>
              <w:t>Ethernet OAM</w:t>
            </w:r>
            <w:r w:rsidR="005B0E49">
              <w:rPr>
                <w:noProof/>
                <w:webHidden/>
              </w:rPr>
              <w:tab/>
            </w:r>
            <w:r w:rsidR="005B0E49">
              <w:rPr>
                <w:noProof/>
                <w:webHidden/>
              </w:rPr>
              <w:fldChar w:fldCharType="begin"/>
            </w:r>
            <w:r w:rsidR="005B0E49">
              <w:rPr>
                <w:noProof/>
                <w:webHidden/>
              </w:rPr>
              <w:instrText xml:space="preserve"> PAGEREF _Toc484380434 \h </w:instrText>
            </w:r>
            <w:r w:rsidR="005B0E49">
              <w:rPr>
                <w:noProof/>
                <w:webHidden/>
              </w:rPr>
            </w:r>
            <w:r w:rsidR="005B0E49">
              <w:rPr>
                <w:noProof/>
                <w:webHidden/>
              </w:rPr>
              <w:fldChar w:fldCharType="separate"/>
            </w:r>
            <w:r w:rsidR="005B0E49">
              <w:rPr>
                <w:noProof/>
                <w:webHidden/>
              </w:rPr>
              <w:t>10</w:t>
            </w:r>
            <w:r w:rsidR="005B0E49">
              <w:rPr>
                <w:noProof/>
                <w:webHidden/>
              </w:rPr>
              <w:fldChar w:fldCharType="end"/>
            </w:r>
          </w:hyperlink>
        </w:p>
        <w:p w14:paraId="660F981B" w14:textId="2BF6229E" w:rsidR="005B0E49" w:rsidRDefault="006D328D">
          <w:pPr>
            <w:pStyle w:val="Indholdsfortegnelse2"/>
            <w:tabs>
              <w:tab w:val="left" w:pos="880"/>
              <w:tab w:val="right" w:leader="dot" w:pos="9628"/>
            </w:tabs>
            <w:rPr>
              <w:rFonts w:asciiTheme="minorHAnsi" w:eastAsiaTheme="minorEastAsia" w:hAnsiTheme="minorHAnsi" w:cstheme="minorBidi"/>
              <w:noProof/>
              <w:sz w:val="22"/>
              <w:szCs w:val="22"/>
              <w:lang w:val="da-DK"/>
            </w:rPr>
          </w:pPr>
          <w:hyperlink w:anchor="_Toc484380435" w:history="1">
            <w:r w:rsidR="005B0E49" w:rsidRPr="007B16D7">
              <w:rPr>
                <w:rStyle w:val="Hyperlink"/>
                <w:noProof/>
              </w:rPr>
              <w:t>2.7</w:t>
            </w:r>
            <w:r w:rsidR="005B0E49">
              <w:rPr>
                <w:rFonts w:asciiTheme="minorHAnsi" w:eastAsiaTheme="minorEastAsia" w:hAnsiTheme="minorHAnsi" w:cstheme="minorBidi"/>
                <w:noProof/>
                <w:sz w:val="22"/>
                <w:szCs w:val="22"/>
                <w:lang w:val="da-DK"/>
              </w:rPr>
              <w:tab/>
            </w:r>
            <w:r w:rsidR="005B0E49" w:rsidRPr="007B16D7">
              <w:rPr>
                <w:rStyle w:val="Hyperlink"/>
                <w:noProof/>
              </w:rPr>
              <w:t>Troubleshooting &amp; Monitoring</w:t>
            </w:r>
            <w:r w:rsidR="005B0E49">
              <w:rPr>
                <w:noProof/>
                <w:webHidden/>
              </w:rPr>
              <w:tab/>
            </w:r>
            <w:r w:rsidR="005B0E49">
              <w:rPr>
                <w:noProof/>
                <w:webHidden/>
              </w:rPr>
              <w:fldChar w:fldCharType="begin"/>
            </w:r>
            <w:r w:rsidR="005B0E49">
              <w:rPr>
                <w:noProof/>
                <w:webHidden/>
              </w:rPr>
              <w:instrText xml:space="preserve"> PAGEREF _Toc484380435 \h </w:instrText>
            </w:r>
            <w:r w:rsidR="005B0E49">
              <w:rPr>
                <w:noProof/>
                <w:webHidden/>
              </w:rPr>
            </w:r>
            <w:r w:rsidR="005B0E49">
              <w:rPr>
                <w:noProof/>
                <w:webHidden/>
              </w:rPr>
              <w:fldChar w:fldCharType="separate"/>
            </w:r>
            <w:r w:rsidR="005B0E49">
              <w:rPr>
                <w:noProof/>
                <w:webHidden/>
              </w:rPr>
              <w:t>11</w:t>
            </w:r>
            <w:r w:rsidR="005B0E49">
              <w:rPr>
                <w:noProof/>
                <w:webHidden/>
              </w:rPr>
              <w:fldChar w:fldCharType="end"/>
            </w:r>
          </w:hyperlink>
        </w:p>
        <w:p w14:paraId="7F4B2CDB" w14:textId="18311DFF" w:rsidR="005B0E49" w:rsidRDefault="006D328D">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380436" w:history="1">
            <w:r w:rsidR="005B0E49" w:rsidRPr="007B16D7">
              <w:rPr>
                <w:rStyle w:val="Hyperlink"/>
                <w:noProof/>
              </w:rPr>
              <w:t>2.7.1</w:t>
            </w:r>
            <w:r w:rsidR="005B0E49">
              <w:rPr>
                <w:rFonts w:asciiTheme="minorHAnsi" w:eastAsiaTheme="minorEastAsia" w:hAnsiTheme="minorHAnsi" w:cstheme="minorBidi"/>
                <w:noProof/>
                <w:sz w:val="22"/>
                <w:szCs w:val="22"/>
                <w:lang w:val="da-DK"/>
              </w:rPr>
              <w:tab/>
            </w:r>
            <w:r w:rsidR="005B0E49" w:rsidRPr="007B16D7">
              <w:rPr>
                <w:rStyle w:val="Hyperlink"/>
                <w:noProof/>
              </w:rPr>
              <w:t>Troubleshooting</w:t>
            </w:r>
            <w:r w:rsidR="005B0E49">
              <w:rPr>
                <w:noProof/>
                <w:webHidden/>
              </w:rPr>
              <w:tab/>
            </w:r>
            <w:r w:rsidR="005B0E49">
              <w:rPr>
                <w:noProof/>
                <w:webHidden/>
              </w:rPr>
              <w:fldChar w:fldCharType="begin"/>
            </w:r>
            <w:r w:rsidR="005B0E49">
              <w:rPr>
                <w:noProof/>
                <w:webHidden/>
              </w:rPr>
              <w:instrText xml:space="preserve"> PAGEREF _Toc484380436 \h </w:instrText>
            </w:r>
            <w:r w:rsidR="005B0E49">
              <w:rPr>
                <w:noProof/>
                <w:webHidden/>
              </w:rPr>
            </w:r>
            <w:r w:rsidR="005B0E49">
              <w:rPr>
                <w:noProof/>
                <w:webHidden/>
              </w:rPr>
              <w:fldChar w:fldCharType="separate"/>
            </w:r>
            <w:r w:rsidR="005B0E49">
              <w:rPr>
                <w:noProof/>
                <w:webHidden/>
              </w:rPr>
              <w:t>11</w:t>
            </w:r>
            <w:r w:rsidR="005B0E49">
              <w:rPr>
                <w:noProof/>
                <w:webHidden/>
              </w:rPr>
              <w:fldChar w:fldCharType="end"/>
            </w:r>
          </w:hyperlink>
        </w:p>
        <w:p w14:paraId="0204C0BA" w14:textId="35A6160B" w:rsidR="005B0E49" w:rsidRDefault="006D328D">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380437" w:history="1">
            <w:r w:rsidR="005B0E49" w:rsidRPr="007B16D7">
              <w:rPr>
                <w:rStyle w:val="Hyperlink"/>
                <w:noProof/>
              </w:rPr>
              <w:t>2.7.2</w:t>
            </w:r>
            <w:r w:rsidR="005B0E49">
              <w:rPr>
                <w:rFonts w:asciiTheme="minorHAnsi" w:eastAsiaTheme="minorEastAsia" w:hAnsiTheme="minorHAnsi" w:cstheme="minorBidi"/>
                <w:noProof/>
                <w:sz w:val="22"/>
                <w:szCs w:val="22"/>
                <w:lang w:val="da-DK"/>
              </w:rPr>
              <w:tab/>
            </w:r>
            <w:r w:rsidR="005B0E49" w:rsidRPr="007B16D7">
              <w:rPr>
                <w:rStyle w:val="Hyperlink"/>
                <w:noProof/>
              </w:rPr>
              <w:t>Monitoring</w:t>
            </w:r>
            <w:r w:rsidR="005B0E49">
              <w:rPr>
                <w:noProof/>
                <w:webHidden/>
              </w:rPr>
              <w:tab/>
            </w:r>
            <w:r w:rsidR="005B0E49">
              <w:rPr>
                <w:noProof/>
                <w:webHidden/>
              </w:rPr>
              <w:fldChar w:fldCharType="begin"/>
            </w:r>
            <w:r w:rsidR="005B0E49">
              <w:rPr>
                <w:noProof/>
                <w:webHidden/>
              </w:rPr>
              <w:instrText xml:space="preserve"> PAGEREF _Toc484380437 \h </w:instrText>
            </w:r>
            <w:r w:rsidR="005B0E49">
              <w:rPr>
                <w:noProof/>
                <w:webHidden/>
              </w:rPr>
            </w:r>
            <w:r w:rsidR="005B0E49">
              <w:rPr>
                <w:noProof/>
                <w:webHidden/>
              </w:rPr>
              <w:fldChar w:fldCharType="separate"/>
            </w:r>
            <w:r w:rsidR="005B0E49">
              <w:rPr>
                <w:noProof/>
                <w:webHidden/>
              </w:rPr>
              <w:t>12</w:t>
            </w:r>
            <w:r w:rsidR="005B0E49">
              <w:rPr>
                <w:noProof/>
                <w:webHidden/>
              </w:rPr>
              <w:fldChar w:fldCharType="end"/>
            </w:r>
          </w:hyperlink>
        </w:p>
        <w:p w14:paraId="0B625A18" w14:textId="0C734113" w:rsidR="005B0E49" w:rsidRDefault="006D328D">
          <w:pPr>
            <w:pStyle w:val="Indholdsfortegnelse2"/>
            <w:tabs>
              <w:tab w:val="left" w:pos="880"/>
              <w:tab w:val="right" w:leader="dot" w:pos="9628"/>
            </w:tabs>
            <w:rPr>
              <w:rFonts w:asciiTheme="minorHAnsi" w:eastAsiaTheme="minorEastAsia" w:hAnsiTheme="minorHAnsi" w:cstheme="minorBidi"/>
              <w:noProof/>
              <w:sz w:val="22"/>
              <w:szCs w:val="22"/>
              <w:lang w:val="da-DK"/>
            </w:rPr>
          </w:pPr>
          <w:hyperlink w:anchor="_Toc484380438" w:history="1">
            <w:r w:rsidR="005B0E49" w:rsidRPr="007B16D7">
              <w:rPr>
                <w:rStyle w:val="Hyperlink"/>
                <w:noProof/>
              </w:rPr>
              <w:t>2.8</w:t>
            </w:r>
            <w:r w:rsidR="005B0E49">
              <w:rPr>
                <w:rFonts w:asciiTheme="minorHAnsi" w:eastAsiaTheme="minorEastAsia" w:hAnsiTheme="minorHAnsi" w:cstheme="minorBidi"/>
                <w:noProof/>
                <w:sz w:val="22"/>
                <w:szCs w:val="22"/>
                <w:lang w:val="da-DK"/>
              </w:rPr>
              <w:tab/>
            </w:r>
            <w:r w:rsidR="005B0E49" w:rsidRPr="007B16D7">
              <w:rPr>
                <w:rStyle w:val="Hyperlink"/>
                <w:noProof/>
              </w:rPr>
              <w:t>Sources</w:t>
            </w:r>
            <w:r w:rsidR="005B0E49">
              <w:rPr>
                <w:noProof/>
                <w:webHidden/>
              </w:rPr>
              <w:tab/>
            </w:r>
            <w:r w:rsidR="005B0E49">
              <w:rPr>
                <w:noProof/>
                <w:webHidden/>
              </w:rPr>
              <w:fldChar w:fldCharType="begin"/>
            </w:r>
            <w:r w:rsidR="005B0E49">
              <w:rPr>
                <w:noProof/>
                <w:webHidden/>
              </w:rPr>
              <w:instrText xml:space="preserve"> PAGEREF _Toc484380438 \h </w:instrText>
            </w:r>
            <w:r w:rsidR="005B0E49">
              <w:rPr>
                <w:noProof/>
                <w:webHidden/>
              </w:rPr>
            </w:r>
            <w:r w:rsidR="005B0E49">
              <w:rPr>
                <w:noProof/>
                <w:webHidden/>
              </w:rPr>
              <w:fldChar w:fldCharType="separate"/>
            </w:r>
            <w:r w:rsidR="005B0E49">
              <w:rPr>
                <w:noProof/>
                <w:webHidden/>
              </w:rPr>
              <w:t>13</w:t>
            </w:r>
            <w:r w:rsidR="005B0E49">
              <w:rPr>
                <w:noProof/>
                <w:webHidden/>
              </w:rPr>
              <w:fldChar w:fldCharType="end"/>
            </w:r>
          </w:hyperlink>
        </w:p>
        <w:p w14:paraId="5726F8E0" w14:textId="14E190CB" w:rsidR="005B0E49" w:rsidRDefault="006D328D">
          <w:pPr>
            <w:pStyle w:val="Indholdsfortegnelse1"/>
            <w:rPr>
              <w:rFonts w:asciiTheme="minorHAnsi" w:eastAsiaTheme="minorEastAsia" w:hAnsiTheme="minorHAnsi" w:cstheme="minorBidi"/>
              <w:noProof/>
              <w:sz w:val="22"/>
              <w:szCs w:val="22"/>
              <w:lang w:val="da-DK"/>
            </w:rPr>
          </w:pPr>
          <w:hyperlink w:anchor="_Toc484380439" w:history="1">
            <w:r w:rsidR="005B0E49" w:rsidRPr="007B16D7">
              <w:rPr>
                <w:rStyle w:val="Hyperlink"/>
                <w:noProof/>
              </w:rPr>
              <w:t>3</w:t>
            </w:r>
            <w:r w:rsidR="005B0E49">
              <w:rPr>
                <w:rFonts w:asciiTheme="minorHAnsi" w:eastAsiaTheme="minorEastAsia" w:hAnsiTheme="minorHAnsi" w:cstheme="minorBidi"/>
                <w:noProof/>
                <w:sz w:val="22"/>
                <w:szCs w:val="22"/>
                <w:lang w:val="da-DK"/>
              </w:rPr>
              <w:tab/>
            </w:r>
            <w:r w:rsidR="005B0E49" w:rsidRPr="007B16D7">
              <w:rPr>
                <w:rStyle w:val="Hyperlink"/>
                <w:noProof/>
              </w:rPr>
              <w:t>Intermediate Routing</w:t>
            </w:r>
            <w:r w:rsidR="005B0E49">
              <w:rPr>
                <w:noProof/>
                <w:webHidden/>
              </w:rPr>
              <w:tab/>
            </w:r>
            <w:r w:rsidR="005B0E49">
              <w:rPr>
                <w:noProof/>
                <w:webHidden/>
              </w:rPr>
              <w:fldChar w:fldCharType="begin"/>
            </w:r>
            <w:r w:rsidR="005B0E49">
              <w:rPr>
                <w:noProof/>
                <w:webHidden/>
              </w:rPr>
              <w:instrText xml:space="preserve"> PAGEREF _Toc484380439 \h </w:instrText>
            </w:r>
            <w:r w:rsidR="005B0E49">
              <w:rPr>
                <w:noProof/>
                <w:webHidden/>
              </w:rPr>
            </w:r>
            <w:r w:rsidR="005B0E49">
              <w:rPr>
                <w:noProof/>
                <w:webHidden/>
              </w:rPr>
              <w:fldChar w:fldCharType="separate"/>
            </w:r>
            <w:r w:rsidR="005B0E49">
              <w:rPr>
                <w:noProof/>
                <w:webHidden/>
              </w:rPr>
              <w:t>13</w:t>
            </w:r>
            <w:r w:rsidR="005B0E49">
              <w:rPr>
                <w:noProof/>
                <w:webHidden/>
              </w:rPr>
              <w:fldChar w:fldCharType="end"/>
            </w:r>
          </w:hyperlink>
        </w:p>
        <w:p w14:paraId="0D269604" w14:textId="575D5DA1" w:rsidR="005B0E49" w:rsidRDefault="006D328D">
          <w:pPr>
            <w:pStyle w:val="Indholdsfortegnelse2"/>
            <w:tabs>
              <w:tab w:val="left" w:pos="880"/>
              <w:tab w:val="right" w:leader="dot" w:pos="9628"/>
            </w:tabs>
            <w:rPr>
              <w:rFonts w:asciiTheme="minorHAnsi" w:eastAsiaTheme="minorEastAsia" w:hAnsiTheme="minorHAnsi" w:cstheme="minorBidi"/>
              <w:noProof/>
              <w:sz w:val="22"/>
              <w:szCs w:val="22"/>
              <w:lang w:val="da-DK"/>
            </w:rPr>
          </w:pPr>
          <w:hyperlink w:anchor="_Toc484380440" w:history="1">
            <w:r w:rsidR="005B0E49" w:rsidRPr="007B16D7">
              <w:rPr>
                <w:rStyle w:val="Hyperlink"/>
                <w:noProof/>
                <w:lang w:eastAsia="en-US"/>
              </w:rPr>
              <w:t>3.1</w:t>
            </w:r>
            <w:r w:rsidR="005B0E49">
              <w:rPr>
                <w:rFonts w:asciiTheme="minorHAnsi" w:eastAsiaTheme="minorEastAsia" w:hAnsiTheme="minorHAnsi" w:cstheme="minorBidi"/>
                <w:noProof/>
                <w:sz w:val="22"/>
                <w:szCs w:val="22"/>
                <w:lang w:val="da-DK"/>
              </w:rPr>
              <w:tab/>
            </w:r>
            <w:r w:rsidR="005B0E49" w:rsidRPr="007B16D7">
              <w:rPr>
                <w:rStyle w:val="Hyperlink"/>
                <w:noProof/>
              </w:rPr>
              <w:t>IPv6 (all of configurations are located in Appendix)</w:t>
            </w:r>
            <w:r w:rsidR="005B0E49">
              <w:rPr>
                <w:noProof/>
                <w:webHidden/>
              </w:rPr>
              <w:tab/>
            </w:r>
            <w:r w:rsidR="005B0E49">
              <w:rPr>
                <w:noProof/>
                <w:webHidden/>
              </w:rPr>
              <w:fldChar w:fldCharType="begin"/>
            </w:r>
            <w:r w:rsidR="005B0E49">
              <w:rPr>
                <w:noProof/>
                <w:webHidden/>
              </w:rPr>
              <w:instrText xml:space="preserve"> PAGEREF _Toc484380440 \h </w:instrText>
            </w:r>
            <w:r w:rsidR="005B0E49">
              <w:rPr>
                <w:noProof/>
                <w:webHidden/>
              </w:rPr>
            </w:r>
            <w:r w:rsidR="005B0E49">
              <w:rPr>
                <w:noProof/>
                <w:webHidden/>
              </w:rPr>
              <w:fldChar w:fldCharType="separate"/>
            </w:r>
            <w:r w:rsidR="005B0E49">
              <w:rPr>
                <w:noProof/>
                <w:webHidden/>
              </w:rPr>
              <w:t>13</w:t>
            </w:r>
            <w:r w:rsidR="005B0E49">
              <w:rPr>
                <w:noProof/>
                <w:webHidden/>
              </w:rPr>
              <w:fldChar w:fldCharType="end"/>
            </w:r>
          </w:hyperlink>
        </w:p>
        <w:p w14:paraId="1C55CA2F" w14:textId="4830878B" w:rsidR="005B0E49" w:rsidRDefault="006D328D">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380441" w:history="1">
            <w:r w:rsidR="005B0E49" w:rsidRPr="007B16D7">
              <w:rPr>
                <w:rStyle w:val="Hyperlink"/>
                <w:noProof/>
              </w:rPr>
              <w:t>3.1.1</w:t>
            </w:r>
            <w:r w:rsidR="005B0E49">
              <w:rPr>
                <w:rFonts w:asciiTheme="minorHAnsi" w:eastAsiaTheme="minorEastAsia" w:hAnsiTheme="minorHAnsi" w:cstheme="minorBidi"/>
                <w:noProof/>
                <w:sz w:val="22"/>
                <w:szCs w:val="22"/>
                <w:lang w:val="da-DK"/>
              </w:rPr>
              <w:tab/>
            </w:r>
            <w:r w:rsidR="005B0E49" w:rsidRPr="007B16D7">
              <w:rPr>
                <w:rStyle w:val="Hyperlink"/>
                <w:noProof/>
              </w:rPr>
              <w:t>IPv6 headers</w:t>
            </w:r>
            <w:r w:rsidR="005B0E49">
              <w:rPr>
                <w:noProof/>
                <w:webHidden/>
              </w:rPr>
              <w:tab/>
            </w:r>
            <w:r w:rsidR="005B0E49">
              <w:rPr>
                <w:noProof/>
                <w:webHidden/>
              </w:rPr>
              <w:fldChar w:fldCharType="begin"/>
            </w:r>
            <w:r w:rsidR="005B0E49">
              <w:rPr>
                <w:noProof/>
                <w:webHidden/>
              </w:rPr>
              <w:instrText xml:space="preserve"> PAGEREF _Toc484380441 \h </w:instrText>
            </w:r>
            <w:r w:rsidR="005B0E49">
              <w:rPr>
                <w:noProof/>
                <w:webHidden/>
              </w:rPr>
            </w:r>
            <w:r w:rsidR="005B0E49">
              <w:rPr>
                <w:noProof/>
                <w:webHidden/>
              </w:rPr>
              <w:fldChar w:fldCharType="separate"/>
            </w:r>
            <w:r w:rsidR="005B0E49">
              <w:rPr>
                <w:noProof/>
                <w:webHidden/>
              </w:rPr>
              <w:t>13</w:t>
            </w:r>
            <w:r w:rsidR="005B0E49">
              <w:rPr>
                <w:noProof/>
                <w:webHidden/>
              </w:rPr>
              <w:fldChar w:fldCharType="end"/>
            </w:r>
          </w:hyperlink>
        </w:p>
        <w:p w14:paraId="223A1F6E" w14:textId="6061B58B" w:rsidR="005B0E49" w:rsidRDefault="006D328D">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380442" w:history="1">
            <w:r w:rsidR="005B0E49" w:rsidRPr="007B16D7">
              <w:rPr>
                <w:rStyle w:val="Hyperlink"/>
                <w:noProof/>
              </w:rPr>
              <w:t>3.1.2</w:t>
            </w:r>
            <w:r w:rsidR="005B0E49">
              <w:rPr>
                <w:rFonts w:asciiTheme="minorHAnsi" w:eastAsiaTheme="minorEastAsia" w:hAnsiTheme="minorHAnsi" w:cstheme="minorBidi"/>
                <w:noProof/>
                <w:sz w:val="22"/>
                <w:szCs w:val="22"/>
                <w:lang w:val="da-DK"/>
              </w:rPr>
              <w:tab/>
            </w:r>
            <w:r w:rsidR="005B0E49" w:rsidRPr="007B16D7">
              <w:rPr>
                <w:rStyle w:val="Hyperlink"/>
                <w:noProof/>
              </w:rPr>
              <w:t>IPv6 addressing</w:t>
            </w:r>
            <w:r w:rsidR="005B0E49">
              <w:rPr>
                <w:noProof/>
                <w:webHidden/>
              </w:rPr>
              <w:tab/>
            </w:r>
            <w:r w:rsidR="005B0E49">
              <w:rPr>
                <w:noProof/>
                <w:webHidden/>
              </w:rPr>
              <w:fldChar w:fldCharType="begin"/>
            </w:r>
            <w:r w:rsidR="005B0E49">
              <w:rPr>
                <w:noProof/>
                <w:webHidden/>
              </w:rPr>
              <w:instrText xml:space="preserve"> PAGEREF _Toc484380442 \h </w:instrText>
            </w:r>
            <w:r w:rsidR="005B0E49">
              <w:rPr>
                <w:noProof/>
                <w:webHidden/>
              </w:rPr>
            </w:r>
            <w:r w:rsidR="005B0E49">
              <w:rPr>
                <w:noProof/>
                <w:webHidden/>
              </w:rPr>
              <w:fldChar w:fldCharType="separate"/>
            </w:r>
            <w:r w:rsidR="005B0E49">
              <w:rPr>
                <w:noProof/>
                <w:webHidden/>
              </w:rPr>
              <w:t>14</w:t>
            </w:r>
            <w:r w:rsidR="005B0E49">
              <w:rPr>
                <w:noProof/>
                <w:webHidden/>
              </w:rPr>
              <w:fldChar w:fldCharType="end"/>
            </w:r>
          </w:hyperlink>
        </w:p>
        <w:p w14:paraId="2AD474D6" w14:textId="3D56FF42" w:rsidR="005B0E49" w:rsidRDefault="006D328D">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380443" w:history="1">
            <w:r w:rsidR="005B0E49" w:rsidRPr="007B16D7">
              <w:rPr>
                <w:rStyle w:val="Hyperlink"/>
                <w:noProof/>
              </w:rPr>
              <w:t>3.1.3</w:t>
            </w:r>
            <w:r w:rsidR="005B0E49">
              <w:rPr>
                <w:rFonts w:asciiTheme="minorHAnsi" w:eastAsiaTheme="minorEastAsia" w:hAnsiTheme="minorHAnsi" w:cstheme="minorBidi"/>
                <w:noProof/>
                <w:sz w:val="22"/>
                <w:szCs w:val="22"/>
                <w:lang w:val="da-DK"/>
              </w:rPr>
              <w:tab/>
            </w:r>
            <w:r w:rsidR="005B0E49" w:rsidRPr="007B16D7">
              <w:rPr>
                <w:rStyle w:val="Hyperlink"/>
                <w:noProof/>
              </w:rPr>
              <w:t>Special addresses</w:t>
            </w:r>
            <w:r w:rsidR="005B0E49">
              <w:rPr>
                <w:noProof/>
                <w:webHidden/>
              </w:rPr>
              <w:tab/>
            </w:r>
            <w:r w:rsidR="005B0E49">
              <w:rPr>
                <w:noProof/>
                <w:webHidden/>
              </w:rPr>
              <w:fldChar w:fldCharType="begin"/>
            </w:r>
            <w:r w:rsidR="005B0E49">
              <w:rPr>
                <w:noProof/>
                <w:webHidden/>
              </w:rPr>
              <w:instrText xml:space="preserve"> PAGEREF _Toc484380443 \h </w:instrText>
            </w:r>
            <w:r w:rsidR="005B0E49">
              <w:rPr>
                <w:noProof/>
                <w:webHidden/>
              </w:rPr>
            </w:r>
            <w:r w:rsidR="005B0E49">
              <w:rPr>
                <w:noProof/>
                <w:webHidden/>
              </w:rPr>
              <w:fldChar w:fldCharType="separate"/>
            </w:r>
            <w:r w:rsidR="005B0E49">
              <w:rPr>
                <w:noProof/>
                <w:webHidden/>
              </w:rPr>
              <w:t>15</w:t>
            </w:r>
            <w:r w:rsidR="005B0E49">
              <w:rPr>
                <w:noProof/>
                <w:webHidden/>
              </w:rPr>
              <w:fldChar w:fldCharType="end"/>
            </w:r>
          </w:hyperlink>
        </w:p>
        <w:p w14:paraId="33930039" w14:textId="19954839" w:rsidR="005B0E49" w:rsidRDefault="006D328D">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380444" w:history="1">
            <w:r w:rsidR="005B0E49" w:rsidRPr="007B16D7">
              <w:rPr>
                <w:rStyle w:val="Hyperlink"/>
                <w:noProof/>
              </w:rPr>
              <w:t>3.1.4</w:t>
            </w:r>
            <w:r w:rsidR="005B0E49">
              <w:rPr>
                <w:rFonts w:asciiTheme="minorHAnsi" w:eastAsiaTheme="minorEastAsia" w:hAnsiTheme="minorHAnsi" w:cstheme="minorBidi"/>
                <w:noProof/>
                <w:sz w:val="22"/>
                <w:szCs w:val="22"/>
                <w:lang w:val="da-DK"/>
              </w:rPr>
              <w:tab/>
            </w:r>
            <w:r w:rsidR="005B0E49" w:rsidRPr="007B16D7">
              <w:rPr>
                <w:rStyle w:val="Hyperlink"/>
                <w:noProof/>
              </w:rPr>
              <w:t>Sources:</w:t>
            </w:r>
            <w:r w:rsidR="005B0E49">
              <w:rPr>
                <w:noProof/>
                <w:webHidden/>
              </w:rPr>
              <w:tab/>
            </w:r>
            <w:r w:rsidR="005B0E49">
              <w:rPr>
                <w:noProof/>
                <w:webHidden/>
              </w:rPr>
              <w:fldChar w:fldCharType="begin"/>
            </w:r>
            <w:r w:rsidR="005B0E49">
              <w:rPr>
                <w:noProof/>
                <w:webHidden/>
              </w:rPr>
              <w:instrText xml:space="preserve"> PAGEREF _Toc484380444 \h </w:instrText>
            </w:r>
            <w:r w:rsidR="005B0E49">
              <w:rPr>
                <w:noProof/>
                <w:webHidden/>
              </w:rPr>
            </w:r>
            <w:r w:rsidR="005B0E49">
              <w:rPr>
                <w:noProof/>
                <w:webHidden/>
              </w:rPr>
              <w:fldChar w:fldCharType="separate"/>
            </w:r>
            <w:r w:rsidR="005B0E49">
              <w:rPr>
                <w:noProof/>
                <w:webHidden/>
              </w:rPr>
              <w:t>16</w:t>
            </w:r>
            <w:r w:rsidR="005B0E49">
              <w:rPr>
                <w:noProof/>
                <w:webHidden/>
              </w:rPr>
              <w:fldChar w:fldCharType="end"/>
            </w:r>
          </w:hyperlink>
        </w:p>
        <w:p w14:paraId="297C5350" w14:textId="6918CCF2" w:rsidR="005B0E49" w:rsidRDefault="006D328D">
          <w:pPr>
            <w:pStyle w:val="Indholdsfortegnelse2"/>
            <w:tabs>
              <w:tab w:val="left" w:pos="880"/>
              <w:tab w:val="right" w:leader="dot" w:pos="9628"/>
            </w:tabs>
            <w:rPr>
              <w:rFonts w:asciiTheme="minorHAnsi" w:eastAsiaTheme="minorEastAsia" w:hAnsiTheme="minorHAnsi" w:cstheme="minorBidi"/>
              <w:noProof/>
              <w:sz w:val="22"/>
              <w:szCs w:val="22"/>
              <w:lang w:val="da-DK"/>
            </w:rPr>
          </w:pPr>
          <w:hyperlink w:anchor="_Toc484380445" w:history="1">
            <w:r w:rsidR="005B0E49" w:rsidRPr="007B16D7">
              <w:rPr>
                <w:rStyle w:val="Hyperlink"/>
                <w:noProof/>
              </w:rPr>
              <w:t>3.2</w:t>
            </w:r>
            <w:r w:rsidR="005B0E49">
              <w:rPr>
                <w:rFonts w:asciiTheme="minorHAnsi" w:eastAsiaTheme="minorEastAsia" w:hAnsiTheme="minorHAnsi" w:cstheme="minorBidi"/>
                <w:noProof/>
                <w:sz w:val="22"/>
                <w:szCs w:val="22"/>
                <w:lang w:val="da-DK"/>
              </w:rPr>
              <w:tab/>
            </w:r>
            <w:r w:rsidR="005B0E49" w:rsidRPr="007B16D7">
              <w:rPr>
                <w:rStyle w:val="Hyperlink"/>
                <w:noProof/>
              </w:rPr>
              <w:t>OSPF</w:t>
            </w:r>
            <w:r w:rsidR="005B0E49">
              <w:rPr>
                <w:noProof/>
                <w:webHidden/>
              </w:rPr>
              <w:tab/>
            </w:r>
            <w:r w:rsidR="005B0E49">
              <w:rPr>
                <w:noProof/>
                <w:webHidden/>
              </w:rPr>
              <w:fldChar w:fldCharType="begin"/>
            </w:r>
            <w:r w:rsidR="005B0E49">
              <w:rPr>
                <w:noProof/>
                <w:webHidden/>
              </w:rPr>
              <w:instrText xml:space="preserve"> PAGEREF _Toc484380445 \h </w:instrText>
            </w:r>
            <w:r w:rsidR="005B0E49">
              <w:rPr>
                <w:noProof/>
                <w:webHidden/>
              </w:rPr>
            </w:r>
            <w:r w:rsidR="005B0E49">
              <w:rPr>
                <w:noProof/>
                <w:webHidden/>
              </w:rPr>
              <w:fldChar w:fldCharType="separate"/>
            </w:r>
            <w:r w:rsidR="005B0E49">
              <w:rPr>
                <w:noProof/>
                <w:webHidden/>
              </w:rPr>
              <w:t>16</w:t>
            </w:r>
            <w:r w:rsidR="005B0E49">
              <w:rPr>
                <w:noProof/>
                <w:webHidden/>
              </w:rPr>
              <w:fldChar w:fldCharType="end"/>
            </w:r>
          </w:hyperlink>
        </w:p>
        <w:p w14:paraId="2194FE47" w14:textId="59C310FE" w:rsidR="005B0E49" w:rsidRDefault="006D328D">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380446" w:history="1">
            <w:r w:rsidR="005B0E49" w:rsidRPr="007B16D7">
              <w:rPr>
                <w:rStyle w:val="Hyperlink"/>
                <w:noProof/>
              </w:rPr>
              <w:t>3.2.1</w:t>
            </w:r>
            <w:r w:rsidR="005B0E49">
              <w:rPr>
                <w:rFonts w:asciiTheme="minorHAnsi" w:eastAsiaTheme="minorEastAsia" w:hAnsiTheme="minorHAnsi" w:cstheme="minorBidi"/>
                <w:noProof/>
                <w:sz w:val="22"/>
                <w:szCs w:val="22"/>
                <w:lang w:val="da-DK"/>
              </w:rPr>
              <w:tab/>
            </w:r>
            <w:r w:rsidR="005B0E49" w:rsidRPr="007B16D7">
              <w:rPr>
                <w:rStyle w:val="Hyperlink"/>
                <w:noProof/>
              </w:rPr>
              <w:t>OSPF areas</w:t>
            </w:r>
            <w:r w:rsidR="005B0E49">
              <w:rPr>
                <w:noProof/>
                <w:webHidden/>
              </w:rPr>
              <w:tab/>
            </w:r>
            <w:r w:rsidR="005B0E49">
              <w:rPr>
                <w:noProof/>
                <w:webHidden/>
              </w:rPr>
              <w:fldChar w:fldCharType="begin"/>
            </w:r>
            <w:r w:rsidR="005B0E49">
              <w:rPr>
                <w:noProof/>
                <w:webHidden/>
              </w:rPr>
              <w:instrText xml:space="preserve"> PAGEREF _Toc484380446 \h </w:instrText>
            </w:r>
            <w:r w:rsidR="005B0E49">
              <w:rPr>
                <w:noProof/>
                <w:webHidden/>
              </w:rPr>
            </w:r>
            <w:r w:rsidR="005B0E49">
              <w:rPr>
                <w:noProof/>
                <w:webHidden/>
              </w:rPr>
              <w:fldChar w:fldCharType="separate"/>
            </w:r>
            <w:r w:rsidR="005B0E49">
              <w:rPr>
                <w:noProof/>
                <w:webHidden/>
              </w:rPr>
              <w:t>17</w:t>
            </w:r>
            <w:r w:rsidR="005B0E49">
              <w:rPr>
                <w:noProof/>
                <w:webHidden/>
              </w:rPr>
              <w:fldChar w:fldCharType="end"/>
            </w:r>
          </w:hyperlink>
        </w:p>
        <w:p w14:paraId="6BEBB7F1" w14:textId="715B9268" w:rsidR="005B0E49" w:rsidRDefault="006D328D">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380447" w:history="1">
            <w:r w:rsidR="005B0E49" w:rsidRPr="007B16D7">
              <w:rPr>
                <w:rStyle w:val="Hyperlink"/>
                <w:noProof/>
              </w:rPr>
              <w:t>3.2.2</w:t>
            </w:r>
            <w:r w:rsidR="005B0E49">
              <w:rPr>
                <w:rFonts w:asciiTheme="minorHAnsi" w:eastAsiaTheme="minorEastAsia" w:hAnsiTheme="minorHAnsi" w:cstheme="minorBidi"/>
                <w:noProof/>
                <w:sz w:val="22"/>
                <w:szCs w:val="22"/>
                <w:lang w:val="da-DK"/>
              </w:rPr>
              <w:tab/>
            </w:r>
            <w:r w:rsidR="005B0E49" w:rsidRPr="007B16D7">
              <w:rPr>
                <w:rStyle w:val="Hyperlink"/>
                <w:noProof/>
              </w:rPr>
              <w:t>Designated Router</w:t>
            </w:r>
            <w:r w:rsidR="005B0E49">
              <w:rPr>
                <w:noProof/>
                <w:webHidden/>
              </w:rPr>
              <w:tab/>
            </w:r>
            <w:r w:rsidR="005B0E49">
              <w:rPr>
                <w:noProof/>
                <w:webHidden/>
              </w:rPr>
              <w:fldChar w:fldCharType="begin"/>
            </w:r>
            <w:r w:rsidR="005B0E49">
              <w:rPr>
                <w:noProof/>
                <w:webHidden/>
              </w:rPr>
              <w:instrText xml:space="preserve"> PAGEREF _Toc484380447 \h </w:instrText>
            </w:r>
            <w:r w:rsidR="005B0E49">
              <w:rPr>
                <w:noProof/>
                <w:webHidden/>
              </w:rPr>
            </w:r>
            <w:r w:rsidR="005B0E49">
              <w:rPr>
                <w:noProof/>
                <w:webHidden/>
              </w:rPr>
              <w:fldChar w:fldCharType="separate"/>
            </w:r>
            <w:r w:rsidR="005B0E49">
              <w:rPr>
                <w:noProof/>
                <w:webHidden/>
              </w:rPr>
              <w:t>17</w:t>
            </w:r>
            <w:r w:rsidR="005B0E49">
              <w:rPr>
                <w:noProof/>
                <w:webHidden/>
              </w:rPr>
              <w:fldChar w:fldCharType="end"/>
            </w:r>
          </w:hyperlink>
        </w:p>
        <w:p w14:paraId="4CFC83B3" w14:textId="3892ABDA" w:rsidR="005B0E49" w:rsidRDefault="006D328D">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380448" w:history="1">
            <w:r w:rsidR="005B0E49" w:rsidRPr="007B16D7">
              <w:rPr>
                <w:rStyle w:val="Hyperlink"/>
                <w:noProof/>
              </w:rPr>
              <w:t>3.2.3</w:t>
            </w:r>
            <w:r w:rsidR="005B0E49">
              <w:rPr>
                <w:rFonts w:asciiTheme="minorHAnsi" w:eastAsiaTheme="minorEastAsia" w:hAnsiTheme="minorHAnsi" w:cstheme="minorBidi"/>
                <w:noProof/>
                <w:sz w:val="22"/>
                <w:szCs w:val="22"/>
                <w:lang w:val="da-DK"/>
              </w:rPr>
              <w:tab/>
            </w:r>
            <w:r w:rsidR="005B0E49" w:rsidRPr="007B16D7">
              <w:rPr>
                <w:rStyle w:val="Hyperlink"/>
                <w:noProof/>
              </w:rPr>
              <w:t>Dijkstra's algorithm</w:t>
            </w:r>
            <w:r w:rsidR="005B0E49">
              <w:rPr>
                <w:noProof/>
                <w:webHidden/>
              </w:rPr>
              <w:tab/>
            </w:r>
            <w:r w:rsidR="005B0E49">
              <w:rPr>
                <w:noProof/>
                <w:webHidden/>
              </w:rPr>
              <w:fldChar w:fldCharType="begin"/>
            </w:r>
            <w:r w:rsidR="005B0E49">
              <w:rPr>
                <w:noProof/>
                <w:webHidden/>
              </w:rPr>
              <w:instrText xml:space="preserve"> PAGEREF _Toc484380448 \h </w:instrText>
            </w:r>
            <w:r w:rsidR="005B0E49">
              <w:rPr>
                <w:noProof/>
                <w:webHidden/>
              </w:rPr>
            </w:r>
            <w:r w:rsidR="005B0E49">
              <w:rPr>
                <w:noProof/>
                <w:webHidden/>
              </w:rPr>
              <w:fldChar w:fldCharType="separate"/>
            </w:r>
            <w:r w:rsidR="005B0E49">
              <w:rPr>
                <w:noProof/>
                <w:webHidden/>
              </w:rPr>
              <w:t>17</w:t>
            </w:r>
            <w:r w:rsidR="005B0E49">
              <w:rPr>
                <w:noProof/>
                <w:webHidden/>
              </w:rPr>
              <w:fldChar w:fldCharType="end"/>
            </w:r>
          </w:hyperlink>
        </w:p>
        <w:p w14:paraId="0E553A47" w14:textId="789DCED5" w:rsidR="005B0E49" w:rsidRDefault="006D328D">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380449" w:history="1">
            <w:r w:rsidR="005B0E49" w:rsidRPr="007B16D7">
              <w:rPr>
                <w:rStyle w:val="Hyperlink"/>
                <w:noProof/>
              </w:rPr>
              <w:t>3.2.4</w:t>
            </w:r>
            <w:r w:rsidR="005B0E49">
              <w:rPr>
                <w:rFonts w:asciiTheme="minorHAnsi" w:eastAsiaTheme="minorEastAsia" w:hAnsiTheme="minorHAnsi" w:cstheme="minorBidi"/>
                <w:noProof/>
                <w:sz w:val="22"/>
                <w:szCs w:val="22"/>
                <w:lang w:val="da-DK"/>
              </w:rPr>
              <w:tab/>
            </w:r>
            <w:r w:rsidR="005B0E49" w:rsidRPr="007B16D7">
              <w:rPr>
                <w:rStyle w:val="Hyperlink"/>
                <w:noProof/>
              </w:rPr>
              <w:t>Quick configuration example</w:t>
            </w:r>
            <w:r w:rsidR="005B0E49">
              <w:rPr>
                <w:noProof/>
                <w:webHidden/>
              </w:rPr>
              <w:tab/>
            </w:r>
            <w:r w:rsidR="005B0E49">
              <w:rPr>
                <w:noProof/>
                <w:webHidden/>
              </w:rPr>
              <w:fldChar w:fldCharType="begin"/>
            </w:r>
            <w:r w:rsidR="005B0E49">
              <w:rPr>
                <w:noProof/>
                <w:webHidden/>
              </w:rPr>
              <w:instrText xml:space="preserve"> PAGEREF _Toc484380449 \h </w:instrText>
            </w:r>
            <w:r w:rsidR="005B0E49">
              <w:rPr>
                <w:noProof/>
                <w:webHidden/>
              </w:rPr>
            </w:r>
            <w:r w:rsidR="005B0E49">
              <w:rPr>
                <w:noProof/>
                <w:webHidden/>
              </w:rPr>
              <w:fldChar w:fldCharType="separate"/>
            </w:r>
            <w:r w:rsidR="005B0E49">
              <w:rPr>
                <w:noProof/>
                <w:webHidden/>
              </w:rPr>
              <w:t>18</w:t>
            </w:r>
            <w:r w:rsidR="005B0E49">
              <w:rPr>
                <w:noProof/>
                <w:webHidden/>
              </w:rPr>
              <w:fldChar w:fldCharType="end"/>
            </w:r>
          </w:hyperlink>
        </w:p>
        <w:p w14:paraId="76A97DDF" w14:textId="3F49B578" w:rsidR="005B0E49" w:rsidRDefault="006D328D">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380450" w:history="1">
            <w:r w:rsidR="005B0E49" w:rsidRPr="007B16D7">
              <w:rPr>
                <w:rStyle w:val="Hyperlink"/>
                <w:noProof/>
              </w:rPr>
              <w:t>3.2.5</w:t>
            </w:r>
            <w:r w:rsidR="005B0E49">
              <w:rPr>
                <w:rFonts w:asciiTheme="minorHAnsi" w:eastAsiaTheme="minorEastAsia" w:hAnsiTheme="minorHAnsi" w:cstheme="minorBidi"/>
                <w:noProof/>
                <w:sz w:val="22"/>
                <w:szCs w:val="22"/>
                <w:lang w:val="da-DK"/>
              </w:rPr>
              <w:tab/>
            </w:r>
            <w:r w:rsidR="005B0E49" w:rsidRPr="007B16D7">
              <w:rPr>
                <w:rStyle w:val="Hyperlink"/>
                <w:noProof/>
              </w:rPr>
              <w:t>Sources:</w:t>
            </w:r>
            <w:r w:rsidR="005B0E49">
              <w:rPr>
                <w:noProof/>
                <w:webHidden/>
              </w:rPr>
              <w:tab/>
            </w:r>
            <w:r w:rsidR="005B0E49">
              <w:rPr>
                <w:noProof/>
                <w:webHidden/>
              </w:rPr>
              <w:fldChar w:fldCharType="begin"/>
            </w:r>
            <w:r w:rsidR="005B0E49">
              <w:rPr>
                <w:noProof/>
                <w:webHidden/>
              </w:rPr>
              <w:instrText xml:space="preserve"> PAGEREF _Toc484380450 \h </w:instrText>
            </w:r>
            <w:r w:rsidR="005B0E49">
              <w:rPr>
                <w:noProof/>
                <w:webHidden/>
              </w:rPr>
            </w:r>
            <w:r w:rsidR="005B0E49">
              <w:rPr>
                <w:noProof/>
                <w:webHidden/>
              </w:rPr>
              <w:fldChar w:fldCharType="separate"/>
            </w:r>
            <w:r w:rsidR="005B0E49">
              <w:rPr>
                <w:noProof/>
                <w:webHidden/>
              </w:rPr>
              <w:t>19</w:t>
            </w:r>
            <w:r w:rsidR="005B0E49">
              <w:rPr>
                <w:noProof/>
                <w:webHidden/>
              </w:rPr>
              <w:fldChar w:fldCharType="end"/>
            </w:r>
          </w:hyperlink>
        </w:p>
        <w:p w14:paraId="5F4ECA2C" w14:textId="1B3171D6" w:rsidR="005B0E49" w:rsidRDefault="006D328D">
          <w:pPr>
            <w:pStyle w:val="Indholdsfortegnelse2"/>
            <w:tabs>
              <w:tab w:val="left" w:pos="880"/>
              <w:tab w:val="right" w:leader="dot" w:pos="9628"/>
            </w:tabs>
            <w:rPr>
              <w:rFonts w:asciiTheme="minorHAnsi" w:eastAsiaTheme="minorEastAsia" w:hAnsiTheme="minorHAnsi" w:cstheme="minorBidi"/>
              <w:noProof/>
              <w:sz w:val="22"/>
              <w:szCs w:val="22"/>
              <w:lang w:val="da-DK"/>
            </w:rPr>
          </w:pPr>
          <w:hyperlink w:anchor="_Toc484380451" w:history="1">
            <w:r w:rsidR="005B0E49" w:rsidRPr="007B16D7">
              <w:rPr>
                <w:rStyle w:val="Hyperlink"/>
                <w:noProof/>
              </w:rPr>
              <w:t>3.3</w:t>
            </w:r>
            <w:r w:rsidR="005B0E49">
              <w:rPr>
                <w:rFonts w:asciiTheme="minorHAnsi" w:eastAsiaTheme="minorEastAsia" w:hAnsiTheme="minorHAnsi" w:cstheme="minorBidi"/>
                <w:noProof/>
                <w:sz w:val="22"/>
                <w:szCs w:val="22"/>
                <w:lang w:val="da-DK"/>
              </w:rPr>
              <w:tab/>
            </w:r>
            <w:r w:rsidR="005B0E49" w:rsidRPr="007B16D7">
              <w:rPr>
                <w:rStyle w:val="Hyperlink"/>
                <w:noProof/>
              </w:rPr>
              <w:t>IS-IS</w:t>
            </w:r>
            <w:r w:rsidR="005B0E49">
              <w:rPr>
                <w:noProof/>
                <w:webHidden/>
              </w:rPr>
              <w:tab/>
            </w:r>
            <w:r w:rsidR="005B0E49">
              <w:rPr>
                <w:noProof/>
                <w:webHidden/>
              </w:rPr>
              <w:fldChar w:fldCharType="begin"/>
            </w:r>
            <w:r w:rsidR="005B0E49">
              <w:rPr>
                <w:noProof/>
                <w:webHidden/>
              </w:rPr>
              <w:instrText xml:space="preserve"> PAGEREF _Toc484380451 \h </w:instrText>
            </w:r>
            <w:r w:rsidR="005B0E49">
              <w:rPr>
                <w:noProof/>
                <w:webHidden/>
              </w:rPr>
            </w:r>
            <w:r w:rsidR="005B0E49">
              <w:rPr>
                <w:noProof/>
                <w:webHidden/>
              </w:rPr>
              <w:fldChar w:fldCharType="separate"/>
            </w:r>
            <w:r w:rsidR="005B0E49">
              <w:rPr>
                <w:noProof/>
                <w:webHidden/>
              </w:rPr>
              <w:t>19</w:t>
            </w:r>
            <w:r w:rsidR="005B0E49">
              <w:rPr>
                <w:noProof/>
                <w:webHidden/>
              </w:rPr>
              <w:fldChar w:fldCharType="end"/>
            </w:r>
          </w:hyperlink>
        </w:p>
        <w:p w14:paraId="6CAEE50E" w14:textId="6688DD1A" w:rsidR="005B0E49" w:rsidRDefault="006D328D">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380452" w:history="1">
            <w:r w:rsidR="005B0E49" w:rsidRPr="007B16D7">
              <w:rPr>
                <w:rStyle w:val="Hyperlink"/>
                <w:noProof/>
              </w:rPr>
              <w:t>3.3.1</w:t>
            </w:r>
            <w:r w:rsidR="005B0E49">
              <w:rPr>
                <w:rFonts w:asciiTheme="minorHAnsi" w:eastAsiaTheme="minorEastAsia" w:hAnsiTheme="minorHAnsi" w:cstheme="minorBidi"/>
                <w:noProof/>
                <w:sz w:val="22"/>
                <w:szCs w:val="22"/>
                <w:lang w:val="da-DK"/>
              </w:rPr>
              <w:tab/>
            </w:r>
            <w:r w:rsidR="005B0E49" w:rsidRPr="007B16D7">
              <w:rPr>
                <w:rStyle w:val="Hyperlink"/>
                <w:noProof/>
              </w:rPr>
              <w:t>Terminology and OSPF differences</w:t>
            </w:r>
            <w:r w:rsidR="005B0E49">
              <w:rPr>
                <w:noProof/>
                <w:webHidden/>
              </w:rPr>
              <w:tab/>
            </w:r>
            <w:r w:rsidR="005B0E49">
              <w:rPr>
                <w:noProof/>
                <w:webHidden/>
              </w:rPr>
              <w:fldChar w:fldCharType="begin"/>
            </w:r>
            <w:r w:rsidR="005B0E49">
              <w:rPr>
                <w:noProof/>
                <w:webHidden/>
              </w:rPr>
              <w:instrText xml:space="preserve"> PAGEREF _Toc484380452 \h </w:instrText>
            </w:r>
            <w:r w:rsidR="005B0E49">
              <w:rPr>
                <w:noProof/>
                <w:webHidden/>
              </w:rPr>
            </w:r>
            <w:r w:rsidR="005B0E49">
              <w:rPr>
                <w:noProof/>
                <w:webHidden/>
              </w:rPr>
              <w:fldChar w:fldCharType="separate"/>
            </w:r>
            <w:r w:rsidR="005B0E49">
              <w:rPr>
                <w:noProof/>
                <w:webHidden/>
              </w:rPr>
              <w:t>20</w:t>
            </w:r>
            <w:r w:rsidR="005B0E49">
              <w:rPr>
                <w:noProof/>
                <w:webHidden/>
              </w:rPr>
              <w:fldChar w:fldCharType="end"/>
            </w:r>
          </w:hyperlink>
        </w:p>
        <w:p w14:paraId="0C963995" w14:textId="6D49AB9C" w:rsidR="005B0E49" w:rsidRDefault="006D328D">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380453" w:history="1">
            <w:r w:rsidR="005B0E49" w:rsidRPr="007B16D7">
              <w:rPr>
                <w:rStyle w:val="Hyperlink"/>
                <w:noProof/>
              </w:rPr>
              <w:t>3.3.2</w:t>
            </w:r>
            <w:r w:rsidR="005B0E49">
              <w:rPr>
                <w:rFonts w:asciiTheme="minorHAnsi" w:eastAsiaTheme="minorEastAsia" w:hAnsiTheme="minorHAnsi" w:cstheme="minorBidi"/>
                <w:noProof/>
                <w:sz w:val="22"/>
                <w:szCs w:val="22"/>
                <w:lang w:val="da-DK"/>
              </w:rPr>
              <w:tab/>
            </w:r>
            <w:r w:rsidR="005B0E49" w:rsidRPr="007B16D7">
              <w:rPr>
                <w:rStyle w:val="Hyperlink"/>
                <w:noProof/>
              </w:rPr>
              <w:t>Protocol Data Units</w:t>
            </w:r>
            <w:r w:rsidR="005B0E49">
              <w:rPr>
                <w:noProof/>
                <w:webHidden/>
              </w:rPr>
              <w:tab/>
            </w:r>
            <w:r w:rsidR="005B0E49">
              <w:rPr>
                <w:noProof/>
                <w:webHidden/>
              </w:rPr>
              <w:fldChar w:fldCharType="begin"/>
            </w:r>
            <w:r w:rsidR="005B0E49">
              <w:rPr>
                <w:noProof/>
                <w:webHidden/>
              </w:rPr>
              <w:instrText xml:space="preserve"> PAGEREF _Toc484380453 \h </w:instrText>
            </w:r>
            <w:r w:rsidR="005B0E49">
              <w:rPr>
                <w:noProof/>
                <w:webHidden/>
              </w:rPr>
            </w:r>
            <w:r w:rsidR="005B0E49">
              <w:rPr>
                <w:noProof/>
                <w:webHidden/>
              </w:rPr>
              <w:fldChar w:fldCharType="separate"/>
            </w:r>
            <w:r w:rsidR="005B0E49">
              <w:rPr>
                <w:noProof/>
                <w:webHidden/>
              </w:rPr>
              <w:t>20</w:t>
            </w:r>
            <w:r w:rsidR="005B0E49">
              <w:rPr>
                <w:noProof/>
                <w:webHidden/>
              </w:rPr>
              <w:fldChar w:fldCharType="end"/>
            </w:r>
          </w:hyperlink>
        </w:p>
        <w:p w14:paraId="7A2BC764" w14:textId="79CB15C6" w:rsidR="005B0E49" w:rsidRDefault="006D328D">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380454" w:history="1">
            <w:r w:rsidR="005B0E49" w:rsidRPr="007B16D7">
              <w:rPr>
                <w:rStyle w:val="Hyperlink"/>
                <w:rFonts w:ascii="Calibri" w:hAnsi="Calibri"/>
                <w:noProof/>
              </w:rPr>
              <w:t>3.3.3</w:t>
            </w:r>
            <w:r w:rsidR="005B0E49">
              <w:rPr>
                <w:rFonts w:asciiTheme="minorHAnsi" w:eastAsiaTheme="minorEastAsia" w:hAnsiTheme="minorHAnsi" w:cstheme="minorBidi"/>
                <w:noProof/>
                <w:sz w:val="22"/>
                <w:szCs w:val="22"/>
                <w:lang w:val="da-DK"/>
              </w:rPr>
              <w:tab/>
            </w:r>
            <w:r w:rsidR="005B0E49" w:rsidRPr="007B16D7">
              <w:rPr>
                <w:rStyle w:val="Hyperlink"/>
                <w:rFonts w:ascii="Calibri" w:hAnsi="Calibri"/>
                <w:noProof/>
              </w:rPr>
              <w:t>PDU Format</w:t>
            </w:r>
            <w:r w:rsidR="005B0E49">
              <w:rPr>
                <w:noProof/>
                <w:webHidden/>
              </w:rPr>
              <w:tab/>
            </w:r>
            <w:r w:rsidR="005B0E49">
              <w:rPr>
                <w:noProof/>
                <w:webHidden/>
              </w:rPr>
              <w:fldChar w:fldCharType="begin"/>
            </w:r>
            <w:r w:rsidR="005B0E49">
              <w:rPr>
                <w:noProof/>
                <w:webHidden/>
              </w:rPr>
              <w:instrText xml:space="preserve"> PAGEREF _Toc484380454 \h </w:instrText>
            </w:r>
            <w:r w:rsidR="005B0E49">
              <w:rPr>
                <w:noProof/>
                <w:webHidden/>
              </w:rPr>
            </w:r>
            <w:r w:rsidR="005B0E49">
              <w:rPr>
                <w:noProof/>
                <w:webHidden/>
              </w:rPr>
              <w:fldChar w:fldCharType="separate"/>
            </w:r>
            <w:r w:rsidR="005B0E49">
              <w:rPr>
                <w:noProof/>
                <w:webHidden/>
              </w:rPr>
              <w:t>21</w:t>
            </w:r>
            <w:r w:rsidR="005B0E49">
              <w:rPr>
                <w:noProof/>
                <w:webHidden/>
              </w:rPr>
              <w:fldChar w:fldCharType="end"/>
            </w:r>
          </w:hyperlink>
        </w:p>
        <w:p w14:paraId="7C8D455B" w14:textId="2809E016" w:rsidR="005B0E49" w:rsidRDefault="006D328D">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380455" w:history="1">
            <w:r w:rsidR="005B0E49" w:rsidRPr="007B16D7">
              <w:rPr>
                <w:rStyle w:val="Hyperlink"/>
                <w:noProof/>
              </w:rPr>
              <w:t>3.3.4</w:t>
            </w:r>
            <w:r w:rsidR="005B0E49">
              <w:rPr>
                <w:rFonts w:asciiTheme="minorHAnsi" w:eastAsiaTheme="minorEastAsia" w:hAnsiTheme="minorHAnsi" w:cstheme="minorBidi"/>
                <w:noProof/>
                <w:sz w:val="22"/>
                <w:szCs w:val="22"/>
                <w:lang w:val="da-DK"/>
              </w:rPr>
              <w:tab/>
            </w:r>
            <w:r w:rsidR="005B0E49" w:rsidRPr="007B16D7">
              <w:rPr>
                <w:rStyle w:val="Hyperlink"/>
                <w:noProof/>
              </w:rPr>
              <w:t>PDU TLV types</w:t>
            </w:r>
            <w:r w:rsidR="005B0E49">
              <w:rPr>
                <w:noProof/>
                <w:webHidden/>
              </w:rPr>
              <w:tab/>
            </w:r>
            <w:r w:rsidR="005B0E49">
              <w:rPr>
                <w:noProof/>
                <w:webHidden/>
              </w:rPr>
              <w:fldChar w:fldCharType="begin"/>
            </w:r>
            <w:r w:rsidR="005B0E49">
              <w:rPr>
                <w:noProof/>
                <w:webHidden/>
              </w:rPr>
              <w:instrText xml:space="preserve"> PAGEREF _Toc484380455 \h </w:instrText>
            </w:r>
            <w:r w:rsidR="005B0E49">
              <w:rPr>
                <w:noProof/>
                <w:webHidden/>
              </w:rPr>
            </w:r>
            <w:r w:rsidR="005B0E49">
              <w:rPr>
                <w:noProof/>
                <w:webHidden/>
              </w:rPr>
              <w:fldChar w:fldCharType="separate"/>
            </w:r>
            <w:r w:rsidR="005B0E49">
              <w:rPr>
                <w:noProof/>
                <w:webHidden/>
              </w:rPr>
              <w:t>22</w:t>
            </w:r>
            <w:r w:rsidR="005B0E49">
              <w:rPr>
                <w:noProof/>
                <w:webHidden/>
              </w:rPr>
              <w:fldChar w:fldCharType="end"/>
            </w:r>
          </w:hyperlink>
        </w:p>
        <w:p w14:paraId="52AAA1FA" w14:textId="2647DEE5" w:rsidR="005B0E49" w:rsidRDefault="006D328D">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380456" w:history="1">
            <w:r w:rsidR="005B0E49" w:rsidRPr="007B16D7">
              <w:rPr>
                <w:rStyle w:val="Hyperlink"/>
                <w:noProof/>
              </w:rPr>
              <w:t>3.3.5</w:t>
            </w:r>
            <w:r w:rsidR="005B0E49">
              <w:rPr>
                <w:rFonts w:asciiTheme="minorHAnsi" w:eastAsiaTheme="minorEastAsia" w:hAnsiTheme="minorHAnsi" w:cstheme="minorBidi"/>
                <w:noProof/>
                <w:sz w:val="22"/>
                <w:szCs w:val="22"/>
                <w:lang w:val="da-DK"/>
              </w:rPr>
              <w:tab/>
            </w:r>
            <w:r w:rsidR="005B0E49" w:rsidRPr="007B16D7">
              <w:rPr>
                <w:rStyle w:val="Hyperlink"/>
                <w:noProof/>
              </w:rPr>
              <w:t>IS-IS configuration on the Juniper SRX</w:t>
            </w:r>
            <w:r w:rsidR="005B0E49">
              <w:rPr>
                <w:noProof/>
                <w:webHidden/>
              </w:rPr>
              <w:tab/>
            </w:r>
            <w:r w:rsidR="005B0E49">
              <w:rPr>
                <w:noProof/>
                <w:webHidden/>
              </w:rPr>
              <w:fldChar w:fldCharType="begin"/>
            </w:r>
            <w:r w:rsidR="005B0E49">
              <w:rPr>
                <w:noProof/>
                <w:webHidden/>
              </w:rPr>
              <w:instrText xml:space="preserve"> PAGEREF _Toc484380456 \h </w:instrText>
            </w:r>
            <w:r w:rsidR="005B0E49">
              <w:rPr>
                <w:noProof/>
                <w:webHidden/>
              </w:rPr>
            </w:r>
            <w:r w:rsidR="005B0E49">
              <w:rPr>
                <w:noProof/>
                <w:webHidden/>
              </w:rPr>
              <w:fldChar w:fldCharType="separate"/>
            </w:r>
            <w:r w:rsidR="005B0E49">
              <w:rPr>
                <w:noProof/>
                <w:webHidden/>
              </w:rPr>
              <w:t>23</w:t>
            </w:r>
            <w:r w:rsidR="005B0E49">
              <w:rPr>
                <w:noProof/>
                <w:webHidden/>
              </w:rPr>
              <w:fldChar w:fldCharType="end"/>
            </w:r>
          </w:hyperlink>
        </w:p>
        <w:p w14:paraId="7714DFA4" w14:textId="3166AAA2" w:rsidR="005B0E49" w:rsidRDefault="006D328D">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380457" w:history="1">
            <w:r w:rsidR="005B0E49" w:rsidRPr="007B16D7">
              <w:rPr>
                <w:rStyle w:val="Hyperlink"/>
                <w:noProof/>
              </w:rPr>
              <w:t>3.3.6</w:t>
            </w:r>
            <w:r w:rsidR="005B0E49">
              <w:rPr>
                <w:rFonts w:asciiTheme="minorHAnsi" w:eastAsiaTheme="minorEastAsia" w:hAnsiTheme="minorHAnsi" w:cstheme="minorBidi"/>
                <w:noProof/>
                <w:sz w:val="22"/>
                <w:szCs w:val="22"/>
                <w:lang w:val="da-DK"/>
              </w:rPr>
              <w:tab/>
            </w:r>
            <w:r w:rsidR="005B0E49" w:rsidRPr="007B16D7">
              <w:rPr>
                <w:rStyle w:val="Hyperlink"/>
                <w:noProof/>
              </w:rPr>
              <w:t>Sources:</w:t>
            </w:r>
            <w:r w:rsidR="005B0E49">
              <w:rPr>
                <w:noProof/>
                <w:webHidden/>
              </w:rPr>
              <w:tab/>
            </w:r>
            <w:r w:rsidR="005B0E49">
              <w:rPr>
                <w:noProof/>
                <w:webHidden/>
              </w:rPr>
              <w:fldChar w:fldCharType="begin"/>
            </w:r>
            <w:r w:rsidR="005B0E49">
              <w:rPr>
                <w:noProof/>
                <w:webHidden/>
              </w:rPr>
              <w:instrText xml:space="preserve"> PAGEREF _Toc484380457 \h </w:instrText>
            </w:r>
            <w:r w:rsidR="005B0E49">
              <w:rPr>
                <w:noProof/>
                <w:webHidden/>
              </w:rPr>
            </w:r>
            <w:r w:rsidR="005B0E49">
              <w:rPr>
                <w:noProof/>
                <w:webHidden/>
              </w:rPr>
              <w:fldChar w:fldCharType="separate"/>
            </w:r>
            <w:r w:rsidR="005B0E49">
              <w:rPr>
                <w:noProof/>
                <w:webHidden/>
              </w:rPr>
              <w:t>26</w:t>
            </w:r>
            <w:r w:rsidR="005B0E49">
              <w:rPr>
                <w:noProof/>
                <w:webHidden/>
              </w:rPr>
              <w:fldChar w:fldCharType="end"/>
            </w:r>
          </w:hyperlink>
        </w:p>
        <w:p w14:paraId="76D47F06" w14:textId="10CFA76C" w:rsidR="005B0E49" w:rsidRDefault="006D328D">
          <w:pPr>
            <w:pStyle w:val="Indholdsfortegnelse2"/>
            <w:tabs>
              <w:tab w:val="left" w:pos="880"/>
              <w:tab w:val="right" w:leader="dot" w:pos="9628"/>
            </w:tabs>
            <w:rPr>
              <w:rFonts w:asciiTheme="minorHAnsi" w:eastAsiaTheme="minorEastAsia" w:hAnsiTheme="minorHAnsi" w:cstheme="minorBidi"/>
              <w:noProof/>
              <w:sz w:val="22"/>
              <w:szCs w:val="22"/>
              <w:lang w:val="da-DK"/>
            </w:rPr>
          </w:pPr>
          <w:hyperlink w:anchor="_Toc484380458" w:history="1">
            <w:r w:rsidR="005B0E49" w:rsidRPr="007B16D7">
              <w:rPr>
                <w:rStyle w:val="Hyperlink"/>
                <w:noProof/>
              </w:rPr>
              <w:t>3.4</w:t>
            </w:r>
            <w:r w:rsidR="005B0E49">
              <w:rPr>
                <w:rFonts w:asciiTheme="minorHAnsi" w:eastAsiaTheme="minorEastAsia" w:hAnsiTheme="minorHAnsi" w:cstheme="minorBidi"/>
                <w:noProof/>
                <w:sz w:val="22"/>
                <w:szCs w:val="22"/>
                <w:lang w:val="da-DK"/>
              </w:rPr>
              <w:tab/>
            </w:r>
            <w:r w:rsidR="005B0E49" w:rsidRPr="007B16D7">
              <w:rPr>
                <w:rStyle w:val="Hyperlink"/>
                <w:noProof/>
              </w:rPr>
              <w:t>Route Re-Distribution (OSPF/IS-IS)</w:t>
            </w:r>
            <w:r w:rsidR="005B0E49">
              <w:rPr>
                <w:noProof/>
                <w:webHidden/>
              </w:rPr>
              <w:tab/>
            </w:r>
            <w:r w:rsidR="005B0E49">
              <w:rPr>
                <w:noProof/>
                <w:webHidden/>
              </w:rPr>
              <w:fldChar w:fldCharType="begin"/>
            </w:r>
            <w:r w:rsidR="005B0E49">
              <w:rPr>
                <w:noProof/>
                <w:webHidden/>
              </w:rPr>
              <w:instrText xml:space="preserve"> PAGEREF _Toc484380458 \h </w:instrText>
            </w:r>
            <w:r w:rsidR="005B0E49">
              <w:rPr>
                <w:noProof/>
                <w:webHidden/>
              </w:rPr>
            </w:r>
            <w:r w:rsidR="005B0E49">
              <w:rPr>
                <w:noProof/>
                <w:webHidden/>
              </w:rPr>
              <w:fldChar w:fldCharType="separate"/>
            </w:r>
            <w:r w:rsidR="005B0E49">
              <w:rPr>
                <w:noProof/>
                <w:webHidden/>
              </w:rPr>
              <w:t>27</w:t>
            </w:r>
            <w:r w:rsidR="005B0E49">
              <w:rPr>
                <w:noProof/>
                <w:webHidden/>
              </w:rPr>
              <w:fldChar w:fldCharType="end"/>
            </w:r>
          </w:hyperlink>
        </w:p>
        <w:p w14:paraId="511A1179" w14:textId="57F6731E" w:rsidR="005B0E49" w:rsidRDefault="006D328D">
          <w:pPr>
            <w:pStyle w:val="Indholdsfortegnelse2"/>
            <w:tabs>
              <w:tab w:val="right" w:leader="dot" w:pos="9628"/>
            </w:tabs>
            <w:rPr>
              <w:rFonts w:asciiTheme="minorHAnsi" w:eastAsiaTheme="minorEastAsia" w:hAnsiTheme="minorHAnsi" w:cstheme="minorBidi"/>
              <w:noProof/>
              <w:sz w:val="22"/>
              <w:szCs w:val="22"/>
              <w:lang w:val="da-DK"/>
            </w:rPr>
          </w:pPr>
          <w:hyperlink w:anchor="_Toc484380459" w:history="1">
            <w:r w:rsidR="005B0E49" w:rsidRPr="007B16D7">
              <w:rPr>
                <w:rStyle w:val="Hyperlink"/>
                <w:rFonts w:ascii="Calibri" w:eastAsia="DejaVu Sans" w:hAnsi="Calibri" w:cs="DejaVu Sans"/>
                <w:noProof/>
                <w:lang w:eastAsia="en-US"/>
              </w:rPr>
              <w:t>Configuring the Juniper SRX</w:t>
            </w:r>
            <w:r w:rsidR="005B0E49">
              <w:rPr>
                <w:noProof/>
                <w:webHidden/>
              </w:rPr>
              <w:tab/>
            </w:r>
            <w:r w:rsidR="005B0E49">
              <w:rPr>
                <w:noProof/>
                <w:webHidden/>
              </w:rPr>
              <w:fldChar w:fldCharType="begin"/>
            </w:r>
            <w:r w:rsidR="005B0E49">
              <w:rPr>
                <w:noProof/>
                <w:webHidden/>
              </w:rPr>
              <w:instrText xml:space="preserve"> PAGEREF _Toc484380459 \h </w:instrText>
            </w:r>
            <w:r w:rsidR="005B0E49">
              <w:rPr>
                <w:noProof/>
                <w:webHidden/>
              </w:rPr>
            </w:r>
            <w:r w:rsidR="005B0E49">
              <w:rPr>
                <w:noProof/>
                <w:webHidden/>
              </w:rPr>
              <w:fldChar w:fldCharType="separate"/>
            </w:r>
            <w:r w:rsidR="005B0E49">
              <w:rPr>
                <w:noProof/>
                <w:webHidden/>
              </w:rPr>
              <w:t>27</w:t>
            </w:r>
            <w:r w:rsidR="005B0E49">
              <w:rPr>
                <w:noProof/>
                <w:webHidden/>
              </w:rPr>
              <w:fldChar w:fldCharType="end"/>
            </w:r>
          </w:hyperlink>
        </w:p>
        <w:p w14:paraId="701D3861" w14:textId="10D267E4" w:rsidR="005B0E49" w:rsidRDefault="006D328D">
          <w:pPr>
            <w:pStyle w:val="Indholdsfortegnelse2"/>
            <w:tabs>
              <w:tab w:val="left" w:pos="880"/>
              <w:tab w:val="right" w:leader="dot" w:pos="9628"/>
            </w:tabs>
            <w:rPr>
              <w:rFonts w:asciiTheme="minorHAnsi" w:eastAsiaTheme="minorEastAsia" w:hAnsiTheme="minorHAnsi" w:cstheme="minorBidi"/>
              <w:noProof/>
              <w:sz w:val="22"/>
              <w:szCs w:val="22"/>
              <w:lang w:val="da-DK"/>
            </w:rPr>
          </w:pPr>
          <w:hyperlink w:anchor="_Toc484380460" w:history="1">
            <w:r w:rsidR="005B0E49" w:rsidRPr="007B16D7">
              <w:rPr>
                <w:rStyle w:val="Hyperlink"/>
                <w:noProof/>
              </w:rPr>
              <w:t>3.5</w:t>
            </w:r>
            <w:r w:rsidR="005B0E49">
              <w:rPr>
                <w:rFonts w:asciiTheme="minorHAnsi" w:eastAsiaTheme="minorEastAsia" w:hAnsiTheme="minorHAnsi" w:cstheme="minorBidi"/>
                <w:noProof/>
                <w:sz w:val="22"/>
                <w:szCs w:val="22"/>
                <w:lang w:val="da-DK"/>
              </w:rPr>
              <w:tab/>
            </w:r>
            <w:r w:rsidR="005B0E49" w:rsidRPr="007B16D7">
              <w:rPr>
                <w:rStyle w:val="Hyperlink"/>
                <w:noProof/>
              </w:rPr>
              <w:t>BGP</w:t>
            </w:r>
            <w:r w:rsidR="005B0E49">
              <w:rPr>
                <w:noProof/>
                <w:webHidden/>
              </w:rPr>
              <w:tab/>
            </w:r>
            <w:r w:rsidR="005B0E49">
              <w:rPr>
                <w:noProof/>
                <w:webHidden/>
              </w:rPr>
              <w:fldChar w:fldCharType="begin"/>
            </w:r>
            <w:r w:rsidR="005B0E49">
              <w:rPr>
                <w:noProof/>
                <w:webHidden/>
              </w:rPr>
              <w:instrText xml:space="preserve"> PAGEREF _Toc484380460 \h </w:instrText>
            </w:r>
            <w:r w:rsidR="005B0E49">
              <w:rPr>
                <w:noProof/>
                <w:webHidden/>
              </w:rPr>
            </w:r>
            <w:r w:rsidR="005B0E49">
              <w:rPr>
                <w:noProof/>
                <w:webHidden/>
              </w:rPr>
              <w:fldChar w:fldCharType="separate"/>
            </w:r>
            <w:r w:rsidR="005B0E49">
              <w:rPr>
                <w:noProof/>
                <w:webHidden/>
              </w:rPr>
              <w:t>35</w:t>
            </w:r>
            <w:r w:rsidR="005B0E49">
              <w:rPr>
                <w:noProof/>
                <w:webHidden/>
              </w:rPr>
              <w:fldChar w:fldCharType="end"/>
            </w:r>
          </w:hyperlink>
        </w:p>
        <w:p w14:paraId="2C08D0E2" w14:textId="257C9241" w:rsidR="005B0E49" w:rsidRDefault="006D328D">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380461" w:history="1">
            <w:r w:rsidR="005B0E49" w:rsidRPr="007B16D7">
              <w:rPr>
                <w:rStyle w:val="Hyperlink"/>
                <w:noProof/>
              </w:rPr>
              <w:t>3.5.1</w:t>
            </w:r>
            <w:r w:rsidR="005B0E49">
              <w:rPr>
                <w:rFonts w:asciiTheme="minorHAnsi" w:eastAsiaTheme="minorEastAsia" w:hAnsiTheme="minorHAnsi" w:cstheme="minorBidi"/>
                <w:noProof/>
                <w:sz w:val="22"/>
                <w:szCs w:val="22"/>
                <w:lang w:val="da-DK"/>
              </w:rPr>
              <w:tab/>
            </w:r>
            <w:r w:rsidR="005B0E49" w:rsidRPr="007B16D7">
              <w:rPr>
                <w:rStyle w:val="Hyperlink"/>
                <w:noProof/>
              </w:rPr>
              <w:t>BGP</w:t>
            </w:r>
            <w:r w:rsidR="005B0E49">
              <w:rPr>
                <w:noProof/>
                <w:webHidden/>
              </w:rPr>
              <w:tab/>
            </w:r>
            <w:r w:rsidR="005B0E49">
              <w:rPr>
                <w:noProof/>
                <w:webHidden/>
              </w:rPr>
              <w:fldChar w:fldCharType="begin"/>
            </w:r>
            <w:r w:rsidR="005B0E49">
              <w:rPr>
                <w:noProof/>
                <w:webHidden/>
              </w:rPr>
              <w:instrText xml:space="preserve"> PAGEREF _Toc484380461 \h </w:instrText>
            </w:r>
            <w:r w:rsidR="005B0E49">
              <w:rPr>
                <w:noProof/>
                <w:webHidden/>
              </w:rPr>
            </w:r>
            <w:r w:rsidR="005B0E49">
              <w:rPr>
                <w:noProof/>
                <w:webHidden/>
              </w:rPr>
              <w:fldChar w:fldCharType="separate"/>
            </w:r>
            <w:r w:rsidR="005B0E49">
              <w:rPr>
                <w:noProof/>
                <w:webHidden/>
              </w:rPr>
              <w:t>35</w:t>
            </w:r>
            <w:r w:rsidR="005B0E49">
              <w:rPr>
                <w:noProof/>
                <w:webHidden/>
              </w:rPr>
              <w:fldChar w:fldCharType="end"/>
            </w:r>
          </w:hyperlink>
        </w:p>
        <w:p w14:paraId="69423A74" w14:textId="41D16602" w:rsidR="005B0E49" w:rsidRDefault="006D328D">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380462" w:history="1">
            <w:r w:rsidR="005B0E49" w:rsidRPr="007B16D7">
              <w:rPr>
                <w:rStyle w:val="Hyperlink"/>
                <w:noProof/>
              </w:rPr>
              <w:t>3.5.2</w:t>
            </w:r>
            <w:r w:rsidR="005B0E49">
              <w:rPr>
                <w:rFonts w:asciiTheme="minorHAnsi" w:eastAsiaTheme="minorEastAsia" w:hAnsiTheme="minorHAnsi" w:cstheme="minorBidi"/>
                <w:noProof/>
                <w:sz w:val="22"/>
                <w:szCs w:val="22"/>
                <w:lang w:val="da-DK"/>
              </w:rPr>
              <w:tab/>
            </w:r>
            <w:r w:rsidR="005B0E49" w:rsidRPr="007B16D7">
              <w:rPr>
                <w:rStyle w:val="Hyperlink"/>
                <w:noProof/>
              </w:rPr>
              <w:t>BGP Message Types</w:t>
            </w:r>
            <w:r w:rsidR="005B0E49">
              <w:rPr>
                <w:noProof/>
                <w:webHidden/>
              </w:rPr>
              <w:tab/>
            </w:r>
            <w:r w:rsidR="005B0E49">
              <w:rPr>
                <w:noProof/>
                <w:webHidden/>
              </w:rPr>
              <w:fldChar w:fldCharType="begin"/>
            </w:r>
            <w:r w:rsidR="005B0E49">
              <w:rPr>
                <w:noProof/>
                <w:webHidden/>
              </w:rPr>
              <w:instrText xml:space="preserve"> PAGEREF _Toc484380462 \h </w:instrText>
            </w:r>
            <w:r w:rsidR="005B0E49">
              <w:rPr>
                <w:noProof/>
                <w:webHidden/>
              </w:rPr>
            </w:r>
            <w:r w:rsidR="005B0E49">
              <w:rPr>
                <w:noProof/>
                <w:webHidden/>
              </w:rPr>
              <w:fldChar w:fldCharType="separate"/>
            </w:r>
            <w:r w:rsidR="005B0E49">
              <w:rPr>
                <w:noProof/>
                <w:webHidden/>
              </w:rPr>
              <w:t>35</w:t>
            </w:r>
            <w:r w:rsidR="005B0E49">
              <w:rPr>
                <w:noProof/>
                <w:webHidden/>
              </w:rPr>
              <w:fldChar w:fldCharType="end"/>
            </w:r>
          </w:hyperlink>
        </w:p>
        <w:p w14:paraId="2CC95181" w14:textId="019DD424" w:rsidR="005B0E49" w:rsidRDefault="006D328D">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380463" w:history="1">
            <w:r w:rsidR="005B0E49" w:rsidRPr="007B16D7">
              <w:rPr>
                <w:rStyle w:val="Hyperlink"/>
                <w:noProof/>
              </w:rPr>
              <w:t>3.5.3</w:t>
            </w:r>
            <w:r w:rsidR="005B0E49">
              <w:rPr>
                <w:rFonts w:asciiTheme="minorHAnsi" w:eastAsiaTheme="minorEastAsia" w:hAnsiTheme="minorHAnsi" w:cstheme="minorBidi"/>
                <w:noProof/>
                <w:sz w:val="22"/>
                <w:szCs w:val="22"/>
                <w:lang w:val="da-DK"/>
              </w:rPr>
              <w:tab/>
            </w:r>
            <w:r w:rsidR="005B0E49" w:rsidRPr="007B16D7">
              <w:rPr>
                <w:rStyle w:val="Hyperlink"/>
                <w:noProof/>
              </w:rPr>
              <w:t>Autonomous Systems (AS)</w:t>
            </w:r>
            <w:r w:rsidR="005B0E49">
              <w:rPr>
                <w:noProof/>
                <w:webHidden/>
              </w:rPr>
              <w:tab/>
            </w:r>
            <w:r w:rsidR="005B0E49">
              <w:rPr>
                <w:noProof/>
                <w:webHidden/>
              </w:rPr>
              <w:fldChar w:fldCharType="begin"/>
            </w:r>
            <w:r w:rsidR="005B0E49">
              <w:rPr>
                <w:noProof/>
                <w:webHidden/>
              </w:rPr>
              <w:instrText xml:space="preserve"> PAGEREF _Toc484380463 \h </w:instrText>
            </w:r>
            <w:r w:rsidR="005B0E49">
              <w:rPr>
                <w:noProof/>
                <w:webHidden/>
              </w:rPr>
            </w:r>
            <w:r w:rsidR="005B0E49">
              <w:rPr>
                <w:noProof/>
                <w:webHidden/>
              </w:rPr>
              <w:fldChar w:fldCharType="separate"/>
            </w:r>
            <w:r w:rsidR="005B0E49">
              <w:rPr>
                <w:noProof/>
                <w:webHidden/>
              </w:rPr>
              <w:t>35</w:t>
            </w:r>
            <w:r w:rsidR="005B0E49">
              <w:rPr>
                <w:noProof/>
                <w:webHidden/>
              </w:rPr>
              <w:fldChar w:fldCharType="end"/>
            </w:r>
          </w:hyperlink>
        </w:p>
        <w:p w14:paraId="424881C7" w14:textId="171CEA34" w:rsidR="005B0E49" w:rsidRDefault="006D328D">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380464" w:history="1">
            <w:r w:rsidR="005B0E49" w:rsidRPr="007B16D7">
              <w:rPr>
                <w:rStyle w:val="Hyperlink"/>
                <w:noProof/>
              </w:rPr>
              <w:t>3.5.4</w:t>
            </w:r>
            <w:r w:rsidR="005B0E49">
              <w:rPr>
                <w:rFonts w:asciiTheme="minorHAnsi" w:eastAsiaTheme="minorEastAsia" w:hAnsiTheme="minorHAnsi" w:cstheme="minorBidi"/>
                <w:noProof/>
                <w:sz w:val="22"/>
                <w:szCs w:val="22"/>
                <w:lang w:val="da-DK"/>
              </w:rPr>
              <w:tab/>
            </w:r>
            <w:r w:rsidR="005B0E49" w:rsidRPr="007B16D7">
              <w:rPr>
                <w:rStyle w:val="Hyperlink"/>
                <w:noProof/>
              </w:rPr>
              <w:t>AS Path and Attributes</w:t>
            </w:r>
            <w:r w:rsidR="005B0E49">
              <w:rPr>
                <w:noProof/>
                <w:webHidden/>
              </w:rPr>
              <w:tab/>
            </w:r>
            <w:r w:rsidR="005B0E49">
              <w:rPr>
                <w:noProof/>
                <w:webHidden/>
              </w:rPr>
              <w:fldChar w:fldCharType="begin"/>
            </w:r>
            <w:r w:rsidR="005B0E49">
              <w:rPr>
                <w:noProof/>
                <w:webHidden/>
              </w:rPr>
              <w:instrText xml:space="preserve"> PAGEREF _Toc484380464 \h </w:instrText>
            </w:r>
            <w:r w:rsidR="005B0E49">
              <w:rPr>
                <w:noProof/>
                <w:webHidden/>
              </w:rPr>
            </w:r>
            <w:r w:rsidR="005B0E49">
              <w:rPr>
                <w:noProof/>
                <w:webHidden/>
              </w:rPr>
              <w:fldChar w:fldCharType="separate"/>
            </w:r>
            <w:r w:rsidR="005B0E49">
              <w:rPr>
                <w:noProof/>
                <w:webHidden/>
              </w:rPr>
              <w:t>36</w:t>
            </w:r>
            <w:r w:rsidR="005B0E49">
              <w:rPr>
                <w:noProof/>
                <w:webHidden/>
              </w:rPr>
              <w:fldChar w:fldCharType="end"/>
            </w:r>
          </w:hyperlink>
        </w:p>
        <w:p w14:paraId="72A786CE" w14:textId="5AD093F4" w:rsidR="005B0E49" w:rsidRDefault="006D328D">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380465" w:history="1">
            <w:r w:rsidR="005B0E49" w:rsidRPr="007B16D7">
              <w:rPr>
                <w:rStyle w:val="Hyperlink"/>
                <w:noProof/>
              </w:rPr>
              <w:t>3.5.5</w:t>
            </w:r>
            <w:r w:rsidR="005B0E49">
              <w:rPr>
                <w:rFonts w:asciiTheme="minorHAnsi" w:eastAsiaTheme="minorEastAsia" w:hAnsiTheme="minorHAnsi" w:cstheme="minorBidi"/>
                <w:noProof/>
                <w:sz w:val="22"/>
                <w:szCs w:val="22"/>
                <w:lang w:val="da-DK"/>
              </w:rPr>
              <w:tab/>
            </w:r>
            <w:r w:rsidR="005B0E49" w:rsidRPr="007B16D7">
              <w:rPr>
                <w:rStyle w:val="Hyperlink"/>
                <w:noProof/>
              </w:rPr>
              <w:t>Finite State Machine</w:t>
            </w:r>
            <w:r w:rsidR="005B0E49">
              <w:rPr>
                <w:noProof/>
                <w:webHidden/>
              </w:rPr>
              <w:tab/>
            </w:r>
            <w:r w:rsidR="005B0E49">
              <w:rPr>
                <w:noProof/>
                <w:webHidden/>
              </w:rPr>
              <w:fldChar w:fldCharType="begin"/>
            </w:r>
            <w:r w:rsidR="005B0E49">
              <w:rPr>
                <w:noProof/>
                <w:webHidden/>
              </w:rPr>
              <w:instrText xml:space="preserve"> PAGEREF _Toc484380465 \h </w:instrText>
            </w:r>
            <w:r w:rsidR="005B0E49">
              <w:rPr>
                <w:noProof/>
                <w:webHidden/>
              </w:rPr>
            </w:r>
            <w:r w:rsidR="005B0E49">
              <w:rPr>
                <w:noProof/>
                <w:webHidden/>
              </w:rPr>
              <w:fldChar w:fldCharType="separate"/>
            </w:r>
            <w:r w:rsidR="005B0E49">
              <w:rPr>
                <w:noProof/>
                <w:webHidden/>
              </w:rPr>
              <w:t>37</w:t>
            </w:r>
            <w:r w:rsidR="005B0E49">
              <w:rPr>
                <w:noProof/>
                <w:webHidden/>
              </w:rPr>
              <w:fldChar w:fldCharType="end"/>
            </w:r>
          </w:hyperlink>
        </w:p>
        <w:p w14:paraId="1FEB9309" w14:textId="58EC73A3" w:rsidR="005B0E49" w:rsidRDefault="006D328D">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380466" w:history="1">
            <w:r w:rsidR="005B0E49" w:rsidRPr="007B16D7">
              <w:rPr>
                <w:rStyle w:val="Hyperlink"/>
                <w:noProof/>
              </w:rPr>
              <w:t>3.5.6</w:t>
            </w:r>
            <w:r w:rsidR="005B0E49">
              <w:rPr>
                <w:rFonts w:asciiTheme="minorHAnsi" w:eastAsiaTheme="minorEastAsia" w:hAnsiTheme="minorHAnsi" w:cstheme="minorBidi"/>
                <w:noProof/>
                <w:sz w:val="22"/>
                <w:szCs w:val="22"/>
                <w:lang w:val="da-DK"/>
              </w:rPr>
              <w:tab/>
            </w:r>
            <w:r w:rsidR="005B0E49" w:rsidRPr="007B16D7">
              <w:rPr>
                <w:rStyle w:val="Hyperlink"/>
                <w:noProof/>
              </w:rPr>
              <w:t>Internal BGP: (Full configuration in Appendix)</w:t>
            </w:r>
            <w:r w:rsidR="005B0E49">
              <w:rPr>
                <w:noProof/>
                <w:webHidden/>
              </w:rPr>
              <w:tab/>
            </w:r>
            <w:r w:rsidR="005B0E49">
              <w:rPr>
                <w:noProof/>
                <w:webHidden/>
              </w:rPr>
              <w:fldChar w:fldCharType="begin"/>
            </w:r>
            <w:r w:rsidR="005B0E49">
              <w:rPr>
                <w:noProof/>
                <w:webHidden/>
              </w:rPr>
              <w:instrText xml:space="preserve"> PAGEREF _Toc484380466 \h </w:instrText>
            </w:r>
            <w:r w:rsidR="005B0E49">
              <w:rPr>
                <w:noProof/>
                <w:webHidden/>
              </w:rPr>
            </w:r>
            <w:r w:rsidR="005B0E49">
              <w:rPr>
                <w:noProof/>
                <w:webHidden/>
              </w:rPr>
              <w:fldChar w:fldCharType="separate"/>
            </w:r>
            <w:r w:rsidR="005B0E49">
              <w:rPr>
                <w:noProof/>
                <w:webHidden/>
              </w:rPr>
              <w:t>39</w:t>
            </w:r>
            <w:r w:rsidR="005B0E49">
              <w:rPr>
                <w:noProof/>
                <w:webHidden/>
              </w:rPr>
              <w:fldChar w:fldCharType="end"/>
            </w:r>
          </w:hyperlink>
        </w:p>
        <w:p w14:paraId="2B748009" w14:textId="1619EC22" w:rsidR="005B0E49" w:rsidRDefault="006D328D">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380467" w:history="1">
            <w:r w:rsidR="005B0E49" w:rsidRPr="007B16D7">
              <w:rPr>
                <w:rStyle w:val="Hyperlink"/>
                <w:noProof/>
              </w:rPr>
              <w:t>3.5.7</w:t>
            </w:r>
            <w:r w:rsidR="005B0E49">
              <w:rPr>
                <w:rFonts w:asciiTheme="minorHAnsi" w:eastAsiaTheme="minorEastAsia" w:hAnsiTheme="minorHAnsi" w:cstheme="minorBidi"/>
                <w:noProof/>
                <w:sz w:val="22"/>
                <w:szCs w:val="22"/>
                <w:lang w:val="da-DK"/>
              </w:rPr>
              <w:tab/>
            </w:r>
            <w:r w:rsidR="005B0E49" w:rsidRPr="007B16D7">
              <w:rPr>
                <w:rStyle w:val="Hyperlink"/>
                <w:noProof/>
              </w:rPr>
              <w:t>External BGP: (Full configuration in Appendix)</w:t>
            </w:r>
            <w:r w:rsidR="005B0E49">
              <w:rPr>
                <w:noProof/>
                <w:webHidden/>
              </w:rPr>
              <w:tab/>
            </w:r>
            <w:r w:rsidR="005B0E49">
              <w:rPr>
                <w:noProof/>
                <w:webHidden/>
              </w:rPr>
              <w:fldChar w:fldCharType="begin"/>
            </w:r>
            <w:r w:rsidR="005B0E49">
              <w:rPr>
                <w:noProof/>
                <w:webHidden/>
              </w:rPr>
              <w:instrText xml:space="preserve"> PAGEREF _Toc484380467 \h </w:instrText>
            </w:r>
            <w:r w:rsidR="005B0E49">
              <w:rPr>
                <w:noProof/>
                <w:webHidden/>
              </w:rPr>
            </w:r>
            <w:r w:rsidR="005B0E49">
              <w:rPr>
                <w:noProof/>
                <w:webHidden/>
              </w:rPr>
              <w:fldChar w:fldCharType="separate"/>
            </w:r>
            <w:r w:rsidR="005B0E49">
              <w:rPr>
                <w:noProof/>
                <w:webHidden/>
              </w:rPr>
              <w:t>41</w:t>
            </w:r>
            <w:r w:rsidR="005B0E49">
              <w:rPr>
                <w:noProof/>
                <w:webHidden/>
              </w:rPr>
              <w:fldChar w:fldCharType="end"/>
            </w:r>
          </w:hyperlink>
        </w:p>
        <w:p w14:paraId="2F60A2DA" w14:textId="17B6D68E" w:rsidR="005B0E49" w:rsidRDefault="006D328D">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380468" w:history="1">
            <w:r w:rsidR="005B0E49" w:rsidRPr="007B16D7">
              <w:rPr>
                <w:rStyle w:val="Hyperlink"/>
                <w:noProof/>
              </w:rPr>
              <w:t>3.5.8</w:t>
            </w:r>
            <w:r w:rsidR="005B0E49">
              <w:rPr>
                <w:rFonts w:asciiTheme="minorHAnsi" w:eastAsiaTheme="minorEastAsia" w:hAnsiTheme="minorHAnsi" w:cstheme="minorBidi"/>
                <w:noProof/>
                <w:sz w:val="22"/>
                <w:szCs w:val="22"/>
                <w:lang w:val="da-DK"/>
              </w:rPr>
              <w:tab/>
            </w:r>
            <w:r w:rsidR="005B0E49" w:rsidRPr="007B16D7">
              <w:rPr>
                <w:rStyle w:val="Hyperlink"/>
                <w:noProof/>
              </w:rPr>
              <w:t>Problems with BGP</w:t>
            </w:r>
            <w:r w:rsidR="005B0E49">
              <w:rPr>
                <w:noProof/>
                <w:webHidden/>
              </w:rPr>
              <w:tab/>
            </w:r>
            <w:r w:rsidR="005B0E49">
              <w:rPr>
                <w:noProof/>
                <w:webHidden/>
              </w:rPr>
              <w:fldChar w:fldCharType="begin"/>
            </w:r>
            <w:r w:rsidR="005B0E49">
              <w:rPr>
                <w:noProof/>
                <w:webHidden/>
              </w:rPr>
              <w:instrText xml:space="preserve"> PAGEREF _Toc484380468 \h </w:instrText>
            </w:r>
            <w:r w:rsidR="005B0E49">
              <w:rPr>
                <w:noProof/>
                <w:webHidden/>
              </w:rPr>
            </w:r>
            <w:r w:rsidR="005B0E49">
              <w:rPr>
                <w:noProof/>
                <w:webHidden/>
              </w:rPr>
              <w:fldChar w:fldCharType="separate"/>
            </w:r>
            <w:r w:rsidR="005B0E49">
              <w:rPr>
                <w:noProof/>
                <w:webHidden/>
              </w:rPr>
              <w:t>41</w:t>
            </w:r>
            <w:r w:rsidR="005B0E49">
              <w:rPr>
                <w:noProof/>
                <w:webHidden/>
              </w:rPr>
              <w:fldChar w:fldCharType="end"/>
            </w:r>
          </w:hyperlink>
        </w:p>
        <w:p w14:paraId="295446E9" w14:textId="1A4452E4" w:rsidR="005B0E49" w:rsidRDefault="006D328D">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380469" w:history="1">
            <w:r w:rsidR="005B0E49" w:rsidRPr="007B16D7">
              <w:rPr>
                <w:rStyle w:val="Hyperlink"/>
                <w:noProof/>
              </w:rPr>
              <w:t>3.5.9</w:t>
            </w:r>
            <w:r w:rsidR="005B0E49">
              <w:rPr>
                <w:rFonts w:asciiTheme="minorHAnsi" w:eastAsiaTheme="minorEastAsia" w:hAnsiTheme="minorHAnsi" w:cstheme="minorBidi"/>
                <w:noProof/>
                <w:sz w:val="22"/>
                <w:szCs w:val="22"/>
                <w:lang w:val="da-DK"/>
              </w:rPr>
              <w:tab/>
            </w:r>
            <w:r w:rsidR="005B0E49" w:rsidRPr="007B16D7">
              <w:rPr>
                <w:rStyle w:val="Hyperlink"/>
                <w:noProof/>
              </w:rPr>
              <w:t>Route Reflector</w:t>
            </w:r>
            <w:r w:rsidR="005B0E49">
              <w:rPr>
                <w:noProof/>
                <w:webHidden/>
              </w:rPr>
              <w:tab/>
            </w:r>
            <w:r w:rsidR="005B0E49">
              <w:rPr>
                <w:noProof/>
                <w:webHidden/>
              </w:rPr>
              <w:fldChar w:fldCharType="begin"/>
            </w:r>
            <w:r w:rsidR="005B0E49">
              <w:rPr>
                <w:noProof/>
                <w:webHidden/>
              </w:rPr>
              <w:instrText xml:space="preserve"> PAGEREF _Toc484380469 \h </w:instrText>
            </w:r>
            <w:r w:rsidR="005B0E49">
              <w:rPr>
                <w:noProof/>
                <w:webHidden/>
              </w:rPr>
            </w:r>
            <w:r w:rsidR="005B0E49">
              <w:rPr>
                <w:noProof/>
                <w:webHidden/>
              </w:rPr>
              <w:fldChar w:fldCharType="separate"/>
            </w:r>
            <w:r w:rsidR="005B0E49">
              <w:rPr>
                <w:noProof/>
                <w:webHidden/>
              </w:rPr>
              <w:t>42</w:t>
            </w:r>
            <w:r w:rsidR="005B0E49">
              <w:rPr>
                <w:noProof/>
                <w:webHidden/>
              </w:rPr>
              <w:fldChar w:fldCharType="end"/>
            </w:r>
          </w:hyperlink>
        </w:p>
        <w:p w14:paraId="21311796" w14:textId="55CAF0FB" w:rsidR="005B0E49" w:rsidRDefault="006D328D">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380470" w:history="1">
            <w:r w:rsidR="005B0E49" w:rsidRPr="007B16D7">
              <w:rPr>
                <w:rStyle w:val="Hyperlink"/>
                <w:noProof/>
              </w:rPr>
              <w:t>3.5.10</w:t>
            </w:r>
            <w:r w:rsidR="005B0E49">
              <w:rPr>
                <w:rFonts w:asciiTheme="minorHAnsi" w:eastAsiaTheme="minorEastAsia" w:hAnsiTheme="minorHAnsi" w:cstheme="minorBidi"/>
                <w:noProof/>
                <w:sz w:val="22"/>
                <w:szCs w:val="22"/>
                <w:lang w:val="da-DK"/>
              </w:rPr>
              <w:tab/>
            </w:r>
            <w:r w:rsidR="005B0E49" w:rsidRPr="007B16D7">
              <w:rPr>
                <w:rStyle w:val="Hyperlink"/>
                <w:noProof/>
              </w:rPr>
              <w:t>Proofs, monitoring and troubleshooting</w:t>
            </w:r>
            <w:r w:rsidR="005B0E49">
              <w:rPr>
                <w:noProof/>
                <w:webHidden/>
              </w:rPr>
              <w:tab/>
            </w:r>
            <w:r w:rsidR="005B0E49">
              <w:rPr>
                <w:noProof/>
                <w:webHidden/>
              </w:rPr>
              <w:fldChar w:fldCharType="begin"/>
            </w:r>
            <w:r w:rsidR="005B0E49">
              <w:rPr>
                <w:noProof/>
                <w:webHidden/>
              </w:rPr>
              <w:instrText xml:space="preserve"> PAGEREF _Toc484380470 \h </w:instrText>
            </w:r>
            <w:r w:rsidR="005B0E49">
              <w:rPr>
                <w:noProof/>
                <w:webHidden/>
              </w:rPr>
            </w:r>
            <w:r w:rsidR="005B0E49">
              <w:rPr>
                <w:noProof/>
                <w:webHidden/>
              </w:rPr>
              <w:fldChar w:fldCharType="separate"/>
            </w:r>
            <w:r w:rsidR="005B0E49">
              <w:rPr>
                <w:noProof/>
                <w:webHidden/>
              </w:rPr>
              <w:t>42</w:t>
            </w:r>
            <w:r w:rsidR="005B0E49">
              <w:rPr>
                <w:noProof/>
                <w:webHidden/>
              </w:rPr>
              <w:fldChar w:fldCharType="end"/>
            </w:r>
          </w:hyperlink>
        </w:p>
        <w:p w14:paraId="73629F25" w14:textId="010538FF" w:rsidR="005B0E49" w:rsidRDefault="006D328D">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380471" w:history="1">
            <w:r w:rsidR="005B0E49" w:rsidRPr="007B16D7">
              <w:rPr>
                <w:rStyle w:val="Hyperlink"/>
                <w:noProof/>
              </w:rPr>
              <w:t>3.5.11</w:t>
            </w:r>
            <w:r w:rsidR="005B0E49">
              <w:rPr>
                <w:rFonts w:asciiTheme="minorHAnsi" w:eastAsiaTheme="minorEastAsia" w:hAnsiTheme="minorHAnsi" w:cstheme="minorBidi"/>
                <w:noProof/>
                <w:sz w:val="22"/>
                <w:szCs w:val="22"/>
                <w:lang w:val="da-DK"/>
              </w:rPr>
              <w:tab/>
            </w:r>
            <w:r w:rsidR="005B0E49" w:rsidRPr="007B16D7">
              <w:rPr>
                <w:rStyle w:val="Hyperlink"/>
                <w:noProof/>
              </w:rPr>
              <w:t>Sources:</w:t>
            </w:r>
            <w:r w:rsidR="005B0E49">
              <w:rPr>
                <w:noProof/>
                <w:webHidden/>
              </w:rPr>
              <w:tab/>
            </w:r>
            <w:r w:rsidR="005B0E49">
              <w:rPr>
                <w:noProof/>
                <w:webHidden/>
              </w:rPr>
              <w:fldChar w:fldCharType="begin"/>
            </w:r>
            <w:r w:rsidR="005B0E49">
              <w:rPr>
                <w:noProof/>
                <w:webHidden/>
              </w:rPr>
              <w:instrText xml:space="preserve"> PAGEREF _Toc484380471 \h </w:instrText>
            </w:r>
            <w:r w:rsidR="005B0E49">
              <w:rPr>
                <w:noProof/>
                <w:webHidden/>
              </w:rPr>
            </w:r>
            <w:r w:rsidR="005B0E49">
              <w:rPr>
                <w:noProof/>
                <w:webHidden/>
              </w:rPr>
              <w:fldChar w:fldCharType="separate"/>
            </w:r>
            <w:r w:rsidR="005B0E49">
              <w:rPr>
                <w:noProof/>
                <w:webHidden/>
              </w:rPr>
              <w:t>44</w:t>
            </w:r>
            <w:r w:rsidR="005B0E49">
              <w:rPr>
                <w:noProof/>
                <w:webHidden/>
              </w:rPr>
              <w:fldChar w:fldCharType="end"/>
            </w:r>
          </w:hyperlink>
        </w:p>
        <w:p w14:paraId="29803D7D" w14:textId="10AECA7D" w:rsidR="005B0E49" w:rsidRDefault="006D328D">
          <w:pPr>
            <w:pStyle w:val="Indholdsfortegnelse2"/>
            <w:tabs>
              <w:tab w:val="left" w:pos="880"/>
              <w:tab w:val="right" w:leader="dot" w:pos="9628"/>
            </w:tabs>
            <w:rPr>
              <w:rFonts w:asciiTheme="minorHAnsi" w:eastAsiaTheme="minorEastAsia" w:hAnsiTheme="minorHAnsi" w:cstheme="minorBidi"/>
              <w:noProof/>
              <w:sz w:val="22"/>
              <w:szCs w:val="22"/>
              <w:lang w:val="da-DK"/>
            </w:rPr>
          </w:pPr>
          <w:hyperlink w:anchor="_Toc484380472" w:history="1">
            <w:r w:rsidR="005B0E49" w:rsidRPr="007B16D7">
              <w:rPr>
                <w:rStyle w:val="Hyperlink"/>
                <w:noProof/>
              </w:rPr>
              <w:t>3.6</w:t>
            </w:r>
            <w:r w:rsidR="005B0E49">
              <w:rPr>
                <w:rFonts w:asciiTheme="minorHAnsi" w:eastAsiaTheme="minorEastAsia" w:hAnsiTheme="minorHAnsi" w:cstheme="minorBidi"/>
                <w:noProof/>
                <w:sz w:val="22"/>
                <w:szCs w:val="22"/>
                <w:lang w:val="da-DK"/>
              </w:rPr>
              <w:tab/>
            </w:r>
            <w:r w:rsidR="005B0E49" w:rsidRPr="007B16D7">
              <w:rPr>
                <w:rStyle w:val="Hyperlink"/>
                <w:noProof/>
              </w:rPr>
              <w:t>Route Re-Distribution (BGP/OSPF)</w:t>
            </w:r>
            <w:r w:rsidR="005B0E49">
              <w:rPr>
                <w:noProof/>
                <w:webHidden/>
              </w:rPr>
              <w:tab/>
            </w:r>
            <w:r w:rsidR="005B0E49">
              <w:rPr>
                <w:noProof/>
                <w:webHidden/>
              </w:rPr>
              <w:fldChar w:fldCharType="begin"/>
            </w:r>
            <w:r w:rsidR="005B0E49">
              <w:rPr>
                <w:noProof/>
                <w:webHidden/>
              </w:rPr>
              <w:instrText xml:space="preserve"> PAGEREF _Toc484380472 \h </w:instrText>
            </w:r>
            <w:r w:rsidR="005B0E49">
              <w:rPr>
                <w:noProof/>
                <w:webHidden/>
              </w:rPr>
            </w:r>
            <w:r w:rsidR="005B0E49">
              <w:rPr>
                <w:noProof/>
                <w:webHidden/>
              </w:rPr>
              <w:fldChar w:fldCharType="separate"/>
            </w:r>
            <w:r w:rsidR="005B0E49">
              <w:rPr>
                <w:noProof/>
                <w:webHidden/>
              </w:rPr>
              <w:t>45</w:t>
            </w:r>
            <w:r w:rsidR="005B0E49">
              <w:rPr>
                <w:noProof/>
                <w:webHidden/>
              </w:rPr>
              <w:fldChar w:fldCharType="end"/>
            </w:r>
          </w:hyperlink>
        </w:p>
        <w:p w14:paraId="37C39F61" w14:textId="0C83C75B" w:rsidR="005B0E49" w:rsidRDefault="006D328D">
          <w:pPr>
            <w:pStyle w:val="Indholdsfortegnelse1"/>
            <w:rPr>
              <w:rFonts w:asciiTheme="minorHAnsi" w:eastAsiaTheme="minorEastAsia" w:hAnsiTheme="minorHAnsi" w:cstheme="minorBidi"/>
              <w:noProof/>
              <w:sz w:val="22"/>
              <w:szCs w:val="22"/>
              <w:lang w:val="da-DK"/>
            </w:rPr>
          </w:pPr>
          <w:hyperlink w:anchor="_Toc484380473" w:history="1">
            <w:r w:rsidR="005B0E49" w:rsidRPr="007B16D7">
              <w:rPr>
                <w:rStyle w:val="Hyperlink"/>
                <w:noProof/>
              </w:rPr>
              <w:t>4</w:t>
            </w:r>
            <w:r w:rsidR="005B0E49">
              <w:rPr>
                <w:rFonts w:asciiTheme="minorHAnsi" w:eastAsiaTheme="minorEastAsia" w:hAnsiTheme="minorHAnsi" w:cstheme="minorBidi"/>
                <w:noProof/>
                <w:sz w:val="22"/>
                <w:szCs w:val="22"/>
                <w:lang w:val="da-DK"/>
              </w:rPr>
              <w:tab/>
            </w:r>
            <w:r w:rsidR="005B0E49" w:rsidRPr="007B16D7">
              <w:rPr>
                <w:rStyle w:val="Hyperlink"/>
                <w:noProof/>
              </w:rPr>
              <w:t>Security</w:t>
            </w:r>
            <w:r w:rsidR="005B0E49">
              <w:rPr>
                <w:noProof/>
                <w:webHidden/>
              </w:rPr>
              <w:tab/>
            </w:r>
            <w:r w:rsidR="005B0E49">
              <w:rPr>
                <w:noProof/>
                <w:webHidden/>
              </w:rPr>
              <w:fldChar w:fldCharType="begin"/>
            </w:r>
            <w:r w:rsidR="005B0E49">
              <w:rPr>
                <w:noProof/>
                <w:webHidden/>
              </w:rPr>
              <w:instrText xml:space="preserve"> PAGEREF _Toc484380473 \h </w:instrText>
            </w:r>
            <w:r w:rsidR="005B0E49">
              <w:rPr>
                <w:noProof/>
                <w:webHidden/>
              </w:rPr>
            </w:r>
            <w:r w:rsidR="005B0E49">
              <w:rPr>
                <w:noProof/>
                <w:webHidden/>
              </w:rPr>
              <w:fldChar w:fldCharType="separate"/>
            </w:r>
            <w:r w:rsidR="005B0E49">
              <w:rPr>
                <w:noProof/>
                <w:webHidden/>
              </w:rPr>
              <w:t>47</w:t>
            </w:r>
            <w:r w:rsidR="005B0E49">
              <w:rPr>
                <w:noProof/>
                <w:webHidden/>
              </w:rPr>
              <w:fldChar w:fldCharType="end"/>
            </w:r>
          </w:hyperlink>
        </w:p>
        <w:p w14:paraId="66C62434" w14:textId="34857B72" w:rsidR="005B0E49" w:rsidRDefault="006D328D">
          <w:pPr>
            <w:pStyle w:val="Indholdsfortegnelse2"/>
            <w:tabs>
              <w:tab w:val="left" w:pos="880"/>
              <w:tab w:val="right" w:leader="dot" w:pos="9628"/>
            </w:tabs>
            <w:rPr>
              <w:rFonts w:asciiTheme="minorHAnsi" w:eastAsiaTheme="minorEastAsia" w:hAnsiTheme="minorHAnsi" w:cstheme="minorBidi"/>
              <w:noProof/>
              <w:sz w:val="22"/>
              <w:szCs w:val="22"/>
              <w:lang w:val="da-DK"/>
            </w:rPr>
          </w:pPr>
          <w:hyperlink w:anchor="_Toc484380474" w:history="1">
            <w:r w:rsidR="005B0E49" w:rsidRPr="007B16D7">
              <w:rPr>
                <w:rStyle w:val="Hyperlink"/>
                <w:noProof/>
              </w:rPr>
              <w:t>4.1</w:t>
            </w:r>
            <w:r w:rsidR="005B0E49">
              <w:rPr>
                <w:rFonts w:asciiTheme="minorHAnsi" w:eastAsiaTheme="minorEastAsia" w:hAnsiTheme="minorHAnsi" w:cstheme="minorBidi"/>
                <w:noProof/>
                <w:sz w:val="22"/>
                <w:szCs w:val="22"/>
                <w:lang w:val="da-DK"/>
              </w:rPr>
              <w:tab/>
            </w:r>
            <w:r w:rsidR="005B0E49" w:rsidRPr="007B16D7">
              <w:rPr>
                <w:rStyle w:val="Hyperlink"/>
                <w:noProof/>
              </w:rPr>
              <w:t>Routing Policies</w:t>
            </w:r>
            <w:r w:rsidR="005B0E49">
              <w:rPr>
                <w:noProof/>
                <w:webHidden/>
              </w:rPr>
              <w:tab/>
            </w:r>
            <w:r w:rsidR="005B0E49">
              <w:rPr>
                <w:noProof/>
                <w:webHidden/>
              </w:rPr>
              <w:fldChar w:fldCharType="begin"/>
            </w:r>
            <w:r w:rsidR="005B0E49">
              <w:rPr>
                <w:noProof/>
                <w:webHidden/>
              </w:rPr>
              <w:instrText xml:space="preserve"> PAGEREF _Toc484380474 \h </w:instrText>
            </w:r>
            <w:r w:rsidR="005B0E49">
              <w:rPr>
                <w:noProof/>
                <w:webHidden/>
              </w:rPr>
            </w:r>
            <w:r w:rsidR="005B0E49">
              <w:rPr>
                <w:noProof/>
                <w:webHidden/>
              </w:rPr>
              <w:fldChar w:fldCharType="separate"/>
            </w:r>
            <w:r w:rsidR="005B0E49">
              <w:rPr>
                <w:noProof/>
                <w:webHidden/>
              </w:rPr>
              <w:t>47</w:t>
            </w:r>
            <w:r w:rsidR="005B0E49">
              <w:rPr>
                <w:noProof/>
                <w:webHidden/>
              </w:rPr>
              <w:fldChar w:fldCharType="end"/>
            </w:r>
          </w:hyperlink>
        </w:p>
        <w:p w14:paraId="5A67C22B" w14:textId="16896EBB" w:rsidR="005B0E49" w:rsidRDefault="006D328D">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380475" w:history="1">
            <w:r w:rsidR="005B0E49" w:rsidRPr="007B16D7">
              <w:rPr>
                <w:rStyle w:val="Hyperlink"/>
                <w:noProof/>
              </w:rPr>
              <w:t>4.1.1</w:t>
            </w:r>
            <w:r w:rsidR="005B0E49">
              <w:rPr>
                <w:rFonts w:asciiTheme="minorHAnsi" w:eastAsiaTheme="minorEastAsia" w:hAnsiTheme="minorHAnsi" w:cstheme="minorBidi"/>
                <w:noProof/>
                <w:sz w:val="22"/>
                <w:szCs w:val="22"/>
                <w:lang w:val="da-DK"/>
              </w:rPr>
              <w:tab/>
            </w:r>
            <w:r w:rsidR="005B0E49" w:rsidRPr="007B16D7">
              <w:rPr>
                <w:rStyle w:val="Hyperlink"/>
                <w:noProof/>
              </w:rPr>
              <w:t>Default Routing Policies</w:t>
            </w:r>
            <w:r w:rsidR="005B0E49">
              <w:rPr>
                <w:noProof/>
                <w:webHidden/>
              </w:rPr>
              <w:tab/>
            </w:r>
            <w:r w:rsidR="005B0E49">
              <w:rPr>
                <w:noProof/>
                <w:webHidden/>
              </w:rPr>
              <w:fldChar w:fldCharType="begin"/>
            </w:r>
            <w:r w:rsidR="005B0E49">
              <w:rPr>
                <w:noProof/>
                <w:webHidden/>
              </w:rPr>
              <w:instrText xml:space="preserve"> PAGEREF _Toc484380475 \h </w:instrText>
            </w:r>
            <w:r w:rsidR="005B0E49">
              <w:rPr>
                <w:noProof/>
                <w:webHidden/>
              </w:rPr>
            </w:r>
            <w:r w:rsidR="005B0E49">
              <w:rPr>
                <w:noProof/>
                <w:webHidden/>
              </w:rPr>
              <w:fldChar w:fldCharType="separate"/>
            </w:r>
            <w:r w:rsidR="005B0E49">
              <w:rPr>
                <w:noProof/>
                <w:webHidden/>
              </w:rPr>
              <w:t>47</w:t>
            </w:r>
            <w:r w:rsidR="005B0E49">
              <w:rPr>
                <w:noProof/>
                <w:webHidden/>
              </w:rPr>
              <w:fldChar w:fldCharType="end"/>
            </w:r>
          </w:hyperlink>
        </w:p>
        <w:p w14:paraId="5990DF4F" w14:textId="11531FE6" w:rsidR="005B0E49" w:rsidRDefault="006D328D">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380476" w:history="1">
            <w:r w:rsidR="005B0E49" w:rsidRPr="007B16D7">
              <w:rPr>
                <w:rStyle w:val="Hyperlink"/>
                <w:noProof/>
              </w:rPr>
              <w:t>4.1.2</w:t>
            </w:r>
            <w:r w:rsidR="005B0E49">
              <w:rPr>
                <w:rFonts w:asciiTheme="minorHAnsi" w:eastAsiaTheme="minorEastAsia" w:hAnsiTheme="minorHAnsi" w:cstheme="minorBidi"/>
                <w:noProof/>
                <w:sz w:val="22"/>
                <w:szCs w:val="22"/>
                <w:lang w:val="da-DK"/>
              </w:rPr>
              <w:tab/>
            </w:r>
            <w:r w:rsidR="005B0E49" w:rsidRPr="007B16D7">
              <w:rPr>
                <w:rStyle w:val="Hyperlink"/>
                <w:noProof/>
              </w:rPr>
              <w:t>Routing Policy Flow:</w:t>
            </w:r>
            <w:r w:rsidR="005B0E49">
              <w:rPr>
                <w:noProof/>
                <w:webHidden/>
              </w:rPr>
              <w:tab/>
            </w:r>
            <w:r w:rsidR="005B0E49">
              <w:rPr>
                <w:noProof/>
                <w:webHidden/>
              </w:rPr>
              <w:fldChar w:fldCharType="begin"/>
            </w:r>
            <w:r w:rsidR="005B0E49">
              <w:rPr>
                <w:noProof/>
                <w:webHidden/>
              </w:rPr>
              <w:instrText xml:space="preserve"> PAGEREF _Toc484380476 \h </w:instrText>
            </w:r>
            <w:r w:rsidR="005B0E49">
              <w:rPr>
                <w:noProof/>
                <w:webHidden/>
              </w:rPr>
            </w:r>
            <w:r w:rsidR="005B0E49">
              <w:rPr>
                <w:noProof/>
                <w:webHidden/>
              </w:rPr>
              <w:fldChar w:fldCharType="separate"/>
            </w:r>
            <w:r w:rsidR="005B0E49">
              <w:rPr>
                <w:noProof/>
                <w:webHidden/>
              </w:rPr>
              <w:t>48</w:t>
            </w:r>
            <w:r w:rsidR="005B0E49">
              <w:rPr>
                <w:noProof/>
                <w:webHidden/>
              </w:rPr>
              <w:fldChar w:fldCharType="end"/>
            </w:r>
          </w:hyperlink>
        </w:p>
        <w:p w14:paraId="25D3C4EC" w14:textId="1E325C38" w:rsidR="005B0E49" w:rsidRDefault="006D328D">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380477" w:history="1">
            <w:r w:rsidR="005B0E49" w:rsidRPr="007B16D7">
              <w:rPr>
                <w:rStyle w:val="Hyperlink"/>
                <w:noProof/>
              </w:rPr>
              <w:t>4.1.3</w:t>
            </w:r>
            <w:r w:rsidR="005B0E49">
              <w:rPr>
                <w:rFonts w:asciiTheme="minorHAnsi" w:eastAsiaTheme="minorEastAsia" w:hAnsiTheme="minorHAnsi" w:cstheme="minorBidi"/>
                <w:noProof/>
                <w:sz w:val="22"/>
                <w:szCs w:val="22"/>
                <w:lang w:val="da-DK"/>
              </w:rPr>
              <w:tab/>
            </w:r>
            <w:r w:rsidR="005B0E49" w:rsidRPr="007B16D7">
              <w:rPr>
                <w:rStyle w:val="Hyperlink"/>
                <w:noProof/>
              </w:rPr>
              <w:t>Sources:</w:t>
            </w:r>
            <w:r w:rsidR="005B0E49">
              <w:rPr>
                <w:noProof/>
                <w:webHidden/>
              </w:rPr>
              <w:tab/>
            </w:r>
            <w:r w:rsidR="005B0E49">
              <w:rPr>
                <w:noProof/>
                <w:webHidden/>
              </w:rPr>
              <w:fldChar w:fldCharType="begin"/>
            </w:r>
            <w:r w:rsidR="005B0E49">
              <w:rPr>
                <w:noProof/>
                <w:webHidden/>
              </w:rPr>
              <w:instrText xml:space="preserve"> PAGEREF _Toc484380477 \h </w:instrText>
            </w:r>
            <w:r w:rsidR="005B0E49">
              <w:rPr>
                <w:noProof/>
                <w:webHidden/>
              </w:rPr>
            </w:r>
            <w:r w:rsidR="005B0E49">
              <w:rPr>
                <w:noProof/>
                <w:webHidden/>
              </w:rPr>
              <w:fldChar w:fldCharType="separate"/>
            </w:r>
            <w:r w:rsidR="005B0E49">
              <w:rPr>
                <w:noProof/>
                <w:webHidden/>
              </w:rPr>
              <w:t>49</w:t>
            </w:r>
            <w:r w:rsidR="005B0E49">
              <w:rPr>
                <w:noProof/>
                <w:webHidden/>
              </w:rPr>
              <w:fldChar w:fldCharType="end"/>
            </w:r>
          </w:hyperlink>
        </w:p>
        <w:p w14:paraId="483668CD" w14:textId="12ED1663" w:rsidR="005B0E49" w:rsidRDefault="006D328D">
          <w:pPr>
            <w:pStyle w:val="Indholdsfortegnelse2"/>
            <w:tabs>
              <w:tab w:val="left" w:pos="880"/>
              <w:tab w:val="right" w:leader="dot" w:pos="9628"/>
            </w:tabs>
            <w:rPr>
              <w:rFonts w:asciiTheme="minorHAnsi" w:eastAsiaTheme="minorEastAsia" w:hAnsiTheme="minorHAnsi" w:cstheme="minorBidi"/>
              <w:noProof/>
              <w:sz w:val="22"/>
              <w:szCs w:val="22"/>
              <w:lang w:val="da-DK"/>
            </w:rPr>
          </w:pPr>
          <w:hyperlink w:anchor="_Toc484380478" w:history="1">
            <w:r w:rsidR="005B0E49" w:rsidRPr="007B16D7">
              <w:rPr>
                <w:rStyle w:val="Hyperlink"/>
                <w:noProof/>
              </w:rPr>
              <w:t>4.2</w:t>
            </w:r>
            <w:r w:rsidR="005B0E49">
              <w:rPr>
                <w:rFonts w:asciiTheme="minorHAnsi" w:eastAsiaTheme="minorEastAsia" w:hAnsiTheme="minorHAnsi" w:cstheme="minorBidi"/>
                <w:noProof/>
                <w:sz w:val="22"/>
                <w:szCs w:val="22"/>
                <w:lang w:val="da-DK"/>
              </w:rPr>
              <w:tab/>
            </w:r>
            <w:r w:rsidR="005B0E49" w:rsidRPr="007B16D7">
              <w:rPr>
                <w:rStyle w:val="Hyperlink"/>
                <w:noProof/>
              </w:rPr>
              <w:t>Route Redistribution</w:t>
            </w:r>
            <w:r w:rsidR="005B0E49">
              <w:rPr>
                <w:noProof/>
                <w:webHidden/>
              </w:rPr>
              <w:tab/>
            </w:r>
            <w:r w:rsidR="005B0E49">
              <w:rPr>
                <w:noProof/>
                <w:webHidden/>
              </w:rPr>
              <w:fldChar w:fldCharType="begin"/>
            </w:r>
            <w:r w:rsidR="005B0E49">
              <w:rPr>
                <w:noProof/>
                <w:webHidden/>
              </w:rPr>
              <w:instrText xml:space="preserve"> PAGEREF _Toc484380478 \h </w:instrText>
            </w:r>
            <w:r w:rsidR="005B0E49">
              <w:rPr>
                <w:noProof/>
                <w:webHidden/>
              </w:rPr>
            </w:r>
            <w:r w:rsidR="005B0E49">
              <w:rPr>
                <w:noProof/>
                <w:webHidden/>
              </w:rPr>
              <w:fldChar w:fldCharType="separate"/>
            </w:r>
            <w:r w:rsidR="005B0E49">
              <w:rPr>
                <w:noProof/>
                <w:webHidden/>
              </w:rPr>
              <w:t>49</w:t>
            </w:r>
            <w:r w:rsidR="005B0E49">
              <w:rPr>
                <w:noProof/>
                <w:webHidden/>
              </w:rPr>
              <w:fldChar w:fldCharType="end"/>
            </w:r>
          </w:hyperlink>
        </w:p>
        <w:p w14:paraId="6A5F5CDB" w14:textId="7A47CC19" w:rsidR="005B0E49" w:rsidRDefault="006D328D">
          <w:pPr>
            <w:pStyle w:val="Indholdsfortegnelse2"/>
            <w:tabs>
              <w:tab w:val="right" w:leader="dot" w:pos="9628"/>
            </w:tabs>
            <w:rPr>
              <w:rFonts w:asciiTheme="minorHAnsi" w:eastAsiaTheme="minorEastAsia" w:hAnsiTheme="minorHAnsi" w:cstheme="minorBidi"/>
              <w:noProof/>
              <w:sz w:val="22"/>
              <w:szCs w:val="22"/>
              <w:lang w:val="da-DK"/>
            </w:rPr>
          </w:pPr>
          <w:hyperlink w:anchor="_Toc484380479" w:history="1">
            <w:r w:rsidR="005B0E49" w:rsidRPr="007B16D7">
              <w:rPr>
                <w:rStyle w:val="Hyperlink"/>
                <w:noProof/>
              </w:rPr>
              <w:t>Importing or Exporting Protocol</w:t>
            </w:r>
            <w:r w:rsidR="005B0E49">
              <w:rPr>
                <w:noProof/>
                <w:webHidden/>
              </w:rPr>
              <w:tab/>
            </w:r>
            <w:r w:rsidR="005B0E49">
              <w:rPr>
                <w:noProof/>
                <w:webHidden/>
              </w:rPr>
              <w:fldChar w:fldCharType="begin"/>
            </w:r>
            <w:r w:rsidR="005B0E49">
              <w:rPr>
                <w:noProof/>
                <w:webHidden/>
              </w:rPr>
              <w:instrText xml:space="preserve"> PAGEREF _Toc484380479 \h </w:instrText>
            </w:r>
            <w:r w:rsidR="005B0E49">
              <w:rPr>
                <w:noProof/>
                <w:webHidden/>
              </w:rPr>
            </w:r>
            <w:r w:rsidR="005B0E49">
              <w:rPr>
                <w:noProof/>
                <w:webHidden/>
              </w:rPr>
              <w:fldChar w:fldCharType="separate"/>
            </w:r>
            <w:r w:rsidR="005B0E49">
              <w:rPr>
                <w:noProof/>
                <w:webHidden/>
              </w:rPr>
              <w:t>50</w:t>
            </w:r>
            <w:r w:rsidR="005B0E49">
              <w:rPr>
                <w:noProof/>
                <w:webHidden/>
              </w:rPr>
              <w:fldChar w:fldCharType="end"/>
            </w:r>
          </w:hyperlink>
        </w:p>
        <w:p w14:paraId="677A3C56" w14:textId="4F681D3F" w:rsidR="005B0E49" w:rsidRDefault="006D328D">
          <w:pPr>
            <w:pStyle w:val="Indholdsfortegnelse2"/>
            <w:tabs>
              <w:tab w:val="right" w:leader="dot" w:pos="9628"/>
            </w:tabs>
            <w:rPr>
              <w:rFonts w:asciiTheme="minorHAnsi" w:eastAsiaTheme="minorEastAsia" w:hAnsiTheme="minorHAnsi" w:cstheme="minorBidi"/>
              <w:noProof/>
              <w:sz w:val="22"/>
              <w:szCs w:val="22"/>
              <w:lang w:val="da-DK"/>
            </w:rPr>
          </w:pPr>
          <w:hyperlink w:anchor="_Toc484380480" w:history="1">
            <w:r w:rsidR="005B0E49" w:rsidRPr="007B16D7">
              <w:rPr>
                <w:rStyle w:val="Hyperlink"/>
                <w:noProof/>
              </w:rPr>
              <w:t>Default Import Policy</w:t>
            </w:r>
            <w:r w:rsidR="005B0E49">
              <w:rPr>
                <w:noProof/>
                <w:webHidden/>
              </w:rPr>
              <w:tab/>
            </w:r>
            <w:r w:rsidR="005B0E49">
              <w:rPr>
                <w:noProof/>
                <w:webHidden/>
              </w:rPr>
              <w:fldChar w:fldCharType="begin"/>
            </w:r>
            <w:r w:rsidR="005B0E49">
              <w:rPr>
                <w:noProof/>
                <w:webHidden/>
              </w:rPr>
              <w:instrText xml:space="preserve"> PAGEREF _Toc484380480 \h </w:instrText>
            </w:r>
            <w:r w:rsidR="005B0E49">
              <w:rPr>
                <w:noProof/>
                <w:webHidden/>
              </w:rPr>
            </w:r>
            <w:r w:rsidR="005B0E49">
              <w:rPr>
                <w:noProof/>
                <w:webHidden/>
              </w:rPr>
              <w:fldChar w:fldCharType="separate"/>
            </w:r>
            <w:r w:rsidR="005B0E49">
              <w:rPr>
                <w:noProof/>
                <w:webHidden/>
              </w:rPr>
              <w:t>50</w:t>
            </w:r>
            <w:r w:rsidR="005B0E49">
              <w:rPr>
                <w:noProof/>
                <w:webHidden/>
              </w:rPr>
              <w:fldChar w:fldCharType="end"/>
            </w:r>
          </w:hyperlink>
        </w:p>
        <w:p w14:paraId="576995F8" w14:textId="2228C639" w:rsidR="005B0E49" w:rsidRDefault="006D328D">
          <w:pPr>
            <w:pStyle w:val="Indholdsfortegnelse2"/>
            <w:tabs>
              <w:tab w:val="right" w:leader="dot" w:pos="9628"/>
            </w:tabs>
            <w:rPr>
              <w:rFonts w:asciiTheme="minorHAnsi" w:eastAsiaTheme="minorEastAsia" w:hAnsiTheme="minorHAnsi" w:cstheme="minorBidi"/>
              <w:noProof/>
              <w:sz w:val="22"/>
              <w:szCs w:val="22"/>
              <w:lang w:val="da-DK"/>
            </w:rPr>
          </w:pPr>
          <w:hyperlink w:anchor="_Toc484380481" w:history="1">
            <w:r w:rsidR="005B0E49" w:rsidRPr="007B16D7">
              <w:rPr>
                <w:rStyle w:val="Hyperlink"/>
                <w:noProof/>
              </w:rPr>
              <w:t>Default Export Policy</w:t>
            </w:r>
            <w:r w:rsidR="005B0E49">
              <w:rPr>
                <w:noProof/>
                <w:webHidden/>
              </w:rPr>
              <w:tab/>
            </w:r>
            <w:r w:rsidR="005B0E49">
              <w:rPr>
                <w:noProof/>
                <w:webHidden/>
              </w:rPr>
              <w:fldChar w:fldCharType="begin"/>
            </w:r>
            <w:r w:rsidR="005B0E49">
              <w:rPr>
                <w:noProof/>
                <w:webHidden/>
              </w:rPr>
              <w:instrText xml:space="preserve"> PAGEREF _Toc484380481 \h </w:instrText>
            </w:r>
            <w:r w:rsidR="005B0E49">
              <w:rPr>
                <w:noProof/>
                <w:webHidden/>
              </w:rPr>
            </w:r>
            <w:r w:rsidR="005B0E49">
              <w:rPr>
                <w:noProof/>
                <w:webHidden/>
              </w:rPr>
              <w:fldChar w:fldCharType="separate"/>
            </w:r>
            <w:r w:rsidR="005B0E49">
              <w:rPr>
                <w:noProof/>
                <w:webHidden/>
              </w:rPr>
              <w:t>50</w:t>
            </w:r>
            <w:r w:rsidR="005B0E49">
              <w:rPr>
                <w:noProof/>
                <w:webHidden/>
              </w:rPr>
              <w:fldChar w:fldCharType="end"/>
            </w:r>
          </w:hyperlink>
        </w:p>
        <w:p w14:paraId="08AB260F" w14:textId="438F889F" w:rsidR="005B0E49" w:rsidRDefault="006D328D">
          <w:pPr>
            <w:pStyle w:val="Indholdsfortegnelse2"/>
            <w:tabs>
              <w:tab w:val="left" w:pos="880"/>
              <w:tab w:val="right" w:leader="dot" w:pos="9628"/>
            </w:tabs>
            <w:rPr>
              <w:rFonts w:asciiTheme="minorHAnsi" w:eastAsiaTheme="minorEastAsia" w:hAnsiTheme="minorHAnsi" w:cstheme="minorBidi"/>
              <w:noProof/>
              <w:sz w:val="22"/>
              <w:szCs w:val="22"/>
              <w:lang w:val="da-DK"/>
            </w:rPr>
          </w:pPr>
          <w:hyperlink w:anchor="_Toc484380482" w:history="1">
            <w:r w:rsidR="005B0E49" w:rsidRPr="007B16D7">
              <w:rPr>
                <w:rStyle w:val="Hyperlink"/>
                <w:noProof/>
              </w:rPr>
              <w:t>4.3</w:t>
            </w:r>
            <w:r w:rsidR="005B0E49">
              <w:rPr>
                <w:rFonts w:asciiTheme="minorHAnsi" w:eastAsiaTheme="minorEastAsia" w:hAnsiTheme="minorHAnsi" w:cstheme="minorBidi"/>
                <w:noProof/>
                <w:sz w:val="22"/>
                <w:szCs w:val="22"/>
                <w:lang w:val="da-DK"/>
              </w:rPr>
              <w:tab/>
            </w:r>
            <w:r w:rsidR="005B0E49" w:rsidRPr="007B16D7">
              <w:rPr>
                <w:rStyle w:val="Hyperlink"/>
                <w:noProof/>
              </w:rPr>
              <w:t>RE/PFE</w:t>
            </w:r>
            <w:r w:rsidR="005B0E49">
              <w:rPr>
                <w:noProof/>
                <w:webHidden/>
              </w:rPr>
              <w:tab/>
            </w:r>
            <w:r w:rsidR="005B0E49">
              <w:rPr>
                <w:noProof/>
                <w:webHidden/>
              </w:rPr>
              <w:fldChar w:fldCharType="begin"/>
            </w:r>
            <w:r w:rsidR="005B0E49">
              <w:rPr>
                <w:noProof/>
                <w:webHidden/>
              </w:rPr>
              <w:instrText xml:space="preserve"> PAGEREF _Toc484380482 \h </w:instrText>
            </w:r>
            <w:r w:rsidR="005B0E49">
              <w:rPr>
                <w:noProof/>
                <w:webHidden/>
              </w:rPr>
            </w:r>
            <w:r w:rsidR="005B0E49">
              <w:rPr>
                <w:noProof/>
                <w:webHidden/>
              </w:rPr>
              <w:fldChar w:fldCharType="separate"/>
            </w:r>
            <w:r w:rsidR="005B0E49">
              <w:rPr>
                <w:noProof/>
                <w:webHidden/>
              </w:rPr>
              <w:t>52</w:t>
            </w:r>
            <w:r w:rsidR="005B0E49">
              <w:rPr>
                <w:noProof/>
                <w:webHidden/>
              </w:rPr>
              <w:fldChar w:fldCharType="end"/>
            </w:r>
          </w:hyperlink>
        </w:p>
        <w:p w14:paraId="28DFD48F" w14:textId="25EE1B7C" w:rsidR="005B0E49" w:rsidRDefault="006D328D">
          <w:pPr>
            <w:pStyle w:val="Indholdsfortegnelse2"/>
            <w:tabs>
              <w:tab w:val="left" w:pos="880"/>
              <w:tab w:val="right" w:leader="dot" w:pos="9628"/>
            </w:tabs>
            <w:rPr>
              <w:rFonts w:asciiTheme="minorHAnsi" w:eastAsiaTheme="minorEastAsia" w:hAnsiTheme="minorHAnsi" w:cstheme="minorBidi"/>
              <w:noProof/>
              <w:sz w:val="22"/>
              <w:szCs w:val="22"/>
              <w:lang w:val="da-DK"/>
            </w:rPr>
          </w:pPr>
          <w:hyperlink w:anchor="_Toc484380483" w:history="1">
            <w:r w:rsidR="005B0E49" w:rsidRPr="007B16D7">
              <w:rPr>
                <w:rStyle w:val="Hyperlink"/>
                <w:noProof/>
              </w:rPr>
              <w:t>4.4</w:t>
            </w:r>
            <w:r w:rsidR="005B0E49">
              <w:rPr>
                <w:rFonts w:asciiTheme="minorHAnsi" w:eastAsiaTheme="minorEastAsia" w:hAnsiTheme="minorHAnsi" w:cstheme="minorBidi"/>
                <w:noProof/>
                <w:sz w:val="22"/>
                <w:szCs w:val="22"/>
                <w:lang w:val="da-DK"/>
              </w:rPr>
              <w:tab/>
            </w:r>
            <w:r w:rsidR="005B0E49" w:rsidRPr="007B16D7">
              <w:rPr>
                <w:rStyle w:val="Hyperlink"/>
                <w:noProof/>
              </w:rPr>
              <w:t>Firewall Filters</w:t>
            </w:r>
            <w:r w:rsidR="005B0E49">
              <w:rPr>
                <w:noProof/>
                <w:webHidden/>
              </w:rPr>
              <w:tab/>
            </w:r>
            <w:r w:rsidR="005B0E49">
              <w:rPr>
                <w:noProof/>
                <w:webHidden/>
              </w:rPr>
              <w:fldChar w:fldCharType="begin"/>
            </w:r>
            <w:r w:rsidR="005B0E49">
              <w:rPr>
                <w:noProof/>
                <w:webHidden/>
              </w:rPr>
              <w:instrText xml:space="preserve"> PAGEREF _Toc484380483 \h </w:instrText>
            </w:r>
            <w:r w:rsidR="005B0E49">
              <w:rPr>
                <w:noProof/>
                <w:webHidden/>
              </w:rPr>
            </w:r>
            <w:r w:rsidR="005B0E49">
              <w:rPr>
                <w:noProof/>
                <w:webHidden/>
              </w:rPr>
              <w:fldChar w:fldCharType="separate"/>
            </w:r>
            <w:r w:rsidR="005B0E49">
              <w:rPr>
                <w:noProof/>
                <w:webHidden/>
              </w:rPr>
              <w:t>53</w:t>
            </w:r>
            <w:r w:rsidR="005B0E49">
              <w:rPr>
                <w:noProof/>
                <w:webHidden/>
              </w:rPr>
              <w:fldChar w:fldCharType="end"/>
            </w:r>
          </w:hyperlink>
        </w:p>
        <w:p w14:paraId="2DEA33E3" w14:textId="2F378EFC" w:rsidR="005B0E49" w:rsidRDefault="006D328D">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380484" w:history="1">
            <w:r w:rsidR="005B0E49" w:rsidRPr="007B16D7">
              <w:rPr>
                <w:rStyle w:val="Hyperlink"/>
                <w:noProof/>
              </w:rPr>
              <w:t>4.4.1</w:t>
            </w:r>
            <w:r w:rsidR="005B0E49">
              <w:rPr>
                <w:rFonts w:asciiTheme="minorHAnsi" w:eastAsiaTheme="minorEastAsia" w:hAnsiTheme="minorHAnsi" w:cstheme="minorBidi"/>
                <w:noProof/>
                <w:sz w:val="22"/>
                <w:szCs w:val="22"/>
                <w:lang w:val="da-DK"/>
              </w:rPr>
              <w:tab/>
            </w:r>
            <w:r w:rsidR="005B0E49" w:rsidRPr="007B16D7">
              <w:rPr>
                <w:rStyle w:val="Hyperlink"/>
                <w:noProof/>
              </w:rPr>
              <w:t>Configuration</w:t>
            </w:r>
            <w:r w:rsidR="005B0E49">
              <w:rPr>
                <w:noProof/>
                <w:webHidden/>
              </w:rPr>
              <w:tab/>
            </w:r>
            <w:r w:rsidR="005B0E49">
              <w:rPr>
                <w:noProof/>
                <w:webHidden/>
              </w:rPr>
              <w:fldChar w:fldCharType="begin"/>
            </w:r>
            <w:r w:rsidR="005B0E49">
              <w:rPr>
                <w:noProof/>
                <w:webHidden/>
              </w:rPr>
              <w:instrText xml:space="preserve"> PAGEREF _Toc484380484 \h </w:instrText>
            </w:r>
            <w:r w:rsidR="005B0E49">
              <w:rPr>
                <w:noProof/>
                <w:webHidden/>
              </w:rPr>
            </w:r>
            <w:r w:rsidR="005B0E49">
              <w:rPr>
                <w:noProof/>
                <w:webHidden/>
              </w:rPr>
              <w:fldChar w:fldCharType="separate"/>
            </w:r>
            <w:r w:rsidR="005B0E49">
              <w:rPr>
                <w:noProof/>
                <w:webHidden/>
              </w:rPr>
              <w:t>53</w:t>
            </w:r>
            <w:r w:rsidR="005B0E49">
              <w:rPr>
                <w:noProof/>
                <w:webHidden/>
              </w:rPr>
              <w:fldChar w:fldCharType="end"/>
            </w:r>
          </w:hyperlink>
        </w:p>
        <w:p w14:paraId="0CD55F50" w14:textId="41F296A1" w:rsidR="005B0E49" w:rsidRDefault="006D328D">
          <w:pPr>
            <w:pStyle w:val="Indholdsfortegnelse2"/>
            <w:tabs>
              <w:tab w:val="left" w:pos="880"/>
              <w:tab w:val="right" w:leader="dot" w:pos="9628"/>
            </w:tabs>
            <w:rPr>
              <w:rFonts w:asciiTheme="minorHAnsi" w:eastAsiaTheme="minorEastAsia" w:hAnsiTheme="minorHAnsi" w:cstheme="minorBidi"/>
              <w:noProof/>
              <w:sz w:val="22"/>
              <w:szCs w:val="22"/>
              <w:lang w:val="da-DK"/>
            </w:rPr>
          </w:pPr>
          <w:hyperlink w:anchor="_Toc484380485" w:history="1">
            <w:r w:rsidR="005B0E49" w:rsidRPr="007B16D7">
              <w:rPr>
                <w:rStyle w:val="Hyperlink"/>
                <w:noProof/>
              </w:rPr>
              <w:t>4.5</w:t>
            </w:r>
            <w:r w:rsidR="005B0E49">
              <w:rPr>
                <w:rFonts w:asciiTheme="minorHAnsi" w:eastAsiaTheme="minorEastAsia" w:hAnsiTheme="minorHAnsi" w:cstheme="minorBidi"/>
                <w:noProof/>
                <w:sz w:val="22"/>
                <w:szCs w:val="22"/>
                <w:lang w:val="da-DK"/>
              </w:rPr>
              <w:tab/>
            </w:r>
            <w:r w:rsidR="005B0E49" w:rsidRPr="007B16D7">
              <w:rPr>
                <w:rStyle w:val="Hyperlink"/>
                <w:noProof/>
              </w:rPr>
              <w:t>Class of Service</w:t>
            </w:r>
            <w:r w:rsidR="005B0E49">
              <w:rPr>
                <w:noProof/>
                <w:webHidden/>
              </w:rPr>
              <w:tab/>
            </w:r>
            <w:r w:rsidR="005B0E49">
              <w:rPr>
                <w:noProof/>
                <w:webHidden/>
              </w:rPr>
              <w:fldChar w:fldCharType="begin"/>
            </w:r>
            <w:r w:rsidR="005B0E49">
              <w:rPr>
                <w:noProof/>
                <w:webHidden/>
              </w:rPr>
              <w:instrText xml:space="preserve"> PAGEREF _Toc484380485 \h </w:instrText>
            </w:r>
            <w:r w:rsidR="005B0E49">
              <w:rPr>
                <w:noProof/>
                <w:webHidden/>
              </w:rPr>
            </w:r>
            <w:r w:rsidR="005B0E49">
              <w:rPr>
                <w:noProof/>
                <w:webHidden/>
              </w:rPr>
              <w:fldChar w:fldCharType="separate"/>
            </w:r>
            <w:r w:rsidR="005B0E49">
              <w:rPr>
                <w:noProof/>
                <w:webHidden/>
              </w:rPr>
              <w:t>55</w:t>
            </w:r>
            <w:r w:rsidR="005B0E49">
              <w:rPr>
                <w:noProof/>
                <w:webHidden/>
              </w:rPr>
              <w:fldChar w:fldCharType="end"/>
            </w:r>
          </w:hyperlink>
        </w:p>
        <w:p w14:paraId="70B63D5A" w14:textId="2BEBC176" w:rsidR="005B0E49" w:rsidRDefault="006D328D">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380486" w:history="1">
            <w:r w:rsidR="005B0E49" w:rsidRPr="007B16D7">
              <w:rPr>
                <w:rStyle w:val="Hyperlink"/>
                <w:noProof/>
              </w:rPr>
              <w:t>4.5.1</w:t>
            </w:r>
            <w:r w:rsidR="005B0E49">
              <w:rPr>
                <w:rFonts w:asciiTheme="minorHAnsi" w:eastAsiaTheme="minorEastAsia" w:hAnsiTheme="minorHAnsi" w:cstheme="minorBidi"/>
                <w:noProof/>
                <w:sz w:val="22"/>
                <w:szCs w:val="22"/>
                <w:lang w:val="da-DK"/>
              </w:rPr>
              <w:tab/>
            </w:r>
            <w:r w:rsidR="005B0E49" w:rsidRPr="007B16D7">
              <w:rPr>
                <w:rStyle w:val="Hyperlink"/>
                <w:noProof/>
              </w:rPr>
              <w:t>Loss Priority</w:t>
            </w:r>
            <w:r w:rsidR="005B0E49">
              <w:rPr>
                <w:noProof/>
                <w:webHidden/>
              </w:rPr>
              <w:tab/>
            </w:r>
            <w:r w:rsidR="005B0E49">
              <w:rPr>
                <w:noProof/>
                <w:webHidden/>
              </w:rPr>
              <w:fldChar w:fldCharType="begin"/>
            </w:r>
            <w:r w:rsidR="005B0E49">
              <w:rPr>
                <w:noProof/>
                <w:webHidden/>
              </w:rPr>
              <w:instrText xml:space="preserve"> PAGEREF _Toc484380486 \h </w:instrText>
            </w:r>
            <w:r w:rsidR="005B0E49">
              <w:rPr>
                <w:noProof/>
                <w:webHidden/>
              </w:rPr>
            </w:r>
            <w:r w:rsidR="005B0E49">
              <w:rPr>
                <w:noProof/>
                <w:webHidden/>
              </w:rPr>
              <w:fldChar w:fldCharType="separate"/>
            </w:r>
            <w:r w:rsidR="005B0E49">
              <w:rPr>
                <w:noProof/>
                <w:webHidden/>
              </w:rPr>
              <w:t>56</w:t>
            </w:r>
            <w:r w:rsidR="005B0E49">
              <w:rPr>
                <w:noProof/>
                <w:webHidden/>
              </w:rPr>
              <w:fldChar w:fldCharType="end"/>
            </w:r>
          </w:hyperlink>
        </w:p>
        <w:p w14:paraId="1A5C95DE" w14:textId="0CB16DB8" w:rsidR="005B0E49" w:rsidRDefault="006D328D">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380487" w:history="1">
            <w:r w:rsidR="005B0E49" w:rsidRPr="007B16D7">
              <w:rPr>
                <w:rStyle w:val="Hyperlink"/>
                <w:noProof/>
              </w:rPr>
              <w:t>4.5.2</w:t>
            </w:r>
            <w:r w:rsidR="005B0E49">
              <w:rPr>
                <w:rFonts w:asciiTheme="minorHAnsi" w:eastAsiaTheme="minorEastAsia" w:hAnsiTheme="minorHAnsi" w:cstheme="minorBidi"/>
                <w:noProof/>
                <w:sz w:val="22"/>
                <w:szCs w:val="22"/>
                <w:lang w:val="da-DK"/>
              </w:rPr>
              <w:tab/>
            </w:r>
            <w:r w:rsidR="005B0E49" w:rsidRPr="007B16D7">
              <w:rPr>
                <w:rStyle w:val="Hyperlink"/>
                <w:noProof/>
              </w:rPr>
              <w:t>CoS Deployment Models</w:t>
            </w:r>
            <w:r w:rsidR="005B0E49">
              <w:rPr>
                <w:noProof/>
                <w:webHidden/>
              </w:rPr>
              <w:tab/>
            </w:r>
            <w:r w:rsidR="005B0E49">
              <w:rPr>
                <w:noProof/>
                <w:webHidden/>
              </w:rPr>
              <w:fldChar w:fldCharType="begin"/>
            </w:r>
            <w:r w:rsidR="005B0E49">
              <w:rPr>
                <w:noProof/>
                <w:webHidden/>
              </w:rPr>
              <w:instrText xml:space="preserve"> PAGEREF _Toc484380487 \h </w:instrText>
            </w:r>
            <w:r w:rsidR="005B0E49">
              <w:rPr>
                <w:noProof/>
                <w:webHidden/>
              </w:rPr>
            </w:r>
            <w:r w:rsidR="005B0E49">
              <w:rPr>
                <w:noProof/>
                <w:webHidden/>
              </w:rPr>
              <w:fldChar w:fldCharType="separate"/>
            </w:r>
            <w:r w:rsidR="005B0E49">
              <w:rPr>
                <w:noProof/>
                <w:webHidden/>
              </w:rPr>
              <w:t>56</w:t>
            </w:r>
            <w:r w:rsidR="005B0E49">
              <w:rPr>
                <w:noProof/>
                <w:webHidden/>
              </w:rPr>
              <w:fldChar w:fldCharType="end"/>
            </w:r>
          </w:hyperlink>
        </w:p>
        <w:p w14:paraId="6CEE15FA" w14:textId="03089340" w:rsidR="005B0E49" w:rsidRDefault="006D328D">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380488" w:history="1">
            <w:r w:rsidR="005B0E49" w:rsidRPr="007B16D7">
              <w:rPr>
                <w:rStyle w:val="Hyperlink"/>
                <w:noProof/>
              </w:rPr>
              <w:t>4.5.3</w:t>
            </w:r>
            <w:r w:rsidR="005B0E49">
              <w:rPr>
                <w:rFonts w:asciiTheme="minorHAnsi" w:eastAsiaTheme="minorEastAsia" w:hAnsiTheme="minorHAnsi" w:cstheme="minorBidi"/>
                <w:noProof/>
                <w:sz w:val="22"/>
                <w:szCs w:val="22"/>
                <w:lang w:val="da-DK"/>
              </w:rPr>
              <w:tab/>
            </w:r>
            <w:r w:rsidR="005B0E49" w:rsidRPr="007B16D7">
              <w:rPr>
                <w:rStyle w:val="Hyperlink"/>
                <w:noProof/>
              </w:rPr>
              <w:t>Policers</w:t>
            </w:r>
            <w:r w:rsidR="005B0E49">
              <w:rPr>
                <w:noProof/>
                <w:webHidden/>
              </w:rPr>
              <w:tab/>
            </w:r>
            <w:r w:rsidR="005B0E49">
              <w:rPr>
                <w:noProof/>
                <w:webHidden/>
              </w:rPr>
              <w:fldChar w:fldCharType="begin"/>
            </w:r>
            <w:r w:rsidR="005B0E49">
              <w:rPr>
                <w:noProof/>
                <w:webHidden/>
              </w:rPr>
              <w:instrText xml:space="preserve"> PAGEREF _Toc484380488 \h </w:instrText>
            </w:r>
            <w:r w:rsidR="005B0E49">
              <w:rPr>
                <w:noProof/>
                <w:webHidden/>
              </w:rPr>
            </w:r>
            <w:r w:rsidR="005B0E49">
              <w:rPr>
                <w:noProof/>
                <w:webHidden/>
              </w:rPr>
              <w:fldChar w:fldCharType="separate"/>
            </w:r>
            <w:r w:rsidR="005B0E49">
              <w:rPr>
                <w:noProof/>
                <w:webHidden/>
              </w:rPr>
              <w:t>57</w:t>
            </w:r>
            <w:r w:rsidR="005B0E49">
              <w:rPr>
                <w:noProof/>
                <w:webHidden/>
              </w:rPr>
              <w:fldChar w:fldCharType="end"/>
            </w:r>
          </w:hyperlink>
        </w:p>
        <w:p w14:paraId="04CDF7BC" w14:textId="5FC27A0E" w:rsidR="005B0E49" w:rsidRDefault="006D328D">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380489" w:history="1">
            <w:r w:rsidR="005B0E49" w:rsidRPr="007B16D7">
              <w:rPr>
                <w:rStyle w:val="Hyperlink"/>
                <w:noProof/>
              </w:rPr>
              <w:t>4.5.4</w:t>
            </w:r>
            <w:r w:rsidR="005B0E49">
              <w:rPr>
                <w:rFonts w:asciiTheme="minorHAnsi" w:eastAsiaTheme="minorEastAsia" w:hAnsiTheme="minorHAnsi" w:cstheme="minorBidi"/>
                <w:noProof/>
                <w:sz w:val="22"/>
                <w:szCs w:val="22"/>
                <w:lang w:val="da-DK"/>
              </w:rPr>
              <w:tab/>
            </w:r>
            <w:r w:rsidR="005B0E49" w:rsidRPr="007B16D7">
              <w:rPr>
                <w:rStyle w:val="Hyperlink"/>
                <w:noProof/>
              </w:rPr>
              <w:t>Queuing</w:t>
            </w:r>
            <w:r w:rsidR="005B0E49">
              <w:rPr>
                <w:noProof/>
                <w:webHidden/>
              </w:rPr>
              <w:tab/>
            </w:r>
            <w:r w:rsidR="005B0E49">
              <w:rPr>
                <w:noProof/>
                <w:webHidden/>
              </w:rPr>
              <w:fldChar w:fldCharType="begin"/>
            </w:r>
            <w:r w:rsidR="005B0E49">
              <w:rPr>
                <w:noProof/>
                <w:webHidden/>
              </w:rPr>
              <w:instrText xml:space="preserve"> PAGEREF _Toc484380489 \h </w:instrText>
            </w:r>
            <w:r w:rsidR="005B0E49">
              <w:rPr>
                <w:noProof/>
                <w:webHidden/>
              </w:rPr>
            </w:r>
            <w:r w:rsidR="005B0E49">
              <w:rPr>
                <w:noProof/>
                <w:webHidden/>
              </w:rPr>
              <w:fldChar w:fldCharType="separate"/>
            </w:r>
            <w:r w:rsidR="005B0E49">
              <w:rPr>
                <w:noProof/>
                <w:webHidden/>
              </w:rPr>
              <w:t>57</w:t>
            </w:r>
            <w:r w:rsidR="005B0E49">
              <w:rPr>
                <w:noProof/>
                <w:webHidden/>
              </w:rPr>
              <w:fldChar w:fldCharType="end"/>
            </w:r>
          </w:hyperlink>
        </w:p>
        <w:p w14:paraId="6CA58797" w14:textId="3BD12D0F" w:rsidR="005B0E49" w:rsidRDefault="006D328D">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380490" w:history="1">
            <w:r w:rsidR="005B0E49" w:rsidRPr="007B16D7">
              <w:rPr>
                <w:rStyle w:val="Hyperlink"/>
                <w:noProof/>
              </w:rPr>
              <w:t>4.5.5</w:t>
            </w:r>
            <w:r w:rsidR="005B0E49">
              <w:rPr>
                <w:rFonts w:asciiTheme="minorHAnsi" w:eastAsiaTheme="minorEastAsia" w:hAnsiTheme="minorHAnsi" w:cstheme="minorBidi"/>
                <w:noProof/>
                <w:sz w:val="22"/>
                <w:szCs w:val="22"/>
                <w:lang w:val="da-DK"/>
              </w:rPr>
              <w:tab/>
            </w:r>
            <w:r w:rsidR="005B0E49" w:rsidRPr="007B16D7">
              <w:rPr>
                <w:rStyle w:val="Hyperlink"/>
                <w:noProof/>
              </w:rPr>
              <w:t>Defining Forwarding Classes</w:t>
            </w:r>
            <w:r w:rsidR="005B0E49">
              <w:rPr>
                <w:noProof/>
                <w:webHidden/>
              </w:rPr>
              <w:tab/>
            </w:r>
            <w:r w:rsidR="005B0E49">
              <w:rPr>
                <w:noProof/>
                <w:webHidden/>
              </w:rPr>
              <w:fldChar w:fldCharType="begin"/>
            </w:r>
            <w:r w:rsidR="005B0E49">
              <w:rPr>
                <w:noProof/>
                <w:webHidden/>
              </w:rPr>
              <w:instrText xml:space="preserve"> PAGEREF _Toc484380490 \h </w:instrText>
            </w:r>
            <w:r w:rsidR="005B0E49">
              <w:rPr>
                <w:noProof/>
                <w:webHidden/>
              </w:rPr>
            </w:r>
            <w:r w:rsidR="005B0E49">
              <w:rPr>
                <w:noProof/>
                <w:webHidden/>
              </w:rPr>
              <w:fldChar w:fldCharType="separate"/>
            </w:r>
            <w:r w:rsidR="005B0E49">
              <w:rPr>
                <w:noProof/>
                <w:webHidden/>
              </w:rPr>
              <w:t>58</w:t>
            </w:r>
            <w:r w:rsidR="005B0E49">
              <w:rPr>
                <w:noProof/>
                <w:webHidden/>
              </w:rPr>
              <w:fldChar w:fldCharType="end"/>
            </w:r>
          </w:hyperlink>
        </w:p>
        <w:p w14:paraId="254F90B6" w14:textId="23683A7C" w:rsidR="005B0E49" w:rsidRDefault="006D328D">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380491" w:history="1">
            <w:r w:rsidR="005B0E49" w:rsidRPr="007B16D7">
              <w:rPr>
                <w:rStyle w:val="Hyperlink"/>
                <w:noProof/>
              </w:rPr>
              <w:t>4.5.6</w:t>
            </w:r>
            <w:r w:rsidR="005B0E49">
              <w:rPr>
                <w:rFonts w:asciiTheme="minorHAnsi" w:eastAsiaTheme="minorEastAsia" w:hAnsiTheme="minorHAnsi" w:cstheme="minorBidi"/>
                <w:noProof/>
                <w:sz w:val="22"/>
                <w:szCs w:val="22"/>
                <w:lang w:val="da-DK"/>
              </w:rPr>
              <w:tab/>
            </w:r>
            <w:r w:rsidR="005B0E49" w:rsidRPr="007B16D7">
              <w:rPr>
                <w:rStyle w:val="Hyperlink"/>
                <w:noProof/>
              </w:rPr>
              <w:t>Scheduling overview</w:t>
            </w:r>
            <w:r w:rsidR="005B0E49">
              <w:rPr>
                <w:noProof/>
                <w:webHidden/>
              </w:rPr>
              <w:tab/>
            </w:r>
            <w:r w:rsidR="005B0E49">
              <w:rPr>
                <w:noProof/>
                <w:webHidden/>
              </w:rPr>
              <w:fldChar w:fldCharType="begin"/>
            </w:r>
            <w:r w:rsidR="005B0E49">
              <w:rPr>
                <w:noProof/>
                <w:webHidden/>
              </w:rPr>
              <w:instrText xml:space="preserve"> PAGEREF _Toc484380491 \h </w:instrText>
            </w:r>
            <w:r w:rsidR="005B0E49">
              <w:rPr>
                <w:noProof/>
                <w:webHidden/>
              </w:rPr>
            </w:r>
            <w:r w:rsidR="005B0E49">
              <w:rPr>
                <w:noProof/>
                <w:webHidden/>
              </w:rPr>
              <w:fldChar w:fldCharType="separate"/>
            </w:r>
            <w:r w:rsidR="005B0E49">
              <w:rPr>
                <w:noProof/>
                <w:webHidden/>
              </w:rPr>
              <w:t>58</w:t>
            </w:r>
            <w:r w:rsidR="005B0E49">
              <w:rPr>
                <w:noProof/>
                <w:webHidden/>
              </w:rPr>
              <w:fldChar w:fldCharType="end"/>
            </w:r>
          </w:hyperlink>
        </w:p>
        <w:p w14:paraId="786F5C79" w14:textId="321AB311" w:rsidR="005B0E49" w:rsidRDefault="006D328D">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380492" w:history="1">
            <w:r w:rsidR="005B0E49" w:rsidRPr="007B16D7">
              <w:rPr>
                <w:rStyle w:val="Hyperlink"/>
                <w:noProof/>
              </w:rPr>
              <w:t>4.5.7</w:t>
            </w:r>
            <w:r w:rsidR="005B0E49">
              <w:rPr>
                <w:rFonts w:asciiTheme="minorHAnsi" w:eastAsiaTheme="minorEastAsia" w:hAnsiTheme="minorHAnsi" w:cstheme="minorBidi"/>
                <w:noProof/>
                <w:sz w:val="22"/>
                <w:szCs w:val="22"/>
                <w:lang w:val="da-DK"/>
              </w:rPr>
              <w:tab/>
            </w:r>
            <w:r w:rsidR="005B0E49" w:rsidRPr="007B16D7">
              <w:rPr>
                <w:rStyle w:val="Hyperlink"/>
                <w:noProof/>
              </w:rPr>
              <w:t>Queue Priority</w:t>
            </w:r>
            <w:r w:rsidR="005B0E49">
              <w:rPr>
                <w:noProof/>
                <w:webHidden/>
              </w:rPr>
              <w:tab/>
            </w:r>
            <w:r w:rsidR="005B0E49">
              <w:rPr>
                <w:noProof/>
                <w:webHidden/>
              </w:rPr>
              <w:fldChar w:fldCharType="begin"/>
            </w:r>
            <w:r w:rsidR="005B0E49">
              <w:rPr>
                <w:noProof/>
                <w:webHidden/>
              </w:rPr>
              <w:instrText xml:space="preserve"> PAGEREF _Toc484380492 \h </w:instrText>
            </w:r>
            <w:r w:rsidR="005B0E49">
              <w:rPr>
                <w:noProof/>
                <w:webHidden/>
              </w:rPr>
            </w:r>
            <w:r w:rsidR="005B0E49">
              <w:rPr>
                <w:noProof/>
                <w:webHidden/>
              </w:rPr>
              <w:fldChar w:fldCharType="separate"/>
            </w:r>
            <w:r w:rsidR="005B0E49">
              <w:rPr>
                <w:noProof/>
                <w:webHidden/>
              </w:rPr>
              <w:t>58</w:t>
            </w:r>
            <w:r w:rsidR="005B0E49">
              <w:rPr>
                <w:noProof/>
                <w:webHidden/>
              </w:rPr>
              <w:fldChar w:fldCharType="end"/>
            </w:r>
          </w:hyperlink>
        </w:p>
        <w:p w14:paraId="633B7D4C" w14:textId="1B48FAAD" w:rsidR="005B0E49" w:rsidRDefault="006D328D">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380493" w:history="1">
            <w:r w:rsidR="005B0E49" w:rsidRPr="007B16D7">
              <w:rPr>
                <w:rStyle w:val="Hyperlink"/>
                <w:noProof/>
              </w:rPr>
              <w:t>4.5.8</w:t>
            </w:r>
            <w:r w:rsidR="005B0E49">
              <w:rPr>
                <w:rFonts w:asciiTheme="minorHAnsi" w:eastAsiaTheme="minorEastAsia" w:hAnsiTheme="minorHAnsi" w:cstheme="minorBidi"/>
                <w:noProof/>
                <w:sz w:val="22"/>
                <w:szCs w:val="22"/>
                <w:lang w:val="da-DK"/>
              </w:rPr>
              <w:tab/>
            </w:r>
            <w:r w:rsidR="005B0E49" w:rsidRPr="007B16D7">
              <w:rPr>
                <w:rStyle w:val="Hyperlink"/>
                <w:noProof/>
              </w:rPr>
              <w:t>Defining CoS on Juniper Devices</w:t>
            </w:r>
            <w:r w:rsidR="005B0E49">
              <w:rPr>
                <w:noProof/>
                <w:webHidden/>
              </w:rPr>
              <w:tab/>
            </w:r>
            <w:r w:rsidR="005B0E49">
              <w:rPr>
                <w:noProof/>
                <w:webHidden/>
              </w:rPr>
              <w:fldChar w:fldCharType="begin"/>
            </w:r>
            <w:r w:rsidR="005B0E49">
              <w:rPr>
                <w:noProof/>
                <w:webHidden/>
              </w:rPr>
              <w:instrText xml:space="preserve"> PAGEREF _Toc484380493 \h </w:instrText>
            </w:r>
            <w:r w:rsidR="005B0E49">
              <w:rPr>
                <w:noProof/>
                <w:webHidden/>
              </w:rPr>
            </w:r>
            <w:r w:rsidR="005B0E49">
              <w:rPr>
                <w:noProof/>
                <w:webHidden/>
              </w:rPr>
              <w:fldChar w:fldCharType="separate"/>
            </w:r>
            <w:r w:rsidR="005B0E49">
              <w:rPr>
                <w:noProof/>
                <w:webHidden/>
              </w:rPr>
              <w:t>58</w:t>
            </w:r>
            <w:r w:rsidR="005B0E49">
              <w:rPr>
                <w:noProof/>
                <w:webHidden/>
              </w:rPr>
              <w:fldChar w:fldCharType="end"/>
            </w:r>
          </w:hyperlink>
        </w:p>
        <w:p w14:paraId="7C42C9D0" w14:textId="06E5E98D" w:rsidR="005B0E49" w:rsidRDefault="006D328D">
          <w:pPr>
            <w:pStyle w:val="Indholdsfortegnelse3"/>
            <w:tabs>
              <w:tab w:val="left" w:pos="1320"/>
              <w:tab w:val="right" w:leader="dot" w:pos="9628"/>
            </w:tabs>
            <w:rPr>
              <w:rFonts w:asciiTheme="minorHAnsi" w:eastAsiaTheme="minorEastAsia" w:hAnsiTheme="minorHAnsi" w:cstheme="minorBidi"/>
              <w:noProof/>
              <w:sz w:val="22"/>
              <w:szCs w:val="22"/>
              <w:lang w:val="da-DK"/>
            </w:rPr>
          </w:pPr>
          <w:hyperlink w:anchor="_Toc484380494" w:history="1">
            <w:r w:rsidR="005B0E49" w:rsidRPr="007B16D7">
              <w:rPr>
                <w:rStyle w:val="Hyperlink"/>
                <w:noProof/>
              </w:rPr>
              <w:t>4.5.9</w:t>
            </w:r>
            <w:r w:rsidR="005B0E49">
              <w:rPr>
                <w:rFonts w:asciiTheme="minorHAnsi" w:eastAsiaTheme="minorEastAsia" w:hAnsiTheme="minorHAnsi" w:cstheme="minorBidi"/>
                <w:noProof/>
                <w:sz w:val="22"/>
                <w:szCs w:val="22"/>
                <w:lang w:val="da-DK"/>
              </w:rPr>
              <w:tab/>
            </w:r>
            <w:r w:rsidR="005B0E49" w:rsidRPr="007B16D7">
              <w:rPr>
                <w:rStyle w:val="Hyperlink"/>
                <w:noProof/>
              </w:rPr>
              <w:t>CoS Processing</w:t>
            </w:r>
            <w:r w:rsidR="005B0E49">
              <w:rPr>
                <w:noProof/>
                <w:webHidden/>
              </w:rPr>
              <w:tab/>
            </w:r>
            <w:r w:rsidR="005B0E49">
              <w:rPr>
                <w:noProof/>
                <w:webHidden/>
              </w:rPr>
              <w:fldChar w:fldCharType="begin"/>
            </w:r>
            <w:r w:rsidR="005B0E49">
              <w:rPr>
                <w:noProof/>
                <w:webHidden/>
              </w:rPr>
              <w:instrText xml:space="preserve"> PAGEREF _Toc484380494 \h </w:instrText>
            </w:r>
            <w:r w:rsidR="005B0E49">
              <w:rPr>
                <w:noProof/>
                <w:webHidden/>
              </w:rPr>
            </w:r>
            <w:r w:rsidR="005B0E49">
              <w:rPr>
                <w:noProof/>
                <w:webHidden/>
              </w:rPr>
              <w:fldChar w:fldCharType="separate"/>
            </w:r>
            <w:r w:rsidR="005B0E49">
              <w:rPr>
                <w:noProof/>
                <w:webHidden/>
              </w:rPr>
              <w:t>59</w:t>
            </w:r>
            <w:r w:rsidR="005B0E49">
              <w:rPr>
                <w:noProof/>
                <w:webHidden/>
              </w:rPr>
              <w:fldChar w:fldCharType="end"/>
            </w:r>
          </w:hyperlink>
        </w:p>
        <w:p w14:paraId="29451E69" w14:textId="335E8EB5" w:rsidR="005B0E49" w:rsidRDefault="006D328D">
          <w:pPr>
            <w:pStyle w:val="Indholdsfortegnelse1"/>
            <w:rPr>
              <w:rFonts w:asciiTheme="minorHAnsi" w:eastAsiaTheme="minorEastAsia" w:hAnsiTheme="minorHAnsi" w:cstheme="minorBidi"/>
              <w:noProof/>
              <w:sz w:val="22"/>
              <w:szCs w:val="22"/>
              <w:lang w:val="da-DK"/>
            </w:rPr>
          </w:pPr>
          <w:hyperlink w:anchor="_Toc484380495" w:history="1">
            <w:r w:rsidR="005B0E49" w:rsidRPr="007B16D7">
              <w:rPr>
                <w:rStyle w:val="Hyperlink"/>
                <w:noProof/>
              </w:rPr>
              <w:t>5</w:t>
            </w:r>
            <w:r w:rsidR="005B0E49">
              <w:rPr>
                <w:rFonts w:asciiTheme="minorHAnsi" w:eastAsiaTheme="minorEastAsia" w:hAnsiTheme="minorHAnsi" w:cstheme="minorBidi"/>
                <w:noProof/>
                <w:sz w:val="22"/>
                <w:szCs w:val="22"/>
                <w:lang w:val="da-DK"/>
              </w:rPr>
              <w:tab/>
            </w:r>
            <w:r w:rsidR="005B0E49" w:rsidRPr="007B16D7">
              <w:rPr>
                <w:rStyle w:val="Hyperlink"/>
                <w:noProof/>
              </w:rPr>
              <w:t>Conclusion</w:t>
            </w:r>
            <w:r w:rsidR="005B0E49">
              <w:rPr>
                <w:noProof/>
                <w:webHidden/>
              </w:rPr>
              <w:tab/>
            </w:r>
            <w:r w:rsidR="005B0E49">
              <w:rPr>
                <w:noProof/>
                <w:webHidden/>
              </w:rPr>
              <w:fldChar w:fldCharType="begin"/>
            </w:r>
            <w:r w:rsidR="005B0E49">
              <w:rPr>
                <w:noProof/>
                <w:webHidden/>
              </w:rPr>
              <w:instrText xml:space="preserve"> PAGEREF _Toc484380495 \h </w:instrText>
            </w:r>
            <w:r w:rsidR="005B0E49">
              <w:rPr>
                <w:noProof/>
                <w:webHidden/>
              </w:rPr>
            </w:r>
            <w:r w:rsidR="005B0E49">
              <w:rPr>
                <w:noProof/>
                <w:webHidden/>
              </w:rPr>
              <w:fldChar w:fldCharType="separate"/>
            </w:r>
            <w:r w:rsidR="005B0E49">
              <w:rPr>
                <w:noProof/>
                <w:webHidden/>
              </w:rPr>
              <w:t>60</w:t>
            </w:r>
            <w:r w:rsidR="005B0E49">
              <w:rPr>
                <w:noProof/>
                <w:webHidden/>
              </w:rPr>
              <w:fldChar w:fldCharType="end"/>
            </w:r>
          </w:hyperlink>
        </w:p>
        <w:p w14:paraId="5BAC60B5" w14:textId="6C6DA91A" w:rsidR="005B0E49" w:rsidRDefault="006D328D">
          <w:pPr>
            <w:pStyle w:val="Indholdsfortegnelse2"/>
            <w:tabs>
              <w:tab w:val="left" w:pos="880"/>
              <w:tab w:val="right" w:leader="dot" w:pos="9628"/>
            </w:tabs>
            <w:rPr>
              <w:rFonts w:asciiTheme="minorHAnsi" w:eastAsiaTheme="minorEastAsia" w:hAnsiTheme="minorHAnsi" w:cstheme="minorBidi"/>
              <w:noProof/>
              <w:sz w:val="22"/>
              <w:szCs w:val="22"/>
              <w:lang w:val="da-DK"/>
            </w:rPr>
          </w:pPr>
          <w:hyperlink w:anchor="_Toc484380496" w:history="1">
            <w:r w:rsidR="005B0E49" w:rsidRPr="007B16D7">
              <w:rPr>
                <w:rStyle w:val="Hyperlink"/>
                <w:noProof/>
              </w:rPr>
              <w:t>5.1</w:t>
            </w:r>
            <w:r w:rsidR="005B0E49">
              <w:rPr>
                <w:rFonts w:asciiTheme="minorHAnsi" w:eastAsiaTheme="minorEastAsia" w:hAnsiTheme="minorHAnsi" w:cstheme="minorBidi"/>
                <w:noProof/>
                <w:sz w:val="22"/>
                <w:szCs w:val="22"/>
                <w:lang w:val="da-DK"/>
              </w:rPr>
              <w:tab/>
            </w:r>
            <w:r w:rsidR="005B0E49" w:rsidRPr="007B16D7">
              <w:rPr>
                <w:rStyle w:val="Hyperlink"/>
                <w:noProof/>
              </w:rPr>
              <w:t>Conclusion about Project</w:t>
            </w:r>
            <w:r w:rsidR="005B0E49">
              <w:rPr>
                <w:noProof/>
                <w:webHidden/>
              </w:rPr>
              <w:tab/>
            </w:r>
            <w:r w:rsidR="005B0E49">
              <w:rPr>
                <w:noProof/>
                <w:webHidden/>
              </w:rPr>
              <w:fldChar w:fldCharType="begin"/>
            </w:r>
            <w:r w:rsidR="005B0E49">
              <w:rPr>
                <w:noProof/>
                <w:webHidden/>
              </w:rPr>
              <w:instrText xml:space="preserve"> PAGEREF _Toc484380496 \h </w:instrText>
            </w:r>
            <w:r w:rsidR="005B0E49">
              <w:rPr>
                <w:noProof/>
                <w:webHidden/>
              </w:rPr>
            </w:r>
            <w:r w:rsidR="005B0E49">
              <w:rPr>
                <w:noProof/>
                <w:webHidden/>
              </w:rPr>
              <w:fldChar w:fldCharType="separate"/>
            </w:r>
            <w:r w:rsidR="005B0E49">
              <w:rPr>
                <w:noProof/>
                <w:webHidden/>
              </w:rPr>
              <w:t>60</w:t>
            </w:r>
            <w:r w:rsidR="005B0E49">
              <w:rPr>
                <w:noProof/>
                <w:webHidden/>
              </w:rPr>
              <w:fldChar w:fldCharType="end"/>
            </w:r>
          </w:hyperlink>
        </w:p>
        <w:p w14:paraId="7F06F34A" w14:textId="73411027" w:rsidR="005B0E49" w:rsidRDefault="006D328D">
          <w:pPr>
            <w:pStyle w:val="Indholdsfortegnelse2"/>
            <w:tabs>
              <w:tab w:val="left" w:pos="880"/>
              <w:tab w:val="right" w:leader="dot" w:pos="9628"/>
            </w:tabs>
            <w:rPr>
              <w:rFonts w:asciiTheme="minorHAnsi" w:eastAsiaTheme="minorEastAsia" w:hAnsiTheme="minorHAnsi" w:cstheme="minorBidi"/>
              <w:noProof/>
              <w:sz w:val="22"/>
              <w:szCs w:val="22"/>
              <w:lang w:val="da-DK"/>
            </w:rPr>
          </w:pPr>
          <w:hyperlink w:anchor="_Toc484380497" w:history="1">
            <w:r w:rsidR="005B0E49" w:rsidRPr="007B16D7">
              <w:rPr>
                <w:rStyle w:val="Hyperlink"/>
                <w:noProof/>
              </w:rPr>
              <w:t>5.2</w:t>
            </w:r>
            <w:r w:rsidR="005B0E49">
              <w:rPr>
                <w:rFonts w:asciiTheme="minorHAnsi" w:eastAsiaTheme="minorEastAsia" w:hAnsiTheme="minorHAnsi" w:cstheme="minorBidi"/>
                <w:noProof/>
                <w:sz w:val="22"/>
                <w:szCs w:val="22"/>
                <w:lang w:val="da-DK"/>
              </w:rPr>
              <w:tab/>
            </w:r>
            <w:r w:rsidR="005B0E49" w:rsidRPr="007B16D7">
              <w:rPr>
                <w:rStyle w:val="Hyperlink"/>
                <w:noProof/>
              </w:rPr>
              <w:t>Project Management</w:t>
            </w:r>
            <w:r w:rsidR="005B0E49">
              <w:rPr>
                <w:noProof/>
                <w:webHidden/>
              </w:rPr>
              <w:tab/>
            </w:r>
            <w:r w:rsidR="005B0E49">
              <w:rPr>
                <w:noProof/>
                <w:webHidden/>
              </w:rPr>
              <w:fldChar w:fldCharType="begin"/>
            </w:r>
            <w:r w:rsidR="005B0E49">
              <w:rPr>
                <w:noProof/>
                <w:webHidden/>
              </w:rPr>
              <w:instrText xml:space="preserve"> PAGEREF _Toc484380497 \h </w:instrText>
            </w:r>
            <w:r w:rsidR="005B0E49">
              <w:rPr>
                <w:noProof/>
                <w:webHidden/>
              </w:rPr>
            </w:r>
            <w:r w:rsidR="005B0E49">
              <w:rPr>
                <w:noProof/>
                <w:webHidden/>
              </w:rPr>
              <w:fldChar w:fldCharType="separate"/>
            </w:r>
            <w:r w:rsidR="005B0E49">
              <w:rPr>
                <w:noProof/>
                <w:webHidden/>
              </w:rPr>
              <w:t>60</w:t>
            </w:r>
            <w:r w:rsidR="005B0E49">
              <w:rPr>
                <w:noProof/>
                <w:webHidden/>
              </w:rPr>
              <w:fldChar w:fldCharType="end"/>
            </w:r>
          </w:hyperlink>
        </w:p>
        <w:p w14:paraId="5A6B94DF" w14:textId="5D41AEB5" w:rsidR="00A31236" w:rsidRPr="00E0279C" w:rsidRDefault="00A31236">
          <w:r w:rsidRPr="00E0279C">
            <w:rPr>
              <w:b/>
              <w:bCs/>
              <w:noProof/>
            </w:rPr>
            <w:fldChar w:fldCharType="end"/>
          </w:r>
        </w:p>
      </w:sdtContent>
    </w:sdt>
    <w:p w14:paraId="6C3B15BD" w14:textId="77777777" w:rsidR="00F310BC" w:rsidRPr="00E0279C" w:rsidRDefault="00F310BC">
      <w:pPr>
        <w:rPr>
          <w:lang w:eastAsia="en-US"/>
        </w:rPr>
      </w:pPr>
    </w:p>
    <w:p w14:paraId="31BDDD03" w14:textId="77777777" w:rsidR="002E2CF7" w:rsidRPr="00E0279C" w:rsidRDefault="002E2CF7">
      <w:pPr>
        <w:rPr>
          <w:lang w:eastAsia="en-US"/>
        </w:rPr>
        <w:sectPr w:rsidR="002E2CF7" w:rsidRPr="00E0279C" w:rsidSect="00970890">
          <w:footerReference w:type="default" r:id="rId9"/>
          <w:pgSz w:w="11906" w:h="16838"/>
          <w:pgMar w:top="1440" w:right="1134" w:bottom="1530" w:left="1134" w:header="708" w:footer="708" w:gutter="0"/>
          <w:cols w:space="708"/>
          <w:docGrid w:linePitch="360"/>
        </w:sectPr>
      </w:pPr>
    </w:p>
    <w:p w14:paraId="5BD47E8D" w14:textId="77777777" w:rsidR="002E2CF7" w:rsidRPr="00E0279C" w:rsidRDefault="002E2CF7" w:rsidP="002E2CF7">
      <w:pPr>
        <w:pStyle w:val="Overskrift1"/>
      </w:pPr>
      <w:bookmarkStart w:id="1" w:name="_Toc484380424"/>
      <w:r w:rsidRPr="00E0279C">
        <w:lastRenderedPageBreak/>
        <w:t>Introduction</w:t>
      </w:r>
      <w:bookmarkEnd w:id="1"/>
    </w:p>
    <w:p w14:paraId="0207C57D" w14:textId="77777777" w:rsidR="002E2CF7" w:rsidRPr="00E0279C" w:rsidRDefault="002E2CF7" w:rsidP="002E2CF7"/>
    <w:p w14:paraId="7F2FECDA" w14:textId="77777777" w:rsidR="002E2CF7" w:rsidRPr="00E0279C" w:rsidRDefault="002E2CF7" w:rsidP="002E2CF7">
      <w:pPr>
        <w:pStyle w:val="Overskrift2"/>
      </w:pPr>
      <w:bookmarkStart w:id="2" w:name="_Toc484380425"/>
      <w:r w:rsidRPr="00E0279C">
        <w:t>Introduction</w:t>
      </w:r>
      <w:bookmarkEnd w:id="2"/>
    </w:p>
    <w:p w14:paraId="6C9E59FC" w14:textId="46CCA4EC" w:rsidR="002E2CF7" w:rsidRPr="00E0279C" w:rsidRDefault="52F6463D" w:rsidP="52F6463D">
      <w:pPr>
        <w:pStyle w:val="Illustration"/>
        <w:rPr>
          <w:rFonts w:ascii="Times New Roman" w:hAnsi="Times New Roman"/>
          <w:i w:val="0"/>
          <w:iCs w:val="0"/>
          <w:sz w:val="24"/>
          <w:szCs w:val="24"/>
        </w:rPr>
      </w:pPr>
      <w:r w:rsidRPr="00E0279C">
        <w:rPr>
          <w:rFonts w:ascii="Times New Roman" w:hAnsi="Times New Roman"/>
          <w:i w:val="0"/>
          <w:iCs w:val="0"/>
          <w:sz w:val="24"/>
          <w:szCs w:val="24"/>
        </w:rPr>
        <w:t xml:space="preserve">During the second </w:t>
      </w:r>
      <w:r w:rsidR="00BB4209" w:rsidRPr="00E0279C">
        <w:rPr>
          <w:rFonts w:ascii="Times New Roman" w:hAnsi="Times New Roman"/>
          <w:i w:val="0"/>
          <w:iCs w:val="0"/>
          <w:sz w:val="24"/>
          <w:szCs w:val="24"/>
        </w:rPr>
        <w:t>semester,</w:t>
      </w:r>
      <w:r w:rsidRPr="00E0279C">
        <w:rPr>
          <w:rFonts w:ascii="Times New Roman" w:hAnsi="Times New Roman"/>
          <w:i w:val="0"/>
          <w:iCs w:val="0"/>
          <w:sz w:val="24"/>
          <w:szCs w:val="24"/>
        </w:rPr>
        <w:t xml:space="preserve"> our group was working on SRX Juniper Devices. The final goal was to have configurations about important networking subjects listed below. This document describes time frames, project plan and topics from project plan.</w:t>
      </w:r>
    </w:p>
    <w:p w14:paraId="11EF13F5" w14:textId="7A6155E6" w:rsidR="002E2CF7" w:rsidRPr="00E0279C" w:rsidRDefault="002E2CF7" w:rsidP="002E2CF7">
      <w:pPr>
        <w:pStyle w:val="Overskrift2"/>
      </w:pPr>
      <w:bookmarkStart w:id="3" w:name="_Toc484380426"/>
      <w:r w:rsidRPr="00E0279C">
        <w:t>Project Plan</w:t>
      </w:r>
      <w:bookmarkEnd w:id="3"/>
    </w:p>
    <w:p w14:paraId="03294727" w14:textId="67A963E5" w:rsidR="005F3E6B" w:rsidRPr="00E0279C" w:rsidRDefault="52F6463D" w:rsidP="005F3E6B">
      <w:r w:rsidRPr="00E0279C">
        <w:t>Project plan was given by EAL teacher Peter Liljehof Thomsen.</w:t>
      </w:r>
    </w:p>
    <w:p w14:paraId="1BDD57C7" w14:textId="77777777" w:rsidR="002E2CF7" w:rsidRPr="00E0279C" w:rsidRDefault="002E2CF7" w:rsidP="002E2CF7"/>
    <w:p w14:paraId="157D227F" w14:textId="77777777" w:rsidR="002E2CF7" w:rsidRPr="00E0279C" w:rsidRDefault="002E2CF7" w:rsidP="002E2CF7"/>
    <w:tbl>
      <w:tblPr>
        <w:tblW w:w="9180" w:type="dxa"/>
        <w:tblCellMar>
          <w:left w:w="10" w:type="dxa"/>
          <w:right w:w="10" w:type="dxa"/>
        </w:tblCellMar>
        <w:tblLook w:val="0000" w:firstRow="0" w:lastRow="0" w:firstColumn="0" w:lastColumn="0" w:noHBand="0" w:noVBand="0"/>
      </w:tblPr>
      <w:tblGrid>
        <w:gridCol w:w="4905"/>
        <w:gridCol w:w="1215"/>
        <w:gridCol w:w="1485"/>
        <w:gridCol w:w="1575"/>
      </w:tblGrid>
      <w:tr w:rsidR="002E2CF7" w:rsidRPr="00E0279C" w14:paraId="7259FA3B" w14:textId="77777777" w:rsidTr="52F6463D">
        <w:tc>
          <w:tcPr>
            <w:tcW w:w="4905" w:type="dxa"/>
            <w:tcBorders>
              <w:top w:val="single" w:sz="4" w:space="0" w:color="B1BBCC"/>
              <w:left w:val="single" w:sz="4" w:space="0" w:color="B1BBCC"/>
              <w:bottom w:val="single" w:sz="4" w:space="0" w:color="B1BBCC"/>
              <w:right w:val="single" w:sz="4" w:space="0" w:color="B1BBCC"/>
            </w:tcBorders>
            <w:shd w:val="clear" w:color="auto" w:fill="DFE3E8"/>
            <w:tcMar>
              <w:top w:w="15" w:type="dxa"/>
              <w:left w:w="15" w:type="dxa"/>
              <w:bottom w:w="15" w:type="dxa"/>
              <w:right w:w="15" w:type="dxa"/>
            </w:tcMar>
            <w:vAlign w:val="center"/>
          </w:tcPr>
          <w:p w14:paraId="7CA11443" w14:textId="77777777" w:rsidR="002E2CF7" w:rsidRPr="00E0279C" w:rsidRDefault="002E2CF7" w:rsidP="002E2CF7">
            <w:r w:rsidRPr="00E0279C">
              <w:rPr>
                <w:rFonts w:ascii="Segoe UI" w:hAnsi="Segoe UI" w:cs="Segoe UI"/>
                <w:color w:val="363636"/>
                <w:sz w:val="18"/>
                <w:szCs w:val="18"/>
                <w:shd w:val="clear" w:color="auto" w:fill="DFE3E8"/>
              </w:rPr>
              <w:t>Task Name</w:t>
            </w:r>
          </w:p>
        </w:tc>
        <w:tc>
          <w:tcPr>
            <w:tcW w:w="1215" w:type="dxa"/>
            <w:tcBorders>
              <w:top w:val="single" w:sz="4" w:space="0" w:color="B1BBCC"/>
              <w:left w:val="single" w:sz="4" w:space="0" w:color="B1BBCC"/>
              <w:bottom w:val="single" w:sz="4" w:space="0" w:color="B1BBCC"/>
              <w:right w:val="single" w:sz="4" w:space="0" w:color="B1BBCC"/>
            </w:tcBorders>
            <w:shd w:val="clear" w:color="auto" w:fill="DFE3E8"/>
            <w:tcMar>
              <w:top w:w="15" w:type="dxa"/>
              <w:left w:w="15" w:type="dxa"/>
              <w:bottom w:w="15" w:type="dxa"/>
              <w:right w:w="15" w:type="dxa"/>
            </w:tcMar>
            <w:vAlign w:val="center"/>
          </w:tcPr>
          <w:p w14:paraId="4A933C09" w14:textId="77777777" w:rsidR="002E2CF7" w:rsidRPr="00E0279C" w:rsidRDefault="002E2CF7" w:rsidP="002E2CF7">
            <w:r w:rsidRPr="00E0279C">
              <w:rPr>
                <w:rFonts w:ascii="Segoe UI" w:hAnsi="Segoe UI" w:cs="Segoe UI"/>
                <w:color w:val="363636"/>
                <w:sz w:val="18"/>
                <w:szCs w:val="18"/>
                <w:shd w:val="clear" w:color="auto" w:fill="DFE3E8"/>
              </w:rPr>
              <w:t>Duration</w:t>
            </w:r>
          </w:p>
        </w:tc>
        <w:tc>
          <w:tcPr>
            <w:tcW w:w="1485" w:type="dxa"/>
            <w:tcBorders>
              <w:top w:val="single" w:sz="4" w:space="0" w:color="B1BBCC"/>
              <w:left w:val="single" w:sz="4" w:space="0" w:color="B1BBCC"/>
              <w:bottom w:val="single" w:sz="4" w:space="0" w:color="B1BBCC"/>
              <w:right w:val="single" w:sz="4" w:space="0" w:color="B1BBCC"/>
            </w:tcBorders>
            <w:shd w:val="clear" w:color="auto" w:fill="DFE3E8"/>
            <w:tcMar>
              <w:top w:w="15" w:type="dxa"/>
              <w:left w:w="15" w:type="dxa"/>
              <w:bottom w:w="15" w:type="dxa"/>
              <w:right w:w="15" w:type="dxa"/>
            </w:tcMar>
            <w:vAlign w:val="center"/>
          </w:tcPr>
          <w:p w14:paraId="0D72FC1D" w14:textId="77777777" w:rsidR="002E2CF7" w:rsidRPr="00E0279C" w:rsidRDefault="002E2CF7" w:rsidP="002E2CF7">
            <w:r w:rsidRPr="00E0279C">
              <w:rPr>
                <w:rFonts w:ascii="Segoe UI" w:hAnsi="Segoe UI" w:cs="Segoe UI"/>
                <w:color w:val="363636"/>
                <w:sz w:val="18"/>
                <w:szCs w:val="18"/>
                <w:shd w:val="clear" w:color="auto" w:fill="DFE3E8"/>
              </w:rPr>
              <w:t>Start</w:t>
            </w:r>
          </w:p>
        </w:tc>
        <w:tc>
          <w:tcPr>
            <w:tcW w:w="1575" w:type="dxa"/>
            <w:tcBorders>
              <w:top w:val="single" w:sz="4" w:space="0" w:color="B1BBCC"/>
              <w:left w:val="single" w:sz="4" w:space="0" w:color="B1BBCC"/>
              <w:bottom w:val="single" w:sz="4" w:space="0" w:color="B1BBCC"/>
              <w:right w:val="single" w:sz="4" w:space="0" w:color="B1BBCC"/>
            </w:tcBorders>
            <w:shd w:val="clear" w:color="auto" w:fill="DFE3E8"/>
            <w:tcMar>
              <w:top w:w="15" w:type="dxa"/>
              <w:left w:w="15" w:type="dxa"/>
              <w:bottom w:w="15" w:type="dxa"/>
              <w:right w:w="15" w:type="dxa"/>
            </w:tcMar>
            <w:vAlign w:val="center"/>
          </w:tcPr>
          <w:p w14:paraId="0F3EAC05" w14:textId="77777777" w:rsidR="002E2CF7" w:rsidRPr="00E0279C" w:rsidRDefault="002E2CF7" w:rsidP="002E2CF7">
            <w:r w:rsidRPr="00E0279C">
              <w:rPr>
                <w:rFonts w:ascii="Segoe UI" w:hAnsi="Segoe UI" w:cs="Segoe UI"/>
                <w:color w:val="363636"/>
                <w:sz w:val="18"/>
                <w:szCs w:val="18"/>
                <w:shd w:val="clear" w:color="auto" w:fill="DFE3E8"/>
              </w:rPr>
              <w:t>Finish</w:t>
            </w:r>
          </w:p>
        </w:tc>
      </w:tr>
      <w:tr w:rsidR="002E2CF7" w:rsidRPr="00E0279C" w14:paraId="425D8624" w14:textId="77777777" w:rsidTr="52F6463D">
        <w:tc>
          <w:tcPr>
            <w:tcW w:w="490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00E18F0A" w14:textId="77777777" w:rsidR="002E2CF7" w:rsidRPr="00E0279C" w:rsidRDefault="52F6463D" w:rsidP="002E2CF7">
            <w:r w:rsidRPr="00E0279C">
              <w:rPr>
                <w:rFonts w:ascii="Calibri" w:hAnsi="Calibri" w:cs="Calibri"/>
                <w:b/>
                <w:bCs/>
                <w:color w:val="000000" w:themeColor="text1"/>
                <w:sz w:val="28"/>
                <w:szCs w:val="28"/>
              </w:rPr>
              <w:t>Project Network 2. Semester</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683931CC" w14:textId="77777777" w:rsidR="002E2CF7" w:rsidRPr="00E0279C" w:rsidRDefault="52F6463D" w:rsidP="002E2CF7">
            <w:r w:rsidRPr="00E0279C">
              <w:rPr>
                <w:rFonts w:ascii="Calibri" w:hAnsi="Calibri" w:cs="Calibri"/>
                <w:b/>
                <w:bCs/>
                <w:color w:val="000000" w:themeColor="text1"/>
                <w:sz w:val="22"/>
                <w:szCs w:val="22"/>
              </w:rPr>
              <w:t>31.14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75383DAB" w14:textId="77777777" w:rsidR="002E2CF7" w:rsidRPr="00E0279C" w:rsidRDefault="52F6463D" w:rsidP="002E2CF7">
            <w:r w:rsidRPr="00E0279C">
              <w:rPr>
                <w:rFonts w:ascii="Calibri" w:hAnsi="Calibri" w:cs="Calibri"/>
                <w:b/>
                <w:bCs/>
                <w:color w:val="000000" w:themeColor="text1"/>
                <w:sz w:val="22"/>
                <w:szCs w:val="22"/>
              </w:rPr>
              <w:t>Mon 1/9/17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09A2B745" w14:textId="77777777" w:rsidR="002E2CF7" w:rsidRPr="00E0279C" w:rsidRDefault="52F6463D" w:rsidP="002E2CF7">
            <w:r w:rsidRPr="00E0279C">
              <w:rPr>
                <w:rFonts w:ascii="Calibri" w:hAnsi="Calibri" w:cs="Calibri"/>
                <w:b/>
                <w:bCs/>
                <w:color w:val="000000" w:themeColor="text1"/>
                <w:sz w:val="22"/>
                <w:szCs w:val="22"/>
              </w:rPr>
              <w:t>Mon 5/8/17</w:t>
            </w:r>
          </w:p>
        </w:tc>
      </w:tr>
      <w:tr w:rsidR="002E2CF7" w:rsidRPr="00E0279C" w14:paraId="4EAEC1F0" w14:textId="77777777" w:rsidTr="52F6463D">
        <w:tc>
          <w:tcPr>
            <w:tcW w:w="490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18EFF623" w14:textId="77777777" w:rsidR="002E2CF7" w:rsidRPr="00E0279C" w:rsidRDefault="52F6463D" w:rsidP="002E2CF7">
            <w:r w:rsidRPr="00E0279C">
              <w:rPr>
                <w:rFonts w:ascii="Calibri" w:hAnsi="Calibri" w:cs="Calibri"/>
                <w:b/>
                <w:bCs/>
                <w:color w:val="000000" w:themeColor="text1"/>
              </w:rPr>
              <w:t xml:space="preserve">   Stage-1: Ethernet L2 &amp; L3 Switching</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48C25523" w14:textId="77777777" w:rsidR="002E2CF7" w:rsidRPr="00E0279C" w:rsidRDefault="52F6463D" w:rsidP="002E2CF7">
            <w:r w:rsidRPr="00E0279C">
              <w:rPr>
                <w:rFonts w:ascii="Calibri" w:hAnsi="Calibri" w:cs="Calibri"/>
                <w:b/>
                <w:bCs/>
                <w:color w:val="000000" w:themeColor="text1"/>
                <w:sz w:val="22"/>
                <w:szCs w:val="22"/>
              </w:rPr>
              <w:t>9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6248F0EF" w14:textId="77777777" w:rsidR="002E2CF7" w:rsidRPr="00E0279C" w:rsidRDefault="52F6463D" w:rsidP="002E2CF7">
            <w:r w:rsidRPr="00E0279C">
              <w:rPr>
                <w:rFonts w:ascii="Calibri" w:hAnsi="Calibri" w:cs="Calibri"/>
                <w:b/>
                <w:bCs/>
                <w:color w:val="000000" w:themeColor="text1"/>
                <w:sz w:val="22"/>
                <w:szCs w:val="22"/>
              </w:rPr>
              <w:t>Mon 1/9/17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234FFD22" w14:textId="77777777" w:rsidR="002E2CF7" w:rsidRPr="00E0279C" w:rsidRDefault="52F6463D" w:rsidP="002E2CF7">
            <w:r w:rsidRPr="00E0279C">
              <w:rPr>
                <w:rFonts w:ascii="Calibri" w:hAnsi="Calibri" w:cs="Calibri"/>
                <w:b/>
                <w:bCs/>
                <w:color w:val="000000" w:themeColor="text1"/>
                <w:sz w:val="22"/>
                <w:szCs w:val="22"/>
              </w:rPr>
              <w:t>Tue 2/14/17</w:t>
            </w:r>
          </w:p>
        </w:tc>
      </w:tr>
      <w:tr w:rsidR="002E2CF7" w:rsidRPr="00E0279C" w14:paraId="3BE4C9E6" w14:textId="77777777" w:rsidTr="52F6463D">
        <w:tc>
          <w:tcPr>
            <w:tcW w:w="490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2153040F" w14:textId="77777777" w:rsidR="002E2CF7" w:rsidRPr="00E0279C" w:rsidRDefault="52F6463D" w:rsidP="002E2CF7">
            <w:r w:rsidRPr="00E0279C">
              <w:rPr>
                <w:rFonts w:ascii="Calibri" w:hAnsi="Calibri" w:cs="Calibri"/>
                <w:color w:val="000000" w:themeColor="text1"/>
                <w:sz w:val="22"/>
                <w:szCs w:val="22"/>
              </w:rPr>
              <w:t xml:space="preserve">      VLAN Implementation</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08CF6E32" w14:textId="77777777" w:rsidR="002E2CF7" w:rsidRPr="00E0279C" w:rsidRDefault="52F6463D" w:rsidP="002E2CF7">
            <w:r w:rsidRPr="00E0279C">
              <w:rPr>
                <w:rFonts w:ascii="Calibri" w:hAnsi="Calibri" w:cs="Calibri"/>
                <w:color w:val="000000" w:themeColor="text1"/>
                <w:sz w:val="22"/>
                <w:szCs w:val="22"/>
              </w:rPr>
              <w:t>1 day</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18C3373A" w14:textId="77777777" w:rsidR="002E2CF7" w:rsidRPr="00E0279C" w:rsidRDefault="52F6463D" w:rsidP="002E2CF7">
            <w:r w:rsidRPr="00E0279C">
              <w:rPr>
                <w:rFonts w:ascii="Calibri" w:hAnsi="Calibri" w:cs="Calibri"/>
                <w:color w:val="000000" w:themeColor="text1"/>
                <w:sz w:val="22"/>
                <w:szCs w:val="22"/>
              </w:rPr>
              <w:t>Mon 1/9/17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142A755A" w14:textId="77777777" w:rsidR="002E2CF7" w:rsidRPr="00E0279C" w:rsidRDefault="52F6463D" w:rsidP="002E2CF7">
            <w:r w:rsidRPr="00E0279C">
              <w:rPr>
                <w:rFonts w:ascii="Calibri" w:hAnsi="Calibri" w:cs="Calibri"/>
                <w:color w:val="000000" w:themeColor="text1"/>
                <w:sz w:val="22"/>
                <w:szCs w:val="22"/>
              </w:rPr>
              <w:t>Tue 1/10/17</w:t>
            </w:r>
          </w:p>
        </w:tc>
      </w:tr>
      <w:tr w:rsidR="002E2CF7" w:rsidRPr="00E0279C" w14:paraId="2DEA89DE" w14:textId="77777777" w:rsidTr="52F6463D">
        <w:tc>
          <w:tcPr>
            <w:tcW w:w="490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53224BFA" w14:textId="0F1C1290" w:rsidR="002E2CF7" w:rsidRPr="00E0279C" w:rsidRDefault="52F6463D" w:rsidP="002E2CF7">
            <w:r w:rsidRPr="00E0279C">
              <w:rPr>
                <w:rFonts w:ascii="Calibri" w:hAnsi="Calibri" w:cs="Calibri"/>
                <w:color w:val="000000" w:themeColor="text1"/>
                <w:sz w:val="22"/>
                <w:szCs w:val="22"/>
              </w:rPr>
              <w:t xml:space="preserve">      </w:t>
            </w:r>
            <w:r w:rsidR="00F50774" w:rsidRPr="00E0279C">
              <w:rPr>
                <w:rFonts w:ascii="Calibri" w:hAnsi="Calibri" w:cs="Calibri"/>
                <w:color w:val="000000" w:themeColor="text1"/>
                <w:sz w:val="22"/>
                <w:szCs w:val="22"/>
              </w:rPr>
              <w:t xml:space="preserve">VLAN </w:t>
            </w:r>
            <w:r w:rsidRPr="00E0279C">
              <w:rPr>
                <w:rFonts w:ascii="Calibri" w:hAnsi="Calibri" w:cs="Calibri"/>
                <w:color w:val="000000" w:themeColor="text1"/>
                <w:sz w:val="22"/>
                <w:szCs w:val="22"/>
              </w:rPr>
              <w:t>Trunking (802.1q)</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65C9A456" w14:textId="77777777" w:rsidR="002E2CF7" w:rsidRPr="00E0279C" w:rsidRDefault="52F6463D" w:rsidP="002E2CF7">
            <w:r w:rsidRPr="00E0279C">
              <w:rPr>
                <w:rFonts w:ascii="Calibri" w:hAnsi="Calibri" w:cs="Calibri"/>
                <w:color w:val="000000" w:themeColor="text1"/>
                <w:sz w:val="22"/>
                <w:szCs w:val="22"/>
              </w:rPr>
              <w:t>1 day</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03B27460" w14:textId="77777777" w:rsidR="002E2CF7" w:rsidRPr="00E0279C" w:rsidRDefault="52F6463D" w:rsidP="002E2CF7">
            <w:r w:rsidRPr="00E0279C">
              <w:rPr>
                <w:rFonts w:ascii="Calibri" w:hAnsi="Calibri" w:cs="Calibri"/>
                <w:color w:val="000000" w:themeColor="text1"/>
                <w:sz w:val="22"/>
                <w:szCs w:val="22"/>
              </w:rPr>
              <w:t>Tue 1/10/17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70274763" w14:textId="77777777" w:rsidR="002E2CF7" w:rsidRPr="00E0279C" w:rsidRDefault="52F6463D" w:rsidP="002E2CF7">
            <w:r w:rsidRPr="00E0279C">
              <w:rPr>
                <w:rFonts w:ascii="Calibri" w:hAnsi="Calibri" w:cs="Calibri"/>
                <w:color w:val="000000" w:themeColor="text1"/>
                <w:sz w:val="22"/>
                <w:szCs w:val="22"/>
              </w:rPr>
              <w:t>Mon 1/16/17</w:t>
            </w:r>
          </w:p>
        </w:tc>
      </w:tr>
      <w:tr w:rsidR="002E2CF7" w:rsidRPr="00E0279C" w14:paraId="2FED75E9" w14:textId="77777777" w:rsidTr="52F6463D">
        <w:tc>
          <w:tcPr>
            <w:tcW w:w="490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19B7C884" w14:textId="77777777" w:rsidR="002E2CF7" w:rsidRPr="00E0279C" w:rsidRDefault="52F6463D" w:rsidP="002E2CF7">
            <w:r w:rsidRPr="00E0279C">
              <w:rPr>
                <w:rFonts w:ascii="Calibri" w:hAnsi="Calibri" w:cs="Calibri"/>
                <w:color w:val="000000" w:themeColor="text1"/>
                <w:sz w:val="22"/>
                <w:szCs w:val="22"/>
              </w:rPr>
              <w:t xml:space="preserve">      VLAN L3-Interface</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3A9432A4" w14:textId="77777777" w:rsidR="002E2CF7" w:rsidRPr="00E0279C" w:rsidRDefault="52F6463D" w:rsidP="002E2CF7">
            <w:r w:rsidRPr="00E0279C">
              <w:rPr>
                <w:rFonts w:ascii="Calibri" w:hAnsi="Calibri" w:cs="Calibri"/>
                <w:color w:val="000000" w:themeColor="text1"/>
                <w:sz w:val="22"/>
                <w:szCs w:val="22"/>
              </w:rPr>
              <w:t>1 day</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62678A61" w14:textId="77777777" w:rsidR="002E2CF7" w:rsidRPr="00E0279C" w:rsidRDefault="52F6463D" w:rsidP="002E2CF7">
            <w:r w:rsidRPr="00E0279C">
              <w:rPr>
                <w:rFonts w:ascii="Calibri" w:hAnsi="Calibri" w:cs="Calibri"/>
                <w:color w:val="000000" w:themeColor="text1"/>
                <w:sz w:val="22"/>
                <w:szCs w:val="22"/>
              </w:rPr>
              <w:t>Mon 1/16/17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39348C0C" w14:textId="77777777" w:rsidR="002E2CF7" w:rsidRPr="00E0279C" w:rsidRDefault="52F6463D" w:rsidP="002E2CF7">
            <w:r w:rsidRPr="00E0279C">
              <w:rPr>
                <w:rFonts w:ascii="Calibri" w:hAnsi="Calibri" w:cs="Calibri"/>
                <w:color w:val="000000" w:themeColor="text1"/>
                <w:sz w:val="22"/>
                <w:szCs w:val="22"/>
              </w:rPr>
              <w:t>Tue 1/17/17</w:t>
            </w:r>
          </w:p>
        </w:tc>
      </w:tr>
      <w:tr w:rsidR="002E2CF7" w:rsidRPr="00E0279C" w14:paraId="38021590" w14:textId="77777777" w:rsidTr="52F6463D">
        <w:tc>
          <w:tcPr>
            <w:tcW w:w="490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43D14569" w14:textId="77777777" w:rsidR="002E2CF7" w:rsidRPr="00E0279C" w:rsidRDefault="52F6463D" w:rsidP="002E2CF7">
            <w:r w:rsidRPr="00E0279C">
              <w:rPr>
                <w:rFonts w:ascii="Calibri" w:hAnsi="Calibri" w:cs="Calibri"/>
                <w:color w:val="000000" w:themeColor="text1"/>
                <w:sz w:val="22"/>
                <w:szCs w:val="22"/>
              </w:rPr>
              <w:t xml:space="preserve">      Virtual Routers (SRX &amp; EX)</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4E6097D9" w14:textId="77777777" w:rsidR="002E2CF7" w:rsidRPr="00E0279C" w:rsidRDefault="52F6463D" w:rsidP="002E2CF7">
            <w:r w:rsidRPr="00E0279C">
              <w:rPr>
                <w:rFonts w:ascii="Calibri" w:hAnsi="Calibri" w:cs="Calibri"/>
                <w:color w:val="000000" w:themeColor="text1"/>
                <w:sz w:val="22"/>
                <w:szCs w:val="22"/>
              </w:rPr>
              <w:t>2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6AAE3D57" w14:textId="77777777" w:rsidR="002E2CF7" w:rsidRPr="00E0279C" w:rsidRDefault="52F6463D" w:rsidP="002E2CF7">
            <w:r w:rsidRPr="00E0279C">
              <w:rPr>
                <w:rFonts w:ascii="Calibri" w:hAnsi="Calibri" w:cs="Calibri"/>
                <w:color w:val="000000" w:themeColor="text1"/>
                <w:sz w:val="22"/>
                <w:szCs w:val="22"/>
              </w:rPr>
              <w:t>Tue 1/17/17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397426D2" w14:textId="77777777" w:rsidR="002E2CF7" w:rsidRPr="00E0279C" w:rsidRDefault="52F6463D" w:rsidP="002E2CF7">
            <w:r w:rsidRPr="00E0279C">
              <w:rPr>
                <w:rFonts w:ascii="Calibri" w:hAnsi="Calibri" w:cs="Calibri"/>
                <w:color w:val="000000" w:themeColor="text1"/>
                <w:sz w:val="22"/>
                <w:szCs w:val="22"/>
              </w:rPr>
              <w:t>Tue 1/24/17</w:t>
            </w:r>
          </w:p>
        </w:tc>
      </w:tr>
      <w:tr w:rsidR="002E2CF7" w:rsidRPr="00E0279C" w14:paraId="1E0715C0" w14:textId="77777777" w:rsidTr="52F6463D">
        <w:tc>
          <w:tcPr>
            <w:tcW w:w="490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430215E5" w14:textId="77777777" w:rsidR="002E2CF7" w:rsidRPr="00E0279C" w:rsidRDefault="52F6463D" w:rsidP="002E2CF7">
            <w:r w:rsidRPr="00E0279C">
              <w:rPr>
                <w:rFonts w:ascii="Calibri" w:hAnsi="Calibri" w:cs="Calibri"/>
                <w:color w:val="000000" w:themeColor="text1"/>
                <w:sz w:val="22"/>
                <w:szCs w:val="22"/>
              </w:rPr>
              <w:t xml:space="preserve">      Ethernet OAM</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420ED133" w14:textId="77777777" w:rsidR="002E2CF7" w:rsidRPr="00E0279C" w:rsidRDefault="52F6463D" w:rsidP="002E2CF7">
            <w:r w:rsidRPr="00E0279C">
              <w:rPr>
                <w:rFonts w:ascii="Calibri" w:hAnsi="Calibri" w:cs="Calibri"/>
                <w:color w:val="000000" w:themeColor="text1"/>
                <w:sz w:val="22"/>
                <w:szCs w:val="22"/>
              </w:rPr>
              <w:t>1 day</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4D7C77A7" w14:textId="77777777" w:rsidR="002E2CF7" w:rsidRPr="00E0279C" w:rsidRDefault="52F6463D" w:rsidP="002E2CF7">
            <w:r w:rsidRPr="00E0279C">
              <w:rPr>
                <w:rFonts w:ascii="Calibri" w:hAnsi="Calibri" w:cs="Calibri"/>
                <w:color w:val="000000" w:themeColor="text1"/>
                <w:sz w:val="22"/>
                <w:szCs w:val="22"/>
              </w:rPr>
              <w:t>Tue 1/24/17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3B07319D" w14:textId="77777777" w:rsidR="002E2CF7" w:rsidRPr="00E0279C" w:rsidRDefault="52F6463D" w:rsidP="002E2CF7">
            <w:r w:rsidRPr="00E0279C">
              <w:rPr>
                <w:rFonts w:ascii="Calibri" w:hAnsi="Calibri" w:cs="Calibri"/>
                <w:color w:val="000000" w:themeColor="text1"/>
                <w:sz w:val="22"/>
                <w:szCs w:val="22"/>
              </w:rPr>
              <w:t>Mon 1/30/17</w:t>
            </w:r>
          </w:p>
        </w:tc>
      </w:tr>
      <w:tr w:rsidR="002E2CF7" w:rsidRPr="00E0279C" w14:paraId="6D51C581" w14:textId="77777777" w:rsidTr="52F6463D">
        <w:tc>
          <w:tcPr>
            <w:tcW w:w="490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10DA25B1" w14:textId="77777777" w:rsidR="002E2CF7" w:rsidRPr="00E0279C" w:rsidRDefault="52F6463D" w:rsidP="002E2CF7">
            <w:r w:rsidRPr="00E0279C">
              <w:rPr>
                <w:rFonts w:ascii="Calibri" w:hAnsi="Calibri" w:cs="Calibri"/>
                <w:color w:val="000000" w:themeColor="text1"/>
                <w:sz w:val="22"/>
                <w:szCs w:val="22"/>
              </w:rPr>
              <w:t xml:space="preserve">      Troubleshooting &amp; Monitoring</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1BE4C0F5" w14:textId="77777777" w:rsidR="002E2CF7" w:rsidRPr="00E0279C" w:rsidRDefault="52F6463D" w:rsidP="002E2CF7">
            <w:r w:rsidRPr="00E0279C">
              <w:rPr>
                <w:rFonts w:ascii="Calibri" w:hAnsi="Calibri" w:cs="Calibri"/>
                <w:color w:val="000000" w:themeColor="text1"/>
                <w:sz w:val="22"/>
                <w:szCs w:val="22"/>
              </w:rPr>
              <w:t>1 day</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31CB3FAF" w14:textId="77777777" w:rsidR="002E2CF7" w:rsidRPr="00E0279C" w:rsidRDefault="52F6463D" w:rsidP="002E2CF7">
            <w:r w:rsidRPr="00E0279C">
              <w:rPr>
                <w:rFonts w:ascii="Calibri" w:hAnsi="Calibri" w:cs="Calibri"/>
                <w:color w:val="000000" w:themeColor="text1"/>
                <w:sz w:val="22"/>
                <w:szCs w:val="22"/>
              </w:rPr>
              <w:t>Mon 1/30/17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5D56FDC1" w14:textId="77777777" w:rsidR="002E2CF7" w:rsidRPr="00E0279C" w:rsidRDefault="52F6463D" w:rsidP="002E2CF7">
            <w:r w:rsidRPr="00E0279C">
              <w:rPr>
                <w:rFonts w:ascii="Calibri" w:hAnsi="Calibri" w:cs="Calibri"/>
                <w:color w:val="000000" w:themeColor="text1"/>
                <w:sz w:val="22"/>
                <w:szCs w:val="22"/>
              </w:rPr>
              <w:t>Tue 1/31/17</w:t>
            </w:r>
          </w:p>
        </w:tc>
      </w:tr>
      <w:tr w:rsidR="002E2CF7" w:rsidRPr="00E0279C" w14:paraId="7E2061B2" w14:textId="77777777" w:rsidTr="52F6463D">
        <w:tc>
          <w:tcPr>
            <w:tcW w:w="490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7512D162" w14:textId="77777777" w:rsidR="002E2CF7" w:rsidRPr="00E0279C" w:rsidRDefault="52F6463D" w:rsidP="002E2CF7">
            <w:r w:rsidRPr="00E0279C">
              <w:rPr>
                <w:rFonts w:ascii="Calibri" w:hAnsi="Calibri" w:cs="Calibri"/>
                <w:b/>
                <w:bCs/>
                <w:color w:val="000000" w:themeColor="text1"/>
              </w:rPr>
              <w:t xml:space="preserve">   Stage-2: Intermediate Routing</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6DF78F9D" w14:textId="77777777" w:rsidR="002E2CF7" w:rsidRPr="00E0279C" w:rsidRDefault="52F6463D" w:rsidP="002E2CF7">
            <w:r w:rsidRPr="00E0279C">
              <w:rPr>
                <w:rFonts w:ascii="Calibri" w:hAnsi="Calibri" w:cs="Calibri"/>
                <w:b/>
                <w:bCs/>
                <w:color w:val="000000" w:themeColor="text1"/>
                <w:sz w:val="22"/>
                <w:szCs w:val="22"/>
              </w:rPr>
              <w:t>15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4D4D7358" w14:textId="77777777" w:rsidR="002E2CF7" w:rsidRPr="00E0279C" w:rsidRDefault="52F6463D" w:rsidP="002E2CF7">
            <w:r w:rsidRPr="00E0279C">
              <w:rPr>
                <w:rFonts w:ascii="Calibri" w:hAnsi="Calibri" w:cs="Calibri"/>
                <w:b/>
                <w:bCs/>
                <w:color w:val="000000" w:themeColor="text1"/>
                <w:sz w:val="22"/>
                <w:szCs w:val="22"/>
              </w:rPr>
              <w:t>Tue 1/31/17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2F4ED3CE" w14:textId="77777777" w:rsidR="002E2CF7" w:rsidRPr="00E0279C" w:rsidRDefault="52F6463D" w:rsidP="002E2CF7">
            <w:r w:rsidRPr="00E0279C">
              <w:rPr>
                <w:rFonts w:ascii="Calibri" w:hAnsi="Calibri" w:cs="Calibri"/>
                <w:b/>
                <w:bCs/>
                <w:color w:val="000000" w:themeColor="text1"/>
                <w:sz w:val="22"/>
                <w:szCs w:val="22"/>
              </w:rPr>
              <w:t>Mon 4/3/17</w:t>
            </w:r>
          </w:p>
        </w:tc>
      </w:tr>
      <w:tr w:rsidR="002E2CF7" w:rsidRPr="00E0279C" w14:paraId="0242F2D8" w14:textId="77777777" w:rsidTr="52F6463D">
        <w:tc>
          <w:tcPr>
            <w:tcW w:w="490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3B50DE07" w14:textId="77777777" w:rsidR="002E2CF7" w:rsidRPr="00E0279C" w:rsidRDefault="52F6463D" w:rsidP="002E2CF7">
            <w:r w:rsidRPr="00E0279C">
              <w:rPr>
                <w:rFonts w:ascii="Calibri" w:hAnsi="Calibri" w:cs="Calibri"/>
                <w:color w:val="000000" w:themeColor="text1"/>
                <w:sz w:val="22"/>
                <w:szCs w:val="22"/>
              </w:rPr>
              <w:t xml:space="preserve">      IPv6</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28628FD5" w14:textId="77777777" w:rsidR="002E2CF7" w:rsidRPr="00E0279C" w:rsidRDefault="52F6463D" w:rsidP="002E2CF7">
            <w:r w:rsidRPr="00E0279C">
              <w:rPr>
                <w:rFonts w:ascii="Calibri" w:hAnsi="Calibri" w:cs="Calibri"/>
                <w:color w:val="000000" w:themeColor="text1"/>
                <w:sz w:val="22"/>
                <w:szCs w:val="22"/>
              </w:rPr>
              <w:t>2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68349753" w14:textId="77777777" w:rsidR="002E2CF7" w:rsidRPr="00E0279C" w:rsidRDefault="52F6463D" w:rsidP="002E2CF7">
            <w:r w:rsidRPr="00E0279C">
              <w:rPr>
                <w:rFonts w:ascii="Calibri" w:hAnsi="Calibri" w:cs="Calibri"/>
                <w:color w:val="000000" w:themeColor="text1"/>
                <w:sz w:val="22"/>
                <w:szCs w:val="22"/>
              </w:rPr>
              <w:t>Tue 1/31/17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449E26CA" w14:textId="77777777" w:rsidR="002E2CF7" w:rsidRPr="00E0279C" w:rsidRDefault="52F6463D" w:rsidP="002E2CF7">
            <w:r w:rsidRPr="00E0279C">
              <w:rPr>
                <w:rFonts w:ascii="Calibri" w:hAnsi="Calibri" w:cs="Calibri"/>
                <w:color w:val="000000" w:themeColor="text1"/>
                <w:sz w:val="22"/>
                <w:szCs w:val="22"/>
              </w:rPr>
              <w:t>Tue 2/14/17</w:t>
            </w:r>
          </w:p>
        </w:tc>
      </w:tr>
      <w:tr w:rsidR="002E2CF7" w:rsidRPr="00E0279C" w14:paraId="45B1C4EF" w14:textId="77777777" w:rsidTr="52F6463D">
        <w:tc>
          <w:tcPr>
            <w:tcW w:w="490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5D6B0BAE" w14:textId="77777777" w:rsidR="002E2CF7" w:rsidRPr="00E0279C" w:rsidRDefault="52F6463D" w:rsidP="002E2CF7">
            <w:r w:rsidRPr="00E0279C">
              <w:rPr>
                <w:rFonts w:ascii="Calibri" w:hAnsi="Calibri" w:cs="Calibri"/>
                <w:color w:val="000000" w:themeColor="text1"/>
                <w:sz w:val="22"/>
                <w:szCs w:val="22"/>
              </w:rPr>
              <w:t xml:space="preserve">      OSPF</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6EABE96D" w14:textId="77777777" w:rsidR="002E2CF7" w:rsidRPr="00E0279C" w:rsidRDefault="52F6463D" w:rsidP="002E2CF7">
            <w:r w:rsidRPr="00E0279C">
              <w:rPr>
                <w:rFonts w:ascii="Calibri" w:hAnsi="Calibri" w:cs="Calibri"/>
                <w:color w:val="000000" w:themeColor="text1"/>
                <w:sz w:val="22"/>
                <w:szCs w:val="22"/>
              </w:rPr>
              <w:t>2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5426FBEC" w14:textId="77777777" w:rsidR="002E2CF7" w:rsidRPr="00E0279C" w:rsidRDefault="52F6463D" w:rsidP="002E2CF7">
            <w:r w:rsidRPr="00E0279C">
              <w:rPr>
                <w:rFonts w:ascii="Calibri" w:hAnsi="Calibri" w:cs="Calibri"/>
                <w:color w:val="000000" w:themeColor="text1"/>
                <w:sz w:val="22"/>
                <w:szCs w:val="22"/>
              </w:rPr>
              <w:t>Tue 2/14/17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769B7A5A" w14:textId="77777777" w:rsidR="002E2CF7" w:rsidRPr="00E0279C" w:rsidRDefault="52F6463D" w:rsidP="002E2CF7">
            <w:r w:rsidRPr="00E0279C">
              <w:rPr>
                <w:rFonts w:ascii="Calibri" w:hAnsi="Calibri" w:cs="Calibri"/>
                <w:color w:val="000000" w:themeColor="text1"/>
                <w:sz w:val="22"/>
                <w:szCs w:val="22"/>
              </w:rPr>
              <w:t>Tue 2/21/17</w:t>
            </w:r>
          </w:p>
        </w:tc>
      </w:tr>
      <w:tr w:rsidR="002E2CF7" w:rsidRPr="00E0279C" w14:paraId="6D5E541D" w14:textId="77777777" w:rsidTr="52F6463D">
        <w:tc>
          <w:tcPr>
            <w:tcW w:w="490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4FDCD093" w14:textId="77777777" w:rsidR="002E2CF7" w:rsidRPr="00E0279C" w:rsidRDefault="52F6463D" w:rsidP="002E2CF7">
            <w:r w:rsidRPr="00E0279C">
              <w:rPr>
                <w:rFonts w:ascii="Calibri" w:hAnsi="Calibri" w:cs="Calibri"/>
                <w:color w:val="000000" w:themeColor="text1"/>
                <w:sz w:val="22"/>
                <w:szCs w:val="22"/>
              </w:rPr>
              <w:t xml:space="preserve">      IS-IS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653A89BE" w14:textId="77777777" w:rsidR="002E2CF7" w:rsidRPr="00E0279C" w:rsidRDefault="52F6463D" w:rsidP="002E2CF7">
            <w:r w:rsidRPr="00E0279C">
              <w:rPr>
                <w:rFonts w:ascii="Calibri" w:hAnsi="Calibri" w:cs="Calibri"/>
                <w:color w:val="000000" w:themeColor="text1"/>
                <w:sz w:val="22"/>
                <w:szCs w:val="22"/>
              </w:rPr>
              <w:t>2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11C31EE9" w14:textId="77777777" w:rsidR="002E2CF7" w:rsidRPr="00E0279C" w:rsidRDefault="52F6463D" w:rsidP="002E2CF7">
            <w:r w:rsidRPr="00E0279C">
              <w:rPr>
                <w:rFonts w:ascii="Calibri" w:hAnsi="Calibri" w:cs="Calibri"/>
                <w:color w:val="000000" w:themeColor="text1"/>
                <w:sz w:val="22"/>
                <w:szCs w:val="22"/>
              </w:rPr>
              <w:t>Tue 2/21/17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05857ECE" w14:textId="77777777" w:rsidR="002E2CF7" w:rsidRPr="00E0279C" w:rsidRDefault="52F6463D" w:rsidP="002E2CF7">
            <w:r w:rsidRPr="00E0279C">
              <w:rPr>
                <w:rFonts w:ascii="Calibri" w:hAnsi="Calibri" w:cs="Calibri"/>
                <w:color w:val="000000" w:themeColor="text1"/>
                <w:sz w:val="22"/>
                <w:szCs w:val="22"/>
              </w:rPr>
              <w:t>Tue 2/28/17</w:t>
            </w:r>
          </w:p>
        </w:tc>
      </w:tr>
      <w:tr w:rsidR="002E2CF7" w:rsidRPr="00E0279C" w14:paraId="6D2874C9" w14:textId="77777777" w:rsidTr="52F6463D">
        <w:tc>
          <w:tcPr>
            <w:tcW w:w="490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56CDCDFA" w14:textId="77777777" w:rsidR="002E2CF7" w:rsidRPr="00E0279C" w:rsidRDefault="52F6463D" w:rsidP="002E2CF7">
            <w:r w:rsidRPr="00E0279C">
              <w:rPr>
                <w:rFonts w:ascii="Calibri" w:hAnsi="Calibri" w:cs="Calibri"/>
                <w:color w:val="000000" w:themeColor="text1"/>
                <w:sz w:val="22"/>
                <w:szCs w:val="22"/>
              </w:rPr>
              <w:t xml:space="preserve">      Route Re-Distribution (OSPF/IS-IS)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3063C9F6" w14:textId="77777777" w:rsidR="002E2CF7" w:rsidRPr="00E0279C" w:rsidRDefault="52F6463D" w:rsidP="002E2CF7">
            <w:r w:rsidRPr="00E0279C">
              <w:rPr>
                <w:rFonts w:ascii="Calibri" w:hAnsi="Calibri" w:cs="Calibri"/>
                <w:color w:val="000000" w:themeColor="text1"/>
                <w:sz w:val="22"/>
                <w:szCs w:val="22"/>
              </w:rPr>
              <w:t>3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7F47A98C" w14:textId="77777777" w:rsidR="002E2CF7" w:rsidRPr="00E0279C" w:rsidRDefault="52F6463D" w:rsidP="002E2CF7">
            <w:r w:rsidRPr="00E0279C">
              <w:rPr>
                <w:rFonts w:ascii="Calibri" w:hAnsi="Calibri" w:cs="Calibri"/>
                <w:color w:val="000000" w:themeColor="text1"/>
                <w:sz w:val="22"/>
                <w:szCs w:val="22"/>
              </w:rPr>
              <w:t>Tue 2/28/17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7B404F20" w14:textId="77777777" w:rsidR="002E2CF7" w:rsidRPr="00E0279C" w:rsidRDefault="52F6463D" w:rsidP="002E2CF7">
            <w:r w:rsidRPr="00E0279C">
              <w:rPr>
                <w:rFonts w:ascii="Calibri" w:hAnsi="Calibri" w:cs="Calibri"/>
                <w:color w:val="000000" w:themeColor="text1"/>
                <w:sz w:val="22"/>
                <w:szCs w:val="22"/>
              </w:rPr>
              <w:t>Tue 3/7/17</w:t>
            </w:r>
          </w:p>
        </w:tc>
      </w:tr>
      <w:tr w:rsidR="002E2CF7" w:rsidRPr="00E0279C" w14:paraId="557B3161" w14:textId="77777777" w:rsidTr="52F6463D">
        <w:tc>
          <w:tcPr>
            <w:tcW w:w="490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44152E18" w14:textId="77777777" w:rsidR="002E2CF7" w:rsidRPr="005B0E49" w:rsidRDefault="52F6463D" w:rsidP="002E2CF7">
            <w:pPr>
              <w:rPr>
                <w:lang w:val="da-DK"/>
              </w:rPr>
            </w:pPr>
            <w:r w:rsidRPr="005B0E49">
              <w:rPr>
                <w:rFonts w:ascii="Calibri" w:hAnsi="Calibri" w:cs="Calibri"/>
                <w:color w:val="000000" w:themeColor="text1"/>
                <w:sz w:val="22"/>
                <w:szCs w:val="22"/>
                <w:lang w:val="da-DK"/>
              </w:rPr>
              <w:t xml:space="preserve">      BGP (iBGP &amp; eBGP w. OSPF)</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7B9617EC" w14:textId="77777777" w:rsidR="002E2CF7" w:rsidRPr="00E0279C" w:rsidRDefault="52F6463D" w:rsidP="002E2CF7">
            <w:r w:rsidRPr="00E0279C">
              <w:rPr>
                <w:rFonts w:ascii="Calibri" w:hAnsi="Calibri" w:cs="Calibri"/>
                <w:color w:val="000000" w:themeColor="text1"/>
                <w:sz w:val="22"/>
                <w:szCs w:val="22"/>
              </w:rPr>
              <w:t>3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4820A455" w14:textId="77777777" w:rsidR="002E2CF7" w:rsidRPr="00E0279C" w:rsidRDefault="52F6463D" w:rsidP="002E2CF7">
            <w:r w:rsidRPr="00E0279C">
              <w:rPr>
                <w:rFonts w:ascii="Calibri" w:hAnsi="Calibri" w:cs="Calibri"/>
                <w:color w:val="000000" w:themeColor="text1"/>
                <w:sz w:val="22"/>
                <w:szCs w:val="22"/>
              </w:rPr>
              <w:t>Tue 3/7/17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274D246D" w14:textId="77777777" w:rsidR="002E2CF7" w:rsidRPr="00E0279C" w:rsidRDefault="52F6463D" w:rsidP="002E2CF7">
            <w:r w:rsidRPr="00E0279C">
              <w:rPr>
                <w:rFonts w:ascii="Calibri" w:hAnsi="Calibri" w:cs="Calibri"/>
                <w:color w:val="000000" w:themeColor="text1"/>
                <w:sz w:val="22"/>
                <w:szCs w:val="22"/>
              </w:rPr>
              <w:t>Mon 3/20/17</w:t>
            </w:r>
          </w:p>
        </w:tc>
      </w:tr>
      <w:tr w:rsidR="002E2CF7" w:rsidRPr="00E0279C" w14:paraId="23DAA73E" w14:textId="77777777" w:rsidTr="52F6463D">
        <w:tc>
          <w:tcPr>
            <w:tcW w:w="490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72223086" w14:textId="77777777" w:rsidR="002E2CF7" w:rsidRPr="00E0279C" w:rsidRDefault="52F6463D" w:rsidP="002E2CF7">
            <w:r w:rsidRPr="00E0279C">
              <w:rPr>
                <w:rFonts w:ascii="Calibri" w:hAnsi="Calibri" w:cs="Calibri"/>
                <w:color w:val="000000" w:themeColor="text1"/>
                <w:sz w:val="22"/>
                <w:szCs w:val="22"/>
              </w:rPr>
              <w:t xml:space="preserve">      Route Redistribution (BGP/OSPF)</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24AC802A" w14:textId="77777777" w:rsidR="002E2CF7" w:rsidRPr="00E0279C" w:rsidRDefault="52F6463D" w:rsidP="002E2CF7">
            <w:r w:rsidRPr="00E0279C">
              <w:rPr>
                <w:rFonts w:ascii="Calibri" w:hAnsi="Calibri" w:cs="Calibri"/>
                <w:color w:val="000000" w:themeColor="text1"/>
                <w:sz w:val="22"/>
                <w:szCs w:val="22"/>
              </w:rPr>
              <w:t>3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08BD8BED" w14:textId="77777777" w:rsidR="002E2CF7" w:rsidRPr="00E0279C" w:rsidRDefault="52F6463D" w:rsidP="002E2CF7">
            <w:r w:rsidRPr="00E0279C">
              <w:rPr>
                <w:rFonts w:ascii="Calibri" w:hAnsi="Calibri" w:cs="Calibri"/>
                <w:color w:val="000000" w:themeColor="text1"/>
                <w:sz w:val="22"/>
                <w:szCs w:val="22"/>
              </w:rPr>
              <w:t>Tue 3/21/17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6AADAD35" w14:textId="77777777" w:rsidR="002E2CF7" w:rsidRPr="00E0279C" w:rsidRDefault="52F6463D" w:rsidP="002E2CF7">
            <w:r w:rsidRPr="00E0279C">
              <w:rPr>
                <w:rFonts w:ascii="Calibri" w:hAnsi="Calibri" w:cs="Calibri"/>
                <w:color w:val="000000" w:themeColor="text1"/>
                <w:sz w:val="22"/>
                <w:szCs w:val="22"/>
              </w:rPr>
              <w:t>Mon 4/3/17</w:t>
            </w:r>
          </w:p>
        </w:tc>
      </w:tr>
      <w:tr w:rsidR="002E2CF7" w:rsidRPr="00E0279C" w14:paraId="205E794C" w14:textId="77777777" w:rsidTr="52F6463D">
        <w:tc>
          <w:tcPr>
            <w:tcW w:w="490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164EB8F6" w14:textId="77777777" w:rsidR="002E2CF7" w:rsidRPr="00E0279C" w:rsidRDefault="52F6463D" w:rsidP="002E2CF7">
            <w:r w:rsidRPr="00E0279C">
              <w:rPr>
                <w:rFonts w:ascii="Calibri" w:hAnsi="Calibri" w:cs="Calibri"/>
                <w:b/>
                <w:bCs/>
                <w:color w:val="000000" w:themeColor="text1"/>
              </w:rPr>
              <w:t xml:space="preserve">   Stage-3: Security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651A7B20" w14:textId="77777777" w:rsidR="002E2CF7" w:rsidRPr="00E0279C" w:rsidRDefault="52F6463D" w:rsidP="002E2CF7">
            <w:r w:rsidRPr="00E0279C">
              <w:rPr>
                <w:rFonts w:ascii="Calibri" w:hAnsi="Calibri" w:cs="Calibri"/>
                <w:b/>
                <w:bCs/>
                <w:color w:val="000000" w:themeColor="text1"/>
                <w:sz w:val="22"/>
                <w:szCs w:val="22"/>
              </w:rPr>
              <w:t>12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43F25896" w14:textId="77777777" w:rsidR="002E2CF7" w:rsidRPr="00E0279C" w:rsidRDefault="52F6463D" w:rsidP="002E2CF7">
            <w:r w:rsidRPr="00E0279C">
              <w:rPr>
                <w:rFonts w:ascii="Calibri" w:hAnsi="Calibri" w:cs="Calibri"/>
                <w:b/>
                <w:bCs/>
                <w:color w:val="000000" w:themeColor="text1"/>
                <w:sz w:val="22"/>
                <w:szCs w:val="22"/>
              </w:rPr>
              <w:t>Mon 4/3/17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433D43CA" w14:textId="77777777" w:rsidR="002E2CF7" w:rsidRPr="00E0279C" w:rsidRDefault="52F6463D" w:rsidP="002E2CF7">
            <w:r w:rsidRPr="00E0279C">
              <w:rPr>
                <w:rFonts w:ascii="Calibri" w:hAnsi="Calibri" w:cs="Calibri"/>
                <w:b/>
                <w:bCs/>
                <w:color w:val="000000" w:themeColor="text1"/>
                <w:sz w:val="22"/>
                <w:szCs w:val="22"/>
              </w:rPr>
              <w:t>Tue 5/16/17</w:t>
            </w:r>
          </w:p>
        </w:tc>
      </w:tr>
      <w:tr w:rsidR="002E2CF7" w:rsidRPr="00E0279C" w14:paraId="1FC2DAD0" w14:textId="77777777" w:rsidTr="52F6463D">
        <w:tc>
          <w:tcPr>
            <w:tcW w:w="490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63601513" w14:textId="77777777" w:rsidR="002E2CF7" w:rsidRPr="00E0279C" w:rsidRDefault="52F6463D" w:rsidP="002E2CF7">
            <w:r w:rsidRPr="00E0279C">
              <w:rPr>
                <w:rFonts w:ascii="Calibri" w:hAnsi="Calibri" w:cs="Calibri"/>
                <w:color w:val="000000" w:themeColor="text1"/>
                <w:sz w:val="22"/>
                <w:szCs w:val="22"/>
              </w:rPr>
              <w:t xml:space="preserve">      Routing Policies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78156A24" w14:textId="77777777" w:rsidR="002E2CF7" w:rsidRPr="00E0279C" w:rsidRDefault="52F6463D" w:rsidP="002E2CF7">
            <w:r w:rsidRPr="00E0279C">
              <w:rPr>
                <w:rFonts w:ascii="Calibri" w:hAnsi="Calibri" w:cs="Calibri"/>
                <w:color w:val="000000" w:themeColor="text1"/>
                <w:sz w:val="22"/>
                <w:szCs w:val="22"/>
              </w:rPr>
              <w:t>2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6895EB06" w14:textId="77777777" w:rsidR="002E2CF7" w:rsidRPr="00E0279C" w:rsidRDefault="52F6463D" w:rsidP="002E2CF7">
            <w:r w:rsidRPr="00E0279C">
              <w:rPr>
                <w:rFonts w:ascii="Calibri" w:hAnsi="Calibri" w:cs="Calibri"/>
                <w:color w:val="000000" w:themeColor="text1"/>
                <w:sz w:val="22"/>
                <w:szCs w:val="22"/>
              </w:rPr>
              <w:t>Mon 4/3/17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5A66406F" w14:textId="77777777" w:rsidR="002E2CF7" w:rsidRPr="00E0279C" w:rsidRDefault="52F6463D" w:rsidP="002E2CF7">
            <w:r w:rsidRPr="00E0279C">
              <w:rPr>
                <w:rFonts w:ascii="Calibri" w:hAnsi="Calibri" w:cs="Calibri"/>
                <w:color w:val="000000" w:themeColor="text1"/>
                <w:sz w:val="22"/>
                <w:szCs w:val="22"/>
              </w:rPr>
              <w:t>Mon 4/10/17</w:t>
            </w:r>
          </w:p>
        </w:tc>
      </w:tr>
      <w:tr w:rsidR="002E2CF7" w:rsidRPr="00E0279C" w14:paraId="00C2C492" w14:textId="77777777" w:rsidTr="52F6463D">
        <w:tc>
          <w:tcPr>
            <w:tcW w:w="490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1151140A" w14:textId="77777777" w:rsidR="002E2CF7" w:rsidRPr="00E0279C" w:rsidRDefault="52F6463D" w:rsidP="002E2CF7">
            <w:r w:rsidRPr="00E0279C">
              <w:rPr>
                <w:rFonts w:ascii="Calibri" w:hAnsi="Calibri" w:cs="Calibri"/>
                <w:color w:val="000000" w:themeColor="text1"/>
                <w:sz w:val="22"/>
                <w:szCs w:val="22"/>
              </w:rPr>
              <w:t xml:space="preserve">      Route Redistribution</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6E7A7921" w14:textId="77777777" w:rsidR="002E2CF7" w:rsidRPr="00E0279C" w:rsidRDefault="52F6463D" w:rsidP="002E2CF7">
            <w:r w:rsidRPr="00E0279C">
              <w:rPr>
                <w:rFonts w:ascii="Calibri" w:hAnsi="Calibri" w:cs="Calibri"/>
                <w:color w:val="000000" w:themeColor="text1"/>
                <w:sz w:val="22"/>
                <w:szCs w:val="22"/>
              </w:rPr>
              <w:t>2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6B85DB59" w14:textId="77777777" w:rsidR="002E2CF7" w:rsidRPr="00E0279C" w:rsidRDefault="52F6463D" w:rsidP="002E2CF7">
            <w:r w:rsidRPr="00E0279C">
              <w:rPr>
                <w:rFonts w:ascii="Calibri" w:hAnsi="Calibri" w:cs="Calibri"/>
                <w:color w:val="000000" w:themeColor="text1"/>
                <w:sz w:val="22"/>
                <w:szCs w:val="22"/>
              </w:rPr>
              <w:t>Mon 4/10/17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093CE8FC" w14:textId="77777777" w:rsidR="002E2CF7" w:rsidRPr="00E0279C" w:rsidRDefault="52F6463D" w:rsidP="002E2CF7">
            <w:r w:rsidRPr="00E0279C">
              <w:rPr>
                <w:rFonts w:ascii="Calibri" w:hAnsi="Calibri" w:cs="Calibri"/>
                <w:color w:val="000000" w:themeColor="text1"/>
                <w:sz w:val="22"/>
                <w:szCs w:val="22"/>
              </w:rPr>
              <w:t>Mon 4/17/17</w:t>
            </w:r>
          </w:p>
        </w:tc>
      </w:tr>
      <w:tr w:rsidR="002E2CF7" w:rsidRPr="00E0279C" w14:paraId="47A7D5E8" w14:textId="77777777" w:rsidTr="52F6463D">
        <w:tc>
          <w:tcPr>
            <w:tcW w:w="490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4AFBD148" w14:textId="77777777" w:rsidR="002E2CF7" w:rsidRPr="00E0279C" w:rsidRDefault="52F6463D" w:rsidP="002E2CF7">
            <w:r w:rsidRPr="00E0279C">
              <w:rPr>
                <w:rFonts w:ascii="Calibri" w:hAnsi="Calibri" w:cs="Calibri"/>
                <w:color w:val="000000" w:themeColor="text1"/>
                <w:sz w:val="22"/>
                <w:szCs w:val="22"/>
              </w:rPr>
              <w:t xml:space="preserve">      RE/PFE</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3998927F" w14:textId="77777777" w:rsidR="002E2CF7" w:rsidRPr="00E0279C" w:rsidRDefault="52F6463D" w:rsidP="002E2CF7">
            <w:r w:rsidRPr="00E0279C">
              <w:rPr>
                <w:rFonts w:ascii="Calibri" w:hAnsi="Calibri" w:cs="Calibri"/>
                <w:color w:val="000000" w:themeColor="text1"/>
                <w:sz w:val="22"/>
                <w:szCs w:val="22"/>
              </w:rPr>
              <w:t>2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2D38E130" w14:textId="77777777" w:rsidR="002E2CF7" w:rsidRPr="00E0279C" w:rsidRDefault="52F6463D" w:rsidP="002E2CF7">
            <w:r w:rsidRPr="00E0279C">
              <w:rPr>
                <w:rFonts w:ascii="Calibri" w:hAnsi="Calibri" w:cs="Calibri"/>
                <w:color w:val="000000" w:themeColor="text1"/>
                <w:sz w:val="22"/>
                <w:szCs w:val="22"/>
              </w:rPr>
              <w:t>Mon 4/17/17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7A23BA1D" w14:textId="77777777" w:rsidR="002E2CF7" w:rsidRPr="00E0279C" w:rsidRDefault="52F6463D" w:rsidP="002E2CF7">
            <w:r w:rsidRPr="00E0279C">
              <w:rPr>
                <w:rFonts w:ascii="Calibri" w:hAnsi="Calibri" w:cs="Calibri"/>
                <w:color w:val="000000" w:themeColor="text1"/>
                <w:sz w:val="22"/>
                <w:szCs w:val="22"/>
              </w:rPr>
              <w:t>Tue 4/25/17</w:t>
            </w:r>
          </w:p>
        </w:tc>
      </w:tr>
      <w:tr w:rsidR="002E2CF7" w:rsidRPr="00E0279C" w14:paraId="753D415A" w14:textId="77777777" w:rsidTr="52F6463D">
        <w:tc>
          <w:tcPr>
            <w:tcW w:w="490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0CC60A5D" w14:textId="77777777" w:rsidR="002E2CF7" w:rsidRPr="00E0279C" w:rsidRDefault="52F6463D" w:rsidP="002E2CF7">
            <w:r w:rsidRPr="00E0279C">
              <w:rPr>
                <w:rFonts w:ascii="Calibri" w:hAnsi="Calibri" w:cs="Calibri"/>
                <w:color w:val="000000" w:themeColor="text1"/>
                <w:sz w:val="22"/>
                <w:szCs w:val="22"/>
              </w:rPr>
              <w:t xml:space="preserve">      Firewall Filters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24884689" w14:textId="77777777" w:rsidR="002E2CF7" w:rsidRPr="00E0279C" w:rsidRDefault="52F6463D" w:rsidP="002E2CF7">
            <w:r w:rsidRPr="00E0279C">
              <w:rPr>
                <w:rFonts w:ascii="Calibri" w:hAnsi="Calibri" w:cs="Calibri"/>
                <w:color w:val="000000" w:themeColor="text1"/>
                <w:sz w:val="22"/>
                <w:szCs w:val="22"/>
              </w:rPr>
              <w:t>3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1B06CAD1" w14:textId="77777777" w:rsidR="002E2CF7" w:rsidRPr="00E0279C" w:rsidRDefault="52F6463D" w:rsidP="002E2CF7">
            <w:r w:rsidRPr="00E0279C">
              <w:rPr>
                <w:rFonts w:ascii="Calibri" w:hAnsi="Calibri" w:cs="Calibri"/>
                <w:color w:val="000000" w:themeColor="text1"/>
                <w:sz w:val="22"/>
                <w:szCs w:val="22"/>
              </w:rPr>
              <w:t>Tue 4/25/17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6E9F6D9E" w14:textId="77777777" w:rsidR="002E2CF7" w:rsidRPr="00E0279C" w:rsidRDefault="52F6463D" w:rsidP="002E2CF7">
            <w:r w:rsidRPr="00E0279C">
              <w:rPr>
                <w:rFonts w:ascii="Calibri" w:hAnsi="Calibri" w:cs="Calibri"/>
                <w:color w:val="000000" w:themeColor="text1"/>
                <w:sz w:val="22"/>
                <w:szCs w:val="22"/>
              </w:rPr>
              <w:t>Mon 5/8/17</w:t>
            </w:r>
          </w:p>
        </w:tc>
      </w:tr>
      <w:tr w:rsidR="002E2CF7" w:rsidRPr="00E0279C" w14:paraId="3B9245C5" w14:textId="77777777" w:rsidTr="52F6463D">
        <w:tc>
          <w:tcPr>
            <w:tcW w:w="490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4A011CBF" w14:textId="77777777" w:rsidR="002E2CF7" w:rsidRPr="00E0279C" w:rsidRDefault="52F6463D" w:rsidP="002E2CF7">
            <w:r w:rsidRPr="00E0279C">
              <w:rPr>
                <w:rFonts w:ascii="Calibri" w:hAnsi="Calibri" w:cs="Calibri"/>
                <w:color w:val="000000" w:themeColor="text1"/>
                <w:sz w:val="22"/>
                <w:szCs w:val="22"/>
              </w:rPr>
              <w:t xml:space="preserve">      CoS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27B89964" w14:textId="77777777" w:rsidR="002E2CF7" w:rsidRPr="00E0279C" w:rsidRDefault="52F6463D" w:rsidP="002E2CF7">
            <w:r w:rsidRPr="00E0279C">
              <w:rPr>
                <w:rFonts w:ascii="Calibri" w:hAnsi="Calibri" w:cs="Calibri"/>
                <w:color w:val="000000" w:themeColor="text1"/>
                <w:sz w:val="22"/>
                <w:szCs w:val="22"/>
              </w:rPr>
              <w:t>3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6FE1482C" w14:textId="77777777" w:rsidR="002E2CF7" w:rsidRPr="00E0279C" w:rsidRDefault="52F6463D" w:rsidP="002E2CF7">
            <w:r w:rsidRPr="00E0279C">
              <w:rPr>
                <w:rFonts w:ascii="Calibri" w:hAnsi="Calibri" w:cs="Calibri"/>
                <w:color w:val="000000" w:themeColor="text1"/>
                <w:sz w:val="22"/>
                <w:szCs w:val="22"/>
              </w:rPr>
              <w:t>Mon 5/8/17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309ABEB0" w14:textId="77777777" w:rsidR="002E2CF7" w:rsidRPr="00E0279C" w:rsidRDefault="52F6463D" w:rsidP="002E2CF7">
            <w:r w:rsidRPr="00E0279C">
              <w:rPr>
                <w:rFonts w:ascii="Calibri" w:hAnsi="Calibri" w:cs="Calibri"/>
                <w:color w:val="000000" w:themeColor="text1"/>
                <w:sz w:val="22"/>
                <w:szCs w:val="22"/>
              </w:rPr>
              <w:t>Tue 5/16/17</w:t>
            </w:r>
          </w:p>
        </w:tc>
      </w:tr>
      <w:tr w:rsidR="002E2CF7" w:rsidRPr="00E0279C" w14:paraId="59148DA5" w14:textId="77777777" w:rsidTr="52F6463D">
        <w:tc>
          <w:tcPr>
            <w:tcW w:w="490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758B7C9E" w14:textId="77777777" w:rsidR="002E2CF7" w:rsidRPr="00E0279C" w:rsidRDefault="52F6463D" w:rsidP="002E2CF7">
            <w:r w:rsidRPr="00E0279C">
              <w:rPr>
                <w:rFonts w:ascii="Calibri" w:hAnsi="Calibri" w:cs="Calibri"/>
                <w:b/>
                <w:bCs/>
                <w:color w:val="000000" w:themeColor="text1"/>
                <w:sz w:val="22"/>
                <w:szCs w:val="22"/>
              </w:rPr>
              <w:t xml:space="preserve">   Finalize Report</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0338A261" w14:textId="77777777" w:rsidR="002E2CF7" w:rsidRPr="00E0279C" w:rsidRDefault="52F6463D" w:rsidP="002E2CF7">
            <w:r w:rsidRPr="00E0279C">
              <w:rPr>
                <w:rFonts w:ascii="Calibri" w:hAnsi="Calibri" w:cs="Calibri"/>
                <w:color w:val="000000" w:themeColor="text1"/>
                <w:sz w:val="22"/>
                <w:szCs w:val="22"/>
              </w:rPr>
              <w:t>4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2EBA02C9" w14:textId="77777777" w:rsidR="002E2CF7" w:rsidRPr="00E0279C" w:rsidRDefault="52F6463D" w:rsidP="002E2CF7">
            <w:r w:rsidRPr="00E0279C">
              <w:rPr>
                <w:rFonts w:ascii="Calibri" w:hAnsi="Calibri" w:cs="Calibri"/>
                <w:color w:val="000000" w:themeColor="text1"/>
                <w:sz w:val="22"/>
                <w:szCs w:val="22"/>
              </w:rPr>
              <w:t>Tue 5/16/17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31099E8E" w14:textId="77777777" w:rsidR="002E2CF7" w:rsidRPr="00E0279C" w:rsidRDefault="52F6463D" w:rsidP="002E2CF7">
            <w:r w:rsidRPr="00E0279C">
              <w:rPr>
                <w:rFonts w:ascii="Calibri" w:hAnsi="Calibri" w:cs="Calibri"/>
                <w:color w:val="000000" w:themeColor="text1"/>
                <w:sz w:val="22"/>
                <w:szCs w:val="22"/>
              </w:rPr>
              <w:t>Mon 6/5/17</w:t>
            </w:r>
          </w:p>
        </w:tc>
      </w:tr>
      <w:tr w:rsidR="002E2CF7" w:rsidRPr="00E0279C" w14:paraId="1B0F1227" w14:textId="77777777" w:rsidTr="52F6463D">
        <w:tc>
          <w:tcPr>
            <w:tcW w:w="490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048AC78A" w14:textId="77777777" w:rsidR="002E2CF7" w:rsidRPr="00E0279C" w:rsidRDefault="52F6463D" w:rsidP="002E2CF7">
            <w:r w:rsidRPr="00E0279C">
              <w:rPr>
                <w:rFonts w:ascii="Calibri" w:hAnsi="Calibri" w:cs="Calibri"/>
                <w:b/>
                <w:bCs/>
                <w:i/>
                <w:iCs/>
                <w:color w:val="000000" w:themeColor="text1"/>
                <w:sz w:val="28"/>
                <w:szCs w:val="28"/>
              </w:rPr>
              <w:t xml:space="preserve">   Project End/Hand-in</w:t>
            </w:r>
          </w:p>
        </w:tc>
        <w:tc>
          <w:tcPr>
            <w:tcW w:w="121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5B15AF61" w14:textId="77777777" w:rsidR="002E2CF7" w:rsidRPr="00E0279C" w:rsidRDefault="52F6463D" w:rsidP="002E2CF7">
            <w:r w:rsidRPr="00E0279C">
              <w:rPr>
                <w:rFonts w:ascii="Calibri" w:hAnsi="Calibri" w:cs="Calibri"/>
                <w:color w:val="000000" w:themeColor="text1"/>
                <w:sz w:val="22"/>
                <w:szCs w:val="22"/>
              </w:rPr>
              <w:t>0 days</w:t>
            </w:r>
          </w:p>
        </w:tc>
        <w:tc>
          <w:tcPr>
            <w:tcW w:w="148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69F6098E" w14:textId="77777777" w:rsidR="002E2CF7" w:rsidRPr="00E0279C" w:rsidRDefault="52F6463D" w:rsidP="002E2CF7">
            <w:r w:rsidRPr="00E0279C">
              <w:rPr>
                <w:rFonts w:ascii="Calibri" w:hAnsi="Calibri" w:cs="Calibri"/>
                <w:color w:val="000000" w:themeColor="text1"/>
                <w:sz w:val="22"/>
                <w:szCs w:val="22"/>
              </w:rPr>
              <w:t>Mon 6/5/17</w:t>
            </w:r>
          </w:p>
        </w:tc>
        <w:tc>
          <w:tcPr>
            <w:tcW w:w="1575"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bottom w:w="15" w:type="dxa"/>
              <w:right w:w="15" w:type="dxa"/>
            </w:tcMar>
            <w:vAlign w:val="center"/>
          </w:tcPr>
          <w:p w14:paraId="1ED98D51" w14:textId="77777777" w:rsidR="002E2CF7" w:rsidRPr="00E0279C" w:rsidRDefault="52F6463D" w:rsidP="002E2CF7">
            <w:r w:rsidRPr="00E0279C">
              <w:rPr>
                <w:rFonts w:ascii="Calibri" w:hAnsi="Calibri" w:cs="Calibri"/>
                <w:color w:val="000000" w:themeColor="text1"/>
                <w:sz w:val="22"/>
                <w:szCs w:val="22"/>
              </w:rPr>
              <w:t>Mon 6/5/17</w:t>
            </w:r>
          </w:p>
        </w:tc>
      </w:tr>
    </w:tbl>
    <w:p w14:paraId="743B6931" w14:textId="367A56BF" w:rsidR="002E2CF7" w:rsidRPr="00E0279C" w:rsidRDefault="002E2CF7" w:rsidP="002E2CF7">
      <w:pPr>
        <w:pStyle w:val="Overskrift2"/>
        <w:numPr>
          <w:ilvl w:val="0"/>
          <w:numId w:val="0"/>
        </w:numPr>
        <w:rPr>
          <w:rFonts w:ascii="Times New Roman" w:eastAsia="Times New Roman" w:hAnsi="Times New Roman" w:cs="Times New Roman"/>
          <w:b w:val="0"/>
          <w:bCs w:val="0"/>
          <w:szCs w:val="24"/>
        </w:rPr>
      </w:pPr>
    </w:p>
    <w:p w14:paraId="0E5EA77F" w14:textId="77777777" w:rsidR="004F0033" w:rsidRPr="00E0279C" w:rsidRDefault="004F0033" w:rsidP="004F0033"/>
    <w:p w14:paraId="263F7882" w14:textId="77777777" w:rsidR="002E2CF7" w:rsidRPr="00E0279C" w:rsidRDefault="002E2CF7" w:rsidP="002E2CF7"/>
    <w:p w14:paraId="6BFEE8DE" w14:textId="77777777" w:rsidR="002E2CF7" w:rsidRPr="00E0279C" w:rsidRDefault="002E2CF7" w:rsidP="002E2CF7"/>
    <w:p w14:paraId="2D387E17" w14:textId="77777777" w:rsidR="002E2CF7" w:rsidRPr="00E0279C" w:rsidRDefault="002E2CF7" w:rsidP="002E2CF7"/>
    <w:p w14:paraId="6B4A127E" w14:textId="77777777" w:rsidR="002E2CF7" w:rsidRPr="00E0279C" w:rsidRDefault="002E2CF7" w:rsidP="002E2CF7"/>
    <w:p w14:paraId="13B45952" w14:textId="77777777" w:rsidR="002E2CF7" w:rsidRPr="00E0279C" w:rsidRDefault="002E2CF7" w:rsidP="002E2CF7"/>
    <w:p w14:paraId="08D367D9" w14:textId="77777777" w:rsidR="002E2CF7" w:rsidRPr="00E0279C" w:rsidRDefault="002E2CF7" w:rsidP="002E2CF7"/>
    <w:p w14:paraId="3143A721" w14:textId="77777777" w:rsidR="002E2CF7" w:rsidRPr="00E0279C" w:rsidRDefault="002E2CF7" w:rsidP="002E2CF7"/>
    <w:p w14:paraId="0B6F78C7" w14:textId="77777777" w:rsidR="002E2CF7" w:rsidRPr="00E0279C" w:rsidRDefault="002E2CF7" w:rsidP="002E2CF7"/>
    <w:p w14:paraId="4E793153" w14:textId="77777777" w:rsidR="002E2CF7" w:rsidRPr="00E0279C" w:rsidRDefault="002E2CF7" w:rsidP="002E2CF7"/>
    <w:p w14:paraId="73811EE8" w14:textId="55669C01" w:rsidR="005F3E6B" w:rsidRPr="00E0279C" w:rsidRDefault="00BB4209" w:rsidP="005F3E6B">
      <w:pPr>
        <w:pStyle w:val="Overskrift2"/>
      </w:pPr>
      <w:bookmarkStart w:id="4" w:name="_Toc484380427"/>
      <w:r w:rsidRPr="00E0279C">
        <w:t>Responsibilities</w:t>
      </w:r>
      <w:bookmarkEnd w:id="4"/>
    </w:p>
    <w:p w14:paraId="5AAC5303" w14:textId="77777777" w:rsidR="002E2CF7" w:rsidRPr="00E0279C" w:rsidRDefault="002E2CF7" w:rsidP="002E2CF7"/>
    <w:tbl>
      <w:tblPr>
        <w:tblW w:w="9628" w:type="dxa"/>
        <w:tblCellMar>
          <w:left w:w="10" w:type="dxa"/>
          <w:right w:w="10" w:type="dxa"/>
        </w:tblCellMar>
        <w:tblLook w:val="0000" w:firstRow="0" w:lastRow="0" w:firstColumn="0" w:lastColumn="0" w:noHBand="0" w:noVBand="0"/>
      </w:tblPr>
      <w:tblGrid>
        <w:gridCol w:w="4814"/>
        <w:gridCol w:w="4814"/>
      </w:tblGrid>
      <w:tr w:rsidR="002E2CF7" w:rsidRPr="00E0279C" w14:paraId="068166F8" w14:textId="77777777" w:rsidTr="52F6463D">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1FF97D5F" w14:textId="77777777" w:rsidR="002E2CF7" w:rsidRPr="00E0279C" w:rsidRDefault="52F6463D" w:rsidP="002E2CF7">
            <w:pPr>
              <w:jc w:val="center"/>
            </w:pPr>
            <w:r w:rsidRPr="00E0279C">
              <w:t>Vlan Implementation</w:t>
            </w:r>
          </w:p>
        </w:tc>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414B72D7" w14:textId="77777777" w:rsidR="002E2CF7" w:rsidRPr="00E0279C" w:rsidRDefault="52F6463D" w:rsidP="52F6463D">
            <w:pPr>
              <w:jc w:val="center"/>
              <w:rPr>
                <w:color w:val="4F81BD" w:themeColor="accent1"/>
              </w:rPr>
            </w:pPr>
            <w:r w:rsidRPr="00E0279C">
              <w:rPr>
                <w:color w:val="4F81BD" w:themeColor="accent1"/>
              </w:rPr>
              <w:t>Michal Skorczewski</w:t>
            </w:r>
          </w:p>
        </w:tc>
      </w:tr>
      <w:tr w:rsidR="002E2CF7" w:rsidRPr="00E0279C" w14:paraId="0487FE8E" w14:textId="77777777" w:rsidTr="52F6463D">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2D57E8CC" w14:textId="77777777" w:rsidR="002E2CF7" w:rsidRPr="00E0279C" w:rsidRDefault="52F6463D" w:rsidP="002E2CF7">
            <w:pPr>
              <w:jc w:val="center"/>
            </w:pPr>
            <w:r w:rsidRPr="00E0279C">
              <w:t>Vlan Trunking (802.1q)</w:t>
            </w:r>
          </w:p>
        </w:tc>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208AB680" w14:textId="77777777" w:rsidR="002E2CF7" w:rsidRPr="00E0279C" w:rsidRDefault="52F6463D" w:rsidP="52F6463D">
            <w:pPr>
              <w:jc w:val="center"/>
              <w:rPr>
                <w:color w:val="4F81BD" w:themeColor="accent1"/>
              </w:rPr>
            </w:pPr>
            <w:r w:rsidRPr="00E0279C">
              <w:rPr>
                <w:color w:val="4F81BD" w:themeColor="accent1"/>
              </w:rPr>
              <w:t>Michal Skorczewski</w:t>
            </w:r>
          </w:p>
        </w:tc>
      </w:tr>
      <w:tr w:rsidR="002E2CF7" w:rsidRPr="00E0279C" w14:paraId="213497C8" w14:textId="77777777" w:rsidTr="52F6463D">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703D4DF2" w14:textId="77777777" w:rsidR="002E2CF7" w:rsidRPr="00E0279C" w:rsidRDefault="52F6463D" w:rsidP="002E2CF7">
            <w:pPr>
              <w:jc w:val="center"/>
            </w:pPr>
            <w:r w:rsidRPr="00E0279C">
              <w:t>Vlan L3- Interface</w:t>
            </w:r>
          </w:p>
        </w:tc>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7AE43E3D" w14:textId="77777777" w:rsidR="002E2CF7" w:rsidRPr="00E0279C" w:rsidRDefault="52F6463D" w:rsidP="52F6463D">
            <w:pPr>
              <w:jc w:val="center"/>
              <w:rPr>
                <w:color w:val="4F81BD" w:themeColor="accent1"/>
              </w:rPr>
            </w:pPr>
            <w:r w:rsidRPr="00E0279C">
              <w:rPr>
                <w:color w:val="4F81BD" w:themeColor="accent1"/>
              </w:rPr>
              <w:t>Michal Skorczewski</w:t>
            </w:r>
          </w:p>
        </w:tc>
      </w:tr>
      <w:tr w:rsidR="002E2CF7" w:rsidRPr="00E0279C" w14:paraId="244CEF2C" w14:textId="77777777" w:rsidTr="52F6463D">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79AFA39A" w14:textId="77777777" w:rsidR="002E2CF7" w:rsidRPr="00E0279C" w:rsidRDefault="52F6463D" w:rsidP="002E2CF7">
            <w:pPr>
              <w:jc w:val="center"/>
            </w:pPr>
            <w:r w:rsidRPr="00E0279C">
              <w:t>Vurtual Routers</w:t>
            </w:r>
          </w:p>
        </w:tc>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622443E1" w14:textId="77777777" w:rsidR="002E2CF7" w:rsidRPr="00E0279C" w:rsidRDefault="52F6463D" w:rsidP="52F6463D">
            <w:pPr>
              <w:jc w:val="center"/>
              <w:rPr>
                <w:color w:val="4F81BD" w:themeColor="accent1"/>
              </w:rPr>
            </w:pPr>
            <w:r w:rsidRPr="00E0279C">
              <w:rPr>
                <w:color w:val="4F81BD" w:themeColor="accent1"/>
              </w:rPr>
              <w:t>Michal Skorczewski</w:t>
            </w:r>
          </w:p>
        </w:tc>
      </w:tr>
      <w:tr w:rsidR="002E2CF7" w:rsidRPr="00E0279C" w14:paraId="6598F855" w14:textId="77777777" w:rsidTr="52F6463D">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36803C0F" w14:textId="77777777" w:rsidR="002E2CF7" w:rsidRPr="00E0279C" w:rsidRDefault="52F6463D" w:rsidP="002E2CF7">
            <w:pPr>
              <w:jc w:val="center"/>
            </w:pPr>
            <w:r w:rsidRPr="00E0279C">
              <w:t>Ethernet OAM</w:t>
            </w:r>
          </w:p>
        </w:tc>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708CD374" w14:textId="77777777" w:rsidR="002E2CF7" w:rsidRPr="00E0279C" w:rsidRDefault="52F6463D" w:rsidP="52F6463D">
            <w:pPr>
              <w:jc w:val="center"/>
              <w:rPr>
                <w:color w:val="4F81BD" w:themeColor="accent1"/>
              </w:rPr>
            </w:pPr>
            <w:r w:rsidRPr="00E0279C">
              <w:rPr>
                <w:color w:val="4F81BD" w:themeColor="accent1"/>
              </w:rPr>
              <w:t>Michal Skorczewski</w:t>
            </w:r>
          </w:p>
        </w:tc>
      </w:tr>
      <w:tr w:rsidR="002E2CF7" w:rsidRPr="00E0279C" w14:paraId="48540C4A" w14:textId="77777777" w:rsidTr="52F6463D">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387BC400" w14:textId="77777777" w:rsidR="002E2CF7" w:rsidRPr="00E0279C" w:rsidRDefault="52F6463D" w:rsidP="002E2CF7">
            <w:pPr>
              <w:jc w:val="center"/>
            </w:pPr>
            <w:r w:rsidRPr="00E0279C">
              <w:t>Troubleshooting &amp; Monitoring</w:t>
            </w:r>
          </w:p>
        </w:tc>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7F1AF5C9" w14:textId="77777777" w:rsidR="002E2CF7" w:rsidRPr="00E0279C" w:rsidRDefault="52F6463D" w:rsidP="52F6463D">
            <w:pPr>
              <w:jc w:val="center"/>
              <w:rPr>
                <w:color w:val="4F81BD" w:themeColor="accent1"/>
              </w:rPr>
            </w:pPr>
            <w:r w:rsidRPr="00E0279C">
              <w:rPr>
                <w:color w:val="4F81BD" w:themeColor="accent1"/>
              </w:rPr>
              <w:t>Michal Skorczewski</w:t>
            </w:r>
          </w:p>
        </w:tc>
      </w:tr>
      <w:tr w:rsidR="002E2CF7" w:rsidRPr="00E0279C" w14:paraId="34F478AB" w14:textId="77777777" w:rsidTr="52F6463D">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5B685EDA" w14:textId="77777777" w:rsidR="002E2CF7" w:rsidRPr="00E0279C" w:rsidRDefault="002E2CF7" w:rsidP="002E2CF7">
            <w:pPr>
              <w:jc w:val="center"/>
            </w:pPr>
          </w:p>
        </w:tc>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4E0BC795" w14:textId="77777777" w:rsidR="002E2CF7" w:rsidRPr="00E0279C" w:rsidRDefault="002E2CF7" w:rsidP="002E2CF7">
            <w:pPr>
              <w:jc w:val="center"/>
            </w:pPr>
          </w:p>
        </w:tc>
      </w:tr>
      <w:tr w:rsidR="002E2CF7" w:rsidRPr="00E0279C" w14:paraId="24AC17A3" w14:textId="77777777" w:rsidTr="52F6463D">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21C61449" w14:textId="77777777" w:rsidR="002E2CF7" w:rsidRPr="00E0279C" w:rsidRDefault="52F6463D" w:rsidP="002E2CF7">
            <w:pPr>
              <w:jc w:val="center"/>
            </w:pPr>
            <w:r w:rsidRPr="00E0279C">
              <w:t>Ipv6</w:t>
            </w:r>
          </w:p>
        </w:tc>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4704F808" w14:textId="77777777" w:rsidR="002E2CF7" w:rsidRPr="00E0279C" w:rsidRDefault="52F6463D" w:rsidP="52F6463D">
            <w:pPr>
              <w:jc w:val="center"/>
              <w:rPr>
                <w:color w:val="C0504D" w:themeColor="accent2"/>
              </w:rPr>
            </w:pPr>
            <w:r w:rsidRPr="00E0279C">
              <w:rPr>
                <w:color w:val="C0504D" w:themeColor="accent2"/>
              </w:rPr>
              <w:t>Martin Gronholdt</w:t>
            </w:r>
          </w:p>
        </w:tc>
      </w:tr>
      <w:tr w:rsidR="002E2CF7" w:rsidRPr="00E0279C" w14:paraId="06815800" w14:textId="77777777" w:rsidTr="52F6463D">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79137BB0" w14:textId="77777777" w:rsidR="002E2CF7" w:rsidRPr="00E0279C" w:rsidRDefault="52F6463D" w:rsidP="002E2CF7">
            <w:pPr>
              <w:jc w:val="center"/>
            </w:pPr>
            <w:r w:rsidRPr="00E0279C">
              <w:t>OSPF</w:t>
            </w:r>
          </w:p>
        </w:tc>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7B7D06F8" w14:textId="77777777" w:rsidR="002E2CF7" w:rsidRPr="00E0279C" w:rsidRDefault="52F6463D" w:rsidP="52F6463D">
            <w:pPr>
              <w:jc w:val="center"/>
              <w:rPr>
                <w:color w:val="C0504D" w:themeColor="accent2"/>
              </w:rPr>
            </w:pPr>
            <w:r w:rsidRPr="00E0279C">
              <w:rPr>
                <w:color w:val="C0504D" w:themeColor="accent2"/>
              </w:rPr>
              <w:t>Martin Gronholdt</w:t>
            </w:r>
          </w:p>
        </w:tc>
      </w:tr>
      <w:tr w:rsidR="002E2CF7" w:rsidRPr="00E0279C" w14:paraId="3B687E2A" w14:textId="77777777" w:rsidTr="52F6463D">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2B19ADE0" w14:textId="77777777" w:rsidR="002E2CF7" w:rsidRPr="00E0279C" w:rsidRDefault="52F6463D" w:rsidP="002E2CF7">
            <w:pPr>
              <w:jc w:val="center"/>
            </w:pPr>
            <w:r w:rsidRPr="00E0279C">
              <w:t>IS-IS</w:t>
            </w:r>
          </w:p>
        </w:tc>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133034DB" w14:textId="77777777" w:rsidR="002E2CF7" w:rsidRPr="00E0279C" w:rsidRDefault="52F6463D" w:rsidP="52F6463D">
            <w:pPr>
              <w:jc w:val="center"/>
              <w:rPr>
                <w:color w:val="C0504D" w:themeColor="accent2"/>
              </w:rPr>
            </w:pPr>
            <w:r w:rsidRPr="00E0279C">
              <w:rPr>
                <w:color w:val="C0504D" w:themeColor="accent2"/>
              </w:rPr>
              <w:t>Martin Gronholdt</w:t>
            </w:r>
          </w:p>
        </w:tc>
      </w:tr>
      <w:tr w:rsidR="002E2CF7" w:rsidRPr="00E0279C" w14:paraId="31C1A9F5" w14:textId="77777777" w:rsidTr="52F6463D">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32BCEB79" w14:textId="77777777" w:rsidR="002E2CF7" w:rsidRPr="00E0279C" w:rsidRDefault="52F6463D" w:rsidP="002E2CF7">
            <w:pPr>
              <w:jc w:val="center"/>
            </w:pPr>
            <w:r w:rsidRPr="00E0279C">
              <w:t>Route Re-distribution OSPF/IS-IS</w:t>
            </w:r>
          </w:p>
        </w:tc>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14A24F1C" w14:textId="77777777" w:rsidR="002E2CF7" w:rsidRPr="00E0279C" w:rsidRDefault="52F6463D" w:rsidP="52F6463D">
            <w:pPr>
              <w:jc w:val="center"/>
              <w:rPr>
                <w:color w:val="C0504D" w:themeColor="accent2"/>
              </w:rPr>
            </w:pPr>
            <w:r w:rsidRPr="00E0279C">
              <w:rPr>
                <w:color w:val="C0504D" w:themeColor="accent2"/>
              </w:rPr>
              <w:t>Martin Gronholdt</w:t>
            </w:r>
          </w:p>
        </w:tc>
      </w:tr>
      <w:tr w:rsidR="002E2CF7" w:rsidRPr="00E0279C" w14:paraId="20E545AF" w14:textId="77777777" w:rsidTr="52F6463D">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6DA1EC1A" w14:textId="77777777" w:rsidR="002E2CF7" w:rsidRPr="00E0279C" w:rsidRDefault="52F6463D" w:rsidP="002E2CF7">
            <w:pPr>
              <w:jc w:val="center"/>
            </w:pPr>
            <w:r w:rsidRPr="00E0279C">
              <w:t>BGP</w:t>
            </w:r>
          </w:p>
        </w:tc>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77EB81F3" w14:textId="77777777" w:rsidR="002E2CF7" w:rsidRPr="00E0279C" w:rsidRDefault="52F6463D" w:rsidP="52F6463D">
            <w:pPr>
              <w:jc w:val="center"/>
              <w:rPr>
                <w:color w:val="4F81BD" w:themeColor="accent1"/>
              </w:rPr>
            </w:pPr>
            <w:r w:rsidRPr="00E0279C">
              <w:rPr>
                <w:color w:val="4F81BD" w:themeColor="accent1"/>
              </w:rPr>
              <w:t>Michal Skorczewski</w:t>
            </w:r>
          </w:p>
        </w:tc>
      </w:tr>
      <w:tr w:rsidR="002E2CF7" w:rsidRPr="00E0279C" w14:paraId="67FF9E06" w14:textId="77777777" w:rsidTr="52F6463D">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16AF0E89" w14:textId="77777777" w:rsidR="002E2CF7" w:rsidRPr="00E0279C" w:rsidRDefault="52F6463D" w:rsidP="002E2CF7">
            <w:pPr>
              <w:jc w:val="center"/>
            </w:pPr>
            <w:r w:rsidRPr="00E0279C">
              <w:t>Router Redistribution BGP/OSPF</w:t>
            </w:r>
          </w:p>
        </w:tc>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54CD6DF1" w14:textId="77777777" w:rsidR="002E2CF7" w:rsidRPr="00E0279C" w:rsidRDefault="52F6463D" w:rsidP="52F6463D">
            <w:pPr>
              <w:jc w:val="center"/>
              <w:rPr>
                <w:color w:val="4F81BD" w:themeColor="accent1"/>
              </w:rPr>
            </w:pPr>
            <w:r w:rsidRPr="00E0279C">
              <w:rPr>
                <w:color w:val="4F81BD" w:themeColor="accent1"/>
              </w:rPr>
              <w:t>Michal Skorczewski</w:t>
            </w:r>
          </w:p>
        </w:tc>
      </w:tr>
      <w:tr w:rsidR="002E2CF7" w:rsidRPr="00E0279C" w14:paraId="11A63276" w14:textId="77777777" w:rsidTr="52F6463D">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545E4676" w14:textId="77777777" w:rsidR="002E2CF7" w:rsidRPr="00E0279C" w:rsidRDefault="002E2CF7" w:rsidP="002E2CF7">
            <w:pPr>
              <w:jc w:val="center"/>
            </w:pPr>
          </w:p>
        </w:tc>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3FC2077E" w14:textId="77777777" w:rsidR="002E2CF7" w:rsidRPr="00E0279C" w:rsidRDefault="002E2CF7" w:rsidP="002E2CF7">
            <w:pPr>
              <w:jc w:val="center"/>
            </w:pPr>
          </w:p>
        </w:tc>
      </w:tr>
      <w:tr w:rsidR="002E2CF7" w:rsidRPr="00E0279C" w14:paraId="2DCDFE20" w14:textId="77777777" w:rsidTr="52F6463D">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2FEA897F" w14:textId="77777777" w:rsidR="002E2CF7" w:rsidRPr="00E0279C" w:rsidRDefault="52F6463D" w:rsidP="002E2CF7">
            <w:pPr>
              <w:jc w:val="center"/>
            </w:pPr>
            <w:r w:rsidRPr="00E0279C">
              <w:t>Routing Policies</w:t>
            </w:r>
          </w:p>
        </w:tc>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53A9A28E" w14:textId="77777777" w:rsidR="002E2CF7" w:rsidRPr="00E0279C" w:rsidRDefault="52F6463D" w:rsidP="002E2CF7">
            <w:pPr>
              <w:jc w:val="center"/>
            </w:pPr>
            <w:r w:rsidRPr="00E0279C">
              <w:rPr>
                <w:color w:val="4F81BD" w:themeColor="accent1"/>
              </w:rPr>
              <w:t>Michal Skorczewski</w:t>
            </w:r>
          </w:p>
        </w:tc>
      </w:tr>
      <w:tr w:rsidR="002E2CF7" w:rsidRPr="00E0279C" w14:paraId="75329407" w14:textId="77777777" w:rsidTr="52F6463D">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529AD19D" w14:textId="77777777" w:rsidR="002E2CF7" w:rsidRPr="00E0279C" w:rsidRDefault="52F6463D" w:rsidP="002E2CF7">
            <w:pPr>
              <w:jc w:val="center"/>
            </w:pPr>
            <w:r w:rsidRPr="00E0279C">
              <w:t>Route Redistribution</w:t>
            </w:r>
          </w:p>
        </w:tc>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18685286" w14:textId="77777777" w:rsidR="002E2CF7" w:rsidRPr="00E0279C" w:rsidRDefault="52F6463D" w:rsidP="002E2CF7">
            <w:pPr>
              <w:jc w:val="center"/>
            </w:pPr>
            <w:r w:rsidRPr="00E0279C">
              <w:rPr>
                <w:color w:val="C0504D" w:themeColor="accent2"/>
              </w:rPr>
              <w:t>Martin Gronholdt</w:t>
            </w:r>
          </w:p>
        </w:tc>
      </w:tr>
      <w:tr w:rsidR="002E2CF7" w:rsidRPr="00E0279C" w14:paraId="4BC80B52" w14:textId="77777777" w:rsidTr="52F6463D">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3065B6F9" w14:textId="77777777" w:rsidR="002E2CF7" w:rsidRPr="00E0279C" w:rsidRDefault="52F6463D" w:rsidP="002E2CF7">
            <w:pPr>
              <w:jc w:val="center"/>
            </w:pPr>
            <w:r w:rsidRPr="00E0279C">
              <w:t>RE/PFE</w:t>
            </w:r>
          </w:p>
        </w:tc>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49292D9F" w14:textId="77777777" w:rsidR="002E2CF7" w:rsidRPr="00E0279C" w:rsidRDefault="52F6463D" w:rsidP="002E2CF7">
            <w:pPr>
              <w:jc w:val="center"/>
            </w:pPr>
            <w:r w:rsidRPr="00E0279C">
              <w:rPr>
                <w:color w:val="4F81BD" w:themeColor="accent1"/>
              </w:rPr>
              <w:t>Michal Skorczewski</w:t>
            </w:r>
          </w:p>
        </w:tc>
      </w:tr>
      <w:tr w:rsidR="002E2CF7" w:rsidRPr="00E0279C" w14:paraId="0EF36963" w14:textId="77777777" w:rsidTr="52F6463D">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54672B78" w14:textId="77777777" w:rsidR="002E2CF7" w:rsidRPr="00E0279C" w:rsidRDefault="52F6463D" w:rsidP="002E2CF7">
            <w:pPr>
              <w:jc w:val="center"/>
            </w:pPr>
            <w:r w:rsidRPr="00E0279C">
              <w:t>Firewall Filters</w:t>
            </w:r>
          </w:p>
        </w:tc>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14FB7CE7" w14:textId="77777777" w:rsidR="002E2CF7" w:rsidRPr="00E0279C" w:rsidRDefault="52F6463D" w:rsidP="002E2CF7">
            <w:pPr>
              <w:jc w:val="center"/>
            </w:pPr>
            <w:r w:rsidRPr="00E0279C">
              <w:rPr>
                <w:color w:val="C0504D" w:themeColor="accent2"/>
              </w:rPr>
              <w:t>Martin Gronholdt</w:t>
            </w:r>
          </w:p>
        </w:tc>
      </w:tr>
      <w:tr w:rsidR="002E2CF7" w:rsidRPr="00E0279C" w14:paraId="07D61705" w14:textId="77777777" w:rsidTr="52F6463D">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2B1EA8AC" w14:textId="77777777" w:rsidR="002E2CF7" w:rsidRPr="00E0279C" w:rsidRDefault="52F6463D" w:rsidP="002E2CF7">
            <w:pPr>
              <w:jc w:val="center"/>
            </w:pPr>
            <w:r w:rsidRPr="00E0279C">
              <w:t>CoS</w:t>
            </w:r>
          </w:p>
        </w:tc>
        <w:tc>
          <w:tcPr>
            <w:tcW w:w="4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5239A0AE" w14:textId="77777777" w:rsidR="002E2CF7" w:rsidRPr="00E0279C" w:rsidRDefault="52F6463D" w:rsidP="002E2CF7">
            <w:pPr>
              <w:jc w:val="center"/>
            </w:pPr>
            <w:r w:rsidRPr="00E0279C">
              <w:rPr>
                <w:color w:val="4F81BD" w:themeColor="accent1"/>
              </w:rPr>
              <w:t>Michal Skorczewski</w:t>
            </w:r>
          </w:p>
        </w:tc>
      </w:tr>
    </w:tbl>
    <w:p w14:paraId="3B3DCC32" w14:textId="77777777" w:rsidR="002E2CF7" w:rsidRPr="00E0279C" w:rsidRDefault="002E2CF7" w:rsidP="002E2CF7"/>
    <w:p w14:paraId="4CCF688A" w14:textId="77777777" w:rsidR="002E2CF7" w:rsidRPr="00E0279C" w:rsidRDefault="002E2CF7" w:rsidP="002E2CF7"/>
    <w:p w14:paraId="4BEA4FD2" w14:textId="77777777" w:rsidR="002E2CF7" w:rsidRPr="00E0279C" w:rsidRDefault="002E2CF7" w:rsidP="002E2CF7"/>
    <w:p w14:paraId="77051562" w14:textId="77777777" w:rsidR="002E2CF7" w:rsidRPr="00E0279C" w:rsidRDefault="002E2CF7" w:rsidP="002E2CF7">
      <w:pPr>
        <w:pStyle w:val="Overskrift1"/>
      </w:pPr>
      <w:bookmarkStart w:id="5" w:name="_Toc484380428"/>
      <w:r w:rsidRPr="00E0279C">
        <w:t>Ethernet L2 &amp; L3 Switching</w:t>
      </w:r>
      <w:bookmarkEnd w:id="5"/>
    </w:p>
    <w:p w14:paraId="7D1274FC" w14:textId="77777777" w:rsidR="00420FFD" w:rsidRPr="001A1C0C" w:rsidRDefault="00420FFD" w:rsidP="00420FFD">
      <w:r>
        <w:t xml:space="preserve">(Full configuration files are on GitHub: </w:t>
      </w:r>
      <w:hyperlink r:id="rId10" w:history="1">
        <w:r w:rsidRPr="00F62504">
          <w:rPr>
            <w:rStyle w:val="Hyperlink"/>
          </w:rPr>
          <w:t>https://github.com/miskor/Project_network/tree/master/APPENDIX/Stage-1%20Ethernet%20L2%20and%20L3%20Switching</w:t>
        </w:r>
      </w:hyperlink>
      <w:r>
        <w:t>)</w:t>
      </w:r>
    </w:p>
    <w:p w14:paraId="19125899" w14:textId="77777777" w:rsidR="002E2CF7" w:rsidRPr="00E0279C" w:rsidRDefault="002E2CF7" w:rsidP="002E2CF7"/>
    <w:p w14:paraId="6FDDB321" w14:textId="5BBEFD20" w:rsidR="002E2CF7" w:rsidRPr="00E0279C" w:rsidRDefault="52F6463D" w:rsidP="002E2CF7">
      <w:pPr>
        <w:jc w:val="both"/>
      </w:pPr>
      <w:r w:rsidRPr="00E0279C">
        <w:t>Ethernet LANs were created for small network that mostly carried text, over years the type of data carrie</w:t>
      </w:r>
      <w:r w:rsidR="00170747">
        <w:t>d by LANs grew to include larger</w:t>
      </w:r>
      <w:r w:rsidRPr="00E0279C">
        <w:t xml:space="preserve"> types of data like voice, graphics and video. This complex data, combined with the speed of transmission became too much of a load for the original </w:t>
      </w:r>
      <w:r w:rsidR="00C3649B" w:rsidRPr="00E0279C">
        <w:t>Ethernet</w:t>
      </w:r>
      <w:r w:rsidRPr="00E0279C">
        <w:t xml:space="preserve"> LAN design, packet collisions were slowing down larger LANs. The </w:t>
      </w:r>
      <w:hyperlink r:id="rId11">
        <w:r w:rsidRPr="00E0279C">
          <w:rPr>
            <w:rStyle w:val="Hyperlink"/>
          </w:rPr>
          <w:t>IEEE 802.1D-2004</w:t>
        </w:r>
      </w:hyperlink>
      <w:r w:rsidRPr="00E0279C">
        <w:t xml:space="preserve"> standard helped evolve LANs to cope with the higher data and transmission requirements by defining the concept of bridging.</w:t>
      </w:r>
    </w:p>
    <w:p w14:paraId="272DF91E" w14:textId="6EA64DDD" w:rsidR="002E2CF7" w:rsidRPr="00E0279C" w:rsidRDefault="52F6463D" w:rsidP="00FA2E62">
      <w:pPr>
        <w:pStyle w:val="Listeafsnit"/>
        <w:numPr>
          <w:ilvl w:val="0"/>
          <w:numId w:val="2"/>
        </w:numPr>
        <w:spacing w:after="160" w:line="259" w:lineRule="auto"/>
        <w:jc w:val="both"/>
      </w:pPr>
      <w:r w:rsidRPr="00E0279C">
        <w:t>Bridging divides a single physical LAN (now broadcast domain) into more than one virtual LANs</w:t>
      </w:r>
    </w:p>
    <w:p w14:paraId="29BABEC1" w14:textId="77777777" w:rsidR="002E2CF7" w:rsidRPr="00E0279C" w:rsidRDefault="52F6463D" w:rsidP="00FA2E62">
      <w:pPr>
        <w:pStyle w:val="Listeafsnit"/>
        <w:numPr>
          <w:ilvl w:val="0"/>
          <w:numId w:val="2"/>
        </w:numPr>
        <w:spacing w:after="160" w:line="259" w:lineRule="auto"/>
        <w:jc w:val="both"/>
      </w:pPr>
      <w:r w:rsidRPr="00E0279C">
        <w:t>By default, system on one VLAN don’t see the traffic associated with systems on other VLANs on the same network</w:t>
      </w:r>
    </w:p>
    <w:p w14:paraId="7C34B732" w14:textId="5C7F8F04" w:rsidR="002E2CF7" w:rsidRPr="00E0279C" w:rsidRDefault="006D328D" w:rsidP="002E2CF7">
      <w:pPr>
        <w:jc w:val="both"/>
      </w:pPr>
      <w:hyperlink r:id="rId12">
        <w:r w:rsidR="52F6463D" w:rsidRPr="00E0279C">
          <w:rPr>
            <w:rStyle w:val="Hyperlink"/>
          </w:rPr>
          <w:t>IEEE 802.1Q</w:t>
        </w:r>
      </w:hyperlink>
      <w:r w:rsidR="52F6463D" w:rsidRPr="00E0279C">
        <w:t xml:space="preserve"> is the standard defining VLANs. Each VLAN is identified by a unique 802.1Q ID, only IDs 1 through 4094 can be assigned to VLANs during configuration, IDs 0 and 4095 are reserved by Junos OS and cannot be assigned.</w:t>
      </w:r>
    </w:p>
    <w:p w14:paraId="0D64E524" w14:textId="77777777" w:rsidR="002E2CF7" w:rsidRPr="00E0279C" w:rsidRDefault="002E2CF7" w:rsidP="002E2CF7">
      <w:pPr>
        <w:jc w:val="both"/>
      </w:pPr>
      <w:r w:rsidRPr="00E0279C">
        <w:rPr>
          <w:noProof/>
        </w:rPr>
        <w:lastRenderedPageBreak/>
        <w:t xml:space="preserve"> </w:t>
      </w:r>
      <w:r w:rsidRPr="00E0279C">
        <w:rPr>
          <w:noProof/>
          <w:lang w:eastAsia="en-US"/>
        </w:rPr>
        <w:drawing>
          <wp:inline distT="0" distB="0" distL="0" distR="0" wp14:anchorId="59035CC5" wp14:editId="710AE614">
            <wp:extent cx="3761225" cy="2200275"/>
            <wp:effectExtent l="0" t="0" r="0" b="0"/>
            <wp:docPr id="2" name="Obraz 2" descr="C:\Users\misiek\AppData\Local\Microsoft\Windows\INetCacheContent.Word\vl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siek\AppData\Local\Microsoft\Windows\INetCacheContent.Word\vlans.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61225" cy="2200275"/>
                    </a:xfrm>
                    <a:prstGeom prst="rect">
                      <a:avLst/>
                    </a:prstGeom>
                    <a:noFill/>
                    <a:ln>
                      <a:noFill/>
                    </a:ln>
                  </pic:spPr>
                </pic:pic>
              </a:graphicData>
            </a:graphic>
          </wp:inline>
        </w:drawing>
      </w:r>
    </w:p>
    <w:p w14:paraId="72B73FCF" w14:textId="77777777" w:rsidR="002E2CF7" w:rsidRPr="00E0279C" w:rsidRDefault="002E2CF7" w:rsidP="002E2CF7">
      <w:pPr>
        <w:jc w:val="both"/>
      </w:pPr>
    </w:p>
    <w:p w14:paraId="7B17EF11" w14:textId="77777777" w:rsidR="002E2CF7" w:rsidRPr="00E0279C" w:rsidRDefault="52F6463D" w:rsidP="002E2CF7">
      <w:pPr>
        <w:jc w:val="both"/>
      </w:pPr>
      <w:r w:rsidRPr="00E0279C">
        <w:t xml:space="preserve"> Ethernet packets includes:</w:t>
      </w:r>
    </w:p>
    <w:p w14:paraId="603B5D94" w14:textId="77777777" w:rsidR="002E2CF7" w:rsidRPr="00E0279C" w:rsidRDefault="52F6463D" w:rsidP="00FA2E62">
      <w:pPr>
        <w:pStyle w:val="Listeafsnit"/>
        <w:numPr>
          <w:ilvl w:val="0"/>
          <w:numId w:val="3"/>
        </w:numPr>
        <w:spacing w:after="160" w:line="259" w:lineRule="auto"/>
        <w:jc w:val="both"/>
      </w:pPr>
      <w:r w:rsidRPr="00E0279C">
        <w:t>Tag protocol identifier</w:t>
      </w:r>
    </w:p>
    <w:p w14:paraId="6081E116" w14:textId="59A2760B" w:rsidR="002E2CF7" w:rsidRPr="00E0279C" w:rsidRDefault="52F6463D" w:rsidP="00FA2E62">
      <w:pPr>
        <w:pStyle w:val="Listeafsnit"/>
        <w:numPr>
          <w:ilvl w:val="0"/>
          <w:numId w:val="3"/>
        </w:numPr>
        <w:spacing w:after="160" w:line="259" w:lineRule="auto"/>
        <w:jc w:val="both"/>
      </w:pPr>
      <w:r w:rsidRPr="00E0279C">
        <w:t xml:space="preserve">EtherType field, which </w:t>
      </w:r>
      <w:r w:rsidR="00BD025F" w:rsidRPr="00E0279C">
        <w:t>identifies</w:t>
      </w:r>
      <w:r w:rsidRPr="00E0279C">
        <w:t xml:space="preserve"> which protocol is transported. When a device with configured VLAN generates a packet, this field includes a value of 0x8100, which means that the packet is a VLAN-tagged packet.</w:t>
      </w:r>
    </w:p>
    <w:p w14:paraId="71A4FF87" w14:textId="77777777" w:rsidR="002E2CF7" w:rsidRPr="00E0279C" w:rsidRDefault="52F6463D" w:rsidP="00FA2E62">
      <w:pPr>
        <w:pStyle w:val="Listeafsnit"/>
        <w:numPr>
          <w:ilvl w:val="0"/>
          <w:numId w:val="3"/>
        </w:numPr>
        <w:spacing w:after="160" w:line="259" w:lineRule="auto"/>
        <w:jc w:val="both"/>
      </w:pPr>
      <w:r w:rsidRPr="00E0279C">
        <w:t>The packet also has a VLAN ID field that includes the unique 802.1Q ID, which identifies the VLAN to which the packet belongs</w:t>
      </w:r>
    </w:p>
    <w:p w14:paraId="61EBC584" w14:textId="77777777" w:rsidR="002E2CF7" w:rsidRPr="00E0279C" w:rsidRDefault="002E2CF7" w:rsidP="002E2CF7">
      <w:pPr>
        <w:jc w:val="both"/>
      </w:pPr>
    </w:p>
    <w:p w14:paraId="2D055350" w14:textId="77777777" w:rsidR="002E2CF7" w:rsidRPr="00E0279C" w:rsidRDefault="002E2CF7" w:rsidP="002E2CF7">
      <w:pPr>
        <w:jc w:val="both"/>
      </w:pPr>
      <w:r w:rsidRPr="00E0279C">
        <w:br/>
      </w:r>
      <w:r w:rsidR="52F6463D" w:rsidRPr="00E0279C">
        <w:t>The Ethernet Frame + 802.1q Tag</w:t>
      </w:r>
    </w:p>
    <w:p w14:paraId="4059EF4A" w14:textId="77777777" w:rsidR="002E2CF7" w:rsidRPr="00E0279C" w:rsidRDefault="002E2CF7" w:rsidP="002E2CF7">
      <w:pPr>
        <w:jc w:val="both"/>
      </w:pPr>
      <w:r w:rsidRPr="00E0279C">
        <w:rPr>
          <w:noProof/>
          <w:lang w:eastAsia="en-US"/>
        </w:rPr>
        <w:drawing>
          <wp:inline distT="0" distB="0" distL="0" distR="0" wp14:anchorId="4A29786A" wp14:editId="33FD4AC2">
            <wp:extent cx="6781800" cy="1762125"/>
            <wp:effectExtent l="0" t="0" r="0" b="9525"/>
            <wp:docPr id="4" name="Obraz 4" descr="vlan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lans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81800" cy="1762125"/>
                    </a:xfrm>
                    <a:prstGeom prst="rect">
                      <a:avLst/>
                    </a:prstGeom>
                    <a:noFill/>
                    <a:ln>
                      <a:noFill/>
                    </a:ln>
                  </pic:spPr>
                </pic:pic>
              </a:graphicData>
            </a:graphic>
          </wp:inline>
        </w:drawing>
      </w:r>
    </w:p>
    <w:p w14:paraId="553DD1CF" w14:textId="22E6A0BA" w:rsidR="002E2CF7" w:rsidRPr="00E0279C" w:rsidRDefault="52F6463D" w:rsidP="00700822">
      <w:r w:rsidRPr="00E0279C">
        <w:t>The “layer 1 Ethernet Packet” is everything what is transmitted.</w:t>
      </w:r>
      <w:r w:rsidR="00700822" w:rsidRPr="00E0279C">
        <w:br/>
      </w:r>
      <w:r w:rsidRPr="00E0279C">
        <w:t>The “layer 2 Ethernet Frame” is the display on monitor interface.</w:t>
      </w:r>
    </w:p>
    <w:p w14:paraId="3FA6C991" w14:textId="77777777" w:rsidR="002E2CF7" w:rsidRPr="00E0279C" w:rsidRDefault="002E2CF7" w:rsidP="002E2CF7">
      <w:pPr>
        <w:jc w:val="both"/>
      </w:pPr>
    </w:p>
    <w:p w14:paraId="7C8F9192" w14:textId="77777777" w:rsidR="002E2CF7" w:rsidRPr="00E0279C" w:rsidRDefault="002E2CF7" w:rsidP="002E2CF7">
      <w:pPr>
        <w:jc w:val="both"/>
      </w:pPr>
    </w:p>
    <w:p w14:paraId="2AD07C56" w14:textId="77777777" w:rsidR="002E2CF7" w:rsidRPr="00E0279C" w:rsidRDefault="002E2CF7" w:rsidP="002E2CF7">
      <w:pPr>
        <w:jc w:val="both"/>
      </w:pPr>
      <w:r w:rsidRPr="00E0279C">
        <w:rPr>
          <w:noProof/>
          <w:lang w:eastAsia="en-US"/>
        </w:rPr>
        <w:drawing>
          <wp:inline distT="0" distB="0" distL="0" distR="0" wp14:anchorId="1729BC8F" wp14:editId="373389C0">
            <wp:extent cx="5962650" cy="1828800"/>
            <wp:effectExtent l="0" t="0" r="0" b="0"/>
            <wp:docPr id="1" name="Obraz 1" descr="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g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2650" cy="1828800"/>
                    </a:xfrm>
                    <a:prstGeom prst="rect">
                      <a:avLst/>
                    </a:prstGeom>
                    <a:noFill/>
                    <a:ln>
                      <a:noFill/>
                    </a:ln>
                  </pic:spPr>
                </pic:pic>
              </a:graphicData>
            </a:graphic>
          </wp:inline>
        </w:drawing>
      </w:r>
    </w:p>
    <w:p w14:paraId="1B3EB11B" w14:textId="77777777" w:rsidR="002E2CF7" w:rsidRPr="00E0279C" w:rsidRDefault="52F6463D" w:rsidP="002E2CF7">
      <w:pPr>
        <w:jc w:val="both"/>
      </w:pPr>
      <w:r w:rsidRPr="00E0279C">
        <w:t>The 802.1q tag:</w:t>
      </w:r>
    </w:p>
    <w:p w14:paraId="4F1D25AF" w14:textId="77268AD6" w:rsidR="002E2CF7" w:rsidRPr="00E0279C" w:rsidRDefault="52F6463D" w:rsidP="002E2CF7">
      <w:pPr>
        <w:jc w:val="both"/>
      </w:pPr>
      <w:r w:rsidRPr="00E0279C">
        <w:t>Tag protocol</w:t>
      </w:r>
      <w:r w:rsidR="00BD025F">
        <w:t xml:space="preserve"> ID (TPID): a </w:t>
      </w:r>
      <w:r w:rsidR="00FF1D65">
        <w:t>16-bit</w:t>
      </w:r>
      <w:r w:rsidR="00BD025F">
        <w:t xml:space="preserve"> field set t</w:t>
      </w:r>
      <w:r w:rsidRPr="00E0279C">
        <w:t>o a value of 0x8100</w:t>
      </w:r>
    </w:p>
    <w:p w14:paraId="2C3B925A" w14:textId="77777777" w:rsidR="002E2CF7" w:rsidRPr="00E0279C" w:rsidRDefault="52F6463D" w:rsidP="002E2CF7">
      <w:pPr>
        <w:jc w:val="both"/>
      </w:pPr>
      <w:r w:rsidRPr="00E0279C">
        <w:lastRenderedPageBreak/>
        <w:t>Tag control information (TCI)</w:t>
      </w:r>
    </w:p>
    <w:p w14:paraId="046A5021" w14:textId="4EF5BF1C" w:rsidR="002E2CF7" w:rsidRPr="00E0279C" w:rsidRDefault="52F6463D" w:rsidP="00FA2E62">
      <w:pPr>
        <w:pStyle w:val="Listeafsnit"/>
        <w:numPr>
          <w:ilvl w:val="0"/>
          <w:numId w:val="4"/>
        </w:numPr>
        <w:spacing w:after="160" w:line="259" w:lineRule="auto"/>
        <w:jc w:val="both"/>
      </w:pPr>
      <w:r w:rsidRPr="00E0279C">
        <w:t xml:space="preserve">Priority code point (PCP): </w:t>
      </w:r>
      <w:r w:rsidR="00A303B3" w:rsidRPr="00E0279C">
        <w:t>3-bit</w:t>
      </w:r>
      <w:r w:rsidRPr="00E0279C">
        <w:t xml:space="preserve"> field which refers to the IEEE 802.1p class of service and maps to the frame priority</w:t>
      </w:r>
    </w:p>
    <w:p w14:paraId="7D90B5C3" w14:textId="3E10EB8F" w:rsidR="002E2CF7" w:rsidRPr="00E0279C" w:rsidRDefault="52F6463D" w:rsidP="00FA2E62">
      <w:pPr>
        <w:pStyle w:val="Listeafsnit"/>
        <w:numPr>
          <w:ilvl w:val="0"/>
          <w:numId w:val="4"/>
        </w:numPr>
        <w:spacing w:after="160" w:line="259" w:lineRule="auto"/>
        <w:jc w:val="both"/>
      </w:pPr>
      <w:r w:rsidRPr="00E0279C">
        <w:t xml:space="preserve">Drop eligible </w:t>
      </w:r>
      <w:r w:rsidR="00A303B3" w:rsidRPr="00E0279C">
        <w:t>indicator</w:t>
      </w:r>
      <w:r w:rsidRPr="00E0279C">
        <w:t xml:space="preserve"> (DEI): 1 bit field, may be used separately or in conjunction with PCP to indicate frames eligible to be dropped in the presence of congestion</w:t>
      </w:r>
    </w:p>
    <w:p w14:paraId="3399E763" w14:textId="77777777" w:rsidR="002E2CF7" w:rsidRPr="00E0279C" w:rsidRDefault="52F6463D" w:rsidP="00FA2E62">
      <w:pPr>
        <w:pStyle w:val="Listeafsnit"/>
        <w:numPr>
          <w:ilvl w:val="0"/>
          <w:numId w:val="4"/>
        </w:numPr>
        <w:spacing w:after="160" w:line="259" w:lineRule="auto"/>
        <w:jc w:val="both"/>
      </w:pPr>
      <w:r w:rsidRPr="00E0279C">
        <w:t>VLAN identifier (VID) a 12 bit field specifying the VLAN to which the frame belongs</w:t>
      </w:r>
    </w:p>
    <w:p w14:paraId="324E8A05" w14:textId="77777777" w:rsidR="002E2CF7" w:rsidRPr="00E0279C" w:rsidRDefault="002E2CF7" w:rsidP="002E2CF7"/>
    <w:p w14:paraId="0A11BF7B" w14:textId="77777777" w:rsidR="002E2CF7" w:rsidRDefault="002E2CF7" w:rsidP="52F6463D">
      <w:pPr>
        <w:pStyle w:val="Overskrift2"/>
        <w:rPr>
          <w:sz w:val="32"/>
          <w:szCs w:val="32"/>
        </w:rPr>
      </w:pPr>
      <w:bookmarkStart w:id="6" w:name="_Toc484380429"/>
      <w:r w:rsidRPr="00E0279C">
        <w:rPr>
          <w:sz w:val="32"/>
          <w:szCs w:val="32"/>
        </w:rPr>
        <w:t>VLAN Implementation</w:t>
      </w:r>
      <w:bookmarkEnd w:id="6"/>
    </w:p>
    <w:p w14:paraId="65EB871B" w14:textId="77777777" w:rsidR="002E2CF7" w:rsidRPr="00E0279C" w:rsidRDefault="002E2CF7" w:rsidP="002E2CF7"/>
    <w:p w14:paraId="17AB0435" w14:textId="77777777" w:rsidR="002E2CF7" w:rsidRPr="00E0279C" w:rsidRDefault="52F6463D" w:rsidP="002E2CF7">
      <w:pPr>
        <w:jc w:val="both"/>
      </w:pPr>
      <w:r w:rsidRPr="00E0279C">
        <w:t>Step 1: Create a layer 2 vlan</w:t>
      </w:r>
    </w:p>
    <w:p w14:paraId="16CD203A" w14:textId="70F31267" w:rsidR="002E2CF7" w:rsidRPr="00170747" w:rsidRDefault="52F6463D" w:rsidP="52F6463D">
      <w:pPr>
        <w:jc w:val="both"/>
        <w:rPr>
          <w:i/>
          <w:iCs/>
          <w:lang w:val="da-DK"/>
        </w:rPr>
      </w:pPr>
      <w:r w:rsidRPr="00170747">
        <w:rPr>
          <w:i/>
          <w:iCs/>
          <w:lang w:val="da-DK"/>
        </w:rPr>
        <w:t>set vlans &lt;vlan-name&gt; vlan-id &lt;vlan-id&gt;</w:t>
      </w:r>
    </w:p>
    <w:p w14:paraId="3815F892" w14:textId="77777777" w:rsidR="00700822" w:rsidRPr="00170747" w:rsidRDefault="00700822" w:rsidP="002E2CF7">
      <w:pPr>
        <w:jc w:val="both"/>
        <w:rPr>
          <w:i/>
          <w:lang w:val="da-DK"/>
        </w:rPr>
      </w:pPr>
    </w:p>
    <w:p w14:paraId="565A02AC" w14:textId="77777777" w:rsidR="002E2CF7" w:rsidRPr="00E0279C" w:rsidRDefault="52F6463D" w:rsidP="002E2CF7">
      <w:pPr>
        <w:jc w:val="both"/>
      </w:pPr>
      <w:r w:rsidRPr="00E0279C">
        <w:t>Step 2: Create a logical layer 3 VLAN interface:</w:t>
      </w:r>
    </w:p>
    <w:p w14:paraId="562563C3" w14:textId="4BCE830B" w:rsidR="002E2CF7" w:rsidRPr="00E0279C" w:rsidRDefault="52F6463D" w:rsidP="52F6463D">
      <w:pPr>
        <w:jc w:val="both"/>
        <w:rPr>
          <w:i/>
          <w:iCs/>
        </w:rPr>
      </w:pPr>
      <w:r w:rsidRPr="00E0279C">
        <w:rPr>
          <w:i/>
          <w:iCs/>
        </w:rPr>
        <w:t>set interfaces vlan unit &lt;unit&gt; family inet address &lt;ip address/mask&gt;</w:t>
      </w:r>
    </w:p>
    <w:p w14:paraId="4C8615A3" w14:textId="77777777" w:rsidR="00700822" w:rsidRPr="00E0279C" w:rsidRDefault="00700822" w:rsidP="002E2CF7">
      <w:pPr>
        <w:jc w:val="both"/>
        <w:rPr>
          <w:i/>
        </w:rPr>
      </w:pPr>
    </w:p>
    <w:p w14:paraId="73712387" w14:textId="77777777" w:rsidR="002E2CF7" w:rsidRPr="00E0279C" w:rsidRDefault="52F6463D" w:rsidP="002E2CF7">
      <w:pPr>
        <w:jc w:val="both"/>
      </w:pPr>
      <w:r w:rsidRPr="00E0279C">
        <w:t>Step 3: Link the layer 2 VLAN to the layer 3 VLAN interface:</w:t>
      </w:r>
    </w:p>
    <w:p w14:paraId="566CDD44" w14:textId="77777777" w:rsidR="002E2CF7" w:rsidRPr="00E0279C" w:rsidRDefault="52F6463D" w:rsidP="52F6463D">
      <w:pPr>
        <w:jc w:val="both"/>
        <w:rPr>
          <w:i/>
          <w:iCs/>
        </w:rPr>
      </w:pPr>
      <w:r w:rsidRPr="00E0279C">
        <w:rPr>
          <w:i/>
          <w:iCs/>
        </w:rPr>
        <w:t>set vlans &lt;vlan-name&gt; l3-interface vlan.&lt;unit mentioned above&gt;</w:t>
      </w:r>
    </w:p>
    <w:p w14:paraId="297150D9" w14:textId="77777777" w:rsidR="002E2CF7" w:rsidRPr="00E0279C" w:rsidRDefault="002E2CF7" w:rsidP="002E2CF7">
      <w:pPr>
        <w:jc w:val="both"/>
        <w:rPr>
          <w:i/>
        </w:rPr>
      </w:pPr>
    </w:p>
    <w:p w14:paraId="7B3751D2" w14:textId="43831A1A" w:rsidR="002E2CF7" w:rsidRPr="00E0279C" w:rsidRDefault="52F6463D" w:rsidP="52F6463D">
      <w:pPr>
        <w:jc w:val="both"/>
        <w:rPr>
          <w:i/>
          <w:iCs/>
        </w:rPr>
      </w:pPr>
      <w:r w:rsidRPr="00E0279C">
        <w:t xml:space="preserve">The result in project after implementing vlans can be displayed using command: </w:t>
      </w:r>
      <w:r w:rsidRPr="00E0279C">
        <w:rPr>
          <w:i/>
          <w:iCs/>
        </w:rPr>
        <w:t>show vlans.</w:t>
      </w:r>
    </w:p>
    <w:p w14:paraId="178D407F" w14:textId="77777777" w:rsidR="00700822" w:rsidRPr="00E0279C" w:rsidRDefault="00700822" w:rsidP="002E2CF7">
      <w:pPr>
        <w:jc w:val="both"/>
      </w:pPr>
    </w:p>
    <w:p w14:paraId="144ADFF3" w14:textId="6B81BC2D" w:rsidR="002E2CF7" w:rsidRPr="00E0279C" w:rsidRDefault="002E2CF7" w:rsidP="00700822">
      <w:pPr>
        <w:jc w:val="center"/>
      </w:pPr>
      <w:r w:rsidRPr="00E0279C">
        <w:rPr>
          <w:noProof/>
          <w:lang w:eastAsia="en-US"/>
        </w:rPr>
        <w:drawing>
          <wp:inline distT="0" distB="0" distL="0" distR="0" wp14:anchorId="4F384F62" wp14:editId="3E4A4B21">
            <wp:extent cx="2800350" cy="1333500"/>
            <wp:effectExtent l="0" t="0" r="0" b="0"/>
            <wp:docPr id="6" name="Obraz 6" descr="show_vl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ow_vla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0350" cy="1333500"/>
                    </a:xfrm>
                    <a:prstGeom prst="rect">
                      <a:avLst/>
                    </a:prstGeom>
                    <a:noFill/>
                    <a:ln>
                      <a:noFill/>
                    </a:ln>
                  </pic:spPr>
                </pic:pic>
              </a:graphicData>
            </a:graphic>
          </wp:inline>
        </w:drawing>
      </w:r>
    </w:p>
    <w:p w14:paraId="6B1CFD83" w14:textId="77777777" w:rsidR="00700822" w:rsidRPr="00E0279C" w:rsidRDefault="00700822" w:rsidP="00700822">
      <w:pPr>
        <w:jc w:val="center"/>
      </w:pPr>
    </w:p>
    <w:p w14:paraId="177E2E18" w14:textId="77777777" w:rsidR="002E2CF7" w:rsidRPr="00E0279C" w:rsidRDefault="52F6463D" w:rsidP="002E2CF7">
      <w:pPr>
        <w:jc w:val="both"/>
      </w:pPr>
      <w:r w:rsidRPr="00E0279C">
        <w:t xml:space="preserve">Other command that can be used to display configured vlans is: </w:t>
      </w:r>
      <w:r w:rsidRPr="00E0279C">
        <w:rPr>
          <w:i/>
          <w:iCs/>
        </w:rPr>
        <w:t xml:space="preserve">show vlans summary. </w:t>
      </w:r>
    </w:p>
    <w:p w14:paraId="5EBB06C3" w14:textId="2B8A0440" w:rsidR="002E2CF7" w:rsidRPr="00E0279C" w:rsidRDefault="52F6463D" w:rsidP="002E2CF7">
      <w:pPr>
        <w:jc w:val="both"/>
      </w:pPr>
      <w:r w:rsidRPr="00E0279C">
        <w:t>In the display, untagged and tagged vlans are shown.</w:t>
      </w:r>
    </w:p>
    <w:p w14:paraId="68D1CFCF" w14:textId="77777777" w:rsidR="00700822" w:rsidRPr="00E0279C" w:rsidRDefault="00700822" w:rsidP="002E2CF7">
      <w:pPr>
        <w:jc w:val="both"/>
      </w:pPr>
    </w:p>
    <w:p w14:paraId="47FF61F2" w14:textId="77777777" w:rsidR="002E2CF7" w:rsidRPr="00E0279C" w:rsidRDefault="002E2CF7" w:rsidP="00700822">
      <w:pPr>
        <w:jc w:val="center"/>
      </w:pPr>
      <w:r w:rsidRPr="00E0279C">
        <w:rPr>
          <w:noProof/>
          <w:lang w:eastAsia="en-US"/>
        </w:rPr>
        <w:drawing>
          <wp:inline distT="0" distB="0" distL="0" distR="0" wp14:anchorId="4330F360" wp14:editId="47F5812B">
            <wp:extent cx="4000500" cy="1152525"/>
            <wp:effectExtent l="0" t="0" r="0" b="9525"/>
            <wp:docPr id="5" name="Obraz 5" descr="show_vlans_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ow_vlans_summar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0" cy="1152525"/>
                    </a:xfrm>
                    <a:prstGeom prst="rect">
                      <a:avLst/>
                    </a:prstGeom>
                    <a:noFill/>
                    <a:ln>
                      <a:noFill/>
                    </a:ln>
                  </pic:spPr>
                </pic:pic>
              </a:graphicData>
            </a:graphic>
          </wp:inline>
        </w:drawing>
      </w:r>
    </w:p>
    <w:p w14:paraId="2B5D6B77" w14:textId="77777777" w:rsidR="002E2CF7" w:rsidRPr="00E0279C" w:rsidRDefault="002E2CF7" w:rsidP="002E2CF7"/>
    <w:p w14:paraId="39F072F2" w14:textId="77777777" w:rsidR="002E2CF7" w:rsidRPr="00E0279C" w:rsidRDefault="002E2CF7" w:rsidP="52F6463D">
      <w:pPr>
        <w:pStyle w:val="Overskrift2"/>
        <w:rPr>
          <w:sz w:val="32"/>
          <w:szCs w:val="32"/>
        </w:rPr>
      </w:pPr>
      <w:bookmarkStart w:id="7" w:name="_Toc484380430"/>
      <w:r w:rsidRPr="00E0279C">
        <w:rPr>
          <w:sz w:val="32"/>
          <w:szCs w:val="32"/>
        </w:rPr>
        <w:t>VLAN Trunking</w:t>
      </w:r>
      <w:bookmarkEnd w:id="7"/>
    </w:p>
    <w:p w14:paraId="58768907" w14:textId="77777777" w:rsidR="002E2CF7" w:rsidRPr="00E0279C" w:rsidRDefault="002E2CF7" w:rsidP="002E2CF7"/>
    <w:p w14:paraId="5673A696" w14:textId="6DA0ECF7" w:rsidR="002E2CF7" w:rsidRPr="00E0279C" w:rsidRDefault="52F6463D" w:rsidP="002E2CF7">
      <w:pPr>
        <w:jc w:val="both"/>
      </w:pPr>
      <w:r w:rsidRPr="00E0279C">
        <w:t>Trunk mode interfaces are used to connect switches to one trunk interface. Traffic sent between switches can then consist of packets from multiple VLANs, with those packets multiplexed so they can be sent over the same physical connection.</w:t>
      </w:r>
    </w:p>
    <w:p w14:paraId="2DCAA88D" w14:textId="77777777" w:rsidR="002E2CF7" w:rsidRPr="00E0279C" w:rsidRDefault="002E2CF7" w:rsidP="002E2CF7">
      <w:pPr>
        <w:jc w:val="both"/>
      </w:pPr>
      <w:r w:rsidRPr="00E0279C">
        <w:rPr>
          <w:noProof/>
          <w:lang w:eastAsia="en-US"/>
        </w:rPr>
        <w:lastRenderedPageBreak/>
        <w:drawing>
          <wp:inline distT="0" distB="0" distL="0" distR="0" wp14:anchorId="3069198D" wp14:editId="4B060246">
            <wp:extent cx="5962650" cy="273113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2650" cy="2731135"/>
                    </a:xfrm>
                    <a:prstGeom prst="rect">
                      <a:avLst/>
                    </a:prstGeom>
                    <a:noFill/>
                  </pic:spPr>
                </pic:pic>
              </a:graphicData>
            </a:graphic>
          </wp:inline>
        </w:drawing>
      </w:r>
    </w:p>
    <w:p w14:paraId="52B0FDD1" w14:textId="77777777" w:rsidR="002E2CF7" w:rsidRPr="00E0279C" w:rsidRDefault="002E2CF7" w:rsidP="002E2CF7">
      <w:pPr>
        <w:jc w:val="both"/>
      </w:pPr>
    </w:p>
    <w:p w14:paraId="6B061789" w14:textId="1BBEE695" w:rsidR="002E2CF7" w:rsidRPr="00E0279C" w:rsidRDefault="52F6463D" w:rsidP="002E2CF7">
      <w:pPr>
        <w:jc w:val="both"/>
      </w:pPr>
      <w:r w:rsidRPr="00E0279C">
        <w:t xml:space="preserve">The trunk interface is a switched interface, it </w:t>
      </w:r>
      <w:r w:rsidR="003B604A" w:rsidRPr="00E0279C">
        <w:t>must</w:t>
      </w:r>
      <w:r w:rsidRPr="00E0279C">
        <w:t xml:space="preserve"> have a corresponding interface on a second switch.</w:t>
      </w:r>
    </w:p>
    <w:p w14:paraId="35F7F4DD" w14:textId="77777777" w:rsidR="00700822" w:rsidRPr="00E0279C" w:rsidRDefault="00700822" w:rsidP="002E2CF7">
      <w:pPr>
        <w:jc w:val="both"/>
      </w:pPr>
    </w:p>
    <w:p w14:paraId="63C1D017" w14:textId="7E0C391C" w:rsidR="002E2CF7" w:rsidRPr="00E0279C" w:rsidRDefault="52F6463D" w:rsidP="002E2CF7">
      <w:pPr>
        <w:jc w:val="both"/>
      </w:pPr>
      <w:r w:rsidRPr="00E0279C">
        <w:t>QUICK CONFIGURATION:</w:t>
      </w:r>
    </w:p>
    <w:p w14:paraId="1D58DCCC" w14:textId="745C63BA" w:rsidR="002E2CF7" w:rsidRPr="00E0279C" w:rsidRDefault="52F6463D" w:rsidP="52F6463D">
      <w:pPr>
        <w:jc w:val="both"/>
        <w:rPr>
          <w:i/>
          <w:iCs/>
        </w:rPr>
      </w:pPr>
      <w:r w:rsidRPr="00E0279C">
        <w:rPr>
          <w:i/>
          <w:iCs/>
        </w:rPr>
        <w:t>set interfaces &lt;interface&gt; unit &lt;unit number&gt; family ethernet-switching port-mode access vlan members &lt;vlan-name&gt;</w:t>
      </w:r>
    </w:p>
    <w:p w14:paraId="176ADBB8" w14:textId="77777777" w:rsidR="00700822" w:rsidRPr="00E0279C" w:rsidRDefault="00700822" w:rsidP="002E2CF7">
      <w:pPr>
        <w:jc w:val="both"/>
        <w:rPr>
          <w:i/>
        </w:rPr>
      </w:pPr>
    </w:p>
    <w:p w14:paraId="751B3ACC" w14:textId="77777777" w:rsidR="002E2CF7" w:rsidRPr="00E0279C" w:rsidRDefault="52F6463D" w:rsidP="002E2CF7">
      <w:pPr>
        <w:jc w:val="both"/>
      </w:pPr>
      <w:r w:rsidRPr="00E0279C">
        <w:t>Only VLANs named in members &lt;vlan-name&gt; have access over the Trunk.</w:t>
      </w:r>
    </w:p>
    <w:p w14:paraId="30ABA942" w14:textId="77777777" w:rsidR="002E2CF7" w:rsidRPr="00E0279C" w:rsidRDefault="002E2CF7" w:rsidP="002E2CF7"/>
    <w:p w14:paraId="44891A46" w14:textId="77777777" w:rsidR="002E2CF7" w:rsidRPr="00E0279C" w:rsidRDefault="002E2CF7" w:rsidP="52F6463D">
      <w:pPr>
        <w:pStyle w:val="Overskrift2"/>
        <w:rPr>
          <w:sz w:val="32"/>
          <w:szCs w:val="32"/>
        </w:rPr>
      </w:pPr>
      <w:bookmarkStart w:id="8" w:name="_Toc484380431"/>
      <w:r w:rsidRPr="00E0279C">
        <w:rPr>
          <w:sz w:val="32"/>
          <w:szCs w:val="32"/>
        </w:rPr>
        <w:t>VLAN L3-Interface</w:t>
      </w:r>
      <w:bookmarkEnd w:id="8"/>
    </w:p>
    <w:p w14:paraId="5AC1CC57" w14:textId="77777777" w:rsidR="002E2CF7" w:rsidRPr="00E0279C" w:rsidRDefault="002E2CF7" w:rsidP="002E2CF7"/>
    <w:p w14:paraId="57C9086F" w14:textId="77777777" w:rsidR="002E2CF7" w:rsidRPr="00E0279C" w:rsidRDefault="52F6463D" w:rsidP="002E2CF7">
      <w:pPr>
        <w:jc w:val="both"/>
      </w:pPr>
      <w:r w:rsidRPr="00E0279C">
        <w:t>In order to configure the switch to perform L3 switching it is necessary to assign VLAN interface to VLAN using command:</w:t>
      </w:r>
    </w:p>
    <w:p w14:paraId="56557A91" w14:textId="77777777" w:rsidR="002E2CF7" w:rsidRPr="00E0279C" w:rsidRDefault="52F6463D" w:rsidP="52F6463D">
      <w:pPr>
        <w:jc w:val="both"/>
        <w:rPr>
          <w:i/>
          <w:iCs/>
        </w:rPr>
      </w:pPr>
      <w:r w:rsidRPr="00E0279C">
        <w:rPr>
          <w:i/>
          <w:iCs/>
        </w:rPr>
        <w:t>Set vlans &lt;vlan name&gt; l3-interface vlan.&lt;vlan number&gt;</w:t>
      </w:r>
    </w:p>
    <w:p w14:paraId="284BEA43" w14:textId="77777777" w:rsidR="002E2CF7" w:rsidRPr="00E0279C" w:rsidRDefault="002E2CF7" w:rsidP="002E2CF7"/>
    <w:p w14:paraId="0366E12A" w14:textId="77777777" w:rsidR="002E2CF7" w:rsidRPr="00E0279C" w:rsidRDefault="52F6463D" w:rsidP="002E2CF7">
      <w:r w:rsidRPr="00E0279C">
        <w:t>This is how it looks when the VLAN is implemented with L3 interface.</w:t>
      </w:r>
    </w:p>
    <w:p w14:paraId="1CD8AD0D" w14:textId="77777777" w:rsidR="002E2CF7" w:rsidRPr="00E0279C" w:rsidRDefault="002E2CF7" w:rsidP="002E2CF7"/>
    <w:p w14:paraId="3F738651" w14:textId="77777777" w:rsidR="002E2CF7" w:rsidRPr="00E0279C" w:rsidRDefault="006D328D" w:rsidP="002E2CF7">
      <w:r>
        <w:pict w14:anchorId="58E442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75pt;height:89.25pt">
            <v:imagedata r:id="rId19" o:title="show vlans brief"/>
          </v:shape>
        </w:pict>
      </w:r>
    </w:p>
    <w:p w14:paraId="4DF4ACEA" w14:textId="77777777" w:rsidR="002E2CF7" w:rsidRPr="00E0279C" w:rsidRDefault="002E2CF7" w:rsidP="002E2CF7"/>
    <w:p w14:paraId="3E9A5E88" w14:textId="77777777" w:rsidR="002E2CF7" w:rsidRPr="00E0279C" w:rsidRDefault="002E2CF7" w:rsidP="52F6463D">
      <w:pPr>
        <w:pStyle w:val="Overskrift2"/>
        <w:rPr>
          <w:sz w:val="32"/>
          <w:szCs w:val="32"/>
        </w:rPr>
      </w:pPr>
      <w:bookmarkStart w:id="9" w:name="_Toc484380432"/>
      <w:r w:rsidRPr="00E0279C">
        <w:rPr>
          <w:sz w:val="32"/>
          <w:szCs w:val="32"/>
        </w:rPr>
        <w:t>Virtual Routers</w:t>
      </w:r>
      <w:bookmarkEnd w:id="9"/>
    </w:p>
    <w:p w14:paraId="432952DC" w14:textId="77777777" w:rsidR="003556D2" w:rsidRPr="00E0279C" w:rsidRDefault="003556D2" w:rsidP="003556D2"/>
    <w:p w14:paraId="235C9864" w14:textId="74891816" w:rsidR="003556D2" w:rsidRPr="00E0279C" w:rsidRDefault="52F6463D" w:rsidP="003556D2">
      <w:pPr>
        <w:jc w:val="both"/>
      </w:pPr>
      <w:r w:rsidRPr="00E0279C">
        <w:t>In Junos Software, a virtual router is a routing instance type. It is a collection of routing tables, interfaces and routing option settings. Routing instance virtual router can act like a normal router, with policies and r</w:t>
      </w:r>
      <w:r w:rsidR="007A0AF9">
        <w:t>outing options. It makes it possible</w:t>
      </w:r>
      <w:r w:rsidRPr="00E0279C">
        <w:t xml:space="preserve"> to isolate traffic without using multiple routing devices to segment </w:t>
      </w:r>
      <w:r w:rsidR="006D6F5E">
        <w:t xml:space="preserve">the </w:t>
      </w:r>
      <w:r w:rsidRPr="00E0279C">
        <w:t>network.</w:t>
      </w:r>
    </w:p>
    <w:p w14:paraId="324EFF55" w14:textId="04763BDA" w:rsidR="003556D2" w:rsidRPr="00E0279C" w:rsidRDefault="52F6463D" w:rsidP="003556D2">
      <w:pPr>
        <w:jc w:val="both"/>
      </w:pPr>
      <w:r w:rsidRPr="00E0279C">
        <w:t xml:space="preserve">To establish a virtual </w:t>
      </w:r>
      <w:r w:rsidR="009F4DBE" w:rsidRPr="00E0279C">
        <w:t>router,</w:t>
      </w:r>
      <w:r w:rsidRPr="00E0279C">
        <w:t xml:space="preserve"> it is necessary to follow </w:t>
      </w:r>
      <w:r w:rsidR="009F4DBE">
        <w:t xml:space="preserve">a </w:t>
      </w:r>
      <w:r w:rsidRPr="00E0279C">
        <w:t>few steps.</w:t>
      </w:r>
    </w:p>
    <w:p w14:paraId="1BA632E7" w14:textId="77777777" w:rsidR="003556D2" w:rsidRPr="00E0279C" w:rsidRDefault="52F6463D" w:rsidP="00FA2E62">
      <w:pPr>
        <w:pStyle w:val="Listeafsnit"/>
        <w:numPr>
          <w:ilvl w:val="0"/>
          <w:numId w:val="5"/>
        </w:numPr>
        <w:spacing w:after="160" w:line="259" w:lineRule="auto"/>
        <w:jc w:val="both"/>
      </w:pPr>
      <w:r w:rsidRPr="00E0279C">
        <w:t>Create a virtual router</w:t>
      </w:r>
    </w:p>
    <w:p w14:paraId="51FB8549" w14:textId="77777777" w:rsidR="003556D2" w:rsidRPr="00E0279C" w:rsidRDefault="52F6463D" w:rsidP="00FA2E62">
      <w:pPr>
        <w:pStyle w:val="Listeafsnit"/>
        <w:numPr>
          <w:ilvl w:val="0"/>
          <w:numId w:val="5"/>
        </w:numPr>
        <w:spacing w:after="160" w:line="259" w:lineRule="auto"/>
        <w:jc w:val="both"/>
      </w:pPr>
      <w:r w:rsidRPr="00E0279C">
        <w:t>Assign an interface to a virtual router</w:t>
      </w:r>
    </w:p>
    <w:p w14:paraId="3935124B" w14:textId="77777777" w:rsidR="003556D2" w:rsidRPr="00E0279C" w:rsidRDefault="52F6463D" w:rsidP="00FA2E62">
      <w:pPr>
        <w:pStyle w:val="Listeafsnit"/>
        <w:numPr>
          <w:ilvl w:val="0"/>
          <w:numId w:val="5"/>
        </w:numPr>
        <w:spacing w:after="160" w:line="259" w:lineRule="auto"/>
        <w:jc w:val="both"/>
      </w:pPr>
      <w:r w:rsidRPr="00E0279C">
        <w:lastRenderedPageBreak/>
        <w:t>Assign an interface to a zone</w:t>
      </w:r>
    </w:p>
    <w:p w14:paraId="440B99BE" w14:textId="77777777" w:rsidR="003556D2" w:rsidRPr="00E0279C" w:rsidRDefault="52F6463D" w:rsidP="003556D2">
      <w:pPr>
        <w:jc w:val="both"/>
      </w:pPr>
      <w:r w:rsidRPr="00E0279C">
        <w:t>It is possible to assign other routing option to virtual router.</w:t>
      </w:r>
    </w:p>
    <w:p w14:paraId="0C15E757" w14:textId="77777777" w:rsidR="003556D2" w:rsidRPr="00E0279C" w:rsidRDefault="52F6463D" w:rsidP="003556D2">
      <w:pPr>
        <w:jc w:val="both"/>
      </w:pPr>
      <w:r w:rsidRPr="00E0279C">
        <w:t>To share routes in more than one routing instance it is optional to select physical or logical connection.</w:t>
      </w:r>
    </w:p>
    <w:p w14:paraId="3F58BBDD" w14:textId="77777777" w:rsidR="003556D2" w:rsidRPr="00E0279C" w:rsidRDefault="52F6463D" w:rsidP="003556D2">
      <w:pPr>
        <w:jc w:val="both"/>
      </w:pPr>
      <w:r w:rsidRPr="00E0279C">
        <w:t>Physical connection is a normal interface (for example ge-0/0/0 or so-0/0/0) it can be established using cables or VMNets in VMware.</w:t>
      </w:r>
    </w:p>
    <w:p w14:paraId="6BB92908" w14:textId="069F519B" w:rsidR="00CD6CD2" w:rsidRPr="00E0279C" w:rsidRDefault="003556D2" w:rsidP="52F6463D">
      <w:pPr>
        <w:pStyle w:val="Overskrift2"/>
        <w:rPr>
          <w:b w:val="0"/>
          <w:bCs w:val="0"/>
          <w:sz w:val="32"/>
          <w:szCs w:val="32"/>
        </w:rPr>
      </w:pPr>
      <w:bookmarkStart w:id="10" w:name="_Toc484380433"/>
      <w:r w:rsidRPr="00E0279C">
        <w:rPr>
          <w:rStyle w:val="Overskrift2Tegn"/>
          <w:b/>
          <w:bCs/>
          <w:sz w:val="32"/>
          <w:szCs w:val="32"/>
        </w:rPr>
        <w:t>Logical Tunnels</w:t>
      </w:r>
      <w:bookmarkEnd w:id="10"/>
      <w:r w:rsidRPr="00E0279C">
        <w:rPr>
          <w:b w:val="0"/>
          <w:bCs w:val="0"/>
          <w:sz w:val="32"/>
          <w:szCs w:val="32"/>
        </w:rPr>
        <w:t xml:space="preserve"> </w:t>
      </w:r>
    </w:p>
    <w:p w14:paraId="290A5B63" w14:textId="77777777" w:rsidR="00CD6CD2" w:rsidRPr="00E0279C" w:rsidRDefault="00CD6CD2" w:rsidP="00CD6CD2"/>
    <w:p w14:paraId="4A2BDD29" w14:textId="225CCA48" w:rsidR="003556D2" w:rsidRPr="00E0279C" w:rsidRDefault="52F6463D" w:rsidP="003556D2">
      <w:pPr>
        <w:jc w:val="both"/>
      </w:pPr>
      <w:r w:rsidRPr="00E0279C">
        <w:t xml:space="preserve">Logical tunnels (lt0 interfaces) can be used only on SRX Juniper devices. </w:t>
      </w:r>
    </w:p>
    <w:p w14:paraId="0FD03980" w14:textId="76635FDE" w:rsidR="003556D2" w:rsidRPr="00E0279C" w:rsidRDefault="52F6463D" w:rsidP="003556D2">
      <w:pPr>
        <w:jc w:val="both"/>
      </w:pPr>
      <w:r w:rsidRPr="00E0279C">
        <w:t xml:space="preserve">To connect two routing instances with a logical connection logical tunnel interface should be configured for each instance. Then, it is mandatory to configure a peer relationship between the logical tunnel interfaces, thus creating a point-to-point connection. To create a point-to-point connection logical tunnel </w:t>
      </w:r>
      <w:r w:rsidR="00D35790" w:rsidRPr="00E0279C">
        <w:t>must</w:t>
      </w:r>
      <w:r w:rsidRPr="00E0279C">
        <w:t xml:space="preserve"> configured using the lt-fpc/pic/port format.</w:t>
      </w:r>
    </w:p>
    <w:p w14:paraId="423AA18A" w14:textId="77777777" w:rsidR="003556D2" w:rsidRPr="00E0279C" w:rsidRDefault="52F6463D" w:rsidP="003556D2">
      <w:pPr>
        <w:jc w:val="both"/>
      </w:pPr>
      <w:r w:rsidRPr="00E0279C">
        <w:t>Each logical tunnel interface should be configured with a proper encapsulation type.</w:t>
      </w:r>
    </w:p>
    <w:p w14:paraId="5E541441" w14:textId="77777777" w:rsidR="003556D2" w:rsidRPr="00E0279C" w:rsidRDefault="52F6463D" w:rsidP="003556D2">
      <w:pPr>
        <w:jc w:val="both"/>
      </w:pPr>
      <w:r w:rsidRPr="00E0279C">
        <w:t>It is important to configure only one peer unit for each logical interface. (Unit 0 cannot peer with both unit 1 and unit 2.)</w:t>
      </w:r>
    </w:p>
    <w:p w14:paraId="5A99FBBF" w14:textId="77777777" w:rsidR="003556D2" w:rsidRPr="00E0279C" w:rsidRDefault="003556D2" w:rsidP="003556D2">
      <w:pPr>
        <w:jc w:val="both"/>
      </w:pPr>
    </w:p>
    <w:p w14:paraId="605BAB12" w14:textId="77777777" w:rsidR="003556D2" w:rsidRPr="00E0279C" w:rsidRDefault="003556D2" w:rsidP="003556D2">
      <w:r w:rsidRPr="00E0279C">
        <w:rPr>
          <w:noProof/>
          <w:lang w:eastAsia="en-US"/>
        </w:rPr>
        <w:drawing>
          <wp:inline distT="0" distB="0" distL="0" distR="0" wp14:anchorId="40C6DD8E" wp14:editId="282E669B">
            <wp:extent cx="4419600" cy="2895600"/>
            <wp:effectExtent l="0" t="0" r="0" b="0"/>
            <wp:docPr id="8" name="Obraz 8" descr="pe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eer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9600" cy="2895600"/>
                    </a:xfrm>
                    <a:prstGeom prst="rect">
                      <a:avLst/>
                    </a:prstGeom>
                    <a:noFill/>
                    <a:ln>
                      <a:noFill/>
                    </a:ln>
                  </pic:spPr>
                </pic:pic>
              </a:graphicData>
            </a:graphic>
          </wp:inline>
        </w:drawing>
      </w:r>
    </w:p>
    <w:p w14:paraId="37BEC5D4" w14:textId="70D67D87" w:rsidR="002E2CF7" w:rsidRPr="00E0279C" w:rsidRDefault="002F0FD8" w:rsidP="52F6463D">
      <w:pPr>
        <w:pStyle w:val="Overskrift2"/>
        <w:rPr>
          <w:sz w:val="32"/>
          <w:szCs w:val="32"/>
        </w:rPr>
      </w:pPr>
      <w:bookmarkStart w:id="11" w:name="_Toc484380434"/>
      <w:r w:rsidRPr="00E0279C">
        <w:rPr>
          <w:sz w:val="32"/>
          <w:szCs w:val="32"/>
        </w:rPr>
        <w:t>E</w:t>
      </w:r>
      <w:r w:rsidR="002E2CF7" w:rsidRPr="00E0279C">
        <w:rPr>
          <w:sz w:val="32"/>
          <w:szCs w:val="32"/>
        </w:rPr>
        <w:t>thernet OAM</w:t>
      </w:r>
      <w:bookmarkEnd w:id="11"/>
    </w:p>
    <w:p w14:paraId="2CB82C42" w14:textId="77777777" w:rsidR="003556D2" w:rsidRPr="00E0279C" w:rsidRDefault="003556D2" w:rsidP="003556D2"/>
    <w:p w14:paraId="3086BC70" w14:textId="77777777" w:rsidR="003556D2" w:rsidRPr="00E0279C" w:rsidRDefault="52F6463D" w:rsidP="003556D2">
      <w:pPr>
        <w:jc w:val="both"/>
      </w:pPr>
      <w:r w:rsidRPr="00E0279C">
        <w:t>Ethernet Operations, Administration, and Maintenance</w:t>
      </w:r>
    </w:p>
    <w:p w14:paraId="3BF7F412" w14:textId="6FD8D3E5" w:rsidR="003556D2" w:rsidRPr="00E0279C" w:rsidRDefault="52F6463D" w:rsidP="003556D2">
      <w:pPr>
        <w:jc w:val="both"/>
      </w:pPr>
      <w:r w:rsidRPr="00E0279C">
        <w:t xml:space="preserve">Ethernet OAM is a set of tools that network manager </w:t>
      </w:r>
      <w:r w:rsidR="004E20C7" w:rsidRPr="00E0279C">
        <w:t>uses</w:t>
      </w:r>
      <w:r w:rsidRPr="00E0279C">
        <w:t xml:space="preserve"> to know the way how Ethernet links are working. Ethernet OAM should:</w:t>
      </w:r>
    </w:p>
    <w:p w14:paraId="325B3925" w14:textId="77777777" w:rsidR="003556D2" w:rsidRPr="00E0279C" w:rsidRDefault="52F6463D" w:rsidP="00FA2E62">
      <w:pPr>
        <w:pStyle w:val="Listeafsnit"/>
        <w:numPr>
          <w:ilvl w:val="0"/>
          <w:numId w:val="6"/>
        </w:numPr>
        <w:spacing w:after="160" w:line="259" w:lineRule="auto"/>
        <w:jc w:val="both"/>
      </w:pPr>
      <w:r w:rsidRPr="00E0279C">
        <w:t>Rely only on the media access control (MAC) address or virtual local area network (VLAN) identifier for troubleshooting</w:t>
      </w:r>
    </w:p>
    <w:p w14:paraId="70AC1BC7" w14:textId="644B02E9" w:rsidR="003556D2" w:rsidRPr="00E0279C" w:rsidRDefault="52F6463D" w:rsidP="00FA2E62">
      <w:pPr>
        <w:pStyle w:val="Listeafsnit"/>
        <w:numPr>
          <w:ilvl w:val="0"/>
          <w:numId w:val="6"/>
        </w:numPr>
        <w:spacing w:after="160" w:line="259" w:lineRule="auto"/>
        <w:jc w:val="both"/>
      </w:pPr>
      <w:r w:rsidRPr="00E0279C">
        <w:t xml:space="preserve">Work independently of the actual Ethernet transport and function over physical Ethernet ports, or a virtual service such as </w:t>
      </w:r>
      <w:r w:rsidR="004E20C7" w:rsidRPr="00E0279C">
        <w:t>pseudo wire</w:t>
      </w:r>
      <w:r w:rsidRPr="00E0279C">
        <w:t>, and so on.</w:t>
      </w:r>
    </w:p>
    <w:p w14:paraId="15B28B3F" w14:textId="77777777" w:rsidR="003556D2" w:rsidRPr="00E0279C" w:rsidRDefault="52F6463D" w:rsidP="00FA2E62">
      <w:pPr>
        <w:pStyle w:val="Listeafsnit"/>
        <w:numPr>
          <w:ilvl w:val="0"/>
          <w:numId w:val="6"/>
        </w:numPr>
        <w:spacing w:after="160" w:line="259" w:lineRule="auto"/>
        <w:jc w:val="both"/>
      </w:pPr>
      <w:r w:rsidRPr="00E0279C">
        <w:t>Isolate faults over a flat (or single operator) network architecture or a nested or hierarchical (or multi-provider) networks.</w:t>
      </w:r>
    </w:p>
    <w:p w14:paraId="7D949D5D" w14:textId="54307E2C" w:rsidR="003556D2" w:rsidRPr="00E0279C" w:rsidRDefault="003556D2" w:rsidP="003556D2"/>
    <w:p w14:paraId="63654BAD" w14:textId="2B83BCE0" w:rsidR="00E35342" w:rsidRPr="00E0279C" w:rsidRDefault="00E35342" w:rsidP="003556D2"/>
    <w:p w14:paraId="77F1ABBF" w14:textId="454E6870" w:rsidR="00E35342" w:rsidRPr="00E0279C" w:rsidRDefault="00E35342" w:rsidP="003556D2"/>
    <w:p w14:paraId="6C096B80" w14:textId="35DEF042" w:rsidR="00E35342" w:rsidRPr="00E0279C" w:rsidRDefault="00E35342" w:rsidP="003556D2"/>
    <w:p w14:paraId="44B3F442" w14:textId="089C76AB" w:rsidR="00E35342" w:rsidRPr="00E0279C" w:rsidRDefault="00E35342" w:rsidP="003556D2"/>
    <w:p w14:paraId="758145AD" w14:textId="77777777" w:rsidR="00E35342" w:rsidRPr="00E0279C" w:rsidRDefault="00E35342" w:rsidP="003556D2"/>
    <w:p w14:paraId="496602CE" w14:textId="77777777" w:rsidR="002E2CF7" w:rsidRPr="00E0279C" w:rsidRDefault="002E2CF7" w:rsidP="52F6463D">
      <w:pPr>
        <w:pStyle w:val="Overskrift2"/>
        <w:rPr>
          <w:sz w:val="28"/>
          <w:szCs w:val="28"/>
        </w:rPr>
      </w:pPr>
      <w:bookmarkStart w:id="12" w:name="_Toc484380435"/>
      <w:r w:rsidRPr="00E0279C">
        <w:rPr>
          <w:sz w:val="28"/>
          <w:szCs w:val="28"/>
        </w:rPr>
        <w:t>Troubleshooting &amp; Monitoring</w:t>
      </w:r>
      <w:bookmarkEnd w:id="12"/>
    </w:p>
    <w:p w14:paraId="698662CA" w14:textId="77777777" w:rsidR="003556D2" w:rsidRPr="00E0279C" w:rsidRDefault="003556D2" w:rsidP="003556D2"/>
    <w:p w14:paraId="6388C3EF" w14:textId="77777777" w:rsidR="003556D2" w:rsidRPr="00E0279C" w:rsidRDefault="003556D2" w:rsidP="00E35342">
      <w:pPr>
        <w:pStyle w:val="Overskrift3"/>
      </w:pPr>
      <w:bookmarkStart w:id="13" w:name="_Toc484380436"/>
      <w:r w:rsidRPr="00E0279C">
        <w:t>Troubleshooting</w:t>
      </w:r>
      <w:bookmarkEnd w:id="13"/>
    </w:p>
    <w:p w14:paraId="10D19EE3" w14:textId="77777777" w:rsidR="003556D2" w:rsidRPr="00E0279C" w:rsidRDefault="003556D2" w:rsidP="003556D2"/>
    <w:p w14:paraId="54C935FE" w14:textId="2CF984D8" w:rsidR="003556D2" w:rsidRPr="00E0279C" w:rsidRDefault="52F6463D" w:rsidP="003556D2">
      <w:pPr>
        <w:jc w:val="both"/>
        <w:rPr>
          <w:szCs w:val="28"/>
        </w:rPr>
      </w:pPr>
      <w:r w:rsidRPr="00E0279C">
        <w:t>Juniper SRX device</w:t>
      </w:r>
      <w:r w:rsidR="00006419">
        <w:t>s</w:t>
      </w:r>
      <w:r w:rsidRPr="00E0279C">
        <w:t xml:space="preserve"> provides </w:t>
      </w:r>
      <w:r w:rsidR="00006419">
        <w:t xml:space="preserve">a </w:t>
      </w:r>
      <w:r w:rsidRPr="00E0279C">
        <w:t>set of commands that can be used for tr</w:t>
      </w:r>
      <w:r w:rsidR="00006419">
        <w:t>oubleshooting. Mostly it gives</w:t>
      </w:r>
      <w:r w:rsidRPr="00E0279C">
        <w:t xml:space="preserve"> an opportunity to view log files, environment of router and alarms.</w:t>
      </w:r>
    </w:p>
    <w:p w14:paraId="46292EB5" w14:textId="77777777" w:rsidR="003556D2" w:rsidRPr="00E0279C" w:rsidRDefault="52F6463D" w:rsidP="003556D2">
      <w:pPr>
        <w:jc w:val="both"/>
        <w:rPr>
          <w:szCs w:val="28"/>
        </w:rPr>
      </w:pPr>
      <w:r w:rsidRPr="00E0279C">
        <w:t>Few troubleshooting commands:</w:t>
      </w:r>
    </w:p>
    <w:p w14:paraId="34F1C300" w14:textId="77777777" w:rsidR="003556D2" w:rsidRPr="00E0279C" w:rsidRDefault="52F6463D" w:rsidP="52F6463D">
      <w:pPr>
        <w:pStyle w:val="Listeafsnit"/>
        <w:numPr>
          <w:ilvl w:val="0"/>
          <w:numId w:val="7"/>
        </w:numPr>
        <w:spacing w:after="160" w:line="259" w:lineRule="auto"/>
        <w:jc w:val="both"/>
      </w:pPr>
      <w:r w:rsidRPr="00E0279C">
        <w:t>show chassis environment</w:t>
      </w:r>
    </w:p>
    <w:p w14:paraId="39D2AA65" w14:textId="77777777" w:rsidR="003556D2" w:rsidRPr="00E0279C" w:rsidRDefault="52F6463D" w:rsidP="003556D2">
      <w:pPr>
        <w:jc w:val="both"/>
        <w:rPr>
          <w:szCs w:val="28"/>
        </w:rPr>
      </w:pPr>
      <w:r w:rsidRPr="00E0279C">
        <w:t>Command above allows to display temperatures, fans and power supply on SRX device.</w:t>
      </w:r>
    </w:p>
    <w:p w14:paraId="61DFC4E6" w14:textId="77777777" w:rsidR="003556D2" w:rsidRPr="00E0279C" w:rsidRDefault="003556D2" w:rsidP="003556D2">
      <w:pPr>
        <w:jc w:val="both"/>
        <w:rPr>
          <w:szCs w:val="28"/>
        </w:rPr>
      </w:pPr>
      <w:r w:rsidRPr="00E0279C">
        <w:rPr>
          <w:noProof/>
          <w:szCs w:val="28"/>
          <w:lang w:eastAsia="en-US"/>
        </w:rPr>
        <w:drawing>
          <wp:inline distT="0" distB="0" distL="0" distR="0" wp14:anchorId="17230FDE" wp14:editId="37247D08">
            <wp:extent cx="5972175" cy="1809750"/>
            <wp:effectExtent l="0" t="0" r="9525" b="0"/>
            <wp:docPr id="14" name="Obraz 14" descr="enviro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nviro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1809750"/>
                    </a:xfrm>
                    <a:prstGeom prst="rect">
                      <a:avLst/>
                    </a:prstGeom>
                    <a:noFill/>
                    <a:ln>
                      <a:noFill/>
                    </a:ln>
                  </pic:spPr>
                </pic:pic>
              </a:graphicData>
            </a:graphic>
          </wp:inline>
        </w:drawing>
      </w:r>
    </w:p>
    <w:p w14:paraId="60918E15" w14:textId="77777777" w:rsidR="003556D2" w:rsidRPr="00E0279C" w:rsidRDefault="003556D2" w:rsidP="003556D2">
      <w:pPr>
        <w:jc w:val="both"/>
        <w:rPr>
          <w:szCs w:val="28"/>
        </w:rPr>
      </w:pPr>
    </w:p>
    <w:p w14:paraId="4B04B65C" w14:textId="77777777" w:rsidR="003556D2" w:rsidRPr="00E0279C" w:rsidRDefault="52F6463D" w:rsidP="52F6463D">
      <w:pPr>
        <w:pStyle w:val="Listeafsnit"/>
        <w:numPr>
          <w:ilvl w:val="0"/>
          <w:numId w:val="7"/>
        </w:numPr>
        <w:spacing w:after="160" w:line="259" w:lineRule="auto"/>
        <w:jc w:val="both"/>
      </w:pPr>
      <w:r w:rsidRPr="00E0279C">
        <w:t>show chassis hardware</w:t>
      </w:r>
    </w:p>
    <w:p w14:paraId="0ED4D57F" w14:textId="77777777" w:rsidR="003556D2" w:rsidRPr="00E0279C" w:rsidRDefault="003556D2" w:rsidP="003556D2">
      <w:pPr>
        <w:pStyle w:val="Listeafsnit"/>
        <w:jc w:val="both"/>
        <w:rPr>
          <w:szCs w:val="28"/>
        </w:rPr>
      </w:pPr>
    </w:p>
    <w:p w14:paraId="160F1619" w14:textId="6EC31412" w:rsidR="003556D2" w:rsidRPr="00E0279C" w:rsidRDefault="52F6463D" w:rsidP="003556D2">
      <w:pPr>
        <w:jc w:val="both"/>
        <w:rPr>
          <w:szCs w:val="28"/>
        </w:rPr>
      </w:pPr>
      <w:r w:rsidRPr="00E0279C">
        <w:t xml:space="preserve">Using command above causes display hardware </w:t>
      </w:r>
      <w:r w:rsidR="004E20C7" w:rsidRPr="00E0279C">
        <w:t>information</w:t>
      </w:r>
      <w:r w:rsidRPr="00E0279C">
        <w:t xml:space="preserve"> like serial numbers, part numbers and version.</w:t>
      </w:r>
    </w:p>
    <w:p w14:paraId="5BCF6FF5" w14:textId="77777777" w:rsidR="003556D2" w:rsidRPr="00E0279C" w:rsidRDefault="003556D2" w:rsidP="003556D2">
      <w:pPr>
        <w:jc w:val="both"/>
        <w:rPr>
          <w:szCs w:val="28"/>
        </w:rPr>
      </w:pPr>
      <w:r w:rsidRPr="00E0279C">
        <w:rPr>
          <w:noProof/>
          <w:szCs w:val="28"/>
          <w:lang w:eastAsia="en-US"/>
        </w:rPr>
        <w:drawing>
          <wp:inline distT="0" distB="0" distL="0" distR="0" wp14:anchorId="0DDD7D64" wp14:editId="052024DF">
            <wp:extent cx="5724525" cy="1266825"/>
            <wp:effectExtent l="0" t="0" r="9525" b="9525"/>
            <wp:docPr id="13" name="Obraz 13" descr="hard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ardwa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1266825"/>
                    </a:xfrm>
                    <a:prstGeom prst="rect">
                      <a:avLst/>
                    </a:prstGeom>
                    <a:noFill/>
                    <a:ln>
                      <a:noFill/>
                    </a:ln>
                  </pic:spPr>
                </pic:pic>
              </a:graphicData>
            </a:graphic>
          </wp:inline>
        </w:drawing>
      </w:r>
    </w:p>
    <w:p w14:paraId="4006F0A8" w14:textId="77777777" w:rsidR="003556D2" w:rsidRPr="00E0279C" w:rsidRDefault="003556D2" w:rsidP="003556D2">
      <w:pPr>
        <w:jc w:val="both"/>
      </w:pPr>
    </w:p>
    <w:p w14:paraId="654B3106" w14:textId="77777777" w:rsidR="003556D2" w:rsidRPr="00E0279C" w:rsidRDefault="52F6463D" w:rsidP="00FA2E62">
      <w:pPr>
        <w:pStyle w:val="Listeafsnit"/>
        <w:numPr>
          <w:ilvl w:val="0"/>
          <w:numId w:val="7"/>
        </w:numPr>
        <w:spacing w:after="160" w:line="259" w:lineRule="auto"/>
        <w:jc w:val="both"/>
      </w:pPr>
      <w:r w:rsidRPr="00E0279C">
        <w:t>show chassis alarms</w:t>
      </w:r>
    </w:p>
    <w:p w14:paraId="10A4A4C6" w14:textId="77777777" w:rsidR="003556D2" w:rsidRPr="00E0279C" w:rsidRDefault="52F6463D" w:rsidP="003556D2">
      <w:pPr>
        <w:jc w:val="both"/>
      </w:pPr>
      <w:r w:rsidRPr="00E0279C">
        <w:t>This command is used for displaying information about alarms in real time.</w:t>
      </w:r>
    </w:p>
    <w:p w14:paraId="1752017F" w14:textId="77777777" w:rsidR="003556D2" w:rsidRPr="00E0279C" w:rsidRDefault="003556D2" w:rsidP="003556D2">
      <w:pPr>
        <w:jc w:val="both"/>
      </w:pPr>
      <w:r w:rsidRPr="00E0279C">
        <w:rPr>
          <w:noProof/>
          <w:lang w:eastAsia="en-US"/>
        </w:rPr>
        <w:drawing>
          <wp:inline distT="0" distB="0" distL="0" distR="0" wp14:anchorId="3D3333B0" wp14:editId="7052B503">
            <wp:extent cx="2857500" cy="390525"/>
            <wp:effectExtent l="0" t="0" r="0" b="9525"/>
            <wp:docPr id="12" name="Obraz 12" descr="ala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arm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00" cy="390525"/>
                    </a:xfrm>
                    <a:prstGeom prst="rect">
                      <a:avLst/>
                    </a:prstGeom>
                    <a:noFill/>
                    <a:ln>
                      <a:noFill/>
                    </a:ln>
                  </pic:spPr>
                </pic:pic>
              </a:graphicData>
            </a:graphic>
          </wp:inline>
        </w:drawing>
      </w:r>
    </w:p>
    <w:p w14:paraId="40101624" w14:textId="526F3D26" w:rsidR="003556D2" w:rsidRPr="00E0279C" w:rsidRDefault="52F6463D" w:rsidP="003556D2">
      <w:pPr>
        <w:jc w:val="both"/>
      </w:pPr>
      <w:r w:rsidRPr="00E0279C">
        <w:t xml:space="preserve">Troubleshooting commands above were used on Juniper SRXC-1 in </w:t>
      </w:r>
      <w:r w:rsidR="00A40123" w:rsidRPr="00E0279C">
        <w:t>school’s</w:t>
      </w:r>
      <w:r w:rsidRPr="00E0279C">
        <w:t xml:space="preserve"> lab.</w:t>
      </w:r>
    </w:p>
    <w:p w14:paraId="442E34FA" w14:textId="77777777" w:rsidR="003556D2" w:rsidRPr="00E0279C" w:rsidRDefault="003556D2" w:rsidP="003556D2">
      <w:pPr>
        <w:jc w:val="both"/>
      </w:pPr>
    </w:p>
    <w:p w14:paraId="3BB322C1" w14:textId="77777777" w:rsidR="003556D2" w:rsidRPr="00E0279C" w:rsidRDefault="003556D2" w:rsidP="003556D2">
      <w:pPr>
        <w:jc w:val="both"/>
        <w:rPr>
          <w:b/>
          <w:sz w:val="28"/>
          <w:szCs w:val="28"/>
        </w:rPr>
      </w:pPr>
    </w:p>
    <w:p w14:paraId="624907F9" w14:textId="77777777" w:rsidR="003556D2" w:rsidRPr="00E0279C" w:rsidRDefault="003556D2" w:rsidP="003556D2">
      <w:pPr>
        <w:jc w:val="both"/>
        <w:rPr>
          <w:b/>
          <w:sz w:val="28"/>
          <w:szCs w:val="28"/>
        </w:rPr>
      </w:pPr>
    </w:p>
    <w:p w14:paraId="26C3CEB3" w14:textId="77777777" w:rsidR="003556D2" w:rsidRPr="00E0279C" w:rsidRDefault="003556D2" w:rsidP="003556D2">
      <w:pPr>
        <w:jc w:val="both"/>
        <w:rPr>
          <w:b/>
          <w:sz w:val="28"/>
          <w:szCs w:val="28"/>
        </w:rPr>
      </w:pPr>
    </w:p>
    <w:p w14:paraId="40DD6A71" w14:textId="77777777" w:rsidR="003556D2" w:rsidRPr="00E0279C" w:rsidRDefault="003556D2" w:rsidP="003556D2">
      <w:pPr>
        <w:jc w:val="both"/>
        <w:rPr>
          <w:b/>
          <w:sz w:val="28"/>
          <w:szCs w:val="28"/>
        </w:rPr>
      </w:pPr>
    </w:p>
    <w:p w14:paraId="09493A7C" w14:textId="77777777" w:rsidR="003556D2" w:rsidRPr="00E0279C" w:rsidRDefault="003556D2" w:rsidP="003556D2">
      <w:pPr>
        <w:jc w:val="both"/>
        <w:rPr>
          <w:b/>
          <w:sz w:val="28"/>
          <w:szCs w:val="28"/>
        </w:rPr>
      </w:pPr>
    </w:p>
    <w:p w14:paraId="59555AD2" w14:textId="77777777" w:rsidR="003556D2" w:rsidRPr="00E0279C" w:rsidRDefault="003556D2" w:rsidP="003556D2">
      <w:pPr>
        <w:jc w:val="both"/>
        <w:rPr>
          <w:b/>
          <w:sz w:val="28"/>
          <w:szCs w:val="28"/>
        </w:rPr>
      </w:pPr>
    </w:p>
    <w:p w14:paraId="3A8A17D6" w14:textId="77777777" w:rsidR="003556D2" w:rsidRPr="00E0279C" w:rsidRDefault="003556D2" w:rsidP="003556D2">
      <w:pPr>
        <w:jc w:val="both"/>
        <w:rPr>
          <w:b/>
          <w:sz w:val="28"/>
          <w:szCs w:val="28"/>
        </w:rPr>
      </w:pPr>
    </w:p>
    <w:p w14:paraId="5EC135A5" w14:textId="77777777" w:rsidR="003556D2" w:rsidRPr="00E0279C" w:rsidRDefault="003556D2" w:rsidP="003556D2">
      <w:pPr>
        <w:jc w:val="both"/>
        <w:rPr>
          <w:b/>
          <w:sz w:val="28"/>
          <w:szCs w:val="28"/>
        </w:rPr>
      </w:pPr>
    </w:p>
    <w:p w14:paraId="3B6FE78F" w14:textId="7BE4E456" w:rsidR="003556D2" w:rsidRPr="00E0279C" w:rsidRDefault="003556D2" w:rsidP="003556D2">
      <w:pPr>
        <w:jc w:val="both"/>
        <w:rPr>
          <w:b/>
          <w:sz w:val="28"/>
          <w:szCs w:val="28"/>
        </w:rPr>
      </w:pPr>
    </w:p>
    <w:p w14:paraId="4F1333D6" w14:textId="77777777" w:rsidR="003556D2" w:rsidRPr="00E0279C" w:rsidRDefault="003556D2" w:rsidP="00E35342">
      <w:pPr>
        <w:pStyle w:val="Overskrift3"/>
      </w:pPr>
      <w:bookmarkStart w:id="14" w:name="_Toc484380437"/>
      <w:r w:rsidRPr="00E0279C">
        <w:t>Monitoring</w:t>
      </w:r>
      <w:bookmarkEnd w:id="14"/>
    </w:p>
    <w:p w14:paraId="2EB87F3F" w14:textId="59D4F7A1" w:rsidR="003556D2" w:rsidRPr="00E0279C" w:rsidRDefault="00304465" w:rsidP="003556D2">
      <w:pPr>
        <w:jc w:val="both"/>
      </w:pPr>
      <w:r>
        <w:t>Besides</w:t>
      </w:r>
      <w:r w:rsidR="52F6463D" w:rsidRPr="00E0279C">
        <w:t xml:space="preserve"> troubleshooting Juniper gives command to monitor interfaces, traffic and routes on device.</w:t>
      </w:r>
    </w:p>
    <w:p w14:paraId="76F659F1" w14:textId="77777777" w:rsidR="003556D2" w:rsidRPr="00E0279C" w:rsidRDefault="52F6463D" w:rsidP="52F6463D">
      <w:pPr>
        <w:jc w:val="both"/>
        <w:rPr>
          <w:i/>
          <w:iCs/>
        </w:rPr>
      </w:pPr>
      <w:r w:rsidRPr="00E0279C">
        <w:t xml:space="preserve">Most common command for monitoring routes in router is: </w:t>
      </w:r>
      <w:r w:rsidRPr="00E0279C">
        <w:rPr>
          <w:i/>
          <w:iCs/>
        </w:rPr>
        <w:t>show route.</w:t>
      </w:r>
    </w:p>
    <w:p w14:paraId="63E56C62" w14:textId="77777777" w:rsidR="003556D2" w:rsidRPr="00E0279C" w:rsidRDefault="52F6463D" w:rsidP="003556D2">
      <w:pPr>
        <w:jc w:val="both"/>
      </w:pPr>
      <w:r w:rsidRPr="00E0279C">
        <w:t xml:space="preserve">Where next-hops, routes, preferences and protocols. </w:t>
      </w:r>
    </w:p>
    <w:p w14:paraId="737BD2ED" w14:textId="77777777" w:rsidR="003556D2" w:rsidRPr="00E0279C" w:rsidRDefault="003556D2" w:rsidP="003556D2">
      <w:pPr>
        <w:jc w:val="both"/>
      </w:pPr>
      <w:r w:rsidRPr="00E0279C">
        <w:rPr>
          <w:noProof/>
          <w:lang w:eastAsia="en-US"/>
        </w:rPr>
        <w:drawing>
          <wp:inline distT="0" distB="0" distL="0" distR="0" wp14:anchorId="2FF71845" wp14:editId="356AE35D">
            <wp:extent cx="5448300" cy="3009900"/>
            <wp:effectExtent l="0" t="0" r="0" b="0"/>
            <wp:docPr id="11" name="Obraz 11" descr="show 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how rou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8300" cy="3009900"/>
                    </a:xfrm>
                    <a:prstGeom prst="rect">
                      <a:avLst/>
                    </a:prstGeom>
                    <a:noFill/>
                    <a:ln>
                      <a:noFill/>
                    </a:ln>
                  </pic:spPr>
                </pic:pic>
              </a:graphicData>
            </a:graphic>
          </wp:inline>
        </w:drawing>
      </w:r>
    </w:p>
    <w:p w14:paraId="7057BA71" w14:textId="77777777" w:rsidR="003556D2" w:rsidRPr="00E0279C" w:rsidRDefault="003556D2" w:rsidP="003556D2">
      <w:pPr>
        <w:jc w:val="both"/>
      </w:pPr>
    </w:p>
    <w:p w14:paraId="70987410" w14:textId="38E8E748" w:rsidR="003556D2" w:rsidRPr="00E0279C" w:rsidRDefault="52F6463D" w:rsidP="003556D2">
      <w:pPr>
        <w:jc w:val="both"/>
      </w:pPr>
      <w:r w:rsidRPr="00E0279C">
        <w:rPr>
          <w:i/>
          <w:iCs/>
        </w:rPr>
        <w:t xml:space="preserve"> show interfaces terse </w:t>
      </w:r>
      <w:r w:rsidR="009F145D">
        <w:t>displays</w:t>
      </w:r>
      <w:r w:rsidRPr="00E0279C">
        <w:t xml:space="preserve"> admin and link state of interfaces as well as protocol its using and addresses.</w:t>
      </w:r>
      <w:r w:rsidR="003556D2" w:rsidRPr="00E0279C">
        <w:rPr>
          <w:noProof/>
        </w:rPr>
        <w:drawing>
          <wp:inline distT="0" distB="0" distL="0" distR="0" wp14:anchorId="60A12786" wp14:editId="3B1C1783">
            <wp:extent cx="5972175" cy="2809875"/>
            <wp:effectExtent l="0" t="0" r="9525" b="9525"/>
            <wp:docPr id="1743243440" name="picture" descr="show interfaces te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972175" cy="2809875"/>
                    </a:xfrm>
                    <a:prstGeom prst="rect">
                      <a:avLst/>
                    </a:prstGeom>
                  </pic:spPr>
                </pic:pic>
              </a:graphicData>
            </a:graphic>
          </wp:inline>
        </w:drawing>
      </w:r>
    </w:p>
    <w:p w14:paraId="23A98320" w14:textId="77777777" w:rsidR="003556D2" w:rsidRPr="00E0279C" w:rsidRDefault="003556D2" w:rsidP="003556D2">
      <w:pPr>
        <w:jc w:val="both"/>
      </w:pPr>
    </w:p>
    <w:p w14:paraId="39181919" w14:textId="10EFC9DD" w:rsidR="003556D2" w:rsidRPr="00E0279C" w:rsidRDefault="52F6463D" w:rsidP="52F6463D">
      <w:pPr>
        <w:jc w:val="both"/>
        <w:rPr>
          <w:i/>
          <w:iCs/>
        </w:rPr>
      </w:pPr>
      <w:r w:rsidRPr="00E0279C">
        <w:t xml:space="preserve">In Juniper </w:t>
      </w:r>
      <w:r w:rsidR="00A40123" w:rsidRPr="00E0279C">
        <w:t>Devices,</w:t>
      </w:r>
      <w:r w:rsidRPr="00E0279C">
        <w:t xml:space="preserve"> it is possible to monitor traffic inside the router, using </w:t>
      </w:r>
      <w:r w:rsidRPr="00E0279C">
        <w:rPr>
          <w:i/>
          <w:iCs/>
        </w:rPr>
        <w:t>monitor traffic.</w:t>
      </w:r>
    </w:p>
    <w:p w14:paraId="624A67FA" w14:textId="02C9F5A9" w:rsidR="00E35342" w:rsidRPr="00E0279C" w:rsidRDefault="52F6463D" w:rsidP="003556D2">
      <w:pPr>
        <w:jc w:val="both"/>
      </w:pPr>
      <w:r w:rsidRPr="00E0279C">
        <w:t>It can be used instead of using Wireshark.</w:t>
      </w:r>
    </w:p>
    <w:p w14:paraId="18E1F3A4" w14:textId="77777777" w:rsidR="00E35342" w:rsidRPr="00E0279C" w:rsidRDefault="00E35342" w:rsidP="003556D2">
      <w:pPr>
        <w:jc w:val="both"/>
      </w:pPr>
    </w:p>
    <w:p w14:paraId="6C87AFF1" w14:textId="77777777" w:rsidR="003556D2" w:rsidRPr="00E0279C" w:rsidRDefault="003556D2" w:rsidP="003556D2">
      <w:pPr>
        <w:jc w:val="both"/>
      </w:pPr>
      <w:r w:rsidRPr="00E0279C">
        <w:rPr>
          <w:noProof/>
          <w:lang w:eastAsia="en-US"/>
        </w:rPr>
        <w:lastRenderedPageBreak/>
        <w:drawing>
          <wp:inline distT="0" distB="0" distL="0" distR="0" wp14:anchorId="4A61D920" wp14:editId="26D38ACD">
            <wp:extent cx="6772275" cy="1295400"/>
            <wp:effectExtent l="0" t="0" r="9525" b="0"/>
            <wp:docPr id="9" name="Obraz 9" descr="monitor traf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nitor traffi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72275" cy="1295400"/>
                    </a:xfrm>
                    <a:prstGeom prst="rect">
                      <a:avLst/>
                    </a:prstGeom>
                    <a:noFill/>
                    <a:ln>
                      <a:noFill/>
                    </a:ln>
                  </pic:spPr>
                </pic:pic>
              </a:graphicData>
            </a:graphic>
          </wp:inline>
        </w:drawing>
      </w:r>
    </w:p>
    <w:p w14:paraId="2C75A4EA" w14:textId="074EE66A" w:rsidR="003556D2" w:rsidRPr="00E0279C" w:rsidRDefault="00E35342" w:rsidP="52F6463D">
      <w:pPr>
        <w:pStyle w:val="Overskrift2"/>
        <w:rPr>
          <w:sz w:val="28"/>
          <w:szCs w:val="28"/>
        </w:rPr>
      </w:pPr>
      <w:bookmarkStart w:id="15" w:name="_Toc484380438"/>
      <w:r w:rsidRPr="00E0279C">
        <w:rPr>
          <w:sz w:val="28"/>
          <w:szCs w:val="28"/>
        </w:rPr>
        <w:t>Sources</w:t>
      </w:r>
      <w:bookmarkEnd w:id="15"/>
    </w:p>
    <w:p w14:paraId="78EA184B" w14:textId="77777777" w:rsidR="00E35342" w:rsidRPr="00E0279C" w:rsidRDefault="00E35342" w:rsidP="00E35342"/>
    <w:p w14:paraId="4B61E9E8" w14:textId="3CC4105F" w:rsidR="00E35342" w:rsidRPr="00E0279C" w:rsidRDefault="52F6463D" w:rsidP="00E35342">
      <w:pPr>
        <w:jc w:val="both"/>
      </w:pPr>
      <w:r w:rsidRPr="00E0279C">
        <w:t xml:space="preserve">VLAN Presentation – EAL </w:t>
      </w:r>
    </w:p>
    <w:p w14:paraId="48B4DB56" w14:textId="77777777" w:rsidR="00E35342" w:rsidRPr="00E0279C" w:rsidRDefault="00E35342" w:rsidP="00E35342">
      <w:pPr>
        <w:jc w:val="both"/>
      </w:pPr>
    </w:p>
    <w:p w14:paraId="06574572" w14:textId="32F255EB" w:rsidR="00E35342" w:rsidRPr="00E0279C" w:rsidRDefault="006D328D" w:rsidP="00E35342">
      <w:pPr>
        <w:jc w:val="both"/>
        <w:rPr>
          <w:rStyle w:val="Hyperlink"/>
        </w:rPr>
      </w:pPr>
      <w:hyperlink r:id="rId27" w:history="1">
        <w:r w:rsidR="00E35342" w:rsidRPr="00E0279C">
          <w:rPr>
            <w:rStyle w:val="Hyperlink"/>
          </w:rPr>
          <w:t>http://searchnetworking.techtarget.com/definition/virtual-LAN</w:t>
        </w:r>
      </w:hyperlink>
    </w:p>
    <w:p w14:paraId="15D6E268" w14:textId="77777777" w:rsidR="00E35342" w:rsidRPr="00E0279C" w:rsidRDefault="00E35342" w:rsidP="00E35342">
      <w:pPr>
        <w:jc w:val="both"/>
      </w:pPr>
    </w:p>
    <w:p w14:paraId="5D0FE9EC" w14:textId="1AC61DFA" w:rsidR="00E35342" w:rsidRPr="00E0279C" w:rsidRDefault="006D328D" w:rsidP="00E35342">
      <w:pPr>
        <w:jc w:val="both"/>
        <w:rPr>
          <w:rStyle w:val="Hyperlink"/>
        </w:rPr>
      </w:pPr>
      <w:hyperlink r:id="rId28" w:history="1">
        <w:r w:rsidR="00E35342" w:rsidRPr="00E0279C">
          <w:rPr>
            <w:rStyle w:val="Hyperlink"/>
          </w:rPr>
          <w:t>https://kb.juniper.net/InfoCenter/index?page=content&amp;id=KB11000</w:t>
        </w:r>
      </w:hyperlink>
    </w:p>
    <w:p w14:paraId="3D78B1CC" w14:textId="77777777" w:rsidR="00E35342" w:rsidRPr="00E0279C" w:rsidRDefault="00E35342" w:rsidP="00E35342">
      <w:pPr>
        <w:jc w:val="both"/>
      </w:pPr>
    </w:p>
    <w:p w14:paraId="468DF5D3" w14:textId="55DBBEF9" w:rsidR="00E35342" w:rsidRPr="00E0279C" w:rsidRDefault="006D328D" w:rsidP="00E35342">
      <w:pPr>
        <w:jc w:val="both"/>
        <w:rPr>
          <w:rStyle w:val="Hyperlink"/>
        </w:rPr>
      </w:pPr>
      <w:hyperlink r:id="rId29" w:history="1">
        <w:r w:rsidR="00E35342" w:rsidRPr="00E0279C">
          <w:rPr>
            <w:rStyle w:val="Hyperlink"/>
          </w:rPr>
          <w:t>https://www.juniper.net/documentation/en_US/junos/topics/reference/configuration-statement/l3-interface-bridging.html</w:t>
        </w:r>
      </w:hyperlink>
    </w:p>
    <w:p w14:paraId="790CE664" w14:textId="26B361AF" w:rsidR="00E35342" w:rsidRPr="00E0279C" w:rsidRDefault="00E35342" w:rsidP="00E35342">
      <w:pPr>
        <w:jc w:val="both"/>
      </w:pPr>
    </w:p>
    <w:p w14:paraId="126DA873" w14:textId="6BA47125" w:rsidR="00E35342" w:rsidRPr="00E0279C" w:rsidRDefault="006D328D" w:rsidP="00E35342">
      <w:pPr>
        <w:jc w:val="both"/>
        <w:rPr>
          <w:rStyle w:val="Hyperlink"/>
        </w:rPr>
      </w:pPr>
      <w:hyperlink r:id="rId30" w:history="1">
        <w:r w:rsidR="00E35342" w:rsidRPr="00E0279C">
          <w:rPr>
            <w:rStyle w:val="Hyperlink"/>
          </w:rPr>
          <w:t>https://kb.juniper.net/InfoCenter/index?page=content&amp;id=KB21260</w:t>
        </w:r>
      </w:hyperlink>
    </w:p>
    <w:p w14:paraId="1E9596D9" w14:textId="77777777" w:rsidR="00E35342" w:rsidRPr="00E0279C" w:rsidRDefault="00E35342" w:rsidP="00E35342">
      <w:pPr>
        <w:jc w:val="both"/>
      </w:pPr>
    </w:p>
    <w:p w14:paraId="13E3F6CE" w14:textId="77777777" w:rsidR="00E35342" w:rsidRPr="00E0279C" w:rsidRDefault="00E35342" w:rsidP="00E35342">
      <w:pPr>
        <w:jc w:val="both"/>
      </w:pPr>
      <w:r w:rsidRPr="00E0279C">
        <w:t>https://www.juniper.net/documentation/en_US/junos12.3/topics/concept/layer-2-802-1ag-ethernet-oam-overview-mx-solutions.html</w:t>
      </w:r>
    </w:p>
    <w:p w14:paraId="3844824B" w14:textId="77777777" w:rsidR="002E2CF7" w:rsidRPr="00E0279C" w:rsidRDefault="002E2CF7" w:rsidP="002E2CF7"/>
    <w:p w14:paraId="3747568E" w14:textId="77777777" w:rsidR="002E2CF7" w:rsidRPr="00E0279C" w:rsidRDefault="002E2CF7" w:rsidP="002E2CF7">
      <w:pPr>
        <w:pStyle w:val="Overskrift1"/>
      </w:pPr>
      <w:bookmarkStart w:id="16" w:name="_Toc484380439"/>
      <w:r w:rsidRPr="00E0279C">
        <w:t>Intermediate Routing</w:t>
      </w:r>
      <w:bookmarkEnd w:id="16"/>
    </w:p>
    <w:p w14:paraId="30B9DB33" w14:textId="552F7CCB" w:rsidR="000041E1" w:rsidRPr="001A1C0C" w:rsidRDefault="000041E1" w:rsidP="000041E1">
      <w:r>
        <w:t xml:space="preserve">(Full configuration files are on GitHub: </w:t>
      </w:r>
      <w:hyperlink r:id="rId31" w:history="1">
        <w:r w:rsidR="007F7301">
          <w:rPr>
            <w:rStyle w:val="Hyperlink"/>
          </w:rPr>
          <w:t>https://github.com/miskor/Project_network/tree/master/APPENDIX/Stage-2%20Intermediate%20Routing</w:t>
        </w:r>
      </w:hyperlink>
      <w:r>
        <w:t>)</w:t>
      </w:r>
    </w:p>
    <w:p w14:paraId="0EBA8EC7" w14:textId="4EFFDA9D" w:rsidR="00940C08" w:rsidRPr="00E0279C" w:rsidRDefault="00940C08" w:rsidP="00940C08"/>
    <w:p w14:paraId="569E9FD2" w14:textId="77777777" w:rsidR="00384A31" w:rsidRPr="00B86773" w:rsidRDefault="00384A31" w:rsidP="002A2B67">
      <w:pPr>
        <w:pStyle w:val="Overskrift2"/>
        <w:rPr>
          <w:sz w:val="28"/>
          <w:szCs w:val="28"/>
        </w:rPr>
      </w:pPr>
      <w:bookmarkStart w:id="17" w:name="_Toc484380445"/>
      <w:r w:rsidRPr="00B86773">
        <w:rPr>
          <w:sz w:val="28"/>
          <w:szCs w:val="28"/>
        </w:rPr>
        <w:t>IPv6</w:t>
      </w:r>
    </w:p>
    <w:p w14:paraId="1E663127" w14:textId="77777777" w:rsidR="00384A31" w:rsidRPr="00016B02" w:rsidRDefault="00384A31" w:rsidP="00016B02">
      <w:r w:rsidRPr="00016B02">
        <w:t>IPv6 is the most recent version of the IP protocol an important change from IPv4 is that IPv6 uses 128-bits for address space instead of the 32-bit address space of IPv4. This is important since the IPv4 address pool is all but exhausted. IPv4 provides about 4.29 billion addresses which means that far from every person on earth can have a device with an IPv4 address.</w:t>
      </w:r>
    </w:p>
    <w:p w14:paraId="5178744B" w14:textId="77777777" w:rsidR="00384A31" w:rsidRDefault="00384A31" w:rsidP="002A2B67">
      <w:pPr>
        <w:pStyle w:val="Overskrift3"/>
      </w:pPr>
      <w:r>
        <w:t>IPv6 headers</w:t>
      </w:r>
    </w:p>
    <w:p w14:paraId="151233E5" w14:textId="77777777" w:rsidR="00384A31" w:rsidRPr="00016B02" w:rsidRDefault="00384A31" w:rsidP="00016B02">
      <w:r w:rsidRPr="00016B02">
        <w:t>The IPv6 header is simpler than that of IPv4 which allows for faster processing. The IPv6 header is fixed in size at 40 bytes (the IPv4 header has a maximum size of 60 bytes) and includes options as extension headers that are only there when actually used. This makes the design easier to extend for future additions.</w:t>
      </w:r>
    </w:p>
    <w:tbl>
      <w:tblPr>
        <w:tblW w:w="9409" w:type="dxa"/>
        <w:tblLayout w:type="fixed"/>
        <w:tblCellMar>
          <w:left w:w="10" w:type="dxa"/>
          <w:right w:w="10" w:type="dxa"/>
        </w:tblCellMar>
        <w:tblLook w:val="04A0" w:firstRow="1" w:lastRow="0" w:firstColumn="1" w:lastColumn="0" w:noHBand="0" w:noVBand="1"/>
      </w:tblPr>
      <w:tblGrid>
        <w:gridCol w:w="2351"/>
        <w:gridCol w:w="2352"/>
        <w:gridCol w:w="2351"/>
        <w:gridCol w:w="2355"/>
      </w:tblGrid>
      <w:tr w:rsidR="00384A31" w14:paraId="49850331" w14:textId="77777777" w:rsidTr="00025226">
        <w:tc>
          <w:tcPr>
            <w:tcW w:w="2351" w:type="dxa"/>
            <w:tcBorders>
              <w:top w:val="single" w:sz="2" w:space="0" w:color="000000"/>
              <w:left w:val="single" w:sz="2" w:space="0" w:color="000000"/>
              <w:bottom w:val="single" w:sz="2" w:space="0" w:color="000000"/>
            </w:tcBorders>
            <w:tcMar>
              <w:top w:w="55" w:type="dxa"/>
              <w:left w:w="55" w:type="dxa"/>
              <w:bottom w:w="55" w:type="dxa"/>
              <w:right w:w="55" w:type="dxa"/>
            </w:tcMar>
          </w:tcPr>
          <w:p w14:paraId="765D9914" w14:textId="77777777" w:rsidR="00384A31" w:rsidRDefault="00384A31" w:rsidP="00025226">
            <w:pPr>
              <w:pStyle w:val="TableContents"/>
              <w:spacing w:after="0"/>
              <w:jc w:val="center"/>
              <w:rPr>
                <w:rFonts w:ascii="Liberation Sans" w:hAnsi="Liberation Sans"/>
                <w:b/>
                <w:bCs/>
                <w:sz w:val="20"/>
                <w:szCs w:val="20"/>
              </w:rPr>
            </w:pPr>
            <w:r>
              <w:rPr>
                <w:rFonts w:ascii="Liberation Sans" w:hAnsi="Liberation Sans"/>
                <w:b/>
                <w:bCs/>
                <w:sz w:val="20"/>
                <w:szCs w:val="20"/>
              </w:rPr>
              <w:t>1 byte</w:t>
            </w:r>
          </w:p>
        </w:tc>
        <w:tc>
          <w:tcPr>
            <w:tcW w:w="2352" w:type="dxa"/>
            <w:tcBorders>
              <w:top w:val="single" w:sz="2" w:space="0" w:color="000000"/>
              <w:left w:val="single" w:sz="2" w:space="0" w:color="000000"/>
              <w:bottom w:val="single" w:sz="2" w:space="0" w:color="000000"/>
            </w:tcBorders>
            <w:tcMar>
              <w:top w:w="55" w:type="dxa"/>
              <w:left w:w="55" w:type="dxa"/>
              <w:bottom w:w="55" w:type="dxa"/>
              <w:right w:w="55" w:type="dxa"/>
            </w:tcMar>
          </w:tcPr>
          <w:p w14:paraId="7FC679A4" w14:textId="77777777" w:rsidR="00384A31" w:rsidRDefault="00384A31" w:rsidP="00025226">
            <w:pPr>
              <w:pStyle w:val="TableContents"/>
              <w:spacing w:after="0"/>
              <w:jc w:val="center"/>
              <w:rPr>
                <w:rFonts w:ascii="Liberation Sans" w:hAnsi="Liberation Sans"/>
                <w:b/>
                <w:bCs/>
                <w:sz w:val="20"/>
                <w:szCs w:val="20"/>
              </w:rPr>
            </w:pPr>
            <w:r>
              <w:rPr>
                <w:rFonts w:ascii="Liberation Sans" w:hAnsi="Liberation Sans"/>
                <w:b/>
                <w:bCs/>
                <w:sz w:val="20"/>
                <w:szCs w:val="20"/>
              </w:rPr>
              <w:t>1 byte</w:t>
            </w:r>
          </w:p>
        </w:tc>
        <w:tc>
          <w:tcPr>
            <w:tcW w:w="2351" w:type="dxa"/>
            <w:tcBorders>
              <w:top w:val="single" w:sz="2" w:space="0" w:color="000000"/>
              <w:left w:val="single" w:sz="2" w:space="0" w:color="000000"/>
              <w:bottom w:val="single" w:sz="2" w:space="0" w:color="000000"/>
            </w:tcBorders>
            <w:tcMar>
              <w:top w:w="55" w:type="dxa"/>
              <w:left w:w="55" w:type="dxa"/>
              <w:bottom w:w="55" w:type="dxa"/>
              <w:right w:w="55" w:type="dxa"/>
            </w:tcMar>
          </w:tcPr>
          <w:p w14:paraId="7C357FA3" w14:textId="77777777" w:rsidR="00384A31" w:rsidRDefault="00384A31" w:rsidP="00025226">
            <w:pPr>
              <w:pStyle w:val="TableContents"/>
              <w:spacing w:after="0"/>
              <w:jc w:val="center"/>
              <w:rPr>
                <w:rFonts w:ascii="Liberation Sans" w:hAnsi="Liberation Sans"/>
                <w:b/>
                <w:bCs/>
                <w:sz w:val="20"/>
                <w:szCs w:val="20"/>
              </w:rPr>
            </w:pPr>
            <w:r>
              <w:rPr>
                <w:rFonts w:ascii="Liberation Sans" w:hAnsi="Liberation Sans"/>
                <w:b/>
                <w:bCs/>
                <w:sz w:val="20"/>
                <w:szCs w:val="20"/>
              </w:rPr>
              <w:t>1 byte</w:t>
            </w:r>
          </w:p>
        </w:tc>
        <w:tc>
          <w:tcPr>
            <w:tcW w:w="235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B6E822F" w14:textId="77777777" w:rsidR="00384A31" w:rsidRDefault="00384A31" w:rsidP="00025226">
            <w:pPr>
              <w:pStyle w:val="TableContents"/>
              <w:spacing w:after="0"/>
              <w:jc w:val="center"/>
              <w:rPr>
                <w:rFonts w:ascii="Liberation Sans" w:hAnsi="Liberation Sans"/>
                <w:b/>
                <w:bCs/>
                <w:sz w:val="20"/>
                <w:szCs w:val="20"/>
              </w:rPr>
            </w:pPr>
            <w:r>
              <w:rPr>
                <w:rFonts w:ascii="Liberation Sans" w:hAnsi="Liberation Sans"/>
                <w:b/>
                <w:bCs/>
                <w:sz w:val="20"/>
                <w:szCs w:val="20"/>
              </w:rPr>
              <w:t>1 byte</w:t>
            </w:r>
          </w:p>
        </w:tc>
      </w:tr>
      <w:tr w:rsidR="00384A31" w14:paraId="633B6B35" w14:textId="77777777" w:rsidTr="00025226">
        <w:tc>
          <w:tcPr>
            <w:tcW w:w="2351" w:type="dxa"/>
            <w:tcBorders>
              <w:left w:val="single" w:sz="2" w:space="0" w:color="000000"/>
              <w:bottom w:val="single" w:sz="2" w:space="0" w:color="000000"/>
            </w:tcBorders>
            <w:tcMar>
              <w:top w:w="55" w:type="dxa"/>
              <w:left w:w="55" w:type="dxa"/>
              <w:bottom w:w="55" w:type="dxa"/>
              <w:right w:w="55" w:type="dxa"/>
            </w:tcMar>
          </w:tcPr>
          <w:p w14:paraId="0ED83889" w14:textId="77777777" w:rsidR="00384A31" w:rsidRDefault="00384A31" w:rsidP="00025226">
            <w:pPr>
              <w:pStyle w:val="TableContents"/>
              <w:spacing w:after="0"/>
              <w:jc w:val="center"/>
              <w:rPr>
                <w:rFonts w:ascii="Liberation Sans" w:hAnsi="Liberation Sans"/>
                <w:sz w:val="20"/>
                <w:szCs w:val="20"/>
              </w:rPr>
            </w:pPr>
            <w:r>
              <w:rPr>
                <w:rFonts w:ascii="Liberation Sans" w:hAnsi="Liberation Sans"/>
                <w:sz w:val="20"/>
                <w:szCs w:val="20"/>
              </w:rPr>
              <w:t>Version</w:t>
            </w:r>
          </w:p>
        </w:tc>
        <w:tc>
          <w:tcPr>
            <w:tcW w:w="2352" w:type="dxa"/>
            <w:tcBorders>
              <w:left w:val="single" w:sz="2" w:space="0" w:color="000000"/>
              <w:bottom w:val="single" w:sz="2" w:space="0" w:color="000000"/>
            </w:tcBorders>
            <w:tcMar>
              <w:top w:w="55" w:type="dxa"/>
              <w:left w:w="55" w:type="dxa"/>
              <w:bottom w:w="55" w:type="dxa"/>
              <w:right w:w="55" w:type="dxa"/>
            </w:tcMar>
          </w:tcPr>
          <w:p w14:paraId="17FD890F" w14:textId="77777777" w:rsidR="00384A31" w:rsidRDefault="00384A31" w:rsidP="00025226">
            <w:pPr>
              <w:pStyle w:val="TableContents"/>
              <w:spacing w:after="0"/>
              <w:jc w:val="center"/>
              <w:rPr>
                <w:rFonts w:ascii="Liberation Sans" w:hAnsi="Liberation Sans"/>
                <w:sz w:val="20"/>
                <w:szCs w:val="20"/>
              </w:rPr>
            </w:pPr>
            <w:r>
              <w:rPr>
                <w:rFonts w:ascii="Liberation Sans" w:hAnsi="Liberation Sans"/>
                <w:sz w:val="20"/>
                <w:szCs w:val="20"/>
              </w:rPr>
              <w:t>Traffic Class</w:t>
            </w:r>
          </w:p>
        </w:tc>
        <w:tc>
          <w:tcPr>
            <w:tcW w:w="4706"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747FBB25" w14:textId="77777777" w:rsidR="00384A31" w:rsidRDefault="00384A31" w:rsidP="00025226">
            <w:pPr>
              <w:pStyle w:val="TableContents"/>
              <w:spacing w:after="0"/>
              <w:jc w:val="center"/>
              <w:rPr>
                <w:rFonts w:ascii="Liberation Sans" w:hAnsi="Liberation Sans"/>
                <w:sz w:val="20"/>
                <w:szCs w:val="20"/>
              </w:rPr>
            </w:pPr>
            <w:r>
              <w:rPr>
                <w:rFonts w:ascii="Liberation Sans" w:hAnsi="Liberation Sans"/>
                <w:sz w:val="20"/>
                <w:szCs w:val="20"/>
              </w:rPr>
              <w:t>Flow Label</w:t>
            </w:r>
          </w:p>
        </w:tc>
      </w:tr>
      <w:tr w:rsidR="00384A31" w14:paraId="5F3AD498" w14:textId="77777777" w:rsidTr="00025226">
        <w:tc>
          <w:tcPr>
            <w:tcW w:w="4703" w:type="dxa"/>
            <w:gridSpan w:val="2"/>
            <w:tcBorders>
              <w:left w:val="single" w:sz="2" w:space="0" w:color="000000"/>
              <w:bottom w:val="single" w:sz="2" w:space="0" w:color="000000"/>
            </w:tcBorders>
            <w:tcMar>
              <w:top w:w="55" w:type="dxa"/>
              <w:left w:w="55" w:type="dxa"/>
              <w:bottom w:w="55" w:type="dxa"/>
              <w:right w:w="55" w:type="dxa"/>
            </w:tcMar>
          </w:tcPr>
          <w:p w14:paraId="798CB853" w14:textId="77777777" w:rsidR="00384A31" w:rsidRDefault="00384A31" w:rsidP="00025226">
            <w:pPr>
              <w:pStyle w:val="TableContents"/>
              <w:spacing w:after="0"/>
              <w:jc w:val="center"/>
              <w:rPr>
                <w:rFonts w:ascii="Liberation Sans" w:hAnsi="Liberation Sans"/>
                <w:sz w:val="20"/>
                <w:szCs w:val="20"/>
              </w:rPr>
            </w:pPr>
            <w:r>
              <w:rPr>
                <w:rFonts w:ascii="Liberation Sans" w:hAnsi="Liberation Sans"/>
                <w:sz w:val="20"/>
                <w:szCs w:val="20"/>
              </w:rPr>
              <w:t>Payload length</w:t>
            </w:r>
          </w:p>
        </w:tc>
        <w:tc>
          <w:tcPr>
            <w:tcW w:w="2351" w:type="dxa"/>
            <w:tcBorders>
              <w:left w:val="single" w:sz="2" w:space="0" w:color="000000"/>
              <w:bottom w:val="single" w:sz="2" w:space="0" w:color="000000"/>
            </w:tcBorders>
            <w:tcMar>
              <w:top w:w="55" w:type="dxa"/>
              <w:left w:w="55" w:type="dxa"/>
              <w:bottom w:w="55" w:type="dxa"/>
              <w:right w:w="55" w:type="dxa"/>
            </w:tcMar>
          </w:tcPr>
          <w:p w14:paraId="268853D2" w14:textId="77777777" w:rsidR="00384A31" w:rsidRDefault="00384A31" w:rsidP="00025226">
            <w:pPr>
              <w:pStyle w:val="TableContents"/>
              <w:spacing w:after="0"/>
              <w:jc w:val="center"/>
              <w:rPr>
                <w:rFonts w:ascii="Liberation Sans" w:hAnsi="Liberation Sans"/>
                <w:sz w:val="20"/>
                <w:szCs w:val="20"/>
              </w:rPr>
            </w:pPr>
            <w:r>
              <w:rPr>
                <w:rFonts w:ascii="Liberation Sans" w:hAnsi="Liberation Sans"/>
                <w:sz w:val="20"/>
                <w:szCs w:val="20"/>
              </w:rPr>
              <w:t>Next Header</w:t>
            </w:r>
          </w:p>
        </w:tc>
        <w:tc>
          <w:tcPr>
            <w:tcW w:w="2355" w:type="dxa"/>
            <w:tcBorders>
              <w:left w:val="single" w:sz="2" w:space="0" w:color="000000"/>
              <w:bottom w:val="single" w:sz="2" w:space="0" w:color="000000"/>
              <w:right w:val="single" w:sz="2" w:space="0" w:color="000000"/>
            </w:tcBorders>
            <w:tcMar>
              <w:top w:w="55" w:type="dxa"/>
              <w:left w:w="55" w:type="dxa"/>
              <w:bottom w:w="55" w:type="dxa"/>
              <w:right w:w="55" w:type="dxa"/>
            </w:tcMar>
          </w:tcPr>
          <w:p w14:paraId="570468F1" w14:textId="77777777" w:rsidR="00384A31" w:rsidRDefault="00384A31" w:rsidP="00025226">
            <w:pPr>
              <w:pStyle w:val="TableContents"/>
              <w:spacing w:after="0"/>
              <w:jc w:val="center"/>
              <w:rPr>
                <w:rFonts w:ascii="Liberation Sans" w:hAnsi="Liberation Sans"/>
                <w:sz w:val="20"/>
                <w:szCs w:val="20"/>
              </w:rPr>
            </w:pPr>
            <w:r>
              <w:rPr>
                <w:rFonts w:ascii="Liberation Sans" w:hAnsi="Liberation Sans"/>
                <w:sz w:val="20"/>
                <w:szCs w:val="20"/>
              </w:rPr>
              <w:t>Hop Limit</w:t>
            </w:r>
          </w:p>
        </w:tc>
      </w:tr>
      <w:tr w:rsidR="00384A31" w14:paraId="21B4B573" w14:textId="77777777" w:rsidTr="00025226">
        <w:tc>
          <w:tcPr>
            <w:tcW w:w="9409" w:type="dxa"/>
            <w:gridSpan w:val="4"/>
            <w:tcBorders>
              <w:left w:val="single" w:sz="2" w:space="0" w:color="000000"/>
              <w:bottom w:val="single" w:sz="2" w:space="0" w:color="000000"/>
              <w:right w:val="single" w:sz="2" w:space="0" w:color="000000"/>
            </w:tcBorders>
            <w:tcMar>
              <w:top w:w="55" w:type="dxa"/>
              <w:left w:w="55" w:type="dxa"/>
              <w:bottom w:w="55" w:type="dxa"/>
              <w:right w:w="55" w:type="dxa"/>
            </w:tcMar>
          </w:tcPr>
          <w:p w14:paraId="6EFAAC66" w14:textId="77777777" w:rsidR="00384A31" w:rsidRDefault="00384A31" w:rsidP="00025226">
            <w:pPr>
              <w:pStyle w:val="TableContents"/>
              <w:spacing w:after="0"/>
              <w:jc w:val="center"/>
              <w:rPr>
                <w:rFonts w:ascii="Liberation Sans" w:hAnsi="Liberation Sans"/>
                <w:sz w:val="20"/>
                <w:szCs w:val="20"/>
              </w:rPr>
            </w:pPr>
            <w:r>
              <w:rPr>
                <w:rFonts w:ascii="Liberation Sans" w:hAnsi="Liberation Sans"/>
                <w:sz w:val="20"/>
                <w:szCs w:val="20"/>
              </w:rPr>
              <w:t>Source Address</w:t>
            </w:r>
          </w:p>
        </w:tc>
      </w:tr>
      <w:tr w:rsidR="00384A31" w14:paraId="5499E0C3" w14:textId="77777777" w:rsidTr="00025226">
        <w:tc>
          <w:tcPr>
            <w:tcW w:w="9409" w:type="dxa"/>
            <w:gridSpan w:val="4"/>
            <w:tcBorders>
              <w:left w:val="single" w:sz="2" w:space="0" w:color="000000"/>
              <w:bottom w:val="single" w:sz="2" w:space="0" w:color="000000"/>
              <w:right w:val="single" w:sz="2" w:space="0" w:color="000000"/>
            </w:tcBorders>
            <w:tcMar>
              <w:top w:w="55" w:type="dxa"/>
              <w:left w:w="55" w:type="dxa"/>
              <w:bottom w:w="55" w:type="dxa"/>
              <w:right w:w="55" w:type="dxa"/>
            </w:tcMar>
          </w:tcPr>
          <w:p w14:paraId="2CA1C1F0" w14:textId="77777777" w:rsidR="00384A31" w:rsidRDefault="00384A31" w:rsidP="00025226">
            <w:pPr>
              <w:pStyle w:val="TableContents"/>
              <w:spacing w:after="57"/>
              <w:jc w:val="center"/>
              <w:rPr>
                <w:rFonts w:ascii="Liberation Sans" w:hAnsi="Liberation Sans"/>
                <w:sz w:val="20"/>
                <w:szCs w:val="20"/>
              </w:rPr>
            </w:pPr>
            <w:r>
              <w:rPr>
                <w:rFonts w:ascii="Liberation Sans" w:hAnsi="Liberation Sans"/>
                <w:sz w:val="20"/>
                <w:szCs w:val="20"/>
              </w:rPr>
              <w:t>Destination Address</w:t>
            </w:r>
          </w:p>
        </w:tc>
      </w:tr>
    </w:tbl>
    <w:p w14:paraId="2E508B1B" w14:textId="77777777" w:rsidR="00384A31" w:rsidRDefault="00384A31" w:rsidP="00384A31">
      <w:pPr>
        <w:pStyle w:val="Illustration"/>
        <w:jc w:val="center"/>
        <w:rPr>
          <w:rFonts w:ascii="Liberation Sans" w:hAnsi="Liberation Sans"/>
        </w:rPr>
      </w:pPr>
      <w:r>
        <w:rPr>
          <w:rFonts w:ascii="Liberation Sans" w:hAnsi="Liberation Sans"/>
        </w:rPr>
        <w:t>Illustration 1: The IPv6 fixed header format.</w:t>
      </w:r>
    </w:p>
    <w:p w14:paraId="62F564B9" w14:textId="77777777" w:rsidR="00384A31" w:rsidRPr="00016B02" w:rsidRDefault="00384A31" w:rsidP="00016B02">
      <w:pPr>
        <w:rPr>
          <w:i/>
          <w:iCs/>
        </w:rPr>
      </w:pPr>
      <w:r w:rsidRPr="00016B02">
        <w:t>Referring to Illustration 1 above this is a description of the header fields:</w:t>
      </w:r>
    </w:p>
    <w:p w14:paraId="7B25E5D8" w14:textId="77777777" w:rsidR="00384A31" w:rsidRPr="00016B02" w:rsidRDefault="00384A31" w:rsidP="0053128C">
      <w:pPr>
        <w:pStyle w:val="Listeafsnit"/>
        <w:numPr>
          <w:ilvl w:val="0"/>
          <w:numId w:val="45"/>
        </w:numPr>
      </w:pPr>
      <w:r w:rsidRPr="0053128C">
        <w:rPr>
          <w:b/>
          <w:bCs/>
        </w:rPr>
        <w:lastRenderedPageBreak/>
        <w:t xml:space="preserve">Version: </w:t>
      </w:r>
      <w:r w:rsidRPr="00016B02">
        <w:t>Protocol version number = 6.</w:t>
      </w:r>
    </w:p>
    <w:p w14:paraId="77EF8B19" w14:textId="45F2C78B" w:rsidR="00384A31" w:rsidRPr="00D377F5" w:rsidRDefault="00384A31" w:rsidP="0053128C">
      <w:pPr>
        <w:pStyle w:val="Listeafsnit"/>
        <w:numPr>
          <w:ilvl w:val="0"/>
          <w:numId w:val="45"/>
        </w:numPr>
        <w:rPr>
          <w:sz w:val="32"/>
        </w:rPr>
      </w:pPr>
      <w:r w:rsidRPr="0053128C">
        <w:rPr>
          <w:b/>
          <w:bCs/>
        </w:rPr>
        <w:t>Traffic Class:</w:t>
      </w:r>
      <w:r w:rsidRPr="00D377F5">
        <w:rPr>
          <w:sz w:val="32"/>
        </w:rPr>
        <w:t xml:space="preserve"> </w:t>
      </w:r>
      <w:r w:rsidRPr="00D377F5">
        <w:rPr>
          <w:szCs w:val="20"/>
        </w:rPr>
        <w:t xml:space="preserve">The 6 </w:t>
      </w:r>
      <w:r w:rsidR="003E60A3" w:rsidRPr="00D377F5">
        <w:rPr>
          <w:szCs w:val="20"/>
        </w:rPr>
        <w:t xml:space="preserve">most-significant bits are used </w:t>
      </w:r>
      <w:r w:rsidRPr="00D377F5">
        <w:rPr>
          <w:szCs w:val="20"/>
        </w:rPr>
        <w:t>to classify packets. The remaining 2 bits are used in order to signal impending congestion.</w:t>
      </w:r>
    </w:p>
    <w:p w14:paraId="3BB83332" w14:textId="77777777" w:rsidR="00384A31" w:rsidRPr="00016B02" w:rsidRDefault="00384A31" w:rsidP="0053128C">
      <w:pPr>
        <w:pStyle w:val="Listeafsnit"/>
        <w:numPr>
          <w:ilvl w:val="0"/>
          <w:numId w:val="45"/>
        </w:numPr>
      </w:pPr>
      <w:r w:rsidRPr="0053128C">
        <w:rPr>
          <w:b/>
          <w:bCs/>
        </w:rPr>
        <w:t xml:space="preserve">Flow Label: </w:t>
      </w:r>
      <w:r w:rsidRPr="00016B02">
        <w:t>Used to label sequences of packages that are to be treated the same way by allowing for more efficient processing by routers.</w:t>
      </w:r>
    </w:p>
    <w:p w14:paraId="2490DB69" w14:textId="77777777" w:rsidR="00384A31" w:rsidRPr="00016B02" w:rsidRDefault="00384A31" w:rsidP="0053128C">
      <w:pPr>
        <w:pStyle w:val="Listeafsnit"/>
        <w:numPr>
          <w:ilvl w:val="0"/>
          <w:numId w:val="45"/>
        </w:numPr>
      </w:pPr>
      <w:r w:rsidRPr="0053128C">
        <w:rPr>
          <w:b/>
          <w:bCs/>
        </w:rPr>
        <w:t xml:space="preserve">Payload Length: </w:t>
      </w:r>
      <w:r w:rsidRPr="00016B02">
        <w:t>Length of the payload limited to 64K y the size of this field. IPv6 can use an extension called Jumbo frames to send larger payloads. The length counts everything after the fixed header, included the extension headers.</w:t>
      </w:r>
    </w:p>
    <w:p w14:paraId="643E013E" w14:textId="77777777" w:rsidR="00384A31" w:rsidRPr="0053128C" w:rsidRDefault="00384A31" w:rsidP="0053128C">
      <w:pPr>
        <w:pStyle w:val="Listeafsnit"/>
        <w:numPr>
          <w:ilvl w:val="0"/>
          <w:numId w:val="45"/>
        </w:numPr>
        <w:rPr>
          <w:b/>
          <w:bCs/>
        </w:rPr>
      </w:pPr>
      <w:r w:rsidRPr="0053128C">
        <w:rPr>
          <w:b/>
          <w:bCs/>
        </w:rPr>
        <w:t>Next Header:</w:t>
      </w:r>
    </w:p>
    <w:p w14:paraId="39C286E8" w14:textId="77777777" w:rsidR="00384A31" w:rsidRPr="00016B02" w:rsidRDefault="00384A31" w:rsidP="00D377F5">
      <w:pPr>
        <w:pStyle w:val="Listeafsnit"/>
        <w:numPr>
          <w:ilvl w:val="1"/>
          <w:numId w:val="45"/>
        </w:numPr>
      </w:pPr>
      <w:r w:rsidRPr="00016B02">
        <w:t xml:space="preserve">If the next header is UDP or TCP, this field will contain the same protocol numbers as in IPv4, for example, protocol number 6 for TCP or 17 for UDP. The protocol numbers are available through IANA at </w:t>
      </w:r>
      <w:hyperlink r:id="rId32" w:history="1">
        <w:r w:rsidRPr="00016B02">
          <w:t>https://www.iana.org/assignments/protocol-numbers/</w:t>
        </w:r>
      </w:hyperlink>
    </w:p>
    <w:p w14:paraId="76BE54E2" w14:textId="77777777" w:rsidR="00384A31" w:rsidRPr="00016B02" w:rsidRDefault="00384A31" w:rsidP="00D377F5">
      <w:pPr>
        <w:pStyle w:val="Listeafsnit"/>
        <w:numPr>
          <w:ilvl w:val="1"/>
          <w:numId w:val="45"/>
        </w:numPr>
      </w:pPr>
      <w:r w:rsidRPr="00016B02">
        <w:t>If extension headers are used, this is the type of the next extension header.</w:t>
      </w:r>
    </w:p>
    <w:p w14:paraId="7ECB63CD" w14:textId="77777777" w:rsidR="00384A31" w:rsidRPr="00016B02" w:rsidRDefault="00384A31" w:rsidP="0053128C">
      <w:pPr>
        <w:pStyle w:val="Listeafsnit"/>
        <w:numPr>
          <w:ilvl w:val="0"/>
          <w:numId w:val="45"/>
        </w:numPr>
      </w:pPr>
      <w:r w:rsidRPr="0053128C">
        <w:rPr>
          <w:b/>
          <w:bCs/>
        </w:rPr>
        <w:t xml:space="preserve">Hop Limit: </w:t>
      </w:r>
      <w:r w:rsidRPr="00016B02">
        <w:t>Decremented by 1 by each node that forwards the packet. The packet is discarded if Hop Limit is decremented to zero.</w:t>
      </w:r>
    </w:p>
    <w:p w14:paraId="5BC0997F" w14:textId="77777777" w:rsidR="00384A31" w:rsidRPr="00016B02" w:rsidRDefault="00384A31" w:rsidP="0053128C">
      <w:pPr>
        <w:pStyle w:val="Listeafsnit"/>
        <w:numPr>
          <w:ilvl w:val="0"/>
          <w:numId w:val="45"/>
        </w:numPr>
      </w:pPr>
      <w:r w:rsidRPr="0053128C">
        <w:rPr>
          <w:b/>
          <w:bCs/>
        </w:rPr>
        <w:t xml:space="preserve">Source Address: </w:t>
      </w:r>
      <w:r w:rsidRPr="00016B02">
        <w:t>128-bit address of the source of the packet.</w:t>
      </w:r>
    </w:p>
    <w:p w14:paraId="06CD77E1" w14:textId="77777777" w:rsidR="00384A31" w:rsidRPr="00016B02" w:rsidRDefault="00384A31" w:rsidP="0053128C">
      <w:pPr>
        <w:pStyle w:val="Listeafsnit"/>
        <w:numPr>
          <w:ilvl w:val="0"/>
          <w:numId w:val="45"/>
        </w:numPr>
      </w:pPr>
      <w:r w:rsidRPr="0053128C">
        <w:rPr>
          <w:b/>
          <w:bCs/>
        </w:rPr>
        <w:t xml:space="preserve">Destination Address: </w:t>
      </w:r>
      <w:r w:rsidRPr="00016B02">
        <w:t>128-bit address of the intended recipient of the packet, this might be the ultimate recipient if a Routing header is present.</w:t>
      </w:r>
    </w:p>
    <w:p w14:paraId="137CA4F1" w14:textId="77777777" w:rsidR="00384A31" w:rsidRPr="00016B02" w:rsidRDefault="00384A31" w:rsidP="00016B02">
      <w:r w:rsidRPr="00016B02">
        <w:t>Below is an illustration of the extension headers and payloads organisation, coming after the fixed IPv6 header.</w:t>
      </w:r>
    </w:p>
    <w:tbl>
      <w:tblPr>
        <w:tblW w:w="9406" w:type="dxa"/>
        <w:tblLayout w:type="fixed"/>
        <w:tblCellMar>
          <w:left w:w="10" w:type="dxa"/>
          <w:right w:w="10" w:type="dxa"/>
        </w:tblCellMar>
        <w:tblLook w:val="04A0" w:firstRow="1" w:lastRow="0" w:firstColumn="1" w:lastColumn="0" w:noHBand="0" w:noVBand="1"/>
      </w:tblPr>
      <w:tblGrid>
        <w:gridCol w:w="1881"/>
        <w:gridCol w:w="1881"/>
        <w:gridCol w:w="1881"/>
        <w:gridCol w:w="1881"/>
        <w:gridCol w:w="1882"/>
      </w:tblGrid>
      <w:tr w:rsidR="00384A31" w14:paraId="4A877AC0" w14:textId="77777777" w:rsidTr="00025226">
        <w:trPr>
          <w:trHeight w:val="6"/>
        </w:trPr>
        <w:tc>
          <w:tcPr>
            <w:tcW w:w="1881" w:type="dxa"/>
            <w:tcBorders>
              <w:top w:val="single" w:sz="2" w:space="0" w:color="000000"/>
              <w:left w:val="single" w:sz="2" w:space="0" w:color="000000"/>
              <w:bottom w:val="single" w:sz="2" w:space="0" w:color="000000"/>
            </w:tcBorders>
            <w:tcMar>
              <w:top w:w="55" w:type="dxa"/>
              <w:left w:w="55" w:type="dxa"/>
              <w:bottom w:w="55" w:type="dxa"/>
              <w:right w:w="55" w:type="dxa"/>
            </w:tcMar>
          </w:tcPr>
          <w:p w14:paraId="2FD07FDA" w14:textId="77777777" w:rsidR="00384A31" w:rsidRDefault="00384A31" w:rsidP="00025226">
            <w:pPr>
              <w:pStyle w:val="TableContents"/>
              <w:jc w:val="center"/>
            </w:pPr>
            <w:r>
              <w:t>Fixed header</w:t>
            </w:r>
          </w:p>
        </w:tc>
        <w:tc>
          <w:tcPr>
            <w:tcW w:w="1881" w:type="dxa"/>
            <w:tcBorders>
              <w:top w:val="single" w:sz="2" w:space="0" w:color="000000"/>
              <w:left w:val="single" w:sz="2" w:space="0" w:color="000000"/>
              <w:bottom w:val="single" w:sz="2" w:space="0" w:color="000000"/>
            </w:tcBorders>
            <w:tcMar>
              <w:top w:w="55" w:type="dxa"/>
              <w:left w:w="55" w:type="dxa"/>
              <w:bottom w:w="55" w:type="dxa"/>
              <w:right w:w="55" w:type="dxa"/>
            </w:tcMar>
          </w:tcPr>
          <w:p w14:paraId="6CC5A0EA" w14:textId="77777777" w:rsidR="00384A31" w:rsidRDefault="00384A31" w:rsidP="00025226">
            <w:pPr>
              <w:pStyle w:val="TableContents"/>
              <w:jc w:val="center"/>
            </w:pPr>
            <w:r>
              <w:t>Extension header 1</w:t>
            </w:r>
          </w:p>
        </w:tc>
        <w:tc>
          <w:tcPr>
            <w:tcW w:w="1881" w:type="dxa"/>
            <w:tcBorders>
              <w:top w:val="single" w:sz="2" w:space="0" w:color="000000"/>
              <w:left w:val="single" w:sz="2" w:space="0" w:color="000000"/>
              <w:bottom w:val="single" w:sz="2" w:space="0" w:color="000000"/>
            </w:tcBorders>
            <w:tcMar>
              <w:top w:w="55" w:type="dxa"/>
              <w:left w:w="55" w:type="dxa"/>
              <w:bottom w:w="55" w:type="dxa"/>
              <w:right w:w="55" w:type="dxa"/>
            </w:tcMar>
          </w:tcPr>
          <w:p w14:paraId="74BB1F39" w14:textId="77777777" w:rsidR="00384A31" w:rsidRDefault="00384A31" w:rsidP="00025226">
            <w:pPr>
              <w:pStyle w:val="TableContents"/>
              <w:jc w:val="center"/>
            </w:pPr>
            <w:r>
              <w:t>Extension header ...</w:t>
            </w:r>
          </w:p>
        </w:tc>
        <w:tc>
          <w:tcPr>
            <w:tcW w:w="1881" w:type="dxa"/>
            <w:tcBorders>
              <w:top w:val="single" w:sz="2" w:space="0" w:color="000000"/>
              <w:left w:val="single" w:sz="2" w:space="0" w:color="000000"/>
              <w:bottom w:val="single" w:sz="2" w:space="0" w:color="000000"/>
            </w:tcBorders>
            <w:tcMar>
              <w:top w:w="55" w:type="dxa"/>
              <w:left w:w="55" w:type="dxa"/>
              <w:bottom w:w="55" w:type="dxa"/>
              <w:right w:w="55" w:type="dxa"/>
            </w:tcMar>
          </w:tcPr>
          <w:p w14:paraId="49A9D567" w14:textId="77777777" w:rsidR="00384A31" w:rsidRDefault="00384A31" w:rsidP="00025226">
            <w:pPr>
              <w:pStyle w:val="TableContents"/>
              <w:jc w:val="center"/>
            </w:pPr>
            <w:r>
              <w:t xml:space="preserve">Extension header </w:t>
            </w:r>
            <w:r>
              <w:rPr>
                <w:i/>
                <w:iCs/>
              </w:rPr>
              <w:t>N</w:t>
            </w:r>
          </w:p>
        </w:tc>
        <w:tc>
          <w:tcPr>
            <w:tcW w:w="188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136CA876" w14:textId="77777777" w:rsidR="00384A31" w:rsidRDefault="00384A31" w:rsidP="00025226">
            <w:pPr>
              <w:pStyle w:val="TableContents"/>
              <w:jc w:val="center"/>
            </w:pPr>
            <w:r>
              <w:t>Payload</w:t>
            </w:r>
          </w:p>
        </w:tc>
      </w:tr>
    </w:tbl>
    <w:p w14:paraId="4A7D0751" w14:textId="77777777" w:rsidR="00384A31" w:rsidRDefault="00384A31" w:rsidP="00384A31">
      <w:pPr>
        <w:pStyle w:val="Illustration"/>
        <w:jc w:val="center"/>
      </w:pPr>
      <w:r>
        <w:t>Illustration 2: IPv6 fixed, and extension -header followed by the payload.</w:t>
      </w:r>
    </w:p>
    <w:p w14:paraId="398E9A06" w14:textId="77777777" w:rsidR="00384A31" w:rsidRDefault="00384A31" w:rsidP="002A2B67">
      <w:pPr>
        <w:pStyle w:val="Overskrift3"/>
      </w:pPr>
      <w:r>
        <w:t>IPv6 addressing</w:t>
      </w:r>
    </w:p>
    <w:p w14:paraId="2EB7ABBA" w14:textId="77777777" w:rsidR="00384A31" w:rsidRPr="0053128C" w:rsidRDefault="00384A31" w:rsidP="00384A31">
      <w:pPr>
        <w:pStyle w:val="Textbody"/>
        <w:rPr>
          <w:rFonts w:ascii="Times New Roman" w:hAnsi="Times New Roman"/>
          <w:sz w:val="24"/>
          <w:szCs w:val="24"/>
        </w:rPr>
      </w:pPr>
      <w:r w:rsidRPr="0053128C">
        <w:rPr>
          <w:rFonts w:ascii="Times New Roman" w:hAnsi="Times New Roman"/>
          <w:sz w:val="24"/>
          <w:szCs w:val="24"/>
        </w:rPr>
        <w:t>IPv6 addresses are either unicast, anycast, or multicast addresses</w:t>
      </w:r>
    </w:p>
    <w:p w14:paraId="5743C65A" w14:textId="77777777" w:rsidR="00384A31" w:rsidRPr="0053128C" w:rsidRDefault="00384A31" w:rsidP="00A546F2">
      <w:pPr>
        <w:pStyle w:val="Textbody"/>
        <w:numPr>
          <w:ilvl w:val="0"/>
          <w:numId w:val="35"/>
        </w:numPr>
        <w:spacing w:after="0"/>
        <w:textAlignment w:val="baseline"/>
        <w:rPr>
          <w:rFonts w:ascii="Times New Roman" w:hAnsi="Times New Roman"/>
          <w:sz w:val="24"/>
          <w:szCs w:val="24"/>
        </w:rPr>
      </w:pPr>
      <w:r w:rsidRPr="0053128C">
        <w:rPr>
          <w:rFonts w:ascii="Times New Roman" w:hAnsi="Times New Roman"/>
          <w:sz w:val="24"/>
          <w:szCs w:val="24"/>
        </w:rPr>
        <w:t>Unicast addresses identify a single network interface and the IP packages will be sent to that interface.</w:t>
      </w:r>
    </w:p>
    <w:p w14:paraId="5E1D44FB" w14:textId="77777777" w:rsidR="00384A31" w:rsidRPr="0053128C" w:rsidRDefault="00384A31" w:rsidP="00A546F2">
      <w:pPr>
        <w:pStyle w:val="Textbody"/>
        <w:numPr>
          <w:ilvl w:val="0"/>
          <w:numId w:val="35"/>
        </w:numPr>
        <w:spacing w:after="0"/>
        <w:textAlignment w:val="baseline"/>
        <w:rPr>
          <w:rFonts w:ascii="Times New Roman" w:hAnsi="Times New Roman"/>
          <w:sz w:val="24"/>
          <w:szCs w:val="24"/>
        </w:rPr>
      </w:pPr>
      <w:r w:rsidRPr="0053128C">
        <w:rPr>
          <w:rFonts w:ascii="Times New Roman" w:hAnsi="Times New Roman"/>
          <w:sz w:val="24"/>
          <w:szCs w:val="24"/>
        </w:rPr>
        <w:t>Anycast addresses are assigned to a group of interfaces. Anycast addresses has the same format as unicast addresses and differ only by the fact that they are present on more than one interface in the network. An anycast packet is delivered to one member, typically the nearest host according to the routing protocols definition.</w:t>
      </w:r>
    </w:p>
    <w:p w14:paraId="23EC4CAB" w14:textId="77777777" w:rsidR="00384A31" w:rsidRPr="0053128C" w:rsidRDefault="00384A31" w:rsidP="00A546F2">
      <w:pPr>
        <w:pStyle w:val="Textbody"/>
        <w:numPr>
          <w:ilvl w:val="0"/>
          <w:numId w:val="35"/>
        </w:numPr>
        <w:textAlignment w:val="baseline"/>
        <w:rPr>
          <w:rFonts w:ascii="Times New Roman" w:hAnsi="Times New Roman"/>
          <w:sz w:val="24"/>
          <w:szCs w:val="24"/>
        </w:rPr>
      </w:pPr>
      <w:r w:rsidRPr="0053128C">
        <w:rPr>
          <w:rFonts w:ascii="Times New Roman" w:hAnsi="Times New Roman"/>
          <w:sz w:val="24"/>
          <w:szCs w:val="24"/>
        </w:rPr>
        <w:t>Multicast addresses are assigned to a group of interfaces, each member processes a message send to a multicast address.</w:t>
      </w:r>
    </w:p>
    <w:p w14:paraId="3B45FCC9" w14:textId="77777777" w:rsidR="00384A31" w:rsidRPr="0053128C" w:rsidRDefault="00384A31" w:rsidP="00384A31">
      <w:pPr>
        <w:pStyle w:val="Textbody"/>
        <w:spacing w:line="240" w:lineRule="auto"/>
        <w:rPr>
          <w:rFonts w:ascii="Times New Roman" w:hAnsi="Times New Roman"/>
          <w:sz w:val="24"/>
          <w:szCs w:val="24"/>
        </w:rPr>
      </w:pPr>
      <w:r w:rsidRPr="0053128C">
        <w:rPr>
          <w:rFonts w:ascii="Times New Roman" w:hAnsi="Times New Roman"/>
          <w:sz w:val="24"/>
          <w:szCs w:val="24"/>
        </w:rPr>
        <w:t>An IPv6 address has 128 bits and address is divided into eight 16-bit hexadecimal blocks</w:t>
      </w:r>
    </w:p>
    <w:p w14:paraId="06FF7B7F" w14:textId="77777777" w:rsidR="00384A31" w:rsidRPr="0053128C" w:rsidRDefault="00384A31" w:rsidP="00384A31">
      <w:pPr>
        <w:pStyle w:val="Textbody"/>
        <w:spacing w:line="240" w:lineRule="auto"/>
        <w:rPr>
          <w:rFonts w:ascii="Times New Roman" w:hAnsi="Times New Roman"/>
          <w:sz w:val="24"/>
          <w:szCs w:val="24"/>
        </w:rPr>
      </w:pPr>
      <w:r w:rsidRPr="0053128C">
        <w:rPr>
          <w:rFonts w:ascii="Times New Roman" w:hAnsi="Times New Roman"/>
          <w:sz w:val="24"/>
          <w:szCs w:val="24"/>
        </w:rPr>
        <w:t>separated by colons. For example:</w:t>
      </w:r>
    </w:p>
    <w:p w14:paraId="12316DC3" w14:textId="77777777" w:rsidR="00384A31" w:rsidRPr="0053128C" w:rsidRDefault="00384A31" w:rsidP="00384A31">
      <w:pPr>
        <w:pStyle w:val="Textbody"/>
        <w:spacing w:line="240" w:lineRule="auto"/>
        <w:rPr>
          <w:rFonts w:ascii="Times New Roman" w:hAnsi="Times New Roman"/>
          <w:sz w:val="24"/>
          <w:szCs w:val="24"/>
        </w:rPr>
      </w:pPr>
      <w:r w:rsidRPr="0053128C">
        <w:rPr>
          <w:rFonts w:ascii="Times New Roman" w:hAnsi="Times New Roman"/>
          <w:sz w:val="24"/>
          <w:szCs w:val="24"/>
        </w:rPr>
        <w:t>2001:0DB8:0000:0000:00C0:FEFE:BADA:5500</w:t>
      </w:r>
    </w:p>
    <w:p w14:paraId="0D4C9547" w14:textId="77777777" w:rsidR="00384A31" w:rsidRPr="0053128C" w:rsidRDefault="00384A31" w:rsidP="00384A31">
      <w:pPr>
        <w:pStyle w:val="Textbody"/>
        <w:spacing w:line="240" w:lineRule="auto"/>
        <w:rPr>
          <w:rFonts w:ascii="Times New Roman" w:hAnsi="Times New Roman"/>
          <w:sz w:val="24"/>
          <w:szCs w:val="24"/>
        </w:rPr>
      </w:pPr>
      <w:r w:rsidRPr="0053128C">
        <w:rPr>
          <w:rFonts w:ascii="Times New Roman" w:hAnsi="Times New Roman"/>
          <w:sz w:val="24"/>
          <w:szCs w:val="24"/>
        </w:rPr>
        <w:t>There are some rules for shortening addresses like this:</w:t>
      </w:r>
    </w:p>
    <w:p w14:paraId="4E078A8D" w14:textId="77777777" w:rsidR="00384A31" w:rsidRPr="0053128C" w:rsidRDefault="00384A31" w:rsidP="00A546F2">
      <w:pPr>
        <w:pStyle w:val="Textbody"/>
        <w:numPr>
          <w:ilvl w:val="0"/>
          <w:numId w:val="36"/>
        </w:numPr>
        <w:spacing w:line="240" w:lineRule="auto"/>
        <w:textAlignment w:val="baseline"/>
        <w:rPr>
          <w:rFonts w:ascii="Times New Roman" w:hAnsi="Times New Roman"/>
          <w:sz w:val="24"/>
          <w:szCs w:val="24"/>
        </w:rPr>
      </w:pPr>
      <w:r w:rsidRPr="0053128C">
        <w:rPr>
          <w:rFonts w:ascii="Times New Roman" w:hAnsi="Times New Roman"/>
          <w:sz w:val="24"/>
          <w:szCs w:val="24"/>
        </w:rPr>
        <w:t>Leading zeroes can be skipped.</w:t>
      </w:r>
    </w:p>
    <w:p w14:paraId="125B2130" w14:textId="77777777" w:rsidR="00384A31" w:rsidRPr="0053128C" w:rsidRDefault="00384A31" w:rsidP="00016B02">
      <w:r w:rsidRPr="0053128C">
        <w:t>2001:DB8:0:0:C0:FEFE:BADA:5500</w:t>
      </w:r>
    </w:p>
    <w:p w14:paraId="4D14D95F" w14:textId="77777777" w:rsidR="00384A31" w:rsidRPr="0053128C" w:rsidRDefault="00384A31" w:rsidP="00A546F2">
      <w:pPr>
        <w:pStyle w:val="Textbody"/>
        <w:numPr>
          <w:ilvl w:val="0"/>
          <w:numId w:val="36"/>
        </w:numPr>
        <w:spacing w:line="240" w:lineRule="auto"/>
        <w:textAlignment w:val="baseline"/>
        <w:rPr>
          <w:rFonts w:ascii="Times New Roman" w:hAnsi="Times New Roman"/>
          <w:sz w:val="24"/>
          <w:szCs w:val="24"/>
        </w:rPr>
      </w:pPr>
      <w:r w:rsidRPr="0053128C">
        <w:rPr>
          <w:rFonts w:ascii="Times New Roman" w:hAnsi="Times New Roman"/>
          <w:sz w:val="24"/>
          <w:szCs w:val="24"/>
        </w:rPr>
        <w:t>A double colon can replace a string of consecutive zeroes in more than one 16-bit address block, but a double colon can only be used once in the address</w:t>
      </w:r>
    </w:p>
    <w:p w14:paraId="33E3EE6D" w14:textId="77777777" w:rsidR="00384A31" w:rsidRPr="0053128C" w:rsidRDefault="00384A31" w:rsidP="00A546F2">
      <w:pPr>
        <w:pStyle w:val="Textbody"/>
        <w:numPr>
          <w:ilvl w:val="1"/>
          <w:numId w:val="36"/>
        </w:numPr>
        <w:spacing w:line="240" w:lineRule="auto"/>
        <w:textAlignment w:val="baseline"/>
        <w:rPr>
          <w:rFonts w:ascii="Times New Roman" w:hAnsi="Times New Roman"/>
          <w:sz w:val="24"/>
          <w:szCs w:val="24"/>
        </w:rPr>
      </w:pPr>
      <w:r w:rsidRPr="0053128C">
        <w:rPr>
          <w:rFonts w:ascii="Times New Roman" w:hAnsi="Times New Roman"/>
          <w:sz w:val="24"/>
          <w:szCs w:val="24"/>
        </w:rPr>
        <w:t>2001.DB8::C0:FEFE:BADA:5500</w:t>
      </w:r>
    </w:p>
    <w:p w14:paraId="4A3E8811" w14:textId="77777777" w:rsidR="00384A31" w:rsidRPr="0053128C" w:rsidRDefault="00384A31" w:rsidP="00384A31">
      <w:pPr>
        <w:pStyle w:val="Textbody"/>
        <w:spacing w:line="240" w:lineRule="auto"/>
        <w:rPr>
          <w:rFonts w:ascii="Times New Roman" w:hAnsi="Times New Roman"/>
          <w:sz w:val="24"/>
          <w:szCs w:val="24"/>
        </w:rPr>
      </w:pPr>
      <w:r w:rsidRPr="0053128C">
        <w:rPr>
          <w:rFonts w:ascii="Times New Roman" w:hAnsi="Times New Roman"/>
          <w:sz w:val="24"/>
          <w:szCs w:val="24"/>
        </w:rPr>
        <w:lastRenderedPageBreak/>
        <w:t>Because of the transition from IPv4 to IPv6, still in progress, a special syntax has been introduced where the least 32 bits of an address can be written in the familiar dot notation of IPv4:</w:t>
      </w:r>
    </w:p>
    <w:p w14:paraId="5BF6BE0E" w14:textId="77777777" w:rsidR="00384A31" w:rsidRPr="0053128C" w:rsidRDefault="00384A31" w:rsidP="00384A31">
      <w:pPr>
        <w:pStyle w:val="Textbody"/>
        <w:spacing w:line="240" w:lineRule="auto"/>
        <w:rPr>
          <w:rFonts w:ascii="Times New Roman" w:hAnsi="Times New Roman"/>
          <w:sz w:val="24"/>
          <w:szCs w:val="24"/>
        </w:rPr>
      </w:pPr>
      <w:r w:rsidRPr="0053128C">
        <w:rPr>
          <w:rFonts w:ascii="Times New Roman" w:hAnsi="Times New Roman"/>
          <w:sz w:val="24"/>
          <w:szCs w:val="24"/>
        </w:rPr>
        <w:t>::ffff:c000:0280 and ::ffff:192.0.2.128 is the same, but the second form will be more recognisable if you have ever worked with IPv4.</w:t>
      </w:r>
    </w:p>
    <w:p w14:paraId="23E5FCAC" w14:textId="77777777" w:rsidR="00384A31" w:rsidRDefault="00384A31" w:rsidP="002A2B67">
      <w:pPr>
        <w:pStyle w:val="Overskrift4"/>
      </w:pPr>
      <w:r>
        <w:t>Special addresses</w:t>
      </w:r>
    </w:p>
    <w:p w14:paraId="491B274E" w14:textId="77777777" w:rsidR="00384A31" w:rsidRPr="00D377F5" w:rsidRDefault="00384A31" w:rsidP="00A546F2">
      <w:pPr>
        <w:pStyle w:val="Textbody"/>
        <w:numPr>
          <w:ilvl w:val="0"/>
          <w:numId w:val="37"/>
        </w:numPr>
        <w:textAlignment w:val="baseline"/>
        <w:rPr>
          <w:rFonts w:ascii="Times New Roman" w:hAnsi="Times New Roman"/>
          <w:sz w:val="24"/>
        </w:rPr>
      </w:pPr>
      <w:r w:rsidRPr="00D377F5">
        <w:rPr>
          <w:rFonts w:ascii="Times New Roman" w:hAnsi="Times New Roman"/>
          <w:sz w:val="24"/>
        </w:rPr>
        <w:t>::/127 – Is for point to point connections like the IPv4 /30 prefix. In IPv6 there is no need for the broadcast and network address.</w:t>
      </w:r>
    </w:p>
    <w:p w14:paraId="31BFA67D" w14:textId="77777777" w:rsidR="00384A31" w:rsidRPr="00D377F5" w:rsidRDefault="00384A31" w:rsidP="00A546F2">
      <w:pPr>
        <w:pStyle w:val="Textbody"/>
        <w:numPr>
          <w:ilvl w:val="0"/>
          <w:numId w:val="37"/>
        </w:numPr>
        <w:textAlignment w:val="baseline"/>
        <w:rPr>
          <w:rFonts w:ascii="Times New Roman" w:hAnsi="Times New Roman"/>
          <w:sz w:val="24"/>
        </w:rPr>
      </w:pPr>
      <w:r w:rsidRPr="00D377F5">
        <w:rPr>
          <w:rFonts w:ascii="Times New Roman" w:hAnsi="Times New Roman"/>
          <w:sz w:val="24"/>
        </w:rPr>
        <w:t>::/128 – The unspecified address that corresponds to the IPv4 0.0.0..0/32 address. This address must never be assigned to an interface, but is for instance used to get software to listen for incoming connections on all interfaces</w:t>
      </w:r>
    </w:p>
    <w:p w14:paraId="2062EA5F" w14:textId="77777777" w:rsidR="00384A31" w:rsidRPr="00D377F5" w:rsidRDefault="00384A31" w:rsidP="00A546F2">
      <w:pPr>
        <w:pStyle w:val="Textbody"/>
        <w:numPr>
          <w:ilvl w:val="0"/>
          <w:numId w:val="38"/>
        </w:numPr>
        <w:textAlignment w:val="baseline"/>
        <w:rPr>
          <w:rFonts w:ascii="Times New Roman" w:hAnsi="Times New Roman"/>
          <w:sz w:val="24"/>
        </w:rPr>
      </w:pPr>
      <w:r w:rsidRPr="00D377F5">
        <w:rPr>
          <w:rFonts w:ascii="Times New Roman" w:hAnsi="Times New Roman"/>
          <w:sz w:val="24"/>
        </w:rPr>
        <w:t>::/0 - The default route address that corresponds to the IPv4 0.0.0.0/0 in IPv4.</w:t>
      </w:r>
    </w:p>
    <w:p w14:paraId="0DC5F3A4" w14:textId="77777777" w:rsidR="00384A31" w:rsidRPr="00D377F5" w:rsidRDefault="00384A31" w:rsidP="00A546F2">
      <w:pPr>
        <w:pStyle w:val="Textbody"/>
        <w:numPr>
          <w:ilvl w:val="0"/>
          <w:numId w:val="39"/>
        </w:numPr>
        <w:spacing w:after="0"/>
        <w:textAlignment w:val="baseline"/>
        <w:rPr>
          <w:rFonts w:ascii="Times New Roman" w:hAnsi="Times New Roman"/>
          <w:sz w:val="24"/>
        </w:rPr>
      </w:pPr>
      <w:r w:rsidRPr="00D377F5">
        <w:rPr>
          <w:rFonts w:ascii="Times New Roman" w:hAnsi="Times New Roman"/>
          <w:sz w:val="24"/>
        </w:rPr>
        <w:t>::1/128 – The loopback address.</w:t>
      </w:r>
    </w:p>
    <w:p w14:paraId="7E2085BC" w14:textId="77777777" w:rsidR="00384A31" w:rsidRPr="00D377F5" w:rsidRDefault="00384A31" w:rsidP="00A546F2">
      <w:pPr>
        <w:pStyle w:val="Textbody"/>
        <w:numPr>
          <w:ilvl w:val="0"/>
          <w:numId w:val="39"/>
        </w:numPr>
        <w:textAlignment w:val="baseline"/>
        <w:rPr>
          <w:rFonts w:ascii="Times New Roman" w:hAnsi="Times New Roman"/>
          <w:sz w:val="24"/>
        </w:rPr>
      </w:pPr>
      <w:r w:rsidRPr="00D377F5">
        <w:rPr>
          <w:rFonts w:ascii="Times New Roman" w:hAnsi="Times New Roman"/>
          <w:sz w:val="24"/>
        </w:rPr>
        <w:t>fe80::/10 – This is a link-local address and compares to the auto-configuration type address of IPv4. The last 64 bits are usually chosen as the interface hardware address in modified EUI-64 format, basically adding ff:ee in the middle of the 48-bit MAC address. Addresses in the link-local prefix are only valid and unique on a single link.</w:t>
      </w:r>
    </w:p>
    <w:p w14:paraId="40B76F1D" w14:textId="77777777" w:rsidR="00384A31" w:rsidRPr="00D377F5" w:rsidRDefault="00384A31" w:rsidP="00A546F2">
      <w:pPr>
        <w:pStyle w:val="Textbody"/>
        <w:numPr>
          <w:ilvl w:val="0"/>
          <w:numId w:val="40"/>
        </w:numPr>
        <w:textAlignment w:val="baseline"/>
        <w:rPr>
          <w:rFonts w:ascii="Times New Roman" w:hAnsi="Times New Roman"/>
          <w:sz w:val="24"/>
        </w:rPr>
      </w:pPr>
      <w:r w:rsidRPr="00D377F5">
        <w:rPr>
          <w:rFonts w:ascii="Times New Roman" w:hAnsi="Times New Roman"/>
          <w:sz w:val="24"/>
        </w:rPr>
        <w:t>fc00::/7 - Unique local addresses (ULAs), these addresses are comparable to IPv4 private addresses (10.0.0.0/8, 172.16.0.0/12 and 192.168.0.0/16). Like their IPv4 counterparts they are routable only within a set of cooperating sites. There are provisions in this range for doing addresses that will most likely not clash when merging more networks.</w:t>
      </w:r>
    </w:p>
    <w:p w14:paraId="582E8214" w14:textId="77777777" w:rsidR="00384A31" w:rsidRPr="00D377F5" w:rsidRDefault="00384A31" w:rsidP="00A546F2">
      <w:pPr>
        <w:pStyle w:val="Textbody"/>
        <w:numPr>
          <w:ilvl w:val="0"/>
          <w:numId w:val="41"/>
        </w:numPr>
        <w:spacing w:after="0"/>
        <w:textAlignment w:val="baseline"/>
        <w:rPr>
          <w:rFonts w:ascii="Times New Roman" w:hAnsi="Times New Roman"/>
          <w:sz w:val="24"/>
        </w:rPr>
      </w:pPr>
      <w:r w:rsidRPr="00D377F5">
        <w:rPr>
          <w:rFonts w:ascii="Times New Roman" w:hAnsi="Times New Roman"/>
          <w:sz w:val="24"/>
        </w:rPr>
        <w:t xml:space="preserve">::ffff:0:0/96 - This prefix is designated as an </w:t>
      </w:r>
      <w:r w:rsidRPr="00D377F5">
        <w:rPr>
          <w:rFonts w:ascii="Times New Roman" w:hAnsi="Times New Roman"/>
          <w:i/>
          <w:sz w:val="24"/>
        </w:rPr>
        <w:t>IPv4-mapped IPv6 address</w:t>
      </w:r>
      <w:r w:rsidRPr="00D377F5">
        <w:rPr>
          <w:rFonts w:ascii="Times New Roman" w:hAnsi="Times New Roman"/>
          <w:sz w:val="24"/>
        </w:rPr>
        <w:t>.</w:t>
      </w:r>
    </w:p>
    <w:p w14:paraId="0B410B3E" w14:textId="77777777" w:rsidR="00384A31" w:rsidRPr="00D377F5" w:rsidRDefault="00384A31" w:rsidP="00A546F2">
      <w:pPr>
        <w:pStyle w:val="Textbody"/>
        <w:numPr>
          <w:ilvl w:val="0"/>
          <w:numId w:val="41"/>
        </w:numPr>
        <w:textAlignment w:val="baseline"/>
        <w:rPr>
          <w:rFonts w:ascii="Times New Roman" w:hAnsi="Times New Roman"/>
          <w:sz w:val="24"/>
        </w:rPr>
      </w:pPr>
      <w:r w:rsidRPr="00D377F5">
        <w:rPr>
          <w:rFonts w:ascii="Times New Roman" w:hAnsi="Times New Roman"/>
          <w:sz w:val="24"/>
        </w:rPr>
        <w:t>64:ff9b::/96 - Addresses with this prefix are used for automatic IPv4/IPv6 translation.</w:t>
      </w:r>
    </w:p>
    <w:p w14:paraId="5958F20F" w14:textId="77777777" w:rsidR="00384A31" w:rsidRPr="00D377F5" w:rsidRDefault="00384A31" w:rsidP="00A546F2">
      <w:pPr>
        <w:pStyle w:val="Textbody"/>
        <w:numPr>
          <w:ilvl w:val="0"/>
          <w:numId w:val="42"/>
        </w:numPr>
        <w:textAlignment w:val="baseline"/>
        <w:rPr>
          <w:rFonts w:ascii="Times New Roman" w:hAnsi="Times New Roman"/>
          <w:sz w:val="24"/>
        </w:rPr>
      </w:pPr>
      <w:r w:rsidRPr="00D377F5">
        <w:rPr>
          <w:rFonts w:ascii="Times New Roman" w:hAnsi="Times New Roman"/>
          <w:sz w:val="24"/>
        </w:rPr>
        <w:t>2002::/16 - This prefix is used for 6to4 addressing.</w:t>
      </w:r>
    </w:p>
    <w:p w14:paraId="444B0D8E" w14:textId="0A88C3C9" w:rsidR="00384A31" w:rsidRPr="00D377F5" w:rsidRDefault="00384A31" w:rsidP="00A546F2">
      <w:pPr>
        <w:pStyle w:val="Textbody"/>
        <w:numPr>
          <w:ilvl w:val="0"/>
          <w:numId w:val="43"/>
        </w:numPr>
        <w:spacing w:after="0"/>
        <w:textAlignment w:val="baseline"/>
        <w:rPr>
          <w:rFonts w:ascii="Times New Roman" w:hAnsi="Times New Roman"/>
          <w:sz w:val="24"/>
        </w:rPr>
      </w:pPr>
      <w:r w:rsidRPr="00D377F5">
        <w:rPr>
          <w:rFonts w:ascii="Times New Roman" w:hAnsi="Times New Roman"/>
          <w:sz w:val="24"/>
        </w:rPr>
        <w:t xml:space="preserve">2001::/32 — Used for Teredo </w:t>
      </w:r>
      <w:r w:rsidR="00A75F58" w:rsidRPr="00D377F5">
        <w:rPr>
          <w:rFonts w:ascii="Times New Roman" w:hAnsi="Times New Roman"/>
          <w:sz w:val="24"/>
        </w:rPr>
        <w:t>tunnelling</w:t>
      </w:r>
      <w:r w:rsidRPr="00D377F5">
        <w:rPr>
          <w:rFonts w:ascii="Times New Roman" w:hAnsi="Times New Roman"/>
          <w:sz w:val="24"/>
        </w:rPr>
        <w:t>, a transition technology that gives full IPv6 connectivity for IPv6-capable hosts that are on the IPv4 Internet, it functions from behind NAT devices.</w:t>
      </w:r>
    </w:p>
    <w:p w14:paraId="0E53CDD7" w14:textId="77777777" w:rsidR="00384A31" w:rsidRPr="00D377F5" w:rsidRDefault="00384A31" w:rsidP="00A546F2">
      <w:pPr>
        <w:pStyle w:val="Textbody"/>
        <w:numPr>
          <w:ilvl w:val="0"/>
          <w:numId w:val="44"/>
        </w:numPr>
        <w:textAlignment w:val="baseline"/>
        <w:rPr>
          <w:rFonts w:ascii="Times New Roman" w:hAnsi="Times New Roman"/>
          <w:sz w:val="24"/>
        </w:rPr>
      </w:pPr>
      <w:r w:rsidRPr="00D377F5">
        <w:rPr>
          <w:rFonts w:ascii="Times New Roman" w:hAnsi="Times New Roman"/>
          <w:sz w:val="24"/>
        </w:rPr>
        <w:t>2001:db8::/32 — This prefix is used in documentation.</w:t>
      </w:r>
    </w:p>
    <w:p w14:paraId="400C6EFF" w14:textId="77777777" w:rsidR="00384A31" w:rsidRDefault="00384A31" w:rsidP="00384A31">
      <w:pPr>
        <w:pStyle w:val="Textbody"/>
        <w:rPr>
          <w:rFonts w:ascii="Liberation Sans" w:hAnsi="Liberation Sans"/>
          <w:sz w:val="20"/>
          <w:szCs w:val="20"/>
        </w:rPr>
      </w:pPr>
    </w:p>
    <w:p w14:paraId="380B07D3" w14:textId="77777777" w:rsidR="00384A31" w:rsidRDefault="00384A31" w:rsidP="002A2B67">
      <w:pPr>
        <w:pStyle w:val="Overskrift3"/>
      </w:pPr>
      <w:r>
        <w:t>Juniper configuration.</w:t>
      </w:r>
    </w:p>
    <w:p w14:paraId="723E26B1" w14:textId="77777777" w:rsidR="00384A31" w:rsidRPr="00D377F5" w:rsidRDefault="00384A31" w:rsidP="00016B02">
      <w:pPr>
        <w:rPr>
          <w:szCs w:val="20"/>
        </w:rPr>
      </w:pPr>
      <w:r w:rsidRPr="00D377F5">
        <w:rPr>
          <w:szCs w:val="20"/>
        </w:rPr>
        <w:t>This is a basic configuration setting IPv6 addresses on a logical tunnel.</w:t>
      </w:r>
    </w:p>
    <w:p w14:paraId="555F4FA2" w14:textId="77777777" w:rsidR="00384A31" w:rsidRPr="00D37998" w:rsidRDefault="00384A31" w:rsidP="00864E53">
      <w:pPr>
        <w:pStyle w:val="Normalny"/>
        <w:spacing w:after="0"/>
        <w:rPr>
          <w:rFonts w:ascii="Consolas" w:hAnsi="Consolas"/>
          <w:sz w:val="20"/>
          <w:szCs w:val="20"/>
        </w:rPr>
      </w:pPr>
      <w:r w:rsidRPr="00D37998">
        <w:rPr>
          <w:rFonts w:ascii="Consolas" w:hAnsi="Consolas"/>
          <w:sz w:val="20"/>
          <w:szCs w:val="20"/>
        </w:rPr>
        <w:t>interfaces {</w:t>
      </w:r>
    </w:p>
    <w:p w14:paraId="447ED317" w14:textId="77777777" w:rsidR="00384A31" w:rsidRPr="00D37998" w:rsidRDefault="00384A31" w:rsidP="00864E53">
      <w:pPr>
        <w:pStyle w:val="Normalny"/>
        <w:spacing w:after="0"/>
        <w:rPr>
          <w:rFonts w:ascii="Consolas" w:hAnsi="Consolas"/>
          <w:sz w:val="20"/>
          <w:szCs w:val="20"/>
        </w:rPr>
      </w:pPr>
      <w:r w:rsidRPr="00D37998">
        <w:rPr>
          <w:rFonts w:ascii="Consolas" w:hAnsi="Consolas"/>
          <w:sz w:val="20"/>
          <w:szCs w:val="20"/>
        </w:rPr>
        <w:t xml:space="preserve">    lt-0/0/0 {</w:t>
      </w:r>
    </w:p>
    <w:p w14:paraId="50750002" w14:textId="77777777" w:rsidR="00384A31" w:rsidRPr="00D37998" w:rsidRDefault="00384A31" w:rsidP="00864E53">
      <w:pPr>
        <w:pStyle w:val="Normalny"/>
        <w:spacing w:after="0"/>
        <w:rPr>
          <w:rFonts w:ascii="Consolas" w:hAnsi="Consolas"/>
          <w:sz w:val="20"/>
          <w:szCs w:val="20"/>
        </w:rPr>
      </w:pPr>
      <w:r w:rsidRPr="00D37998">
        <w:rPr>
          <w:rFonts w:ascii="Consolas" w:hAnsi="Consolas"/>
          <w:sz w:val="20"/>
          <w:szCs w:val="20"/>
        </w:rPr>
        <w:t xml:space="preserve">        #vSRX-1</w:t>
      </w:r>
    </w:p>
    <w:p w14:paraId="338E20B9" w14:textId="77777777" w:rsidR="00384A31" w:rsidRPr="00D37998" w:rsidRDefault="00384A31" w:rsidP="00864E53">
      <w:pPr>
        <w:pStyle w:val="Normalny"/>
        <w:spacing w:after="0"/>
        <w:rPr>
          <w:rFonts w:ascii="Consolas" w:hAnsi="Consolas"/>
          <w:sz w:val="20"/>
          <w:szCs w:val="20"/>
        </w:rPr>
      </w:pPr>
      <w:r w:rsidRPr="00D37998">
        <w:rPr>
          <w:rFonts w:ascii="Consolas" w:hAnsi="Consolas"/>
          <w:sz w:val="20"/>
          <w:szCs w:val="20"/>
        </w:rPr>
        <w:t xml:space="preserve">        unit 11 {</w:t>
      </w:r>
    </w:p>
    <w:p w14:paraId="6E8A246F" w14:textId="77777777" w:rsidR="00384A31" w:rsidRPr="00D37998" w:rsidRDefault="00384A31" w:rsidP="00864E53">
      <w:pPr>
        <w:pStyle w:val="Normalny"/>
        <w:spacing w:after="0"/>
        <w:rPr>
          <w:rFonts w:ascii="Consolas" w:hAnsi="Consolas"/>
          <w:sz w:val="20"/>
          <w:szCs w:val="20"/>
        </w:rPr>
      </w:pPr>
      <w:r w:rsidRPr="00D37998">
        <w:rPr>
          <w:rFonts w:ascii="Consolas" w:hAnsi="Consolas"/>
          <w:sz w:val="20"/>
          <w:szCs w:val="20"/>
        </w:rPr>
        <w:t xml:space="preserve">            encapsulation ethernet;</w:t>
      </w:r>
    </w:p>
    <w:p w14:paraId="44A49E40" w14:textId="77777777" w:rsidR="00384A31" w:rsidRPr="00D37998" w:rsidRDefault="00384A31" w:rsidP="00864E53">
      <w:pPr>
        <w:pStyle w:val="Normalny"/>
        <w:spacing w:after="0"/>
        <w:rPr>
          <w:rFonts w:ascii="Consolas" w:hAnsi="Consolas"/>
          <w:sz w:val="20"/>
          <w:szCs w:val="20"/>
        </w:rPr>
      </w:pPr>
      <w:r w:rsidRPr="00D37998">
        <w:rPr>
          <w:rFonts w:ascii="Consolas" w:hAnsi="Consolas"/>
          <w:sz w:val="20"/>
          <w:szCs w:val="20"/>
        </w:rPr>
        <w:t xml:space="preserve">            peer-unit 21;</w:t>
      </w:r>
    </w:p>
    <w:p w14:paraId="7A57D4B0" w14:textId="77777777" w:rsidR="00384A31" w:rsidRPr="00D37998" w:rsidRDefault="00384A31" w:rsidP="00384A31">
      <w:pPr>
        <w:pStyle w:val="Normalny"/>
        <w:rPr>
          <w:rFonts w:ascii="Times New Roman" w:hAnsi="Times New Roman"/>
          <w:sz w:val="24"/>
          <w:szCs w:val="20"/>
        </w:rPr>
      </w:pPr>
      <w:r w:rsidRPr="00D37998">
        <w:rPr>
          <w:rFonts w:ascii="Times New Roman" w:hAnsi="Times New Roman"/>
          <w:sz w:val="24"/>
          <w:szCs w:val="20"/>
        </w:rPr>
        <w:t>The inet6 family tells the SRX to use the inet6 routing table.</w:t>
      </w:r>
    </w:p>
    <w:p w14:paraId="1687632B" w14:textId="77777777" w:rsidR="00384A31" w:rsidRPr="00D37998" w:rsidRDefault="00384A31" w:rsidP="00864E53">
      <w:pPr>
        <w:pStyle w:val="Normalny"/>
        <w:spacing w:after="0"/>
        <w:rPr>
          <w:rFonts w:ascii="Consolas" w:hAnsi="Consolas"/>
          <w:sz w:val="20"/>
          <w:szCs w:val="20"/>
        </w:rPr>
      </w:pPr>
      <w:r w:rsidRPr="00D37998">
        <w:rPr>
          <w:rFonts w:ascii="Consolas" w:hAnsi="Consolas"/>
          <w:sz w:val="20"/>
          <w:szCs w:val="20"/>
        </w:rPr>
        <w:t xml:space="preserve">            family inet6 {</w:t>
      </w:r>
    </w:p>
    <w:p w14:paraId="62F42C94" w14:textId="77777777" w:rsidR="00384A31" w:rsidRPr="00D37998" w:rsidRDefault="00384A31" w:rsidP="00864E53">
      <w:pPr>
        <w:pStyle w:val="Normalny"/>
        <w:spacing w:after="0"/>
        <w:rPr>
          <w:rFonts w:ascii="Consolas" w:hAnsi="Consolas"/>
          <w:sz w:val="20"/>
          <w:szCs w:val="20"/>
        </w:rPr>
      </w:pPr>
      <w:r w:rsidRPr="00D37998">
        <w:rPr>
          <w:rFonts w:ascii="Consolas" w:hAnsi="Consolas"/>
          <w:sz w:val="20"/>
          <w:szCs w:val="20"/>
        </w:rPr>
        <w:t xml:space="preserve">                address fdaa:dead:beef:1::1/127;</w:t>
      </w:r>
    </w:p>
    <w:p w14:paraId="4C5F204D" w14:textId="77777777" w:rsidR="00384A31" w:rsidRPr="00D37998" w:rsidRDefault="00384A31" w:rsidP="00864E53">
      <w:pPr>
        <w:pStyle w:val="Normalny"/>
        <w:spacing w:after="0"/>
        <w:rPr>
          <w:rFonts w:ascii="Consolas" w:hAnsi="Consolas"/>
          <w:sz w:val="20"/>
          <w:szCs w:val="20"/>
        </w:rPr>
      </w:pPr>
      <w:r w:rsidRPr="00D37998">
        <w:rPr>
          <w:rFonts w:ascii="Consolas" w:hAnsi="Consolas"/>
          <w:sz w:val="20"/>
          <w:szCs w:val="20"/>
        </w:rPr>
        <w:t xml:space="preserve">            }</w:t>
      </w:r>
    </w:p>
    <w:p w14:paraId="78671172" w14:textId="77777777" w:rsidR="00384A31" w:rsidRPr="00D37998" w:rsidRDefault="00384A31" w:rsidP="00864E53">
      <w:pPr>
        <w:pStyle w:val="Normalny"/>
        <w:spacing w:after="0"/>
        <w:rPr>
          <w:rFonts w:ascii="Consolas" w:hAnsi="Consolas"/>
          <w:sz w:val="20"/>
          <w:szCs w:val="20"/>
        </w:rPr>
      </w:pPr>
      <w:r w:rsidRPr="00D37998">
        <w:rPr>
          <w:rFonts w:ascii="Consolas" w:hAnsi="Consolas"/>
          <w:sz w:val="20"/>
          <w:szCs w:val="20"/>
        </w:rPr>
        <w:t xml:space="preserve">        }</w:t>
      </w:r>
    </w:p>
    <w:p w14:paraId="25153CB3" w14:textId="77777777" w:rsidR="00384A31" w:rsidRPr="00D37998" w:rsidRDefault="00384A31" w:rsidP="00864E53">
      <w:pPr>
        <w:pStyle w:val="Normalny"/>
        <w:spacing w:after="0"/>
        <w:rPr>
          <w:rFonts w:ascii="Consolas" w:hAnsi="Consolas"/>
          <w:sz w:val="20"/>
          <w:szCs w:val="20"/>
        </w:rPr>
      </w:pPr>
      <w:r w:rsidRPr="00D37998">
        <w:rPr>
          <w:rFonts w:ascii="Consolas" w:hAnsi="Consolas"/>
          <w:sz w:val="20"/>
          <w:szCs w:val="20"/>
        </w:rPr>
        <w:t xml:space="preserve">        #vSRX-2</w:t>
      </w:r>
    </w:p>
    <w:p w14:paraId="3AC6634A" w14:textId="77777777" w:rsidR="00384A31" w:rsidRPr="00D37998" w:rsidRDefault="00384A31" w:rsidP="00864E53">
      <w:pPr>
        <w:pStyle w:val="Normalny"/>
        <w:spacing w:after="0"/>
        <w:rPr>
          <w:rFonts w:ascii="Consolas" w:hAnsi="Consolas"/>
          <w:sz w:val="20"/>
          <w:szCs w:val="20"/>
        </w:rPr>
      </w:pPr>
      <w:r w:rsidRPr="00D37998">
        <w:rPr>
          <w:rFonts w:ascii="Consolas" w:hAnsi="Consolas"/>
          <w:sz w:val="20"/>
          <w:szCs w:val="20"/>
        </w:rPr>
        <w:lastRenderedPageBreak/>
        <w:t xml:space="preserve">        unit 21 {</w:t>
      </w:r>
    </w:p>
    <w:p w14:paraId="67DBD390" w14:textId="77777777" w:rsidR="00384A31" w:rsidRPr="00D37998" w:rsidRDefault="00384A31" w:rsidP="00864E53">
      <w:pPr>
        <w:pStyle w:val="Normalny"/>
        <w:spacing w:after="0"/>
        <w:rPr>
          <w:rFonts w:ascii="Consolas" w:hAnsi="Consolas"/>
          <w:sz w:val="20"/>
          <w:szCs w:val="20"/>
        </w:rPr>
      </w:pPr>
      <w:r w:rsidRPr="00D37998">
        <w:rPr>
          <w:rFonts w:ascii="Consolas" w:hAnsi="Consolas"/>
          <w:sz w:val="20"/>
          <w:szCs w:val="20"/>
        </w:rPr>
        <w:t xml:space="preserve">            encapsulation ethernet;</w:t>
      </w:r>
    </w:p>
    <w:p w14:paraId="775038AA" w14:textId="77777777" w:rsidR="00384A31" w:rsidRPr="00D37998" w:rsidRDefault="00384A31" w:rsidP="00864E53">
      <w:pPr>
        <w:pStyle w:val="Normalny"/>
        <w:spacing w:after="0"/>
        <w:rPr>
          <w:rFonts w:ascii="Consolas" w:hAnsi="Consolas"/>
          <w:sz w:val="20"/>
          <w:szCs w:val="20"/>
        </w:rPr>
      </w:pPr>
      <w:r w:rsidRPr="00D37998">
        <w:rPr>
          <w:rFonts w:ascii="Consolas" w:hAnsi="Consolas"/>
          <w:sz w:val="20"/>
          <w:szCs w:val="20"/>
        </w:rPr>
        <w:t xml:space="preserve">            peer-unit 11;</w:t>
      </w:r>
    </w:p>
    <w:p w14:paraId="5B9ACD8A" w14:textId="77777777" w:rsidR="00384A31" w:rsidRPr="00D37998" w:rsidRDefault="00384A31" w:rsidP="00864E53">
      <w:pPr>
        <w:pStyle w:val="Normalny"/>
        <w:spacing w:after="0"/>
        <w:rPr>
          <w:rFonts w:ascii="Consolas" w:hAnsi="Consolas"/>
          <w:sz w:val="20"/>
          <w:szCs w:val="20"/>
        </w:rPr>
      </w:pPr>
      <w:r w:rsidRPr="00D37998">
        <w:rPr>
          <w:rFonts w:ascii="Consolas" w:hAnsi="Consolas"/>
          <w:sz w:val="20"/>
          <w:szCs w:val="20"/>
        </w:rPr>
        <w:t xml:space="preserve">            family inet6 {</w:t>
      </w:r>
    </w:p>
    <w:p w14:paraId="5CCC03AB" w14:textId="77777777" w:rsidR="00384A31" w:rsidRPr="00D37998" w:rsidRDefault="00384A31" w:rsidP="00864E53">
      <w:pPr>
        <w:pStyle w:val="Normalny"/>
        <w:spacing w:after="0"/>
        <w:rPr>
          <w:rFonts w:ascii="Consolas" w:hAnsi="Consolas"/>
          <w:sz w:val="20"/>
          <w:szCs w:val="20"/>
        </w:rPr>
      </w:pPr>
      <w:r w:rsidRPr="00D37998">
        <w:rPr>
          <w:rFonts w:ascii="Consolas" w:hAnsi="Consolas"/>
          <w:sz w:val="20"/>
          <w:szCs w:val="20"/>
        </w:rPr>
        <w:t xml:space="preserve">                address fdaa:dead:beef:1::1/127;</w:t>
      </w:r>
    </w:p>
    <w:p w14:paraId="19B59D7A" w14:textId="77777777" w:rsidR="00384A31" w:rsidRPr="00D37998" w:rsidRDefault="00384A31" w:rsidP="00864E53">
      <w:pPr>
        <w:pStyle w:val="Normalny"/>
        <w:spacing w:after="0"/>
        <w:rPr>
          <w:rFonts w:ascii="Consolas" w:hAnsi="Consolas"/>
          <w:sz w:val="20"/>
          <w:szCs w:val="20"/>
        </w:rPr>
      </w:pPr>
      <w:r w:rsidRPr="00D37998">
        <w:rPr>
          <w:rFonts w:ascii="Consolas" w:hAnsi="Consolas"/>
          <w:sz w:val="20"/>
          <w:szCs w:val="20"/>
        </w:rPr>
        <w:t xml:space="preserve">            }</w:t>
      </w:r>
    </w:p>
    <w:p w14:paraId="67670971" w14:textId="77777777" w:rsidR="00384A31" w:rsidRPr="00D37998" w:rsidRDefault="00384A31" w:rsidP="00864E53">
      <w:pPr>
        <w:pStyle w:val="Normalny"/>
        <w:spacing w:after="0"/>
        <w:rPr>
          <w:rFonts w:ascii="Consolas" w:hAnsi="Consolas"/>
          <w:sz w:val="20"/>
          <w:szCs w:val="20"/>
        </w:rPr>
      </w:pPr>
      <w:r w:rsidRPr="00D37998">
        <w:rPr>
          <w:rFonts w:ascii="Consolas" w:hAnsi="Consolas"/>
          <w:sz w:val="20"/>
          <w:szCs w:val="20"/>
        </w:rPr>
        <w:t xml:space="preserve">        }</w:t>
      </w:r>
    </w:p>
    <w:p w14:paraId="76E20FC3" w14:textId="77777777" w:rsidR="00384A31" w:rsidRPr="00D37998" w:rsidRDefault="00384A31" w:rsidP="00864E53">
      <w:pPr>
        <w:pStyle w:val="Normalny"/>
        <w:spacing w:after="0"/>
        <w:rPr>
          <w:rFonts w:ascii="Consolas" w:hAnsi="Consolas"/>
          <w:sz w:val="20"/>
          <w:szCs w:val="20"/>
        </w:rPr>
      </w:pPr>
      <w:r w:rsidRPr="00D37998">
        <w:rPr>
          <w:rFonts w:ascii="Consolas" w:hAnsi="Consolas"/>
          <w:sz w:val="20"/>
          <w:szCs w:val="20"/>
        </w:rPr>
        <w:t xml:space="preserve">    }</w:t>
      </w:r>
    </w:p>
    <w:p w14:paraId="59839244" w14:textId="77777777" w:rsidR="00384A31" w:rsidRPr="00B86773" w:rsidRDefault="00384A31" w:rsidP="00384A31">
      <w:pPr>
        <w:pStyle w:val="Overskrift2"/>
        <w:rPr>
          <w:sz w:val="28"/>
          <w:szCs w:val="28"/>
        </w:rPr>
      </w:pPr>
      <w:r w:rsidRPr="00B86773">
        <w:rPr>
          <w:sz w:val="28"/>
          <w:szCs w:val="28"/>
        </w:rPr>
        <w:t>Sources:</w:t>
      </w:r>
    </w:p>
    <w:p w14:paraId="278F203C" w14:textId="13084F88" w:rsidR="00384A31" w:rsidRPr="007072B3" w:rsidRDefault="00384A31" w:rsidP="00384A31">
      <w:pPr>
        <w:pStyle w:val="Normalny"/>
        <w:rPr>
          <w:rStyle w:val="Hyperlink"/>
        </w:rPr>
      </w:pPr>
      <w:r>
        <w:t xml:space="preserve">Wikipedia - Open Shortest Path First - </w:t>
      </w:r>
      <w:r w:rsidR="007072B3">
        <w:fldChar w:fldCharType="begin"/>
      </w:r>
      <w:r w:rsidR="007072B3">
        <w:instrText xml:space="preserve"> HYPERLINK "https://en.wikipedia.org/wiki/Open_Shortest_Path_First" </w:instrText>
      </w:r>
      <w:r w:rsidR="007072B3">
        <w:fldChar w:fldCharType="separate"/>
      </w:r>
      <w:r w:rsidRPr="007072B3">
        <w:rPr>
          <w:rStyle w:val="Hyperlink"/>
        </w:rPr>
        <w:t>https://en.wikipedia.org/wiki/Open_Shortest_Path_First</w:t>
      </w:r>
    </w:p>
    <w:p w14:paraId="38D455FE" w14:textId="6B376CAA" w:rsidR="00384A31" w:rsidRPr="007072B3" w:rsidRDefault="007072B3" w:rsidP="00384A31">
      <w:pPr>
        <w:pStyle w:val="Normalny"/>
        <w:rPr>
          <w:rStyle w:val="Hyperlink"/>
        </w:rPr>
      </w:pPr>
      <w:r>
        <w:fldChar w:fldCharType="end"/>
      </w:r>
      <w:r w:rsidR="00384A31">
        <w:t xml:space="preserve">The Internet Engineering Task Force – RFC2460 - </w:t>
      </w:r>
      <w:r>
        <w:fldChar w:fldCharType="begin"/>
      </w:r>
      <w:r>
        <w:instrText xml:space="preserve"> HYPERLINK "https://tools.ietf.org/html/rfc2460" </w:instrText>
      </w:r>
      <w:r>
        <w:fldChar w:fldCharType="separate"/>
      </w:r>
      <w:r w:rsidR="00384A31" w:rsidRPr="007072B3">
        <w:rPr>
          <w:rStyle w:val="Hyperlink"/>
        </w:rPr>
        <w:t>https://tools.ietf.org/html/rfc2460</w:t>
      </w:r>
    </w:p>
    <w:p w14:paraId="44F3D3F4" w14:textId="4E7C0DB3" w:rsidR="00384A31" w:rsidRPr="007072B3" w:rsidRDefault="007072B3" w:rsidP="00384A31">
      <w:pPr>
        <w:pStyle w:val="Normalny"/>
        <w:rPr>
          <w:rStyle w:val="Hyperlink"/>
        </w:rPr>
      </w:pPr>
      <w:r>
        <w:fldChar w:fldCharType="end"/>
      </w:r>
      <w:r w:rsidR="00384A31">
        <w:t xml:space="preserve">IANA – Protocol numbers - </w:t>
      </w:r>
      <w:r>
        <w:fldChar w:fldCharType="begin"/>
      </w:r>
      <w:r>
        <w:instrText xml:space="preserve"> HYPERLINK "https://www.iana.org/assignments/protocol-numbers/protocol-numbers.xhtml" </w:instrText>
      </w:r>
      <w:r>
        <w:fldChar w:fldCharType="separate"/>
      </w:r>
      <w:r w:rsidR="00384A31" w:rsidRPr="007072B3">
        <w:rPr>
          <w:rStyle w:val="Hyperlink"/>
        </w:rPr>
        <w:t>https://www.iana.org/assignments/protocol-numbers/protocol-numbers.xhtml</w:t>
      </w:r>
    </w:p>
    <w:p w14:paraId="591719F2" w14:textId="17A2597B" w:rsidR="00384A31" w:rsidRDefault="007072B3" w:rsidP="00384A31">
      <w:pPr>
        <w:pStyle w:val="Normalny"/>
      </w:pPr>
      <w:r>
        <w:fldChar w:fldCharType="end"/>
      </w:r>
      <w:r w:rsidR="00384A31">
        <w:t>EAL - IPv6 Essentials Addressing</w:t>
      </w:r>
    </w:p>
    <w:p w14:paraId="7B52813E" w14:textId="096BBFC6" w:rsidR="00F95AF5" w:rsidRPr="00E0279C" w:rsidRDefault="002E2CF7" w:rsidP="52F6463D">
      <w:pPr>
        <w:pStyle w:val="Overskrift2"/>
        <w:rPr>
          <w:sz w:val="28"/>
          <w:szCs w:val="28"/>
        </w:rPr>
      </w:pPr>
      <w:r w:rsidRPr="00E0279C">
        <w:rPr>
          <w:sz w:val="28"/>
          <w:szCs w:val="28"/>
        </w:rPr>
        <w:t>OSPF</w:t>
      </w:r>
      <w:bookmarkEnd w:id="17"/>
    </w:p>
    <w:p w14:paraId="2735293A" w14:textId="37734914" w:rsidR="00F95AF5" w:rsidRPr="00E0279C" w:rsidRDefault="52F6463D" w:rsidP="00F95AF5">
      <w:r w:rsidRPr="00E0279C">
        <w:t>OSPF is short for Open Shortest Path First and is the name of a routing protocol. OSPF is an interior gateway protocol which means that it is used to exchange routing informatio</w:t>
      </w:r>
      <w:r w:rsidR="003105DF">
        <w:t xml:space="preserve">n within an autonomous system. </w:t>
      </w:r>
      <w:r w:rsidRPr="00E0279C">
        <w:t>OSPF Version 2 was defined in RFC2328 in 1998 and Version 3 in RFC5340 in 2008. Version 3 is an update to support IPv6.</w:t>
      </w:r>
    </w:p>
    <w:p w14:paraId="3D7B59BB" w14:textId="77777777" w:rsidR="00F95AF5" w:rsidRPr="00E0279C" w:rsidRDefault="52F6463D" w:rsidP="00F95AF5">
      <w:r w:rsidRPr="00E0279C">
        <w:t>OSPF forms IP datagrams directly and packages them using protocol number 89 and implements its own transport layer error detection and correction functions. OSPF uses multicast addressing for distributing routing information within a broadcast domain.</w:t>
      </w:r>
    </w:p>
    <w:p w14:paraId="402E3599" w14:textId="77777777" w:rsidR="00F95AF5" w:rsidRPr="00E0279C" w:rsidRDefault="52F6463D" w:rsidP="52F6463D">
      <w:pPr>
        <w:pStyle w:val="Textbody"/>
        <w:rPr>
          <w:rFonts w:ascii="Times New Roman" w:hAnsi="Times New Roman"/>
          <w:sz w:val="24"/>
          <w:szCs w:val="24"/>
        </w:rPr>
      </w:pPr>
      <w:r w:rsidRPr="00E0279C">
        <w:rPr>
          <w:rFonts w:ascii="Times New Roman" w:hAnsi="Times New Roman"/>
          <w:sz w:val="24"/>
          <w:szCs w:val="24"/>
        </w:rPr>
        <w:t>Routers running OSPF communicate with neighbouring routers on connected interfaces to establish the state of connections:</w:t>
      </w:r>
    </w:p>
    <w:p w14:paraId="47CB002E" w14:textId="77777777" w:rsidR="00F95AF5" w:rsidRPr="00E0279C" w:rsidRDefault="52F6463D" w:rsidP="00A546F2">
      <w:pPr>
        <w:pStyle w:val="Textbody"/>
        <w:numPr>
          <w:ilvl w:val="0"/>
          <w:numId w:val="30"/>
        </w:numPr>
        <w:rPr>
          <w:rFonts w:ascii="Times New Roman" w:hAnsi="Times New Roman"/>
          <w:sz w:val="24"/>
          <w:szCs w:val="24"/>
        </w:rPr>
      </w:pPr>
      <w:r w:rsidRPr="00E0279C">
        <w:rPr>
          <w:rFonts w:ascii="Times New Roman" w:hAnsi="Times New Roman"/>
          <w:b/>
          <w:bCs/>
          <w:sz w:val="24"/>
          <w:szCs w:val="24"/>
        </w:rPr>
        <w:t>Down:</w:t>
      </w:r>
      <w:r w:rsidRPr="00E0279C">
        <w:rPr>
          <w:rFonts w:ascii="Times New Roman" w:hAnsi="Times New Roman"/>
          <w:sz w:val="24"/>
          <w:szCs w:val="24"/>
        </w:rPr>
        <w:t xml:space="preserve"> Initial state of the connection indicating that no resent communication has been received.</w:t>
      </w:r>
    </w:p>
    <w:p w14:paraId="51D2B722" w14:textId="77777777" w:rsidR="00F95AF5" w:rsidRPr="00E0279C" w:rsidRDefault="52F6463D" w:rsidP="00A546F2">
      <w:pPr>
        <w:pStyle w:val="Textbody"/>
        <w:numPr>
          <w:ilvl w:val="0"/>
          <w:numId w:val="30"/>
        </w:numPr>
        <w:rPr>
          <w:rFonts w:ascii="Times New Roman" w:hAnsi="Times New Roman"/>
          <w:sz w:val="24"/>
          <w:szCs w:val="24"/>
        </w:rPr>
      </w:pPr>
      <w:r w:rsidRPr="00E0279C">
        <w:rPr>
          <w:rFonts w:ascii="Times New Roman" w:hAnsi="Times New Roman"/>
          <w:b/>
          <w:bCs/>
          <w:sz w:val="24"/>
          <w:szCs w:val="24"/>
        </w:rPr>
        <w:t>Init:</w:t>
      </w:r>
      <w:r w:rsidRPr="00E0279C">
        <w:rPr>
          <w:rFonts w:ascii="Times New Roman" w:hAnsi="Times New Roman"/>
          <w:sz w:val="24"/>
          <w:szCs w:val="24"/>
        </w:rPr>
        <w:t xml:space="preserve"> A HELLO packet has been received from a neighbour but the routers have not established two-way communication.</w:t>
      </w:r>
    </w:p>
    <w:p w14:paraId="1BC865B3" w14:textId="77777777" w:rsidR="00F95AF5" w:rsidRPr="00E0279C" w:rsidRDefault="52F6463D" w:rsidP="00A546F2">
      <w:pPr>
        <w:pStyle w:val="Textbody"/>
        <w:numPr>
          <w:ilvl w:val="0"/>
          <w:numId w:val="30"/>
        </w:numPr>
        <w:rPr>
          <w:rFonts w:ascii="Times New Roman" w:hAnsi="Times New Roman"/>
          <w:sz w:val="24"/>
          <w:szCs w:val="24"/>
        </w:rPr>
      </w:pPr>
      <w:r w:rsidRPr="00E0279C">
        <w:rPr>
          <w:rFonts w:ascii="Times New Roman" w:hAnsi="Times New Roman"/>
          <w:b/>
          <w:bCs/>
          <w:sz w:val="24"/>
          <w:szCs w:val="24"/>
        </w:rPr>
        <w:t>Exchange:</w:t>
      </w:r>
      <w:r w:rsidRPr="00E0279C">
        <w:rPr>
          <w:rFonts w:ascii="Times New Roman" w:hAnsi="Times New Roman"/>
          <w:sz w:val="24"/>
          <w:szCs w:val="24"/>
        </w:rPr>
        <w:t xml:space="preserve"> The router is sending its link state database to the neighbour in database description packets. Each packet has a sequence number that is explicitly acknowledged.</w:t>
      </w:r>
    </w:p>
    <w:p w14:paraId="71F24F67" w14:textId="6FC216C5" w:rsidR="00F95AF5" w:rsidRPr="00E0279C" w:rsidRDefault="52F6463D" w:rsidP="00A546F2">
      <w:pPr>
        <w:pStyle w:val="Textbody"/>
        <w:numPr>
          <w:ilvl w:val="0"/>
          <w:numId w:val="30"/>
        </w:numPr>
        <w:rPr>
          <w:rFonts w:ascii="Times New Roman" w:hAnsi="Times New Roman"/>
          <w:sz w:val="24"/>
          <w:szCs w:val="24"/>
        </w:rPr>
      </w:pPr>
      <w:r w:rsidRPr="00E0279C">
        <w:rPr>
          <w:rFonts w:ascii="Times New Roman" w:hAnsi="Times New Roman"/>
          <w:b/>
          <w:bCs/>
          <w:sz w:val="24"/>
          <w:szCs w:val="24"/>
        </w:rPr>
        <w:t>Loading:</w:t>
      </w:r>
      <w:r w:rsidRPr="00E0279C">
        <w:rPr>
          <w:rFonts w:ascii="Times New Roman" w:hAnsi="Times New Roman"/>
          <w:sz w:val="24"/>
          <w:szCs w:val="24"/>
        </w:rPr>
        <w:t xml:space="preserve"> The router requests the most recent link-state advertisements from its </w:t>
      </w:r>
      <w:r w:rsidR="009E3435" w:rsidRPr="00E0279C">
        <w:rPr>
          <w:rFonts w:ascii="Times New Roman" w:hAnsi="Times New Roman"/>
          <w:sz w:val="24"/>
          <w:szCs w:val="24"/>
        </w:rPr>
        <w:t>neighbour</w:t>
      </w:r>
      <w:r w:rsidRPr="00E0279C">
        <w:rPr>
          <w:rFonts w:ascii="Times New Roman" w:hAnsi="Times New Roman"/>
          <w:sz w:val="24"/>
          <w:szCs w:val="24"/>
        </w:rPr>
        <w:t xml:space="preserve"> discovered in the Exchange state.</w:t>
      </w:r>
    </w:p>
    <w:p w14:paraId="77DD1847" w14:textId="5C4AADE6" w:rsidR="00F95AF5" w:rsidRPr="00E0279C" w:rsidRDefault="52F6463D" w:rsidP="00A546F2">
      <w:pPr>
        <w:pStyle w:val="Textbody"/>
        <w:numPr>
          <w:ilvl w:val="0"/>
          <w:numId w:val="30"/>
        </w:numPr>
        <w:rPr>
          <w:rFonts w:ascii="Times New Roman" w:hAnsi="Times New Roman"/>
          <w:sz w:val="24"/>
          <w:szCs w:val="24"/>
        </w:rPr>
      </w:pPr>
      <w:r w:rsidRPr="00E0279C">
        <w:rPr>
          <w:rFonts w:ascii="Times New Roman" w:hAnsi="Times New Roman"/>
          <w:b/>
          <w:bCs/>
          <w:sz w:val="24"/>
          <w:szCs w:val="24"/>
        </w:rPr>
        <w:t>Full:</w:t>
      </w:r>
      <w:r w:rsidRPr="00E0279C">
        <w:rPr>
          <w:rFonts w:ascii="Times New Roman" w:hAnsi="Times New Roman"/>
          <w:sz w:val="24"/>
          <w:szCs w:val="24"/>
        </w:rPr>
        <w:t xml:space="preserve"> The end state when all adjacent routers </w:t>
      </w:r>
      <w:r w:rsidR="00B07712" w:rsidRPr="00E0279C">
        <w:rPr>
          <w:rFonts w:ascii="Times New Roman" w:hAnsi="Times New Roman"/>
          <w:sz w:val="24"/>
          <w:szCs w:val="24"/>
        </w:rPr>
        <w:t>have</w:t>
      </w:r>
      <w:r w:rsidRPr="00E0279C">
        <w:rPr>
          <w:rFonts w:ascii="Times New Roman" w:hAnsi="Times New Roman"/>
          <w:sz w:val="24"/>
          <w:szCs w:val="24"/>
        </w:rPr>
        <w:t xml:space="preserve"> reached the Full state and the link state database of o the neighbours are fully synchronized.</w:t>
      </w:r>
    </w:p>
    <w:p w14:paraId="77F9515A" w14:textId="77777777" w:rsidR="00F95AF5" w:rsidRPr="00E0279C" w:rsidRDefault="00F95AF5" w:rsidP="52F6463D">
      <w:pPr>
        <w:pStyle w:val="Overskrift3"/>
        <w:rPr>
          <w:rFonts w:ascii="Times New Roman" w:hAnsi="Times New Roman" w:cs="Times New Roman"/>
        </w:rPr>
      </w:pPr>
      <w:bookmarkStart w:id="18" w:name="_Toc484380446"/>
      <w:r w:rsidRPr="00E0279C">
        <w:rPr>
          <w:rFonts w:ascii="Times New Roman" w:hAnsi="Times New Roman" w:cs="Times New Roman"/>
        </w:rPr>
        <w:t>OSPF areas</w:t>
      </w:r>
      <w:bookmarkEnd w:id="18"/>
    </w:p>
    <w:p w14:paraId="32B2E9C0" w14:textId="77777777" w:rsidR="00F95AF5" w:rsidRPr="00E0279C" w:rsidRDefault="52F6463D" w:rsidP="52F6463D">
      <w:pPr>
        <w:pStyle w:val="Textbody"/>
        <w:rPr>
          <w:rFonts w:ascii="Times New Roman" w:hAnsi="Times New Roman"/>
          <w:sz w:val="24"/>
          <w:szCs w:val="24"/>
        </w:rPr>
      </w:pPr>
      <w:r w:rsidRPr="00E0279C">
        <w:rPr>
          <w:rFonts w:ascii="Times New Roman" w:hAnsi="Times New Roman"/>
          <w:sz w:val="24"/>
          <w:szCs w:val="24"/>
        </w:rPr>
        <w:t>Areas in OSPF are used to administratively group networks and host in an AS together, areas are identified by 32-bit numbers. The topology of an area is unknown outside that area</w:t>
      </w:r>
    </w:p>
    <w:p w14:paraId="14BE2E90" w14:textId="41BF0B5B" w:rsidR="00F95AF5" w:rsidRPr="00E0279C" w:rsidRDefault="00F95AF5" w:rsidP="00F95AF5">
      <w:r w:rsidRPr="00E0279C">
        <w:rPr>
          <w:noProof/>
          <w:lang w:eastAsia="en-US"/>
        </w:rPr>
        <w:lastRenderedPageBreak/>
        <mc:AlternateContent>
          <mc:Choice Requires="wps">
            <w:drawing>
              <wp:anchor distT="0" distB="0" distL="114300" distR="114300" simplePos="0" relativeHeight="251675648" behindDoc="0" locked="0" layoutInCell="1" allowOverlap="1" wp14:anchorId="294A3E41" wp14:editId="1750C6E9">
                <wp:simplePos x="0" y="0"/>
                <wp:positionH relativeFrom="column">
                  <wp:posOffset>0</wp:posOffset>
                </wp:positionH>
                <wp:positionV relativeFrom="paragraph">
                  <wp:posOffset>28575</wp:posOffset>
                </wp:positionV>
                <wp:extent cx="2993390" cy="2748280"/>
                <wp:effectExtent l="0" t="0" r="0" b="0"/>
                <wp:wrapSquare wrapText="right"/>
                <wp:docPr id="81" name="Pole tekstowe 81"/>
                <wp:cNvGraphicFramePr/>
                <a:graphic xmlns:a="http://schemas.openxmlformats.org/drawingml/2006/main">
                  <a:graphicData uri="http://schemas.microsoft.com/office/word/2010/wordprocessingShape">
                    <wps:wsp>
                      <wps:cNvSpPr txBox="1"/>
                      <wps:spPr>
                        <a:xfrm>
                          <a:off x="0" y="0"/>
                          <a:ext cx="2993390" cy="2748280"/>
                        </a:xfrm>
                        <a:prstGeom prst="rect">
                          <a:avLst/>
                        </a:prstGeom>
                        <a:ln>
                          <a:noFill/>
                          <a:prstDash/>
                        </a:ln>
                      </wps:spPr>
                      <wps:txbx>
                        <w:txbxContent>
                          <w:p w14:paraId="7160E024" w14:textId="35500168" w:rsidR="0071059E" w:rsidRDefault="0071059E" w:rsidP="00F95AF5">
                            <w:pPr>
                              <w:pStyle w:val="Illustration"/>
                            </w:pPr>
                            <w:r>
                              <w:rPr>
                                <w:rFonts w:cs="Calibri"/>
                                <w:noProof/>
                                <w:lang w:val="en-US"/>
                              </w:rPr>
                              <w:drawing>
                                <wp:inline distT="0" distB="0" distL="0" distR="0" wp14:anchorId="46CE3F58" wp14:editId="325656E3">
                                  <wp:extent cx="2990850" cy="2419350"/>
                                  <wp:effectExtent l="0" t="0" r="0" b="0"/>
                                  <wp:docPr id="80" name="Obraz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0850" cy="2419350"/>
                                          </a:xfrm>
                                          <a:prstGeom prst="rect">
                                            <a:avLst/>
                                          </a:prstGeom>
                                          <a:noFill/>
                                          <a:ln>
                                            <a:noFill/>
                                          </a:ln>
                                        </pic:spPr>
                                      </pic:pic>
                                    </a:graphicData>
                                  </a:graphic>
                                </wp:inline>
                              </w:drawing>
                            </w:r>
                            <w:r>
                              <w:br/>
                              <w:t>Illustration 1: OSPF areas</w:t>
                            </w:r>
                          </w:p>
                        </w:txbxContent>
                      </wps:txbx>
                      <wps:bodyPr vert="horz" wrap="square" lIns="0" tIns="0" rIns="0" bIns="0" compatLnSpc="0">
                        <a:spAutoFit/>
                      </wps:bodyPr>
                    </wps:wsp>
                  </a:graphicData>
                </a:graphic>
                <wp14:sizeRelH relativeFrom="page">
                  <wp14:pctWidth>0</wp14:pctWidth>
                </wp14:sizeRelH>
                <wp14:sizeRelV relativeFrom="page">
                  <wp14:pctHeight>0</wp14:pctHeight>
                </wp14:sizeRelV>
              </wp:anchor>
            </w:drawing>
          </mc:Choice>
          <mc:Fallback>
            <w:pict>
              <v:shapetype w14:anchorId="294A3E41" id="_x0000_t202" coordsize="21600,21600" o:spt="202" path="m,l,21600r21600,l21600,xe">
                <v:stroke joinstyle="miter"/>
                <v:path gradientshapeok="t" o:connecttype="rect"/>
              </v:shapetype>
              <v:shape id="Pole tekstowe 81" o:spid="_x0000_s1026" type="#_x0000_t202" style="position:absolute;margin-left:0;margin-top:2.25pt;width:235.7pt;height:216.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" filled="f" stroked="f">
                <v:textbox style="mso-fit-shape-to-text:t" inset="0,0,0,0">
                  <w:txbxContent>
                    <w:p w14:paraId="7160E024" w14:textId="35500168" w:rsidR="0071059E" w:rsidRDefault="0071059E" w:rsidP="00F95AF5">
                      <w:pPr>
                        <w:pStyle w:val="Illustration"/>
                      </w:pPr>
                      <w:r>
                        <w:rPr>
                          <w:rFonts w:cs="Calibri"/>
                          <w:noProof/>
                          <w:lang w:val="en-US"/>
                        </w:rPr>
                        <w:drawing>
                          <wp:inline distT="0" distB="0" distL="0" distR="0" wp14:anchorId="46CE3F58" wp14:editId="325656E3">
                            <wp:extent cx="2990850" cy="2419350"/>
                            <wp:effectExtent l="0" t="0" r="0" b="0"/>
                            <wp:docPr id="80" name="Obraz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0850" cy="2419350"/>
                                    </a:xfrm>
                                    <a:prstGeom prst="rect">
                                      <a:avLst/>
                                    </a:prstGeom>
                                    <a:noFill/>
                                    <a:ln>
                                      <a:noFill/>
                                    </a:ln>
                                  </pic:spPr>
                                </pic:pic>
                              </a:graphicData>
                            </a:graphic>
                          </wp:inline>
                        </w:drawing>
                      </w:r>
                      <w:r>
                        <w:br/>
                        <w:t>Illustration 1: OSPF areas</w:t>
                      </w:r>
                    </w:p>
                  </w:txbxContent>
                </v:textbox>
                <w10:wrap type="square" side="right"/>
              </v:shape>
            </w:pict>
          </mc:Fallback>
        </mc:AlternateContent>
      </w:r>
      <w:r w:rsidRPr="00E0279C">
        <w:t xml:space="preserve">An example of a network split into areas are shown in Illustration 1. The routers fully inside the areas (circles) are called internal routers, these are all connected to devices inside the same area. The routers on the borders between to areas are called area border routers or ABRs. Area 0 has a special role as the backbone area that distributes routes between areas. All ABRs are connected to the backbone, and the backbone area most be contiguous, if not physically, by using virtual links. The backbone has no ABRs and the routers in area 1 </w:t>
      </w:r>
      <w:r w:rsidR="00B07712" w:rsidRPr="00E0279C">
        <w:t>must</w:t>
      </w:r>
      <w:r w:rsidRPr="00E0279C">
        <w:t xml:space="preserve"> go through area 0 to talk to routers in area 2. It is the backbones job to redistribute routing information between the other areas.</w:t>
      </w:r>
    </w:p>
    <w:p w14:paraId="5F0D0C8C" w14:textId="77777777" w:rsidR="00F95AF5" w:rsidRPr="00E0279C" w:rsidRDefault="00F95AF5" w:rsidP="00F95AF5"/>
    <w:p w14:paraId="12A74695" w14:textId="77777777" w:rsidR="00F95AF5" w:rsidRPr="00E0279C" w:rsidRDefault="00F95AF5" w:rsidP="52F6463D">
      <w:pPr>
        <w:pStyle w:val="Overskrift3"/>
        <w:rPr>
          <w:rFonts w:ascii="Times New Roman" w:hAnsi="Times New Roman" w:cs="Times New Roman"/>
        </w:rPr>
      </w:pPr>
      <w:bookmarkStart w:id="19" w:name="_Toc484380447"/>
      <w:r w:rsidRPr="00E0279C">
        <w:rPr>
          <w:rFonts w:ascii="Times New Roman" w:hAnsi="Times New Roman" w:cs="Times New Roman"/>
        </w:rPr>
        <w:t>Designated Router</w:t>
      </w:r>
      <w:bookmarkEnd w:id="19"/>
    </w:p>
    <w:p w14:paraId="364B6EF0" w14:textId="2C116C53" w:rsidR="00F95AF5" w:rsidRPr="00E0279C" w:rsidRDefault="52F6463D" w:rsidP="52F6463D">
      <w:pPr>
        <w:pStyle w:val="Textbody"/>
        <w:rPr>
          <w:rFonts w:ascii="Times New Roman" w:hAnsi="Times New Roman"/>
          <w:sz w:val="24"/>
          <w:szCs w:val="24"/>
        </w:rPr>
      </w:pPr>
      <w:r w:rsidRPr="00E0279C">
        <w:rPr>
          <w:rFonts w:ascii="Times New Roman" w:hAnsi="Times New Roman"/>
          <w:sz w:val="24"/>
          <w:szCs w:val="24"/>
        </w:rPr>
        <w:t xml:space="preserve">To not load down the network with routing traffic in large networks, OSPF uses designated routers. Routers in the same network sends their link state information to the designated router. The designated router </w:t>
      </w:r>
      <w:r w:rsidR="00B07712" w:rsidRPr="00E0279C">
        <w:rPr>
          <w:rFonts w:ascii="Times New Roman" w:hAnsi="Times New Roman"/>
          <w:sz w:val="24"/>
          <w:szCs w:val="24"/>
        </w:rPr>
        <w:t>sends</w:t>
      </w:r>
      <w:r w:rsidRPr="00E0279C">
        <w:rPr>
          <w:rFonts w:ascii="Times New Roman" w:hAnsi="Times New Roman"/>
          <w:sz w:val="24"/>
          <w:szCs w:val="24"/>
        </w:rPr>
        <w:t xml:space="preserve"> the link advertisements on behalf of the network and participates in synchronising the link state database by establishing adjacencies. The designated router is found through election.</w:t>
      </w:r>
    </w:p>
    <w:p w14:paraId="06EBB87F" w14:textId="77777777" w:rsidR="00F95AF5" w:rsidRPr="00E0279C" w:rsidRDefault="52F6463D" w:rsidP="00A546F2">
      <w:pPr>
        <w:pStyle w:val="Textbody"/>
        <w:numPr>
          <w:ilvl w:val="0"/>
          <w:numId w:val="31"/>
        </w:numPr>
        <w:rPr>
          <w:rFonts w:ascii="Times New Roman" w:hAnsi="Times New Roman"/>
          <w:sz w:val="24"/>
          <w:szCs w:val="24"/>
        </w:rPr>
      </w:pPr>
      <w:r w:rsidRPr="00E0279C">
        <w:rPr>
          <w:rFonts w:ascii="Times New Roman" w:hAnsi="Times New Roman"/>
          <w:sz w:val="24"/>
          <w:szCs w:val="24"/>
        </w:rPr>
        <w:t>The router priorities are evaluated and the router with the highest priority is selected as the designated router.</w:t>
      </w:r>
    </w:p>
    <w:p w14:paraId="1C11824E" w14:textId="77777777" w:rsidR="00F95AF5" w:rsidRPr="00E0279C" w:rsidRDefault="52F6463D" w:rsidP="00A546F2">
      <w:pPr>
        <w:pStyle w:val="Textbody"/>
        <w:numPr>
          <w:ilvl w:val="0"/>
          <w:numId w:val="31"/>
        </w:numPr>
        <w:rPr>
          <w:rFonts w:ascii="Times New Roman" w:hAnsi="Times New Roman"/>
          <w:sz w:val="24"/>
          <w:szCs w:val="24"/>
        </w:rPr>
      </w:pPr>
      <w:r w:rsidRPr="00E0279C">
        <w:rPr>
          <w:rFonts w:ascii="Times New Roman" w:hAnsi="Times New Roman"/>
          <w:sz w:val="24"/>
          <w:szCs w:val="24"/>
        </w:rPr>
        <w:t>If there is more than one router with the same priority, the one with the highest router identifier is chosen.</w:t>
      </w:r>
    </w:p>
    <w:p w14:paraId="66C0BD94" w14:textId="77777777" w:rsidR="00F95AF5" w:rsidRPr="00E0279C" w:rsidRDefault="52F6463D" w:rsidP="00A546F2">
      <w:pPr>
        <w:pStyle w:val="Textbody"/>
        <w:numPr>
          <w:ilvl w:val="0"/>
          <w:numId w:val="31"/>
        </w:numPr>
        <w:rPr>
          <w:rFonts w:ascii="Times New Roman" w:hAnsi="Times New Roman"/>
          <w:sz w:val="24"/>
          <w:szCs w:val="24"/>
        </w:rPr>
      </w:pPr>
      <w:r w:rsidRPr="00E0279C">
        <w:rPr>
          <w:rFonts w:ascii="Times New Roman" w:hAnsi="Times New Roman"/>
          <w:sz w:val="24"/>
          <w:szCs w:val="24"/>
        </w:rPr>
        <w:t>If the no router ids are configured the election will go by the IP address of the first interface that comes online. This is usually the loopback interface.</w:t>
      </w:r>
    </w:p>
    <w:p w14:paraId="0B35CF67" w14:textId="77777777" w:rsidR="00F95AF5" w:rsidRPr="00E0279C" w:rsidRDefault="52F6463D" w:rsidP="00A546F2">
      <w:pPr>
        <w:pStyle w:val="Textbody"/>
        <w:numPr>
          <w:ilvl w:val="0"/>
          <w:numId w:val="31"/>
        </w:numPr>
        <w:rPr>
          <w:rFonts w:ascii="Times New Roman" w:hAnsi="Times New Roman"/>
          <w:sz w:val="24"/>
          <w:szCs w:val="24"/>
        </w:rPr>
      </w:pPr>
      <w:r w:rsidRPr="00E0279C">
        <w:rPr>
          <w:rFonts w:ascii="Times New Roman" w:hAnsi="Times New Roman"/>
          <w:sz w:val="24"/>
          <w:szCs w:val="24"/>
        </w:rPr>
        <w:t>If nothing of the above, the first hardware interface with an IP address will be used for the election.</w:t>
      </w:r>
    </w:p>
    <w:p w14:paraId="2A6266D4" w14:textId="057D3C57" w:rsidR="00F95AF5" w:rsidRPr="00E0279C" w:rsidRDefault="52F6463D" w:rsidP="52F6463D">
      <w:pPr>
        <w:pStyle w:val="Textbody"/>
        <w:rPr>
          <w:rFonts w:ascii="Times New Roman" w:hAnsi="Times New Roman"/>
          <w:sz w:val="24"/>
          <w:szCs w:val="24"/>
        </w:rPr>
      </w:pPr>
      <w:r w:rsidRPr="00E0279C">
        <w:rPr>
          <w:rFonts w:ascii="Times New Roman" w:hAnsi="Times New Roman"/>
          <w:sz w:val="24"/>
          <w:szCs w:val="24"/>
        </w:rPr>
        <w:t xml:space="preserve">By </w:t>
      </w:r>
      <w:r w:rsidR="00B07712" w:rsidRPr="00E0279C">
        <w:rPr>
          <w:rFonts w:ascii="Times New Roman" w:hAnsi="Times New Roman"/>
          <w:sz w:val="24"/>
          <w:szCs w:val="24"/>
        </w:rPr>
        <w:t>default,</w:t>
      </w:r>
      <w:r w:rsidRPr="00E0279C">
        <w:rPr>
          <w:rFonts w:ascii="Times New Roman" w:hAnsi="Times New Roman"/>
          <w:sz w:val="24"/>
          <w:szCs w:val="24"/>
        </w:rPr>
        <w:t xml:space="preserve"> routing devices has a priority of 128. The priorities work like this:</w:t>
      </w:r>
    </w:p>
    <w:p w14:paraId="1C0FA6A3" w14:textId="003D9461" w:rsidR="00F95AF5" w:rsidRPr="00E0279C" w:rsidRDefault="52F6463D" w:rsidP="00A546F2">
      <w:pPr>
        <w:pStyle w:val="Textbody"/>
        <w:numPr>
          <w:ilvl w:val="0"/>
          <w:numId w:val="32"/>
        </w:numPr>
        <w:rPr>
          <w:rFonts w:ascii="Times New Roman" w:hAnsi="Times New Roman"/>
          <w:sz w:val="24"/>
          <w:szCs w:val="24"/>
        </w:rPr>
      </w:pPr>
      <w:r w:rsidRPr="00E0279C">
        <w:rPr>
          <w:rFonts w:ascii="Times New Roman" w:hAnsi="Times New Roman"/>
          <w:sz w:val="24"/>
          <w:szCs w:val="24"/>
        </w:rPr>
        <w:t xml:space="preserve">0: the router will not </w:t>
      </w:r>
      <w:r w:rsidR="00B07712">
        <w:rPr>
          <w:rFonts w:ascii="Times New Roman" w:hAnsi="Times New Roman"/>
          <w:sz w:val="24"/>
          <w:szCs w:val="24"/>
        </w:rPr>
        <w:t>b</w:t>
      </w:r>
      <w:r w:rsidRPr="00E0279C">
        <w:rPr>
          <w:rFonts w:ascii="Times New Roman" w:hAnsi="Times New Roman"/>
          <w:sz w:val="24"/>
          <w:szCs w:val="24"/>
        </w:rPr>
        <w:t>e considered in the election.</w:t>
      </w:r>
    </w:p>
    <w:p w14:paraId="1F7889F7" w14:textId="77777777" w:rsidR="00F95AF5" w:rsidRPr="00E0279C" w:rsidRDefault="52F6463D" w:rsidP="00A546F2">
      <w:pPr>
        <w:pStyle w:val="Textbody"/>
        <w:numPr>
          <w:ilvl w:val="0"/>
          <w:numId w:val="32"/>
        </w:numPr>
        <w:rPr>
          <w:rFonts w:ascii="Times New Roman" w:hAnsi="Times New Roman"/>
          <w:sz w:val="24"/>
          <w:szCs w:val="24"/>
        </w:rPr>
      </w:pPr>
      <w:r w:rsidRPr="00E0279C">
        <w:rPr>
          <w:rFonts w:ascii="Times New Roman" w:hAnsi="Times New Roman"/>
          <w:sz w:val="24"/>
          <w:szCs w:val="24"/>
        </w:rPr>
        <w:t>1: the router has the least chance of being elected.</w:t>
      </w:r>
    </w:p>
    <w:p w14:paraId="6E519EE5" w14:textId="77777777" w:rsidR="00F95AF5" w:rsidRPr="00E0279C" w:rsidRDefault="00F95AF5" w:rsidP="52F6463D">
      <w:pPr>
        <w:pStyle w:val="Overskrift3"/>
        <w:rPr>
          <w:rFonts w:ascii="Times New Roman" w:hAnsi="Times New Roman" w:cs="Times New Roman"/>
        </w:rPr>
      </w:pPr>
      <w:bookmarkStart w:id="20" w:name="firstHeading1"/>
      <w:bookmarkStart w:id="21" w:name="_Toc484380448"/>
      <w:bookmarkEnd w:id="20"/>
      <w:r w:rsidRPr="00E0279C">
        <w:rPr>
          <w:rFonts w:ascii="Times New Roman" w:hAnsi="Times New Roman" w:cs="Times New Roman"/>
        </w:rPr>
        <w:t>Dijkstra's algorithm</w:t>
      </w:r>
      <w:bookmarkEnd w:id="21"/>
    </w:p>
    <w:p w14:paraId="4C49B30C" w14:textId="3210CFAF" w:rsidR="00F95AF5" w:rsidRPr="00E0279C" w:rsidRDefault="52F6463D" w:rsidP="52F6463D">
      <w:pPr>
        <w:pStyle w:val="Textbody"/>
        <w:rPr>
          <w:rFonts w:ascii="Times New Roman" w:hAnsi="Times New Roman"/>
          <w:sz w:val="24"/>
          <w:szCs w:val="24"/>
        </w:rPr>
      </w:pPr>
      <w:r w:rsidRPr="00E0279C">
        <w:rPr>
          <w:rFonts w:ascii="Times New Roman" w:hAnsi="Times New Roman"/>
          <w:sz w:val="24"/>
          <w:szCs w:val="24"/>
        </w:rPr>
        <w:t xml:space="preserve">OSPF </w:t>
      </w:r>
      <w:r w:rsidR="00B07712" w:rsidRPr="00E0279C">
        <w:rPr>
          <w:rFonts w:ascii="Times New Roman" w:hAnsi="Times New Roman"/>
          <w:sz w:val="24"/>
          <w:szCs w:val="24"/>
        </w:rPr>
        <w:t>(and</w:t>
      </w:r>
      <w:r w:rsidRPr="00E0279C">
        <w:rPr>
          <w:rFonts w:ascii="Times New Roman" w:hAnsi="Times New Roman"/>
          <w:sz w:val="24"/>
          <w:szCs w:val="24"/>
        </w:rPr>
        <w:t xml:space="preserve"> IS-IS described later) uses Dijkstra’s algorithm to calculate the shortest path between to nodes. The algorithm works as follows:</w:t>
      </w:r>
    </w:p>
    <w:p w14:paraId="4266B6F0" w14:textId="77777777" w:rsidR="00F95AF5" w:rsidRPr="00E0279C" w:rsidRDefault="52F6463D" w:rsidP="00A546F2">
      <w:pPr>
        <w:pStyle w:val="Textbody"/>
        <w:numPr>
          <w:ilvl w:val="0"/>
          <w:numId w:val="33"/>
        </w:numPr>
        <w:rPr>
          <w:rFonts w:ascii="Times New Roman" w:hAnsi="Times New Roman"/>
          <w:sz w:val="24"/>
          <w:szCs w:val="24"/>
        </w:rPr>
      </w:pPr>
      <w:r w:rsidRPr="00E0279C">
        <w:rPr>
          <w:rFonts w:ascii="Times New Roman" w:hAnsi="Times New Roman"/>
          <w:sz w:val="24"/>
          <w:szCs w:val="24"/>
        </w:rPr>
        <w:t>Set the first node as the current node. Assign a distance to each node, the value is zero for the current node and infinity for all others. Create a set of all unvisited nodes.</w:t>
      </w:r>
    </w:p>
    <w:p w14:paraId="7984FE62" w14:textId="77777777" w:rsidR="00F95AF5" w:rsidRPr="00E0279C" w:rsidRDefault="52F6463D" w:rsidP="00A546F2">
      <w:pPr>
        <w:pStyle w:val="Textbody"/>
        <w:numPr>
          <w:ilvl w:val="0"/>
          <w:numId w:val="33"/>
        </w:numPr>
        <w:rPr>
          <w:rFonts w:ascii="Times New Roman" w:hAnsi="Times New Roman"/>
          <w:sz w:val="24"/>
          <w:szCs w:val="24"/>
        </w:rPr>
      </w:pPr>
      <w:r w:rsidRPr="00E0279C">
        <w:rPr>
          <w:rFonts w:ascii="Times New Roman" w:hAnsi="Times New Roman"/>
          <w:sz w:val="24"/>
          <w:szCs w:val="24"/>
        </w:rPr>
        <w:t>Calculate the distance to all neighbours of the current node and compare to this distance to the current value. Assign the new distance if it is smaller.</w:t>
      </w:r>
    </w:p>
    <w:p w14:paraId="7E1FF6B3" w14:textId="77777777" w:rsidR="00F95AF5" w:rsidRPr="00E0279C" w:rsidRDefault="52F6463D" w:rsidP="00A546F2">
      <w:pPr>
        <w:pStyle w:val="Textbody"/>
        <w:numPr>
          <w:ilvl w:val="0"/>
          <w:numId w:val="33"/>
        </w:numPr>
        <w:rPr>
          <w:rFonts w:ascii="Times New Roman" w:hAnsi="Times New Roman"/>
          <w:sz w:val="24"/>
          <w:szCs w:val="24"/>
        </w:rPr>
      </w:pPr>
      <w:r w:rsidRPr="00E0279C">
        <w:rPr>
          <w:rFonts w:ascii="Times New Roman" w:hAnsi="Times New Roman"/>
          <w:sz w:val="24"/>
          <w:szCs w:val="24"/>
        </w:rPr>
        <w:lastRenderedPageBreak/>
        <w:t>When distances to all neighbours have been calculated, mark the current node as visited and remove it from the set of unvisited nodes.</w:t>
      </w:r>
    </w:p>
    <w:p w14:paraId="2B483008" w14:textId="746EFD6D" w:rsidR="00F95AF5" w:rsidRPr="00E0279C" w:rsidRDefault="52F6463D" w:rsidP="00A546F2">
      <w:pPr>
        <w:pStyle w:val="Textbody"/>
        <w:numPr>
          <w:ilvl w:val="0"/>
          <w:numId w:val="33"/>
        </w:numPr>
        <w:rPr>
          <w:rFonts w:ascii="Times New Roman" w:hAnsi="Times New Roman"/>
          <w:sz w:val="24"/>
          <w:szCs w:val="24"/>
        </w:rPr>
      </w:pPr>
      <w:r w:rsidRPr="00E0279C">
        <w:rPr>
          <w:rFonts w:ascii="Times New Roman" w:hAnsi="Times New Roman"/>
          <w:sz w:val="24"/>
          <w:szCs w:val="24"/>
        </w:rPr>
        <w:t>When the destination node is marked as visited, if looking for a route between specific nodes, the path has been found. When doing a complete traversal of the graph</w:t>
      </w:r>
      <w:r w:rsidR="007E3546">
        <w:rPr>
          <w:rFonts w:ascii="Times New Roman" w:hAnsi="Times New Roman"/>
          <w:sz w:val="24"/>
          <w:szCs w:val="24"/>
        </w:rPr>
        <w:t>,</w:t>
      </w:r>
      <w:r w:rsidRPr="00E0279C">
        <w:rPr>
          <w:rFonts w:ascii="Times New Roman" w:hAnsi="Times New Roman"/>
          <w:sz w:val="24"/>
          <w:szCs w:val="24"/>
        </w:rPr>
        <w:t xml:space="preserve"> there is no nodes in the unvisited set that has a lower distance than infinity, there is no connection between the initial node, and the unvisited nodes and the algorithm has finished.</w:t>
      </w:r>
    </w:p>
    <w:p w14:paraId="0B677841" w14:textId="77777777" w:rsidR="00F95AF5" w:rsidRDefault="52F6463D" w:rsidP="00A546F2">
      <w:pPr>
        <w:pStyle w:val="Textbody"/>
        <w:numPr>
          <w:ilvl w:val="0"/>
          <w:numId w:val="33"/>
        </w:numPr>
        <w:rPr>
          <w:rFonts w:ascii="Times New Roman" w:hAnsi="Times New Roman"/>
          <w:sz w:val="24"/>
          <w:szCs w:val="24"/>
        </w:rPr>
      </w:pPr>
      <w:r w:rsidRPr="00E0279C">
        <w:rPr>
          <w:rFonts w:ascii="Times New Roman" w:hAnsi="Times New Roman"/>
          <w:sz w:val="24"/>
          <w:szCs w:val="24"/>
        </w:rPr>
        <w:t>If none of the above is the case, select the node from the unvisited set that has the lowest distance value as the current node, and repeat from step 2.</w:t>
      </w:r>
    </w:p>
    <w:p w14:paraId="1AC550FF" w14:textId="60F6C6AF" w:rsidR="00CD1EF2" w:rsidRPr="00E0279C" w:rsidRDefault="00E2045A" w:rsidP="00CD1EF2">
      <w:pPr>
        <w:pStyle w:val="Textbody"/>
        <w:rPr>
          <w:rFonts w:ascii="Times New Roman" w:hAnsi="Times New Roman"/>
          <w:sz w:val="24"/>
          <w:szCs w:val="24"/>
        </w:rPr>
      </w:pPr>
      <w:r>
        <w:rPr>
          <w:rFonts w:ascii="Times New Roman" w:hAnsi="Times New Roman"/>
          <w:sz w:val="24"/>
          <w:szCs w:val="24"/>
        </w:rPr>
        <w:t>As sug</w:t>
      </w:r>
      <w:r w:rsidR="008C047B">
        <w:rPr>
          <w:rFonts w:ascii="Times New Roman" w:hAnsi="Times New Roman"/>
          <w:sz w:val="24"/>
          <w:szCs w:val="24"/>
        </w:rPr>
        <w:t xml:space="preserve">gested </w:t>
      </w:r>
      <w:r w:rsidR="00837F50">
        <w:rPr>
          <w:rFonts w:ascii="Times New Roman" w:hAnsi="Times New Roman"/>
          <w:sz w:val="24"/>
          <w:szCs w:val="24"/>
        </w:rPr>
        <w:t xml:space="preserve">in point 4 </w:t>
      </w:r>
      <w:r w:rsidR="008C047B">
        <w:rPr>
          <w:rFonts w:ascii="Times New Roman" w:hAnsi="Times New Roman"/>
          <w:sz w:val="24"/>
          <w:szCs w:val="24"/>
        </w:rPr>
        <w:t>above this algorithm can</w:t>
      </w:r>
      <w:r>
        <w:rPr>
          <w:rFonts w:ascii="Times New Roman" w:hAnsi="Times New Roman"/>
          <w:sz w:val="24"/>
          <w:szCs w:val="24"/>
        </w:rPr>
        <w:t xml:space="preserve"> gradually move its way through the network</w:t>
      </w:r>
      <w:r w:rsidR="008C047B">
        <w:rPr>
          <w:rFonts w:ascii="Times New Roman" w:hAnsi="Times New Roman"/>
          <w:sz w:val="24"/>
          <w:szCs w:val="24"/>
        </w:rPr>
        <w:t xml:space="preserve"> calculating shortest paths.</w:t>
      </w:r>
    </w:p>
    <w:p w14:paraId="1B7D04D2" w14:textId="19D30740" w:rsidR="00F95AF5" w:rsidRPr="00E0279C" w:rsidRDefault="00F95AF5" w:rsidP="00F95AF5"/>
    <w:p w14:paraId="10E7740C" w14:textId="226B78FF" w:rsidR="00F95AF5" w:rsidRPr="00E0279C" w:rsidRDefault="00F95AF5" w:rsidP="00F95AF5"/>
    <w:p w14:paraId="262EB067" w14:textId="77777777" w:rsidR="00F95AF5" w:rsidRPr="00E0279C" w:rsidRDefault="00F95AF5" w:rsidP="00F95AF5">
      <w:pPr>
        <w:pStyle w:val="Overskrift3"/>
      </w:pPr>
      <w:bookmarkStart w:id="22" w:name="_Toc484380449"/>
      <w:r w:rsidRPr="00E0279C">
        <w:t>Quick configuration example</w:t>
      </w:r>
      <w:bookmarkEnd w:id="22"/>
    </w:p>
    <w:p w14:paraId="64AF857D" w14:textId="2032A099" w:rsidR="00F95AF5" w:rsidRPr="00E0279C" w:rsidRDefault="00F95AF5" w:rsidP="00F95AF5">
      <w:pPr>
        <w:pStyle w:val="Textbody"/>
        <w:spacing w:line="240" w:lineRule="auto"/>
        <w:rPr>
          <w:sz w:val="20"/>
          <w:szCs w:val="20"/>
        </w:rPr>
      </w:pPr>
      <w:r w:rsidRPr="00E0279C">
        <w:rPr>
          <w:noProof/>
        </w:rPr>
        <mc:AlternateContent>
          <mc:Choice Requires="wps">
            <w:drawing>
              <wp:anchor distT="0" distB="0" distL="114300" distR="114300" simplePos="0" relativeHeight="251674624" behindDoc="0" locked="0" layoutInCell="1" allowOverlap="1" wp14:anchorId="20430973" wp14:editId="3F8659DF">
                <wp:simplePos x="0" y="0"/>
                <wp:positionH relativeFrom="column">
                  <wp:posOffset>146050</wp:posOffset>
                </wp:positionH>
                <wp:positionV relativeFrom="paragraph">
                  <wp:posOffset>19050</wp:posOffset>
                </wp:positionV>
                <wp:extent cx="5972810" cy="3837940"/>
                <wp:effectExtent l="0" t="0" r="0" b="0"/>
                <wp:wrapSquare wrapText="bothSides"/>
                <wp:docPr id="79" name="Pole tekstowe 79"/>
                <wp:cNvGraphicFramePr/>
                <a:graphic xmlns:a="http://schemas.openxmlformats.org/drawingml/2006/main">
                  <a:graphicData uri="http://schemas.microsoft.com/office/word/2010/wordprocessingShape">
                    <wps:wsp>
                      <wps:cNvSpPr txBox="1"/>
                      <wps:spPr>
                        <a:xfrm>
                          <a:off x="0" y="0"/>
                          <a:ext cx="5972175" cy="3838575"/>
                        </a:xfrm>
                        <a:prstGeom prst="rect">
                          <a:avLst/>
                        </a:prstGeom>
                        <a:ln>
                          <a:noFill/>
                          <a:prstDash/>
                        </a:ln>
                      </wps:spPr>
                      <wps:txbx>
                        <w:txbxContent>
                          <w:p w14:paraId="56B866F4" w14:textId="29AC5788" w:rsidR="0071059E" w:rsidRDefault="0071059E" w:rsidP="00F95AF5">
                            <w:pPr>
                              <w:pStyle w:val="Illustration"/>
                            </w:pPr>
                            <w:r>
                              <w:rPr>
                                <w:rFonts w:cs="Calibri"/>
                                <w:noProof/>
                                <w:lang w:val="en-US"/>
                              </w:rPr>
                              <w:drawing>
                                <wp:inline distT="0" distB="0" distL="0" distR="0" wp14:anchorId="2C83C8BB" wp14:editId="43799094">
                                  <wp:extent cx="5972175" cy="3514725"/>
                                  <wp:effectExtent l="0" t="0" r="9525" b="9525"/>
                                  <wp:docPr id="78"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2175" cy="3514725"/>
                                          </a:xfrm>
                                          <a:prstGeom prst="rect">
                                            <a:avLst/>
                                          </a:prstGeom>
                                          <a:noFill/>
                                          <a:ln>
                                            <a:noFill/>
                                          </a:ln>
                                        </pic:spPr>
                                      </pic:pic>
                                    </a:graphicData>
                                  </a:graphic>
                                </wp:inline>
                              </w:drawing>
                            </w:r>
                            <w:r>
                              <w:br/>
                              <w:t>Illustration 2: Network diagram of the OSPF example configuration.</w:t>
                            </w:r>
                          </w:p>
                        </w:txbxContent>
                      </wps:txbx>
                      <wps:bodyPr vert="horz" wrap="square" lIns="0" tIns="0" rIns="0" bIns="0" compatLnSpc="0">
                        <a:spAutoFit/>
                      </wps:bodyPr>
                    </wps:wsp>
                  </a:graphicData>
                </a:graphic>
                <wp14:sizeRelH relativeFrom="page">
                  <wp14:pctWidth>0</wp14:pctWidth>
                </wp14:sizeRelH>
                <wp14:sizeRelV relativeFrom="page">
                  <wp14:pctHeight>0</wp14:pctHeight>
                </wp14:sizeRelV>
              </wp:anchor>
            </w:drawing>
          </mc:Choice>
          <mc:Fallback>
            <w:pict>
              <v:shape w14:anchorId="20430973" id="Pole tekstowe 79" o:spid="_x0000_s1027" type="#_x0000_t202" style="position:absolute;margin-left:11.5pt;margin-top:1.5pt;width:470.3pt;height:302.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" filled="f" stroked="f">
                <v:textbox style="mso-fit-shape-to-text:t" inset="0,0,0,0">
                  <w:txbxContent>
                    <w:p w14:paraId="56B866F4" w14:textId="29AC5788" w:rsidR="0071059E" w:rsidRDefault="0071059E" w:rsidP="00F95AF5">
                      <w:pPr>
                        <w:pStyle w:val="Illustration"/>
                      </w:pPr>
                      <w:r>
                        <w:rPr>
                          <w:rFonts w:cs="Calibri"/>
                          <w:noProof/>
                          <w:lang w:val="en-US"/>
                        </w:rPr>
                        <w:drawing>
                          <wp:inline distT="0" distB="0" distL="0" distR="0" wp14:anchorId="2C83C8BB" wp14:editId="43799094">
                            <wp:extent cx="5972175" cy="3514725"/>
                            <wp:effectExtent l="0" t="0" r="9525" b="9525"/>
                            <wp:docPr id="78"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2175" cy="3514725"/>
                                    </a:xfrm>
                                    <a:prstGeom prst="rect">
                                      <a:avLst/>
                                    </a:prstGeom>
                                    <a:noFill/>
                                    <a:ln>
                                      <a:noFill/>
                                    </a:ln>
                                  </pic:spPr>
                                </pic:pic>
                              </a:graphicData>
                            </a:graphic>
                          </wp:inline>
                        </w:drawing>
                      </w:r>
                      <w:r>
                        <w:br/>
                        <w:t>Illustration 2: Network diagram of the OSPF example configuration.</w:t>
                      </w:r>
                    </w:p>
                  </w:txbxContent>
                </v:textbox>
                <w10:wrap type="square"/>
              </v:shape>
            </w:pict>
          </mc:Fallback>
        </mc:AlternateContent>
      </w:r>
    </w:p>
    <w:p w14:paraId="08A48B6F" w14:textId="0E0DE98D" w:rsidR="00F95AF5" w:rsidRPr="00E0279C" w:rsidRDefault="52F6463D" w:rsidP="52F6463D">
      <w:pPr>
        <w:pStyle w:val="Textbody"/>
        <w:spacing w:line="240" w:lineRule="auto"/>
        <w:rPr>
          <w:rFonts w:ascii="Times New Roman" w:hAnsi="Times New Roman"/>
          <w:sz w:val="24"/>
          <w:szCs w:val="24"/>
        </w:rPr>
      </w:pPr>
      <w:r w:rsidRPr="00E0279C">
        <w:rPr>
          <w:rFonts w:ascii="Times New Roman" w:hAnsi="Times New Roman"/>
          <w:sz w:val="24"/>
          <w:szCs w:val="24"/>
        </w:rPr>
        <w:t>The above diagram illustrates an example configuration of virtual router to use OSPF. Connection between the virtual routers are connected using logical tunnels.</w:t>
      </w:r>
    </w:p>
    <w:p w14:paraId="2B85D95F" w14:textId="77777777" w:rsidR="00F95AF5" w:rsidRPr="00E0279C" w:rsidRDefault="00F95AF5" w:rsidP="00F95AF5">
      <w:pPr>
        <w:pStyle w:val="Textbody"/>
        <w:spacing w:line="240" w:lineRule="auto"/>
        <w:rPr>
          <w:rFonts w:ascii="Times New Roman" w:hAnsi="Times New Roman"/>
          <w:sz w:val="24"/>
          <w:szCs w:val="24"/>
        </w:rPr>
      </w:pPr>
    </w:p>
    <w:p w14:paraId="48F0E641" w14:textId="77777777" w:rsidR="00F95AF5" w:rsidRPr="00E0279C" w:rsidRDefault="52F6463D" w:rsidP="52F6463D">
      <w:pPr>
        <w:pStyle w:val="Textbody"/>
        <w:rPr>
          <w:rFonts w:ascii="Times New Roman" w:hAnsi="Times New Roman"/>
          <w:sz w:val="24"/>
          <w:szCs w:val="24"/>
        </w:rPr>
      </w:pPr>
      <w:r w:rsidRPr="00E0279C">
        <w:rPr>
          <w:rFonts w:ascii="Times New Roman" w:hAnsi="Times New Roman"/>
          <w:sz w:val="24"/>
          <w:szCs w:val="24"/>
        </w:rPr>
        <w:t>This is the routing instance designated “VR1” in the illustration above:</w:t>
      </w:r>
    </w:p>
    <w:p w14:paraId="5CBE3629" w14:textId="77777777" w:rsidR="00F95AF5" w:rsidRPr="00D37998" w:rsidRDefault="52F6463D" w:rsidP="00864E53">
      <w:pPr>
        <w:pStyle w:val="Textbody"/>
        <w:spacing w:after="0" w:line="240" w:lineRule="auto"/>
        <w:rPr>
          <w:rFonts w:ascii="Consolas" w:hAnsi="Consolas"/>
          <w:sz w:val="20"/>
          <w:szCs w:val="20"/>
        </w:rPr>
      </w:pPr>
      <w:r w:rsidRPr="00D37998">
        <w:rPr>
          <w:rFonts w:ascii="Consolas" w:hAnsi="Consolas"/>
          <w:sz w:val="20"/>
          <w:szCs w:val="20"/>
        </w:rPr>
        <w:t>routing-instances {</w:t>
      </w:r>
    </w:p>
    <w:p w14:paraId="0830A7FA" w14:textId="77777777" w:rsidR="00F95AF5" w:rsidRPr="00D37998" w:rsidRDefault="52F6463D" w:rsidP="00864E53">
      <w:pPr>
        <w:pStyle w:val="Textbody"/>
        <w:spacing w:after="0" w:line="240" w:lineRule="auto"/>
        <w:rPr>
          <w:rFonts w:ascii="Consolas" w:hAnsi="Consolas"/>
          <w:sz w:val="20"/>
          <w:szCs w:val="20"/>
        </w:rPr>
      </w:pPr>
      <w:r w:rsidRPr="00D37998">
        <w:rPr>
          <w:rFonts w:ascii="Consolas" w:hAnsi="Consolas"/>
          <w:sz w:val="20"/>
          <w:szCs w:val="20"/>
        </w:rPr>
        <w:t xml:space="preserve">    gangstin {</w:t>
      </w:r>
    </w:p>
    <w:p w14:paraId="4DA8D692" w14:textId="77777777" w:rsidR="00F95AF5" w:rsidRPr="008355FB" w:rsidRDefault="52F6463D" w:rsidP="52F6463D">
      <w:pPr>
        <w:pStyle w:val="Textbody"/>
        <w:spacing w:line="240" w:lineRule="auto"/>
        <w:rPr>
          <w:rFonts w:ascii="Times New Roman" w:hAnsi="Times New Roman"/>
          <w:sz w:val="24"/>
          <w:szCs w:val="24"/>
        </w:rPr>
      </w:pPr>
      <w:r w:rsidRPr="008355FB">
        <w:rPr>
          <w:rFonts w:ascii="Times New Roman" w:hAnsi="Times New Roman"/>
          <w:sz w:val="24"/>
          <w:szCs w:val="24"/>
        </w:rPr>
        <w:t>The logical tunnel interfaces and loopback interface are set up according to the illustration above.</w:t>
      </w:r>
    </w:p>
    <w:p w14:paraId="613C7415" w14:textId="0AD1F0FC" w:rsidR="00F95AF5" w:rsidRPr="00D37998" w:rsidRDefault="52F6463D" w:rsidP="00864E53">
      <w:pPr>
        <w:pStyle w:val="Textbody"/>
        <w:spacing w:after="0" w:line="240" w:lineRule="auto"/>
        <w:rPr>
          <w:rFonts w:ascii="Consolas" w:hAnsi="Consolas"/>
          <w:sz w:val="20"/>
          <w:szCs w:val="20"/>
        </w:rPr>
      </w:pPr>
      <w:r w:rsidRPr="00E0279C">
        <w:rPr>
          <w:rFonts w:ascii="Courier New" w:hAnsi="Courier New"/>
          <w:sz w:val="20"/>
          <w:szCs w:val="20"/>
        </w:rPr>
        <w:t xml:space="preserve">       </w:t>
      </w:r>
      <w:r w:rsidR="00864E53">
        <w:rPr>
          <w:rFonts w:ascii="Courier New" w:hAnsi="Courier New"/>
          <w:sz w:val="20"/>
          <w:szCs w:val="20"/>
        </w:rPr>
        <w:t xml:space="preserve"> </w:t>
      </w:r>
      <w:r w:rsidRPr="00D37998">
        <w:rPr>
          <w:rFonts w:ascii="Consolas" w:hAnsi="Consolas"/>
          <w:sz w:val="20"/>
          <w:szCs w:val="20"/>
        </w:rPr>
        <w:t>instance-type virtual-router;</w:t>
      </w:r>
    </w:p>
    <w:p w14:paraId="673E29AF" w14:textId="77777777" w:rsidR="00F95AF5" w:rsidRPr="00D37998" w:rsidRDefault="52F6463D" w:rsidP="00864E53">
      <w:pPr>
        <w:pStyle w:val="Textbody"/>
        <w:spacing w:after="0" w:line="240" w:lineRule="auto"/>
        <w:rPr>
          <w:rFonts w:ascii="Consolas" w:hAnsi="Consolas"/>
          <w:sz w:val="20"/>
          <w:szCs w:val="20"/>
        </w:rPr>
      </w:pPr>
      <w:r w:rsidRPr="00D37998">
        <w:rPr>
          <w:rFonts w:ascii="Consolas" w:hAnsi="Consolas"/>
          <w:sz w:val="20"/>
          <w:szCs w:val="20"/>
        </w:rPr>
        <w:t xml:space="preserve">        interface lt-0/0/0.11;</w:t>
      </w:r>
    </w:p>
    <w:p w14:paraId="56D21988" w14:textId="77777777" w:rsidR="00F95AF5" w:rsidRPr="00D37998" w:rsidRDefault="52F6463D" w:rsidP="00864E53">
      <w:pPr>
        <w:pStyle w:val="Textbody"/>
        <w:spacing w:after="0" w:line="240" w:lineRule="auto"/>
        <w:rPr>
          <w:rFonts w:ascii="Consolas" w:hAnsi="Consolas"/>
          <w:sz w:val="20"/>
          <w:szCs w:val="20"/>
        </w:rPr>
      </w:pPr>
      <w:r w:rsidRPr="00D37998">
        <w:rPr>
          <w:rFonts w:ascii="Consolas" w:hAnsi="Consolas"/>
          <w:sz w:val="20"/>
          <w:szCs w:val="20"/>
        </w:rPr>
        <w:lastRenderedPageBreak/>
        <w:t xml:space="preserve">        interface lt-0/0/0.14;</w:t>
      </w:r>
    </w:p>
    <w:p w14:paraId="552A5304" w14:textId="77777777" w:rsidR="00F95AF5" w:rsidRPr="00D37998" w:rsidRDefault="52F6463D" w:rsidP="00864E53">
      <w:pPr>
        <w:pStyle w:val="Textbody"/>
        <w:spacing w:after="0" w:line="240" w:lineRule="auto"/>
        <w:rPr>
          <w:rFonts w:ascii="Consolas" w:hAnsi="Consolas"/>
          <w:sz w:val="20"/>
          <w:szCs w:val="20"/>
        </w:rPr>
      </w:pPr>
      <w:r w:rsidRPr="00D37998">
        <w:rPr>
          <w:rFonts w:ascii="Consolas" w:hAnsi="Consolas"/>
          <w:sz w:val="20"/>
          <w:szCs w:val="20"/>
        </w:rPr>
        <w:t xml:space="preserve">        interface lo0.1;</w:t>
      </w:r>
    </w:p>
    <w:p w14:paraId="53BFADC6" w14:textId="77777777" w:rsidR="00F95AF5" w:rsidRPr="00E0279C" w:rsidRDefault="00F95AF5" w:rsidP="00F95AF5">
      <w:pPr>
        <w:pStyle w:val="Textbody"/>
        <w:spacing w:line="240" w:lineRule="auto"/>
        <w:rPr>
          <w:sz w:val="20"/>
          <w:szCs w:val="20"/>
        </w:rPr>
      </w:pPr>
    </w:p>
    <w:p w14:paraId="7B7A5F4A" w14:textId="77777777" w:rsidR="00F95AF5" w:rsidRPr="00E0279C" w:rsidRDefault="52F6463D" w:rsidP="52F6463D">
      <w:pPr>
        <w:pStyle w:val="Textbody"/>
        <w:spacing w:line="240" w:lineRule="auto"/>
        <w:rPr>
          <w:rFonts w:ascii="Times New Roman" w:hAnsi="Times New Roman"/>
          <w:sz w:val="24"/>
          <w:szCs w:val="24"/>
        </w:rPr>
      </w:pPr>
      <w:r w:rsidRPr="00E0279C">
        <w:rPr>
          <w:rFonts w:ascii="Times New Roman" w:hAnsi="Times New Roman"/>
          <w:sz w:val="24"/>
          <w:szCs w:val="24"/>
        </w:rPr>
        <w:t>Next comes the actual OSPF configuration. This configuration includes all interfaces in area 0, the backbone area.</w:t>
      </w:r>
    </w:p>
    <w:p w14:paraId="20A69C56" w14:textId="77777777" w:rsidR="00F95AF5" w:rsidRPr="00D37998" w:rsidRDefault="52F6463D" w:rsidP="00864E53">
      <w:pPr>
        <w:pStyle w:val="Textbody"/>
        <w:spacing w:after="0" w:line="240" w:lineRule="auto"/>
        <w:rPr>
          <w:rFonts w:ascii="Consolas" w:hAnsi="Consolas"/>
          <w:sz w:val="20"/>
          <w:szCs w:val="20"/>
        </w:rPr>
      </w:pPr>
      <w:r w:rsidRPr="00D37998">
        <w:rPr>
          <w:rFonts w:ascii="Consolas" w:hAnsi="Consolas"/>
          <w:sz w:val="20"/>
          <w:szCs w:val="20"/>
        </w:rPr>
        <w:t xml:space="preserve">        protocols {</w:t>
      </w:r>
    </w:p>
    <w:p w14:paraId="32C84BDC" w14:textId="77777777" w:rsidR="00F95AF5" w:rsidRPr="00D37998" w:rsidRDefault="52F6463D" w:rsidP="00864E53">
      <w:pPr>
        <w:pStyle w:val="Textbody"/>
        <w:spacing w:after="0" w:line="240" w:lineRule="auto"/>
        <w:rPr>
          <w:rFonts w:ascii="Consolas" w:hAnsi="Consolas"/>
          <w:sz w:val="20"/>
          <w:szCs w:val="20"/>
        </w:rPr>
      </w:pPr>
      <w:r w:rsidRPr="00D37998">
        <w:rPr>
          <w:rFonts w:ascii="Consolas" w:hAnsi="Consolas"/>
          <w:sz w:val="20"/>
          <w:szCs w:val="20"/>
        </w:rPr>
        <w:t xml:space="preserve">            ospf {</w:t>
      </w:r>
    </w:p>
    <w:p w14:paraId="49130EBD" w14:textId="77777777" w:rsidR="00F95AF5" w:rsidRPr="00D37998" w:rsidRDefault="52F6463D" w:rsidP="00864E53">
      <w:pPr>
        <w:pStyle w:val="Textbody"/>
        <w:spacing w:after="0" w:line="240" w:lineRule="auto"/>
        <w:rPr>
          <w:rFonts w:ascii="Consolas" w:hAnsi="Consolas"/>
          <w:sz w:val="20"/>
          <w:szCs w:val="20"/>
        </w:rPr>
      </w:pPr>
      <w:r w:rsidRPr="00D37998">
        <w:rPr>
          <w:rFonts w:ascii="Consolas" w:hAnsi="Consolas"/>
          <w:sz w:val="20"/>
          <w:szCs w:val="20"/>
        </w:rPr>
        <w:t xml:space="preserve">                area 0.0.0.0 {</w:t>
      </w:r>
    </w:p>
    <w:p w14:paraId="7B293E00" w14:textId="77777777" w:rsidR="00F95AF5" w:rsidRPr="00D37998" w:rsidRDefault="52F6463D" w:rsidP="00864E53">
      <w:pPr>
        <w:pStyle w:val="Textbody"/>
        <w:spacing w:after="0" w:line="240" w:lineRule="auto"/>
        <w:rPr>
          <w:rFonts w:ascii="Consolas" w:hAnsi="Consolas"/>
          <w:sz w:val="20"/>
          <w:szCs w:val="20"/>
        </w:rPr>
      </w:pPr>
      <w:r w:rsidRPr="00D37998">
        <w:rPr>
          <w:rFonts w:ascii="Consolas" w:hAnsi="Consolas"/>
          <w:sz w:val="20"/>
          <w:szCs w:val="20"/>
        </w:rPr>
        <w:t xml:space="preserve">                    interface lt-0/0/0.11;</w:t>
      </w:r>
    </w:p>
    <w:p w14:paraId="783C81EE" w14:textId="77777777" w:rsidR="00F95AF5" w:rsidRPr="00D37998" w:rsidRDefault="52F6463D" w:rsidP="00864E53">
      <w:pPr>
        <w:pStyle w:val="Textbody"/>
        <w:spacing w:after="0" w:line="240" w:lineRule="auto"/>
        <w:rPr>
          <w:rFonts w:ascii="Consolas" w:hAnsi="Consolas"/>
          <w:sz w:val="20"/>
          <w:szCs w:val="20"/>
        </w:rPr>
      </w:pPr>
      <w:r w:rsidRPr="00D37998">
        <w:rPr>
          <w:rFonts w:ascii="Consolas" w:hAnsi="Consolas"/>
          <w:sz w:val="20"/>
          <w:szCs w:val="20"/>
        </w:rPr>
        <w:t xml:space="preserve">                    interface lt-0/0/0.14;</w:t>
      </w:r>
    </w:p>
    <w:p w14:paraId="44517215" w14:textId="77777777" w:rsidR="00F95AF5" w:rsidRPr="00D37998" w:rsidRDefault="52F6463D" w:rsidP="00864E53">
      <w:pPr>
        <w:pStyle w:val="Textbody"/>
        <w:spacing w:after="0" w:line="240" w:lineRule="auto"/>
        <w:rPr>
          <w:rFonts w:ascii="Consolas" w:hAnsi="Consolas"/>
          <w:sz w:val="20"/>
          <w:szCs w:val="20"/>
        </w:rPr>
      </w:pPr>
      <w:r w:rsidRPr="00D37998">
        <w:rPr>
          <w:rFonts w:ascii="Consolas" w:hAnsi="Consolas"/>
          <w:sz w:val="20"/>
          <w:szCs w:val="20"/>
        </w:rPr>
        <w:t xml:space="preserve">                    interface lo0.1;</w:t>
      </w:r>
    </w:p>
    <w:p w14:paraId="03927BC1" w14:textId="77777777" w:rsidR="00F95AF5" w:rsidRPr="00D37998" w:rsidRDefault="52F6463D" w:rsidP="00864E53">
      <w:pPr>
        <w:pStyle w:val="Textbody"/>
        <w:spacing w:after="0" w:line="240" w:lineRule="auto"/>
        <w:rPr>
          <w:rFonts w:ascii="Consolas" w:hAnsi="Consolas"/>
          <w:sz w:val="20"/>
          <w:szCs w:val="20"/>
        </w:rPr>
      </w:pPr>
      <w:r w:rsidRPr="00D37998">
        <w:rPr>
          <w:rFonts w:ascii="Consolas" w:hAnsi="Consolas"/>
          <w:sz w:val="20"/>
          <w:szCs w:val="20"/>
        </w:rPr>
        <w:t xml:space="preserve">                }</w:t>
      </w:r>
    </w:p>
    <w:p w14:paraId="25A252B6" w14:textId="77777777" w:rsidR="00F95AF5" w:rsidRPr="00D37998" w:rsidRDefault="52F6463D" w:rsidP="00864E53">
      <w:pPr>
        <w:pStyle w:val="Textbody"/>
        <w:spacing w:after="0" w:line="240" w:lineRule="auto"/>
        <w:rPr>
          <w:rFonts w:ascii="Consolas" w:hAnsi="Consolas"/>
          <w:sz w:val="20"/>
          <w:szCs w:val="20"/>
        </w:rPr>
      </w:pPr>
      <w:r w:rsidRPr="00D37998">
        <w:rPr>
          <w:rFonts w:ascii="Consolas" w:hAnsi="Consolas"/>
          <w:sz w:val="20"/>
          <w:szCs w:val="20"/>
        </w:rPr>
        <w:t xml:space="preserve">            }</w:t>
      </w:r>
    </w:p>
    <w:p w14:paraId="5F4BE16A" w14:textId="77777777" w:rsidR="00F95AF5" w:rsidRPr="00D37998" w:rsidRDefault="52F6463D" w:rsidP="00864E53">
      <w:pPr>
        <w:pStyle w:val="Textbody"/>
        <w:spacing w:after="0" w:line="240" w:lineRule="auto"/>
        <w:rPr>
          <w:rFonts w:ascii="Consolas" w:hAnsi="Consolas"/>
          <w:sz w:val="20"/>
          <w:szCs w:val="20"/>
        </w:rPr>
      </w:pPr>
      <w:r w:rsidRPr="00D37998">
        <w:rPr>
          <w:rFonts w:ascii="Consolas" w:hAnsi="Consolas"/>
          <w:sz w:val="20"/>
          <w:szCs w:val="20"/>
        </w:rPr>
        <w:t xml:space="preserve">        }</w:t>
      </w:r>
    </w:p>
    <w:p w14:paraId="7D137C6A" w14:textId="77777777" w:rsidR="00F95AF5" w:rsidRPr="00D37998" w:rsidRDefault="52F6463D" w:rsidP="00864E53">
      <w:pPr>
        <w:pStyle w:val="Textbody"/>
        <w:spacing w:after="0" w:line="240" w:lineRule="auto"/>
        <w:rPr>
          <w:rFonts w:ascii="Consolas" w:hAnsi="Consolas"/>
          <w:sz w:val="20"/>
          <w:szCs w:val="20"/>
        </w:rPr>
      </w:pPr>
      <w:r w:rsidRPr="00D37998">
        <w:rPr>
          <w:rFonts w:ascii="Consolas" w:hAnsi="Consolas"/>
          <w:sz w:val="20"/>
          <w:szCs w:val="20"/>
        </w:rPr>
        <w:t xml:space="preserve">    }</w:t>
      </w:r>
    </w:p>
    <w:p w14:paraId="6F98F7B3" w14:textId="77777777" w:rsidR="00F95AF5" w:rsidRPr="00D37998" w:rsidRDefault="52F6463D" w:rsidP="00864E53">
      <w:pPr>
        <w:pStyle w:val="Textbody"/>
        <w:spacing w:after="0" w:line="240" w:lineRule="auto"/>
        <w:rPr>
          <w:rFonts w:ascii="Consolas" w:hAnsi="Consolas"/>
          <w:sz w:val="20"/>
          <w:szCs w:val="20"/>
        </w:rPr>
      </w:pPr>
      <w:r w:rsidRPr="00D37998">
        <w:rPr>
          <w:rFonts w:ascii="Consolas" w:hAnsi="Consolas"/>
          <w:sz w:val="20"/>
          <w:szCs w:val="20"/>
        </w:rPr>
        <w:t>}</w:t>
      </w:r>
    </w:p>
    <w:p w14:paraId="5A637E58" w14:textId="77777777" w:rsidR="00F95AF5" w:rsidRPr="00E0279C" w:rsidRDefault="00F95AF5" w:rsidP="00F95AF5">
      <w:pPr>
        <w:pStyle w:val="Textbody"/>
        <w:spacing w:line="240" w:lineRule="auto"/>
        <w:rPr>
          <w:sz w:val="20"/>
          <w:szCs w:val="20"/>
        </w:rPr>
      </w:pPr>
    </w:p>
    <w:p w14:paraId="35F2DA99" w14:textId="56461F3D" w:rsidR="00F95AF5" w:rsidRPr="00E0279C" w:rsidRDefault="52F6463D" w:rsidP="52F6463D">
      <w:pPr>
        <w:pStyle w:val="Textbody"/>
        <w:spacing w:line="240" w:lineRule="auto"/>
        <w:rPr>
          <w:rFonts w:ascii="Times New Roman" w:hAnsi="Times New Roman"/>
          <w:sz w:val="24"/>
          <w:szCs w:val="24"/>
        </w:rPr>
      </w:pPr>
      <w:r w:rsidRPr="00E0279C">
        <w:rPr>
          <w:rFonts w:ascii="Times New Roman" w:hAnsi="Times New Roman"/>
          <w:sz w:val="24"/>
          <w:szCs w:val="24"/>
        </w:rPr>
        <w:t>This configuration is mirrored on each virtual router, except of course the interfaces change according to the diagram above.</w:t>
      </w:r>
    </w:p>
    <w:p w14:paraId="40B8F740" w14:textId="19A79AD6" w:rsidR="00F95AF5" w:rsidRPr="00E0279C" w:rsidRDefault="00F95AF5" w:rsidP="00F95AF5">
      <w:pPr>
        <w:pStyle w:val="Overskrift3"/>
      </w:pPr>
      <w:bookmarkStart w:id="23" w:name="_Toc484380450"/>
      <w:r w:rsidRPr="00E0279C">
        <w:t>Sources:</w:t>
      </w:r>
      <w:bookmarkEnd w:id="23"/>
    </w:p>
    <w:p w14:paraId="4DEBBC9D" w14:textId="77777777" w:rsidR="00E35342" w:rsidRPr="00E0279C" w:rsidRDefault="00E35342" w:rsidP="00E35342"/>
    <w:p w14:paraId="12F219A9" w14:textId="77777777" w:rsidR="00F95AF5" w:rsidRPr="00E0279C" w:rsidRDefault="00F95AF5" w:rsidP="52F6463D">
      <w:pPr>
        <w:rPr>
          <w:rFonts w:ascii="Calibri" w:hAnsi="Calibri"/>
        </w:rPr>
      </w:pPr>
      <w:r w:rsidRPr="00E0279C">
        <w:t xml:space="preserve">Wikipedia - </w:t>
      </w:r>
      <w:bookmarkStart w:id="24" w:name="firstHeading"/>
      <w:bookmarkEnd w:id="24"/>
      <w:r w:rsidRPr="00E0279C">
        <w:t xml:space="preserve">Open Shortest Path First - </w:t>
      </w:r>
      <w:hyperlink r:id="rId35" w:history="1">
        <w:r w:rsidRPr="00E0279C">
          <w:rPr>
            <w:rStyle w:val="Hyperlink"/>
          </w:rPr>
          <w:t>https://en.wikipedia.org/wiki/Open_Shortest_Path_First</w:t>
        </w:r>
      </w:hyperlink>
    </w:p>
    <w:p w14:paraId="6CCF1FD7" w14:textId="77777777" w:rsidR="00F95AF5" w:rsidRPr="00E0279C" w:rsidRDefault="52F6463D" w:rsidP="00F95AF5">
      <w:r w:rsidRPr="00E0279C">
        <w:t xml:space="preserve">Wikipedia - Dijkstra's algorithm - </w:t>
      </w:r>
      <w:hyperlink r:id="rId36">
        <w:r w:rsidRPr="00E0279C">
          <w:rPr>
            <w:rStyle w:val="Hyperlink"/>
          </w:rPr>
          <w:t>https://en.wikipedia.org/wiki/Dijkstra's_algorithm</w:t>
        </w:r>
      </w:hyperlink>
    </w:p>
    <w:p w14:paraId="610564D4" w14:textId="77777777" w:rsidR="00F95AF5" w:rsidRPr="00E0279C" w:rsidRDefault="00F95AF5" w:rsidP="00F95AF5">
      <w:r w:rsidRPr="00E0279C">
        <w:t xml:space="preserve">Juniper website - </w:t>
      </w:r>
      <w:bookmarkStart w:id="25" w:name="id-11634509"/>
      <w:bookmarkEnd w:id="25"/>
      <w:r w:rsidRPr="00E0279C">
        <w:t xml:space="preserve">Understanding OSPF Areas - </w:t>
      </w:r>
      <w:hyperlink r:id="rId37" w:history="1">
        <w:r w:rsidRPr="00E0279C">
          <w:rPr>
            <w:rStyle w:val="Hyperlink"/>
          </w:rPr>
          <w:t>https://www.juniper.net/documentation/en_US/junos/topics/concept/ospf-routing-understanding-ospf-areas-overview.html</w:t>
        </w:r>
      </w:hyperlink>
    </w:p>
    <w:p w14:paraId="26F9FE3F" w14:textId="77777777" w:rsidR="00F95AF5" w:rsidRPr="00E0279C" w:rsidRDefault="52F6463D" w:rsidP="00F95AF5">
      <w:r w:rsidRPr="00E0279C">
        <w:t>EAL - OSPF/Open Shortest Path First presentation</w:t>
      </w:r>
    </w:p>
    <w:p w14:paraId="5FCCBA3C" w14:textId="77777777" w:rsidR="00F95AF5" w:rsidRPr="00E0279C" w:rsidRDefault="00F95AF5" w:rsidP="00F95AF5"/>
    <w:p w14:paraId="40B5EF34" w14:textId="77777777" w:rsidR="00F95AF5" w:rsidRPr="00E0279C" w:rsidRDefault="00F95AF5" w:rsidP="00F95AF5"/>
    <w:p w14:paraId="781B6D2C" w14:textId="7F6583DD" w:rsidR="00557300" w:rsidRPr="00E0279C" w:rsidRDefault="002E2CF7" w:rsidP="52F6463D">
      <w:pPr>
        <w:pStyle w:val="Overskrift2"/>
        <w:rPr>
          <w:sz w:val="28"/>
          <w:szCs w:val="28"/>
        </w:rPr>
      </w:pPr>
      <w:bookmarkStart w:id="26" w:name="_Toc484380451"/>
      <w:r w:rsidRPr="00E0279C">
        <w:rPr>
          <w:sz w:val="28"/>
          <w:szCs w:val="28"/>
        </w:rPr>
        <w:t>IS-IS</w:t>
      </w:r>
      <w:bookmarkEnd w:id="26"/>
    </w:p>
    <w:p w14:paraId="7480B2B6" w14:textId="77777777" w:rsidR="00E35342" w:rsidRPr="00E0279C" w:rsidRDefault="00E35342" w:rsidP="00E35342"/>
    <w:p w14:paraId="4F3818FC" w14:textId="6F6F695D" w:rsidR="00557300" w:rsidRPr="00E0279C" w:rsidRDefault="52F6463D" w:rsidP="52F6463D">
      <w:pPr>
        <w:pStyle w:val="Textbody"/>
        <w:rPr>
          <w:rFonts w:ascii="Times New Roman" w:hAnsi="Times New Roman"/>
          <w:sz w:val="24"/>
          <w:szCs w:val="24"/>
        </w:rPr>
      </w:pPr>
      <w:r w:rsidRPr="00E0279C">
        <w:rPr>
          <w:rFonts w:ascii="Times New Roman" w:hAnsi="Times New Roman"/>
          <w:sz w:val="24"/>
          <w:szCs w:val="24"/>
        </w:rPr>
        <w:t>IS-IS is an interior gateway protocol designed for routing traffic in an administrative domain it is published as ISO/IEC 10589:2002. Each router floods link state information through the network and independently builds its own database of the networks topology by collecting this information. IS-IS has similarities with OSPF but is a layer 2 protocol and does not use the IP protocol to communicat</w:t>
      </w:r>
      <w:r w:rsidR="00A546F2">
        <w:rPr>
          <w:rFonts w:ascii="Times New Roman" w:hAnsi="Times New Roman"/>
          <w:sz w:val="24"/>
          <w:szCs w:val="24"/>
        </w:rPr>
        <w:t>&lt;</w:t>
      </w:r>
      <w:r w:rsidRPr="00E0279C">
        <w:rPr>
          <w:rFonts w:ascii="Times New Roman" w:hAnsi="Times New Roman"/>
          <w:sz w:val="24"/>
          <w:szCs w:val="24"/>
        </w:rPr>
        <w:t>e routing information. As with OSPF, IS-IS uses Dijkstra's algorithm to compute the best path to the network. This algorithm is further described in the OSPF section.</w:t>
      </w:r>
    </w:p>
    <w:tbl>
      <w:tblPr>
        <w:tblW w:w="9405" w:type="dxa"/>
        <w:tblLayout w:type="fixed"/>
        <w:tblCellMar>
          <w:left w:w="10" w:type="dxa"/>
          <w:right w:w="10" w:type="dxa"/>
        </w:tblCellMar>
        <w:tblLook w:val="04A0" w:firstRow="1" w:lastRow="0" w:firstColumn="1" w:lastColumn="0" w:noHBand="0" w:noVBand="1"/>
      </w:tblPr>
      <w:tblGrid>
        <w:gridCol w:w="3135"/>
        <w:gridCol w:w="3135"/>
        <w:gridCol w:w="3135"/>
      </w:tblGrid>
      <w:tr w:rsidR="00557300" w:rsidRPr="00E0279C" w14:paraId="4A0F0AB3" w14:textId="77777777" w:rsidTr="52F6463D">
        <w:tc>
          <w:tcPr>
            <w:tcW w:w="3135" w:type="dxa"/>
            <w:tcBorders>
              <w:top w:val="single" w:sz="2" w:space="0" w:color="000000" w:themeColor="text1"/>
              <w:left w:val="single" w:sz="2" w:space="0" w:color="000000" w:themeColor="text1"/>
              <w:bottom w:val="single" w:sz="2" w:space="0" w:color="000000" w:themeColor="text1"/>
              <w:right w:val="nil"/>
            </w:tcBorders>
            <w:tcMar>
              <w:top w:w="55" w:type="dxa"/>
              <w:left w:w="55" w:type="dxa"/>
              <w:bottom w:w="55" w:type="dxa"/>
              <w:right w:w="55" w:type="dxa"/>
            </w:tcMar>
            <w:hideMark/>
          </w:tcPr>
          <w:p w14:paraId="362359E2" w14:textId="77777777" w:rsidR="00557300" w:rsidRPr="00E0279C" w:rsidRDefault="52F6463D">
            <w:pPr>
              <w:pStyle w:val="TableContents"/>
            </w:pPr>
            <w:r w:rsidRPr="00E0279C">
              <w:t>Data Link Header</w:t>
            </w:r>
          </w:p>
        </w:tc>
        <w:tc>
          <w:tcPr>
            <w:tcW w:w="3135" w:type="dxa"/>
            <w:tcBorders>
              <w:top w:val="single" w:sz="2" w:space="0" w:color="000000" w:themeColor="text1"/>
              <w:left w:val="single" w:sz="2" w:space="0" w:color="000000" w:themeColor="text1"/>
              <w:bottom w:val="single" w:sz="2" w:space="0" w:color="000000" w:themeColor="text1"/>
              <w:right w:val="nil"/>
            </w:tcBorders>
            <w:tcMar>
              <w:top w:w="55" w:type="dxa"/>
              <w:left w:w="55" w:type="dxa"/>
              <w:bottom w:w="55" w:type="dxa"/>
              <w:right w:w="55" w:type="dxa"/>
            </w:tcMar>
            <w:hideMark/>
          </w:tcPr>
          <w:p w14:paraId="053C00E2" w14:textId="77777777" w:rsidR="00557300" w:rsidRPr="00E0279C" w:rsidRDefault="52F6463D">
            <w:pPr>
              <w:pStyle w:val="TableContents"/>
            </w:pPr>
            <w:r w:rsidRPr="00E0279C">
              <w:t>IS-IS Header</w:t>
            </w:r>
          </w:p>
        </w:tc>
        <w:tc>
          <w:tcPr>
            <w:tcW w:w="313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55" w:type="dxa"/>
              <w:left w:w="55" w:type="dxa"/>
              <w:bottom w:w="55" w:type="dxa"/>
              <w:right w:w="55" w:type="dxa"/>
            </w:tcMar>
            <w:hideMark/>
          </w:tcPr>
          <w:p w14:paraId="69FA800B" w14:textId="77777777" w:rsidR="00557300" w:rsidRPr="00E0279C" w:rsidRDefault="52F6463D">
            <w:pPr>
              <w:pStyle w:val="TableContents"/>
            </w:pPr>
            <w:r w:rsidRPr="00E0279C">
              <w:t>IS-IS Data</w:t>
            </w:r>
          </w:p>
        </w:tc>
      </w:tr>
    </w:tbl>
    <w:p w14:paraId="3E1A53AA" w14:textId="77777777" w:rsidR="00557300" w:rsidRPr="00E0279C" w:rsidRDefault="00557300" w:rsidP="00557300">
      <w:pPr>
        <w:rPr>
          <w:rFonts w:ascii="Calibri" w:hAnsi="Calibri"/>
          <w:vanish/>
          <w:sz w:val="22"/>
          <w:szCs w:val="22"/>
        </w:rPr>
      </w:pPr>
    </w:p>
    <w:tbl>
      <w:tblPr>
        <w:tblW w:w="9405" w:type="dxa"/>
        <w:tblLayout w:type="fixed"/>
        <w:tblCellMar>
          <w:left w:w="10" w:type="dxa"/>
          <w:right w:w="10" w:type="dxa"/>
        </w:tblCellMar>
        <w:tblLook w:val="04A0" w:firstRow="1" w:lastRow="0" w:firstColumn="1" w:lastColumn="0" w:noHBand="0" w:noVBand="1"/>
      </w:tblPr>
      <w:tblGrid>
        <w:gridCol w:w="2351"/>
        <w:gridCol w:w="2351"/>
        <w:gridCol w:w="2351"/>
        <w:gridCol w:w="2352"/>
      </w:tblGrid>
      <w:tr w:rsidR="00557300" w:rsidRPr="00E0279C" w14:paraId="4016BA8A" w14:textId="77777777" w:rsidTr="52F6463D">
        <w:tc>
          <w:tcPr>
            <w:tcW w:w="2351" w:type="dxa"/>
            <w:tcBorders>
              <w:top w:val="single" w:sz="2" w:space="0" w:color="000000" w:themeColor="text1"/>
              <w:left w:val="single" w:sz="2" w:space="0" w:color="000000" w:themeColor="text1"/>
              <w:bottom w:val="single" w:sz="2" w:space="0" w:color="000000" w:themeColor="text1"/>
              <w:right w:val="nil"/>
            </w:tcBorders>
            <w:tcMar>
              <w:top w:w="55" w:type="dxa"/>
              <w:left w:w="55" w:type="dxa"/>
              <w:bottom w:w="55" w:type="dxa"/>
              <w:right w:w="55" w:type="dxa"/>
            </w:tcMar>
            <w:hideMark/>
          </w:tcPr>
          <w:p w14:paraId="1308640C" w14:textId="77777777" w:rsidR="00557300" w:rsidRPr="00E0279C" w:rsidRDefault="52F6463D">
            <w:pPr>
              <w:pStyle w:val="TableContents"/>
            </w:pPr>
            <w:r w:rsidRPr="00E0279C">
              <w:t>Data Link Header</w:t>
            </w:r>
          </w:p>
        </w:tc>
        <w:tc>
          <w:tcPr>
            <w:tcW w:w="2351" w:type="dxa"/>
            <w:tcBorders>
              <w:top w:val="single" w:sz="2" w:space="0" w:color="000000" w:themeColor="text1"/>
              <w:left w:val="single" w:sz="2" w:space="0" w:color="000000" w:themeColor="text1"/>
              <w:bottom w:val="single" w:sz="2" w:space="0" w:color="000000" w:themeColor="text1"/>
              <w:right w:val="nil"/>
            </w:tcBorders>
            <w:tcMar>
              <w:top w:w="55" w:type="dxa"/>
              <w:left w:w="55" w:type="dxa"/>
              <w:bottom w:w="55" w:type="dxa"/>
              <w:right w:w="55" w:type="dxa"/>
            </w:tcMar>
            <w:hideMark/>
          </w:tcPr>
          <w:p w14:paraId="43F2D82E" w14:textId="77777777" w:rsidR="00557300" w:rsidRPr="00E0279C" w:rsidRDefault="52F6463D">
            <w:pPr>
              <w:pStyle w:val="TableContents"/>
            </w:pPr>
            <w:r w:rsidRPr="00E0279C">
              <w:t>IP Header</w:t>
            </w:r>
          </w:p>
        </w:tc>
        <w:tc>
          <w:tcPr>
            <w:tcW w:w="2351" w:type="dxa"/>
            <w:tcBorders>
              <w:top w:val="single" w:sz="2" w:space="0" w:color="000000" w:themeColor="text1"/>
              <w:left w:val="single" w:sz="2" w:space="0" w:color="000000" w:themeColor="text1"/>
              <w:bottom w:val="single" w:sz="2" w:space="0" w:color="000000" w:themeColor="text1"/>
              <w:right w:val="nil"/>
            </w:tcBorders>
            <w:tcMar>
              <w:top w:w="55" w:type="dxa"/>
              <w:left w:w="55" w:type="dxa"/>
              <w:bottom w:w="55" w:type="dxa"/>
              <w:right w:w="55" w:type="dxa"/>
            </w:tcMar>
            <w:hideMark/>
          </w:tcPr>
          <w:p w14:paraId="565C42E9" w14:textId="77777777" w:rsidR="00557300" w:rsidRPr="00E0279C" w:rsidRDefault="52F6463D">
            <w:pPr>
              <w:pStyle w:val="TableContents"/>
            </w:pPr>
            <w:r w:rsidRPr="00E0279C">
              <w:t>OSPF Header</w:t>
            </w:r>
          </w:p>
        </w:tc>
        <w:tc>
          <w:tcPr>
            <w:tcW w:w="2352"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55" w:type="dxa"/>
              <w:left w:w="55" w:type="dxa"/>
              <w:bottom w:w="55" w:type="dxa"/>
              <w:right w:w="55" w:type="dxa"/>
            </w:tcMar>
            <w:hideMark/>
          </w:tcPr>
          <w:p w14:paraId="2C7FDB8F" w14:textId="77777777" w:rsidR="00557300" w:rsidRPr="00E0279C" w:rsidRDefault="52F6463D">
            <w:pPr>
              <w:pStyle w:val="TableContents"/>
            </w:pPr>
            <w:r w:rsidRPr="00E0279C">
              <w:t>OSPF Data</w:t>
            </w:r>
          </w:p>
        </w:tc>
      </w:tr>
    </w:tbl>
    <w:p w14:paraId="42FF25D0" w14:textId="77777777" w:rsidR="00557300" w:rsidRPr="00E0279C" w:rsidRDefault="52F6463D" w:rsidP="00557300">
      <w:pPr>
        <w:pStyle w:val="Illustration"/>
        <w:jc w:val="center"/>
      </w:pPr>
      <w:r w:rsidRPr="00E0279C">
        <w:t>Illustration 1: IS-IS (top) and OSPF (bottom) encapsulation.</w:t>
      </w:r>
    </w:p>
    <w:p w14:paraId="515A62B2" w14:textId="4C6C7CE5" w:rsidR="00557300" w:rsidRPr="00E0279C" w:rsidRDefault="52F6463D" w:rsidP="00557300">
      <w:pPr>
        <w:pStyle w:val="Textbody"/>
      </w:pPr>
      <w:r w:rsidRPr="00E0279C">
        <w:rPr>
          <w:rFonts w:ascii="Times New Roman" w:hAnsi="Times New Roman"/>
          <w:sz w:val="24"/>
          <w:szCs w:val="24"/>
        </w:rPr>
        <w:t xml:space="preserve">The difference between the OSPF Layer 3 encapsulation and that of the Layer 2 IS-IS is shown above. IS-IS is easy to extend by using TLV (Type-Length-Value) field. For </w:t>
      </w:r>
      <w:r w:rsidR="00FE0324" w:rsidRPr="00E0279C">
        <w:rPr>
          <w:rFonts w:ascii="Times New Roman" w:hAnsi="Times New Roman"/>
          <w:sz w:val="24"/>
          <w:szCs w:val="24"/>
        </w:rPr>
        <w:t>instance,</w:t>
      </w:r>
      <w:r w:rsidRPr="00E0279C">
        <w:rPr>
          <w:rFonts w:ascii="Times New Roman" w:hAnsi="Times New Roman"/>
          <w:sz w:val="24"/>
          <w:szCs w:val="24"/>
        </w:rPr>
        <w:t xml:space="preserve"> IS-IS did not originally support IPv4 and later IPv6 but they were added using TLVs</w:t>
      </w:r>
      <w:r w:rsidRPr="00E0279C">
        <w:t>.</w:t>
      </w:r>
    </w:p>
    <w:tbl>
      <w:tblPr>
        <w:tblW w:w="9405" w:type="dxa"/>
        <w:tblLayout w:type="fixed"/>
        <w:tblCellMar>
          <w:left w:w="10" w:type="dxa"/>
          <w:right w:w="10" w:type="dxa"/>
        </w:tblCellMar>
        <w:tblLook w:val="04A0" w:firstRow="1" w:lastRow="0" w:firstColumn="1" w:lastColumn="0" w:noHBand="0" w:noVBand="1"/>
      </w:tblPr>
      <w:tblGrid>
        <w:gridCol w:w="3135"/>
        <w:gridCol w:w="3135"/>
        <w:gridCol w:w="3135"/>
      </w:tblGrid>
      <w:tr w:rsidR="00557300" w:rsidRPr="00E0279C" w14:paraId="49F527BE" w14:textId="77777777" w:rsidTr="52F6463D">
        <w:tc>
          <w:tcPr>
            <w:tcW w:w="3135" w:type="dxa"/>
            <w:tcBorders>
              <w:top w:val="single" w:sz="2" w:space="0" w:color="000000" w:themeColor="text1"/>
              <w:left w:val="single" w:sz="2" w:space="0" w:color="000000" w:themeColor="text1"/>
              <w:bottom w:val="single" w:sz="2" w:space="0" w:color="000000" w:themeColor="text1"/>
              <w:right w:val="nil"/>
            </w:tcBorders>
            <w:tcMar>
              <w:top w:w="55" w:type="dxa"/>
              <w:left w:w="55" w:type="dxa"/>
              <w:bottom w:w="55" w:type="dxa"/>
              <w:right w:w="55" w:type="dxa"/>
            </w:tcMar>
            <w:hideMark/>
          </w:tcPr>
          <w:p w14:paraId="1389211B" w14:textId="77777777" w:rsidR="00557300" w:rsidRPr="00E0279C" w:rsidRDefault="52F6463D">
            <w:pPr>
              <w:pStyle w:val="TableContents"/>
            </w:pPr>
            <w:r w:rsidRPr="00E0279C">
              <w:t>1 Byte</w:t>
            </w:r>
          </w:p>
        </w:tc>
        <w:tc>
          <w:tcPr>
            <w:tcW w:w="3135" w:type="dxa"/>
            <w:tcBorders>
              <w:top w:val="single" w:sz="2" w:space="0" w:color="000000" w:themeColor="text1"/>
              <w:left w:val="single" w:sz="2" w:space="0" w:color="000000" w:themeColor="text1"/>
              <w:bottom w:val="single" w:sz="2" w:space="0" w:color="000000" w:themeColor="text1"/>
              <w:right w:val="nil"/>
            </w:tcBorders>
            <w:tcMar>
              <w:top w:w="55" w:type="dxa"/>
              <w:left w:w="55" w:type="dxa"/>
              <w:bottom w:w="55" w:type="dxa"/>
              <w:right w:w="55" w:type="dxa"/>
            </w:tcMar>
            <w:hideMark/>
          </w:tcPr>
          <w:p w14:paraId="0EC7C581" w14:textId="77777777" w:rsidR="00557300" w:rsidRPr="00E0279C" w:rsidRDefault="52F6463D">
            <w:pPr>
              <w:pStyle w:val="TableContents"/>
            </w:pPr>
            <w:r w:rsidRPr="00E0279C">
              <w:t>1 Byte</w:t>
            </w:r>
          </w:p>
        </w:tc>
        <w:tc>
          <w:tcPr>
            <w:tcW w:w="3135"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55" w:type="dxa"/>
              <w:left w:w="55" w:type="dxa"/>
              <w:bottom w:w="55" w:type="dxa"/>
              <w:right w:w="55" w:type="dxa"/>
            </w:tcMar>
            <w:hideMark/>
          </w:tcPr>
          <w:p w14:paraId="20F09E49" w14:textId="77777777" w:rsidR="00557300" w:rsidRPr="00E0279C" w:rsidRDefault="52F6463D" w:rsidP="52F6463D">
            <w:pPr>
              <w:pStyle w:val="TableContents"/>
              <w:rPr>
                <w:i/>
                <w:iCs/>
              </w:rPr>
            </w:pPr>
            <w:r w:rsidRPr="00E0279C">
              <w:rPr>
                <w:i/>
                <w:iCs/>
              </w:rPr>
              <w:t xml:space="preserve">“Length” </w:t>
            </w:r>
            <w:r w:rsidRPr="00E0279C">
              <w:t>bytes</w:t>
            </w:r>
          </w:p>
        </w:tc>
      </w:tr>
      <w:tr w:rsidR="00557300" w:rsidRPr="00E0279C" w14:paraId="07350E60" w14:textId="77777777" w:rsidTr="52F6463D">
        <w:tc>
          <w:tcPr>
            <w:tcW w:w="3135" w:type="dxa"/>
            <w:tcBorders>
              <w:top w:val="nil"/>
              <w:left w:val="single" w:sz="2" w:space="0" w:color="000000" w:themeColor="text1"/>
              <w:bottom w:val="single" w:sz="2" w:space="0" w:color="000000" w:themeColor="text1"/>
              <w:right w:val="nil"/>
            </w:tcBorders>
            <w:tcMar>
              <w:top w:w="55" w:type="dxa"/>
              <w:left w:w="55" w:type="dxa"/>
              <w:bottom w:w="55" w:type="dxa"/>
              <w:right w:w="55" w:type="dxa"/>
            </w:tcMar>
            <w:hideMark/>
          </w:tcPr>
          <w:p w14:paraId="5D0279F7" w14:textId="77777777" w:rsidR="00557300" w:rsidRPr="00E0279C" w:rsidRDefault="52F6463D">
            <w:pPr>
              <w:pStyle w:val="TableContents"/>
            </w:pPr>
            <w:r w:rsidRPr="00E0279C">
              <w:lastRenderedPageBreak/>
              <w:t>Type</w:t>
            </w:r>
          </w:p>
        </w:tc>
        <w:tc>
          <w:tcPr>
            <w:tcW w:w="3135" w:type="dxa"/>
            <w:tcBorders>
              <w:top w:val="nil"/>
              <w:left w:val="single" w:sz="2" w:space="0" w:color="000000" w:themeColor="text1"/>
              <w:bottom w:val="single" w:sz="2" w:space="0" w:color="000000" w:themeColor="text1"/>
              <w:right w:val="nil"/>
            </w:tcBorders>
            <w:tcMar>
              <w:top w:w="55" w:type="dxa"/>
              <w:left w:w="55" w:type="dxa"/>
              <w:bottom w:w="55" w:type="dxa"/>
              <w:right w:w="55" w:type="dxa"/>
            </w:tcMar>
            <w:hideMark/>
          </w:tcPr>
          <w:p w14:paraId="430DDFAF" w14:textId="77777777" w:rsidR="00557300" w:rsidRPr="00E0279C" w:rsidRDefault="52F6463D">
            <w:pPr>
              <w:pStyle w:val="TableContents"/>
            </w:pPr>
            <w:r w:rsidRPr="00E0279C">
              <w:t>Length</w:t>
            </w:r>
          </w:p>
        </w:tc>
        <w:tc>
          <w:tcPr>
            <w:tcW w:w="3135" w:type="dxa"/>
            <w:tcBorders>
              <w:top w:val="nil"/>
              <w:left w:val="single" w:sz="2" w:space="0" w:color="000000" w:themeColor="text1"/>
              <w:bottom w:val="single" w:sz="2" w:space="0" w:color="000000" w:themeColor="text1"/>
              <w:right w:val="single" w:sz="2" w:space="0" w:color="000000" w:themeColor="text1"/>
            </w:tcBorders>
            <w:tcMar>
              <w:top w:w="55" w:type="dxa"/>
              <w:left w:w="55" w:type="dxa"/>
              <w:bottom w:w="55" w:type="dxa"/>
              <w:right w:w="55" w:type="dxa"/>
            </w:tcMar>
            <w:hideMark/>
          </w:tcPr>
          <w:p w14:paraId="064B0615" w14:textId="77777777" w:rsidR="00557300" w:rsidRPr="00E0279C" w:rsidRDefault="52F6463D">
            <w:pPr>
              <w:pStyle w:val="TableContents"/>
            </w:pPr>
            <w:r w:rsidRPr="00E0279C">
              <w:t>Value</w:t>
            </w:r>
          </w:p>
        </w:tc>
      </w:tr>
    </w:tbl>
    <w:p w14:paraId="19753BF0" w14:textId="77777777" w:rsidR="00557300" w:rsidRPr="00E0279C" w:rsidRDefault="52F6463D" w:rsidP="00557300">
      <w:pPr>
        <w:pStyle w:val="Illustration"/>
        <w:jc w:val="center"/>
      </w:pPr>
      <w:r w:rsidRPr="00E0279C">
        <w:t>Illustration 2: Format of the TLVs used by IS-IS</w:t>
      </w:r>
    </w:p>
    <w:p w14:paraId="46EEDACC" w14:textId="1EEEE2CD" w:rsidR="00557300" w:rsidRPr="00E0279C" w:rsidRDefault="52F6463D" w:rsidP="52F6463D">
      <w:pPr>
        <w:pStyle w:val="Textbody"/>
        <w:rPr>
          <w:rFonts w:ascii="Times New Roman" w:hAnsi="Times New Roman"/>
          <w:sz w:val="24"/>
          <w:szCs w:val="24"/>
        </w:rPr>
      </w:pPr>
      <w:r w:rsidRPr="00E0279C">
        <w:rPr>
          <w:rFonts w:ascii="Times New Roman" w:hAnsi="Times New Roman"/>
          <w:sz w:val="24"/>
          <w:szCs w:val="24"/>
        </w:rPr>
        <w:t>The format of a TLV is shown above. Each TLV contain information concerning routing of a certain type as by the first byte. The length of this information is variable and specified in the second byte. The actual information is type dependant but spans the number of bytes given in the previous field.</w:t>
      </w:r>
    </w:p>
    <w:p w14:paraId="544C9388" w14:textId="77777777" w:rsidR="00557300" w:rsidRPr="00E0279C" w:rsidRDefault="00557300" w:rsidP="00557300">
      <w:pPr>
        <w:pStyle w:val="Overskrift3"/>
      </w:pPr>
      <w:bookmarkStart w:id="27" w:name="_Toc484380452"/>
      <w:r w:rsidRPr="00E0279C">
        <w:t>Terminology and OSPF differences</w:t>
      </w:r>
      <w:bookmarkEnd w:id="27"/>
    </w:p>
    <w:p w14:paraId="18C4B6EE" w14:textId="77777777" w:rsidR="00557300" w:rsidRPr="00E0279C" w:rsidRDefault="52F6463D" w:rsidP="52F6463D">
      <w:pPr>
        <w:pStyle w:val="Textbody"/>
        <w:rPr>
          <w:rFonts w:ascii="Times New Roman" w:hAnsi="Times New Roman"/>
          <w:sz w:val="24"/>
          <w:szCs w:val="24"/>
        </w:rPr>
      </w:pPr>
      <w:r w:rsidRPr="00E0279C">
        <w:rPr>
          <w:rFonts w:ascii="Times New Roman" w:hAnsi="Times New Roman"/>
          <w:sz w:val="24"/>
          <w:szCs w:val="24"/>
        </w:rPr>
        <w:t>An IS-IS network is a single autonomous system (AS) or routing domain consisting of:</w:t>
      </w:r>
    </w:p>
    <w:p w14:paraId="4DAA78DD" w14:textId="77777777" w:rsidR="00557300" w:rsidRPr="00E0279C" w:rsidRDefault="52F6463D" w:rsidP="00A546F2">
      <w:pPr>
        <w:pStyle w:val="Textbody"/>
        <w:numPr>
          <w:ilvl w:val="0"/>
          <w:numId w:val="22"/>
        </w:numPr>
        <w:spacing w:line="240" w:lineRule="auto"/>
        <w:rPr>
          <w:rFonts w:ascii="Times New Roman" w:hAnsi="Times New Roman"/>
          <w:sz w:val="24"/>
          <w:szCs w:val="24"/>
        </w:rPr>
      </w:pPr>
      <w:r w:rsidRPr="00E0279C">
        <w:rPr>
          <w:rFonts w:ascii="Times New Roman" w:hAnsi="Times New Roman"/>
          <w:sz w:val="24"/>
          <w:szCs w:val="24"/>
        </w:rPr>
        <w:t>End systems are network entities that send and receive packets.</w:t>
      </w:r>
    </w:p>
    <w:p w14:paraId="1FEB9D2A" w14:textId="77777777" w:rsidR="00557300" w:rsidRPr="00E0279C" w:rsidRDefault="52F6463D" w:rsidP="00A546F2">
      <w:pPr>
        <w:pStyle w:val="Textbody"/>
        <w:numPr>
          <w:ilvl w:val="0"/>
          <w:numId w:val="22"/>
        </w:numPr>
        <w:spacing w:line="240" w:lineRule="auto"/>
        <w:rPr>
          <w:rFonts w:ascii="Times New Roman" w:hAnsi="Times New Roman"/>
          <w:sz w:val="24"/>
          <w:szCs w:val="24"/>
        </w:rPr>
      </w:pPr>
      <w:r w:rsidRPr="00E0279C">
        <w:rPr>
          <w:rFonts w:ascii="Times New Roman" w:hAnsi="Times New Roman"/>
          <w:sz w:val="24"/>
          <w:szCs w:val="24"/>
        </w:rPr>
        <w:t>Intermediate systems send and receive packets and relay packets, also known as a router.</w:t>
      </w:r>
    </w:p>
    <w:p w14:paraId="2CF916CC" w14:textId="77777777" w:rsidR="00557300" w:rsidRPr="00E0279C" w:rsidRDefault="52F6463D" w:rsidP="00A546F2">
      <w:pPr>
        <w:pStyle w:val="Textbody"/>
        <w:numPr>
          <w:ilvl w:val="0"/>
          <w:numId w:val="22"/>
        </w:numPr>
        <w:spacing w:line="240" w:lineRule="auto"/>
        <w:rPr>
          <w:rFonts w:ascii="Times New Roman" w:hAnsi="Times New Roman"/>
          <w:sz w:val="24"/>
          <w:szCs w:val="24"/>
        </w:rPr>
      </w:pPr>
      <w:r w:rsidRPr="00E0279C">
        <w:rPr>
          <w:rFonts w:ascii="Times New Roman" w:hAnsi="Times New Roman"/>
          <w:sz w:val="24"/>
          <w:szCs w:val="24"/>
        </w:rPr>
        <w:t>ISO packages are called network PDUs (See Protocol Data Unit below).</w:t>
      </w:r>
    </w:p>
    <w:p w14:paraId="6AEC4EF9" w14:textId="77777777" w:rsidR="00557300" w:rsidRPr="00E0279C" w:rsidRDefault="52F6463D" w:rsidP="00A546F2">
      <w:pPr>
        <w:pStyle w:val="Textbody"/>
        <w:numPr>
          <w:ilvl w:val="0"/>
          <w:numId w:val="22"/>
        </w:numPr>
        <w:spacing w:line="240" w:lineRule="auto"/>
        <w:rPr>
          <w:rFonts w:ascii="Times New Roman" w:hAnsi="Times New Roman"/>
          <w:sz w:val="24"/>
          <w:szCs w:val="24"/>
        </w:rPr>
      </w:pPr>
      <w:r w:rsidRPr="00E0279C">
        <w:rPr>
          <w:rFonts w:ascii="Times New Roman" w:hAnsi="Times New Roman"/>
          <w:sz w:val="24"/>
          <w:szCs w:val="24"/>
        </w:rPr>
        <w:t>A single AS can be divided into smaller groups called areas.</w:t>
      </w:r>
    </w:p>
    <w:p w14:paraId="069E8F83" w14:textId="77777777" w:rsidR="00557300" w:rsidRPr="00E0279C" w:rsidRDefault="52F6463D" w:rsidP="00A546F2">
      <w:pPr>
        <w:pStyle w:val="Textbody"/>
        <w:numPr>
          <w:ilvl w:val="0"/>
          <w:numId w:val="22"/>
        </w:numPr>
        <w:spacing w:line="240" w:lineRule="auto"/>
        <w:rPr>
          <w:rFonts w:ascii="Times New Roman" w:hAnsi="Times New Roman"/>
          <w:sz w:val="24"/>
          <w:szCs w:val="24"/>
        </w:rPr>
      </w:pPr>
      <w:r w:rsidRPr="00E0279C">
        <w:rPr>
          <w:rFonts w:ascii="Times New Roman" w:hAnsi="Times New Roman"/>
          <w:sz w:val="24"/>
          <w:szCs w:val="24"/>
        </w:rPr>
        <w:t>Routing between areas is organized hierarchically, allowing a domain to be administratively divided into smaller areas.</w:t>
      </w:r>
    </w:p>
    <w:p w14:paraId="0BF43B2E" w14:textId="77777777" w:rsidR="00557300" w:rsidRPr="00E0279C" w:rsidRDefault="52F6463D" w:rsidP="00A546F2">
      <w:pPr>
        <w:pStyle w:val="Textbody"/>
        <w:numPr>
          <w:ilvl w:val="1"/>
          <w:numId w:val="22"/>
        </w:numPr>
        <w:spacing w:line="240" w:lineRule="auto"/>
        <w:rPr>
          <w:rFonts w:ascii="Times New Roman" w:hAnsi="Times New Roman"/>
          <w:sz w:val="24"/>
          <w:szCs w:val="24"/>
        </w:rPr>
      </w:pPr>
      <w:r w:rsidRPr="00E0279C">
        <w:rPr>
          <w:rFonts w:ascii="Times New Roman" w:hAnsi="Times New Roman"/>
          <w:sz w:val="24"/>
          <w:szCs w:val="24"/>
        </w:rPr>
        <w:t>Level 1 Intermediate System: Route within the same area or towards Level 2 systems</w:t>
      </w:r>
    </w:p>
    <w:p w14:paraId="338F1C18" w14:textId="77777777" w:rsidR="00557300" w:rsidRPr="00E0279C" w:rsidRDefault="52F6463D" w:rsidP="00A546F2">
      <w:pPr>
        <w:pStyle w:val="Textbody"/>
        <w:numPr>
          <w:ilvl w:val="1"/>
          <w:numId w:val="22"/>
        </w:numPr>
        <w:spacing w:line="240" w:lineRule="auto"/>
        <w:rPr>
          <w:rFonts w:ascii="Times New Roman" w:hAnsi="Times New Roman"/>
          <w:sz w:val="24"/>
          <w:szCs w:val="24"/>
        </w:rPr>
      </w:pPr>
      <w:r w:rsidRPr="00E0279C">
        <w:rPr>
          <w:rFonts w:ascii="Times New Roman" w:hAnsi="Times New Roman"/>
          <w:sz w:val="24"/>
          <w:szCs w:val="24"/>
        </w:rPr>
        <w:t>Level 2 Intermediate System: Route between areas and towards other ASs.</w:t>
      </w:r>
    </w:p>
    <w:p w14:paraId="14358A08" w14:textId="77777777" w:rsidR="00557300" w:rsidRPr="00E0279C" w:rsidRDefault="52F6463D" w:rsidP="00A546F2">
      <w:pPr>
        <w:pStyle w:val="Textbody"/>
        <w:numPr>
          <w:ilvl w:val="0"/>
          <w:numId w:val="22"/>
        </w:numPr>
        <w:spacing w:line="240" w:lineRule="auto"/>
        <w:rPr>
          <w:rFonts w:ascii="Times New Roman" w:hAnsi="Times New Roman"/>
          <w:sz w:val="24"/>
          <w:szCs w:val="24"/>
        </w:rPr>
      </w:pPr>
      <w:r w:rsidRPr="00E0279C">
        <w:rPr>
          <w:rFonts w:ascii="Times New Roman" w:hAnsi="Times New Roman"/>
          <w:sz w:val="24"/>
          <w:szCs w:val="24"/>
        </w:rPr>
        <w:t>There is no Area 0 like OSPF.</w:t>
      </w:r>
    </w:p>
    <w:p w14:paraId="64FD090E" w14:textId="77777777" w:rsidR="00557300" w:rsidRPr="00E0279C" w:rsidRDefault="52F6463D" w:rsidP="00A546F2">
      <w:pPr>
        <w:pStyle w:val="Textbody"/>
        <w:numPr>
          <w:ilvl w:val="0"/>
          <w:numId w:val="22"/>
        </w:numPr>
        <w:spacing w:line="240" w:lineRule="auto"/>
        <w:rPr>
          <w:rFonts w:ascii="Times New Roman" w:hAnsi="Times New Roman"/>
          <w:sz w:val="24"/>
          <w:szCs w:val="24"/>
        </w:rPr>
      </w:pPr>
      <w:r w:rsidRPr="00E0279C">
        <w:rPr>
          <w:rFonts w:ascii="Times New Roman" w:hAnsi="Times New Roman"/>
          <w:sz w:val="24"/>
          <w:szCs w:val="24"/>
        </w:rPr>
        <w:t>IS-IS is neutral with regards to the type of network addresses it can route.</w:t>
      </w:r>
    </w:p>
    <w:p w14:paraId="5A51481C" w14:textId="5E93AFA7" w:rsidR="00557300" w:rsidRPr="00E0279C" w:rsidRDefault="52F6463D" w:rsidP="00A546F2">
      <w:pPr>
        <w:pStyle w:val="Textbody"/>
        <w:numPr>
          <w:ilvl w:val="0"/>
          <w:numId w:val="22"/>
        </w:numPr>
        <w:spacing w:line="240" w:lineRule="auto"/>
        <w:rPr>
          <w:rFonts w:ascii="Times New Roman" w:hAnsi="Times New Roman"/>
          <w:sz w:val="24"/>
          <w:szCs w:val="24"/>
        </w:rPr>
      </w:pPr>
      <w:r w:rsidRPr="00E0279C">
        <w:rPr>
          <w:rFonts w:ascii="Times New Roman" w:hAnsi="Times New Roman"/>
          <w:sz w:val="24"/>
          <w:szCs w:val="24"/>
        </w:rPr>
        <w:t>OSPF areas are tied to int</w:t>
      </w:r>
      <w:r w:rsidR="00A35595">
        <w:rPr>
          <w:rFonts w:ascii="Times New Roman" w:hAnsi="Times New Roman"/>
          <w:sz w:val="24"/>
          <w:szCs w:val="24"/>
        </w:rPr>
        <w:t>erfaces making it possible for</w:t>
      </w:r>
      <w:r w:rsidRPr="00E0279C">
        <w:rPr>
          <w:rFonts w:ascii="Times New Roman" w:hAnsi="Times New Roman"/>
          <w:sz w:val="24"/>
          <w:szCs w:val="24"/>
        </w:rPr>
        <w:t xml:space="preserve"> the Area Border Routers (ABRs) to be in more than one area at once. An IS-IS router is only in one area and the border is between the routers.</w:t>
      </w:r>
    </w:p>
    <w:p w14:paraId="7B4834D5" w14:textId="77777777" w:rsidR="00557300" w:rsidRPr="00E0279C" w:rsidRDefault="00557300" w:rsidP="00557300">
      <w:pPr>
        <w:pStyle w:val="Overskrift3"/>
      </w:pPr>
      <w:bookmarkStart w:id="28" w:name="_Toc484380453"/>
      <w:r w:rsidRPr="00E0279C">
        <w:t>Protocol Data Units</w:t>
      </w:r>
      <w:bookmarkEnd w:id="28"/>
    </w:p>
    <w:p w14:paraId="1C1FC757" w14:textId="77777777" w:rsidR="00557300" w:rsidRPr="00E0279C" w:rsidRDefault="52F6463D" w:rsidP="52F6463D">
      <w:pPr>
        <w:pStyle w:val="Textbody"/>
        <w:rPr>
          <w:rFonts w:ascii="Times New Roman" w:hAnsi="Times New Roman"/>
          <w:sz w:val="24"/>
          <w:szCs w:val="24"/>
        </w:rPr>
      </w:pPr>
      <w:r w:rsidRPr="00E0279C">
        <w:rPr>
          <w:rFonts w:ascii="Times New Roman" w:hAnsi="Times New Roman"/>
          <w:sz w:val="24"/>
          <w:szCs w:val="24"/>
        </w:rPr>
        <w:t>IS-IS exchanges information in Protocol Data Units (PDUs) here are the different types:</w:t>
      </w:r>
    </w:p>
    <w:p w14:paraId="0A2F271B" w14:textId="77777777" w:rsidR="00557300" w:rsidRPr="00E0279C" w:rsidRDefault="52F6463D" w:rsidP="00A546F2">
      <w:pPr>
        <w:pStyle w:val="Textbody"/>
        <w:numPr>
          <w:ilvl w:val="0"/>
          <w:numId w:val="23"/>
        </w:numPr>
        <w:spacing w:line="240" w:lineRule="auto"/>
        <w:rPr>
          <w:rFonts w:ascii="Times New Roman" w:hAnsi="Times New Roman"/>
          <w:sz w:val="24"/>
          <w:szCs w:val="24"/>
        </w:rPr>
      </w:pPr>
      <w:r w:rsidRPr="00E0279C">
        <w:rPr>
          <w:rFonts w:ascii="Times New Roman" w:hAnsi="Times New Roman"/>
          <w:sz w:val="24"/>
          <w:szCs w:val="24"/>
        </w:rPr>
        <w:t>IS-IS hello (IIH) PDUs</w:t>
      </w:r>
    </w:p>
    <w:p w14:paraId="4DFBE9C2" w14:textId="77777777" w:rsidR="00557300" w:rsidRPr="00E0279C" w:rsidRDefault="52F6463D" w:rsidP="00A546F2">
      <w:pPr>
        <w:pStyle w:val="Textbody"/>
        <w:numPr>
          <w:ilvl w:val="1"/>
          <w:numId w:val="23"/>
        </w:numPr>
        <w:spacing w:line="240" w:lineRule="auto"/>
        <w:rPr>
          <w:rFonts w:ascii="Times New Roman" w:hAnsi="Times New Roman"/>
          <w:sz w:val="24"/>
          <w:szCs w:val="24"/>
        </w:rPr>
      </w:pPr>
      <w:r w:rsidRPr="00E0279C">
        <w:rPr>
          <w:rFonts w:ascii="Times New Roman" w:hAnsi="Times New Roman"/>
          <w:sz w:val="24"/>
          <w:szCs w:val="24"/>
        </w:rPr>
        <w:t>Broadcast to discover identity of neighbouring IS-IS routers.</w:t>
      </w:r>
    </w:p>
    <w:p w14:paraId="5443A519" w14:textId="77777777" w:rsidR="00557300" w:rsidRPr="00E0279C" w:rsidRDefault="52F6463D" w:rsidP="00A546F2">
      <w:pPr>
        <w:pStyle w:val="Textbody"/>
        <w:numPr>
          <w:ilvl w:val="1"/>
          <w:numId w:val="23"/>
        </w:numPr>
        <w:spacing w:line="240" w:lineRule="auto"/>
        <w:rPr>
          <w:rFonts w:ascii="Times New Roman" w:hAnsi="Times New Roman"/>
          <w:sz w:val="24"/>
          <w:szCs w:val="24"/>
        </w:rPr>
      </w:pPr>
      <w:r w:rsidRPr="00E0279C">
        <w:rPr>
          <w:rFonts w:ascii="Times New Roman" w:hAnsi="Times New Roman"/>
          <w:sz w:val="24"/>
          <w:szCs w:val="24"/>
        </w:rPr>
        <w:t>Determine whether neighbours are Level 1 or Level 2 intermediate systems.</w:t>
      </w:r>
    </w:p>
    <w:p w14:paraId="42217FF5" w14:textId="77777777" w:rsidR="00557300" w:rsidRPr="00E0279C" w:rsidRDefault="52F6463D" w:rsidP="00A546F2">
      <w:pPr>
        <w:pStyle w:val="Textbody"/>
        <w:numPr>
          <w:ilvl w:val="0"/>
          <w:numId w:val="23"/>
        </w:numPr>
        <w:spacing w:line="240" w:lineRule="auto"/>
        <w:rPr>
          <w:rFonts w:ascii="Times New Roman" w:hAnsi="Times New Roman"/>
          <w:sz w:val="24"/>
          <w:szCs w:val="24"/>
        </w:rPr>
      </w:pPr>
      <w:r w:rsidRPr="00E0279C">
        <w:rPr>
          <w:rFonts w:ascii="Times New Roman" w:hAnsi="Times New Roman"/>
          <w:sz w:val="24"/>
          <w:szCs w:val="24"/>
        </w:rPr>
        <w:t>Link-state PDUs (LSPs)</w:t>
      </w:r>
    </w:p>
    <w:p w14:paraId="1A36A59C" w14:textId="77777777" w:rsidR="00557300" w:rsidRPr="00E0279C" w:rsidRDefault="52F6463D" w:rsidP="00A546F2">
      <w:pPr>
        <w:pStyle w:val="Textbody"/>
        <w:numPr>
          <w:ilvl w:val="1"/>
          <w:numId w:val="23"/>
        </w:numPr>
        <w:spacing w:line="240" w:lineRule="auto"/>
        <w:rPr>
          <w:rFonts w:ascii="Times New Roman" w:hAnsi="Times New Roman"/>
          <w:sz w:val="24"/>
          <w:szCs w:val="24"/>
        </w:rPr>
      </w:pPr>
      <w:r w:rsidRPr="00E0279C">
        <w:rPr>
          <w:rFonts w:ascii="Times New Roman" w:hAnsi="Times New Roman"/>
          <w:sz w:val="24"/>
          <w:szCs w:val="24"/>
        </w:rPr>
        <w:t>Describes the state of adjacencies in neighbouring IS-IS systems.</w:t>
      </w:r>
    </w:p>
    <w:p w14:paraId="3D7C0FB7" w14:textId="77777777" w:rsidR="00557300" w:rsidRPr="00E0279C" w:rsidRDefault="52F6463D" w:rsidP="00A546F2">
      <w:pPr>
        <w:pStyle w:val="Textbody"/>
        <w:numPr>
          <w:ilvl w:val="1"/>
          <w:numId w:val="23"/>
        </w:numPr>
        <w:spacing w:line="240" w:lineRule="auto"/>
        <w:rPr>
          <w:rFonts w:ascii="Times New Roman" w:hAnsi="Times New Roman"/>
          <w:sz w:val="24"/>
          <w:szCs w:val="24"/>
        </w:rPr>
      </w:pPr>
      <w:r w:rsidRPr="00E0279C">
        <w:rPr>
          <w:rFonts w:ascii="Times New Roman" w:hAnsi="Times New Roman"/>
          <w:sz w:val="24"/>
          <w:szCs w:val="24"/>
        </w:rPr>
        <w:t>Flooded periodically throughout an area to keep information up to date between IS-IS systems.</w:t>
      </w:r>
    </w:p>
    <w:p w14:paraId="5B73A23D" w14:textId="77777777" w:rsidR="00557300" w:rsidRPr="00E0279C" w:rsidRDefault="52F6463D" w:rsidP="00A546F2">
      <w:pPr>
        <w:pStyle w:val="Textbody"/>
        <w:numPr>
          <w:ilvl w:val="0"/>
          <w:numId w:val="23"/>
        </w:numPr>
        <w:spacing w:line="240" w:lineRule="auto"/>
        <w:rPr>
          <w:rFonts w:ascii="Times New Roman" w:hAnsi="Times New Roman"/>
          <w:sz w:val="24"/>
          <w:szCs w:val="24"/>
        </w:rPr>
      </w:pPr>
      <w:r w:rsidRPr="00E0279C">
        <w:rPr>
          <w:rFonts w:ascii="Times New Roman" w:hAnsi="Times New Roman"/>
          <w:sz w:val="24"/>
          <w:szCs w:val="24"/>
        </w:rPr>
        <w:t>Sequence Number Packets (SNP)</w:t>
      </w:r>
    </w:p>
    <w:p w14:paraId="7E23F84A" w14:textId="77777777" w:rsidR="00557300" w:rsidRPr="00E0279C" w:rsidRDefault="52F6463D" w:rsidP="00A546F2">
      <w:pPr>
        <w:pStyle w:val="Textbody"/>
        <w:numPr>
          <w:ilvl w:val="1"/>
          <w:numId w:val="23"/>
        </w:numPr>
        <w:spacing w:line="240" w:lineRule="auto"/>
        <w:rPr>
          <w:rFonts w:ascii="Times New Roman" w:hAnsi="Times New Roman"/>
          <w:sz w:val="24"/>
          <w:szCs w:val="24"/>
        </w:rPr>
      </w:pPr>
      <w:r w:rsidRPr="00E0279C">
        <w:rPr>
          <w:rFonts w:ascii="Times New Roman" w:hAnsi="Times New Roman"/>
          <w:sz w:val="24"/>
          <w:szCs w:val="24"/>
        </w:rPr>
        <w:t>Complete sequence number PDUs (CSNPs)</w:t>
      </w:r>
    </w:p>
    <w:p w14:paraId="44F931EF" w14:textId="77777777" w:rsidR="00557300" w:rsidRPr="00E0279C" w:rsidRDefault="52F6463D" w:rsidP="00A546F2">
      <w:pPr>
        <w:pStyle w:val="Textbody"/>
        <w:numPr>
          <w:ilvl w:val="1"/>
          <w:numId w:val="23"/>
        </w:numPr>
        <w:spacing w:line="240" w:lineRule="auto"/>
        <w:rPr>
          <w:rFonts w:ascii="Times New Roman" w:hAnsi="Times New Roman"/>
          <w:sz w:val="24"/>
          <w:szCs w:val="24"/>
        </w:rPr>
      </w:pPr>
      <w:r w:rsidRPr="00E0279C">
        <w:rPr>
          <w:rFonts w:ascii="Times New Roman" w:hAnsi="Times New Roman"/>
          <w:sz w:val="24"/>
          <w:szCs w:val="24"/>
        </w:rPr>
        <w:t>Partial sequence number PDUs (PSNPs)</w:t>
      </w:r>
    </w:p>
    <w:p w14:paraId="26FD6BD4" w14:textId="77777777" w:rsidR="00557300" w:rsidRPr="00E0279C" w:rsidRDefault="00557300" w:rsidP="52F6463D">
      <w:pPr>
        <w:pStyle w:val="Overskrift3"/>
        <w:rPr>
          <w:rFonts w:ascii="Calibri" w:hAnsi="Calibri"/>
        </w:rPr>
      </w:pPr>
      <w:bookmarkStart w:id="29" w:name="_Toc484380454"/>
      <w:r w:rsidRPr="00E0279C">
        <w:rPr>
          <w:rFonts w:ascii="Calibri" w:hAnsi="Calibri"/>
        </w:rPr>
        <w:t>PDU Format</w:t>
      </w:r>
      <w:bookmarkEnd w:id="29"/>
    </w:p>
    <w:tbl>
      <w:tblPr>
        <w:tblW w:w="9285" w:type="dxa"/>
        <w:tblInd w:w="7" w:type="dxa"/>
        <w:tblLayout w:type="fixed"/>
        <w:tblCellMar>
          <w:left w:w="10" w:type="dxa"/>
          <w:right w:w="10" w:type="dxa"/>
        </w:tblCellMar>
        <w:tblLook w:val="04A0" w:firstRow="1" w:lastRow="0" w:firstColumn="1" w:lastColumn="0" w:noHBand="0" w:noVBand="1"/>
      </w:tblPr>
      <w:tblGrid>
        <w:gridCol w:w="1160"/>
        <w:gridCol w:w="1160"/>
        <w:gridCol w:w="1160"/>
        <w:gridCol w:w="1161"/>
        <w:gridCol w:w="1161"/>
        <w:gridCol w:w="1161"/>
        <w:gridCol w:w="1161"/>
        <w:gridCol w:w="1161"/>
      </w:tblGrid>
      <w:tr w:rsidR="00557300" w:rsidRPr="00E0279C" w14:paraId="53147FA5" w14:textId="77777777" w:rsidTr="52F6463D">
        <w:tc>
          <w:tcPr>
            <w:tcW w:w="1161" w:type="dxa"/>
            <w:tcBorders>
              <w:top w:val="single" w:sz="2" w:space="0" w:color="000000" w:themeColor="text1"/>
              <w:left w:val="single" w:sz="2" w:space="0" w:color="000000" w:themeColor="text1"/>
              <w:bottom w:val="single" w:sz="2" w:space="0" w:color="000000" w:themeColor="text1"/>
              <w:right w:val="nil"/>
            </w:tcBorders>
            <w:tcMar>
              <w:top w:w="55" w:type="dxa"/>
              <w:left w:w="55" w:type="dxa"/>
              <w:bottom w:w="55" w:type="dxa"/>
              <w:right w:w="55" w:type="dxa"/>
            </w:tcMar>
            <w:hideMark/>
          </w:tcPr>
          <w:p w14:paraId="631E5ADC" w14:textId="77777777" w:rsidR="00557300" w:rsidRPr="00E0279C" w:rsidRDefault="52F6463D" w:rsidP="52F6463D">
            <w:pPr>
              <w:pStyle w:val="TableContents"/>
              <w:spacing w:after="0"/>
              <w:jc w:val="center"/>
              <w:rPr>
                <w:b/>
                <w:bCs/>
                <w:sz w:val="20"/>
                <w:szCs w:val="20"/>
              </w:rPr>
            </w:pPr>
            <w:r w:rsidRPr="00E0279C">
              <w:rPr>
                <w:b/>
                <w:bCs/>
                <w:sz w:val="20"/>
                <w:szCs w:val="20"/>
              </w:rPr>
              <w:t>1 byte</w:t>
            </w:r>
          </w:p>
        </w:tc>
        <w:tc>
          <w:tcPr>
            <w:tcW w:w="1161" w:type="dxa"/>
            <w:tcBorders>
              <w:top w:val="single" w:sz="2" w:space="0" w:color="000000" w:themeColor="text1"/>
              <w:left w:val="single" w:sz="2" w:space="0" w:color="000000" w:themeColor="text1"/>
              <w:bottom w:val="single" w:sz="2" w:space="0" w:color="000000" w:themeColor="text1"/>
              <w:right w:val="nil"/>
            </w:tcBorders>
            <w:tcMar>
              <w:top w:w="55" w:type="dxa"/>
              <w:left w:w="55" w:type="dxa"/>
              <w:bottom w:w="55" w:type="dxa"/>
              <w:right w:w="55" w:type="dxa"/>
            </w:tcMar>
            <w:hideMark/>
          </w:tcPr>
          <w:p w14:paraId="1E90A8A1" w14:textId="77777777" w:rsidR="00557300" w:rsidRPr="00E0279C" w:rsidRDefault="52F6463D" w:rsidP="52F6463D">
            <w:pPr>
              <w:pStyle w:val="TableContents"/>
              <w:spacing w:after="0"/>
              <w:jc w:val="center"/>
              <w:rPr>
                <w:b/>
                <w:bCs/>
                <w:sz w:val="20"/>
                <w:szCs w:val="20"/>
              </w:rPr>
            </w:pPr>
            <w:r w:rsidRPr="00E0279C">
              <w:rPr>
                <w:b/>
                <w:bCs/>
                <w:sz w:val="20"/>
                <w:szCs w:val="20"/>
              </w:rPr>
              <w:t>1 byte</w:t>
            </w:r>
          </w:p>
        </w:tc>
        <w:tc>
          <w:tcPr>
            <w:tcW w:w="1161" w:type="dxa"/>
            <w:tcBorders>
              <w:top w:val="single" w:sz="2" w:space="0" w:color="000000" w:themeColor="text1"/>
              <w:left w:val="single" w:sz="2" w:space="0" w:color="000000" w:themeColor="text1"/>
              <w:bottom w:val="single" w:sz="2" w:space="0" w:color="000000" w:themeColor="text1"/>
              <w:right w:val="nil"/>
            </w:tcBorders>
            <w:tcMar>
              <w:top w:w="55" w:type="dxa"/>
              <w:left w:w="55" w:type="dxa"/>
              <w:bottom w:w="55" w:type="dxa"/>
              <w:right w:w="55" w:type="dxa"/>
            </w:tcMar>
            <w:hideMark/>
          </w:tcPr>
          <w:p w14:paraId="2EA1E1E2" w14:textId="77777777" w:rsidR="00557300" w:rsidRPr="00E0279C" w:rsidRDefault="52F6463D" w:rsidP="52F6463D">
            <w:pPr>
              <w:pStyle w:val="TableContents"/>
              <w:spacing w:after="0"/>
              <w:jc w:val="center"/>
              <w:rPr>
                <w:b/>
                <w:bCs/>
                <w:sz w:val="20"/>
                <w:szCs w:val="20"/>
              </w:rPr>
            </w:pPr>
            <w:r w:rsidRPr="00E0279C">
              <w:rPr>
                <w:b/>
                <w:bCs/>
                <w:sz w:val="20"/>
                <w:szCs w:val="20"/>
              </w:rPr>
              <w:t>1 byte</w:t>
            </w:r>
          </w:p>
        </w:tc>
        <w:tc>
          <w:tcPr>
            <w:tcW w:w="1161" w:type="dxa"/>
            <w:tcBorders>
              <w:top w:val="single" w:sz="2" w:space="0" w:color="000000" w:themeColor="text1"/>
              <w:left w:val="single" w:sz="2" w:space="0" w:color="000000" w:themeColor="text1"/>
              <w:bottom w:val="single" w:sz="2" w:space="0" w:color="000000" w:themeColor="text1"/>
              <w:right w:val="nil"/>
            </w:tcBorders>
            <w:tcMar>
              <w:top w:w="55" w:type="dxa"/>
              <w:left w:w="55" w:type="dxa"/>
              <w:bottom w:w="55" w:type="dxa"/>
              <w:right w:w="55" w:type="dxa"/>
            </w:tcMar>
            <w:hideMark/>
          </w:tcPr>
          <w:p w14:paraId="13637A30" w14:textId="77777777" w:rsidR="00557300" w:rsidRPr="00E0279C" w:rsidRDefault="52F6463D" w:rsidP="52F6463D">
            <w:pPr>
              <w:pStyle w:val="TableContents"/>
              <w:spacing w:after="0"/>
              <w:jc w:val="center"/>
              <w:rPr>
                <w:b/>
                <w:bCs/>
                <w:sz w:val="20"/>
                <w:szCs w:val="20"/>
              </w:rPr>
            </w:pPr>
            <w:r w:rsidRPr="00E0279C">
              <w:rPr>
                <w:b/>
                <w:bCs/>
                <w:sz w:val="20"/>
                <w:szCs w:val="20"/>
              </w:rPr>
              <w:t>1 byte</w:t>
            </w:r>
          </w:p>
        </w:tc>
        <w:tc>
          <w:tcPr>
            <w:tcW w:w="1161" w:type="dxa"/>
            <w:tcBorders>
              <w:top w:val="single" w:sz="2" w:space="0" w:color="000000" w:themeColor="text1"/>
              <w:left w:val="single" w:sz="2" w:space="0" w:color="000000" w:themeColor="text1"/>
              <w:bottom w:val="single" w:sz="2" w:space="0" w:color="000000" w:themeColor="text1"/>
              <w:right w:val="nil"/>
            </w:tcBorders>
            <w:tcMar>
              <w:top w:w="55" w:type="dxa"/>
              <w:left w:w="55" w:type="dxa"/>
              <w:bottom w:w="55" w:type="dxa"/>
              <w:right w:w="55" w:type="dxa"/>
            </w:tcMar>
            <w:hideMark/>
          </w:tcPr>
          <w:p w14:paraId="6A534A2B" w14:textId="77777777" w:rsidR="00557300" w:rsidRPr="00E0279C" w:rsidRDefault="52F6463D" w:rsidP="52F6463D">
            <w:pPr>
              <w:pStyle w:val="TableContents"/>
              <w:spacing w:after="0"/>
              <w:jc w:val="center"/>
              <w:rPr>
                <w:b/>
                <w:bCs/>
                <w:sz w:val="20"/>
                <w:szCs w:val="20"/>
              </w:rPr>
            </w:pPr>
            <w:r w:rsidRPr="00E0279C">
              <w:rPr>
                <w:b/>
                <w:bCs/>
                <w:sz w:val="20"/>
                <w:szCs w:val="20"/>
              </w:rPr>
              <w:t>1 byte</w:t>
            </w:r>
          </w:p>
        </w:tc>
        <w:tc>
          <w:tcPr>
            <w:tcW w:w="1161" w:type="dxa"/>
            <w:tcBorders>
              <w:top w:val="single" w:sz="2" w:space="0" w:color="000000" w:themeColor="text1"/>
              <w:left w:val="single" w:sz="2" w:space="0" w:color="000000" w:themeColor="text1"/>
              <w:bottom w:val="single" w:sz="2" w:space="0" w:color="000000" w:themeColor="text1"/>
              <w:right w:val="nil"/>
            </w:tcBorders>
            <w:tcMar>
              <w:top w:w="55" w:type="dxa"/>
              <w:left w:w="55" w:type="dxa"/>
              <w:bottom w:w="55" w:type="dxa"/>
              <w:right w:w="55" w:type="dxa"/>
            </w:tcMar>
            <w:hideMark/>
          </w:tcPr>
          <w:p w14:paraId="18513F72" w14:textId="77777777" w:rsidR="00557300" w:rsidRPr="00E0279C" w:rsidRDefault="52F6463D" w:rsidP="52F6463D">
            <w:pPr>
              <w:pStyle w:val="TableContents"/>
              <w:spacing w:after="0"/>
              <w:jc w:val="center"/>
              <w:rPr>
                <w:b/>
                <w:bCs/>
                <w:sz w:val="20"/>
                <w:szCs w:val="20"/>
              </w:rPr>
            </w:pPr>
            <w:r w:rsidRPr="00E0279C">
              <w:rPr>
                <w:b/>
                <w:bCs/>
                <w:sz w:val="20"/>
                <w:szCs w:val="20"/>
              </w:rPr>
              <w:t>1 byte</w:t>
            </w:r>
          </w:p>
        </w:tc>
        <w:tc>
          <w:tcPr>
            <w:tcW w:w="1161" w:type="dxa"/>
            <w:tcBorders>
              <w:top w:val="single" w:sz="2" w:space="0" w:color="000000" w:themeColor="text1"/>
              <w:left w:val="single" w:sz="2" w:space="0" w:color="000000" w:themeColor="text1"/>
              <w:bottom w:val="single" w:sz="2" w:space="0" w:color="000000" w:themeColor="text1"/>
              <w:right w:val="nil"/>
            </w:tcBorders>
            <w:tcMar>
              <w:top w:w="55" w:type="dxa"/>
              <w:left w:w="55" w:type="dxa"/>
              <w:bottom w:w="55" w:type="dxa"/>
              <w:right w:w="55" w:type="dxa"/>
            </w:tcMar>
            <w:hideMark/>
          </w:tcPr>
          <w:p w14:paraId="7FFBBA7F" w14:textId="77777777" w:rsidR="00557300" w:rsidRPr="00E0279C" w:rsidRDefault="52F6463D" w:rsidP="52F6463D">
            <w:pPr>
              <w:pStyle w:val="TableContents"/>
              <w:spacing w:after="0"/>
              <w:jc w:val="center"/>
              <w:rPr>
                <w:b/>
                <w:bCs/>
                <w:sz w:val="20"/>
                <w:szCs w:val="20"/>
              </w:rPr>
            </w:pPr>
            <w:r w:rsidRPr="00E0279C">
              <w:rPr>
                <w:b/>
                <w:bCs/>
                <w:sz w:val="20"/>
                <w:szCs w:val="20"/>
              </w:rPr>
              <w:t>1 byte</w:t>
            </w:r>
          </w:p>
        </w:tc>
        <w:tc>
          <w:tcPr>
            <w:tcW w:w="1161"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55" w:type="dxa"/>
              <w:left w:w="55" w:type="dxa"/>
              <w:bottom w:w="55" w:type="dxa"/>
              <w:right w:w="55" w:type="dxa"/>
            </w:tcMar>
            <w:hideMark/>
          </w:tcPr>
          <w:p w14:paraId="772EA247" w14:textId="77777777" w:rsidR="00557300" w:rsidRPr="00E0279C" w:rsidRDefault="52F6463D" w:rsidP="52F6463D">
            <w:pPr>
              <w:pStyle w:val="TableContents"/>
              <w:spacing w:after="0"/>
              <w:jc w:val="center"/>
              <w:rPr>
                <w:b/>
                <w:bCs/>
                <w:sz w:val="20"/>
                <w:szCs w:val="20"/>
              </w:rPr>
            </w:pPr>
            <w:r w:rsidRPr="00E0279C">
              <w:rPr>
                <w:b/>
                <w:bCs/>
                <w:sz w:val="20"/>
                <w:szCs w:val="20"/>
              </w:rPr>
              <w:t>1 byte</w:t>
            </w:r>
          </w:p>
        </w:tc>
      </w:tr>
      <w:tr w:rsidR="00557300" w:rsidRPr="00E0279C" w14:paraId="463C0325" w14:textId="77777777" w:rsidTr="52F6463D">
        <w:tc>
          <w:tcPr>
            <w:tcW w:w="1161" w:type="dxa"/>
            <w:tcBorders>
              <w:top w:val="nil"/>
              <w:left w:val="single" w:sz="2" w:space="0" w:color="000000" w:themeColor="text1"/>
              <w:bottom w:val="single" w:sz="2" w:space="0" w:color="000000" w:themeColor="text1"/>
              <w:right w:val="nil"/>
            </w:tcBorders>
            <w:tcMar>
              <w:top w:w="55" w:type="dxa"/>
              <w:left w:w="55" w:type="dxa"/>
              <w:bottom w:w="55" w:type="dxa"/>
              <w:right w:w="55" w:type="dxa"/>
            </w:tcMar>
            <w:hideMark/>
          </w:tcPr>
          <w:p w14:paraId="5471AE8A" w14:textId="77777777" w:rsidR="00557300" w:rsidRPr="00E0279C" w:rsidRDefault="52F6463D" w:rsidP="52F6463D">
            <w:pPr>
              <w:pStyle w:val="TableContents"/>
              <w:spacing w:after="0"/>
              <w:jc w:val="center"/>
              <w:rPr>
                <w:sz w:val="20"/>
                <w:szCs w:val="20"/>
              </w:rPr>
            </w:pPr>
            <w:r w:rsidRPr="00E0279C">
              <w:rPr>
                <w:sz w:val="20"/>
                <w:szCs w:val="20"/>
              </w:rPr>
              <w:lastRenderedPageBreak/>
              <w:t>Protocol Identifier</w:t>
            </w:r>
          </w:p>
        </w:tc>
        <w:tc>
          <w:tcPr>
            <w:tcW w:w="1161" w:type="dxa"/>
            <w:tcBorders>
              <w:top w:val="nil"/>
              <w:left w:val="single" w:sz="2" w:space="0" w:color="000000" w:themeColor="text1"/>
              <w:bottom w:val="single" w:sz="2" w:space="0" w:color="000000" w:themeColor="text1"/>
              <w:right w:val="nil"/>
            </w:tcBorders>
            <w:tcMar>
              <w:top w:w="55" w:type="dxa"/>
              <w:left w:w="55" w:type="dxa"/>
              <w:bottom w:w="55" w:type="dxa"/>
              <w:right w:w="55" w:type="dxa"/>
            </w:tcMar>
            <w:hideMark/>
          </w:tcPr>
          <w:p w14:paraId="2841B68E" w14:textId="77777777" w:rsidR="00557300" w:rsidRPr="00E0279C" w:rsidRDefault="52F6463D" w:rsidP="52F6463D">
            <w:pPr>
              <w:pStyle w:val="TableContents"/>
              <w:spacing w:after="0"/>
              <w:jc w:val="center"/>
              <w:rPr>
                <w:sz w:val="20"/>
                <w:szCs w:val="20"/>
              </w:rPr>
            </w:pPr>
            <w:r w:rsidRPr="00E0279C">
              <w:rPr>
                <w:sz w:val="20"/>
                <w:szCs w:val="20"/>
              </w:rPr>
              <w:t>Header Length</w:t>
            </w:r>
          </w:p>
        </w:tc>
        <w:tc>
          <w:tcPr>
            <w:tcW w:w="1161" w:type="dxa"/>
            <w:tcBorders>
              <w:top w:val="nil"/>
              <w:left w:val="single" w:sz="2" w:space="0" w:color="000000" w:themeColor="text1"/>
              <w:bottom w:val="single" w:sz="2" w:space="0" w:color="000000" w:themeColor="text1"/>
              <w:right w:val="nil"/>
            </w:tcBorders>
            <w:tcMar>
              <w:top w:w="55" w:type="dxa"/>
              <w:left w:w="55" w:type="dxa"/>
              <w:bottom w:w="55" w:type="dxa"/>
              <w:right w:w="55" w:type="dxa"/>
            </w:tcMar>
            <w:hideMark/>
          </w:tcPr>
          <w:p w14:paraId="7C0537EE" w14:textId="77777777" w:rsidR="00557300" w:rsidRPr="00E0279C" w:rsidRDefault="52F6463D" w:rsidP="52F6463D">
            <w:pPr>
              <w:pStyle w:val="TableContents"/>
              <w:spacing w:after="0"/>
              <w:jc w:val="center"/>
              <w:rPr>
                <w:sz w:val="20"/>
                <w:szCs w:val="20"/>
              </w:rPr>
            </w:pPr>
            <w:r w:rsidRPr="00E0279C">
              <w:rPr>
                <w:sz w:val="20"/>
                <w:szCs w:val="20"/>
              </w:rPr>
              <w:t>Version</w:t>
            </w:r>
          </w:p>
        </w:tc>
        <w:tc>
          <w:tcPr>
            <w:tcW w:w="1161" w:type="dxa"/>
            <w:tcBorders>
              <w:top w:val="nil"/>
              <w:left w:val="single" w:sz="2" w:space="0" w:color="000000" w:themeColor="text1"/>
              <w:bottom w:val="single" w:sz="2" w:space="0" w:color="000000" w:themeColor="text1"/>
              <w:right w:val="nil"/>
            </w:tcBorders>
            <w:tcMar>
              <w:top w:w="55" w:type="dxa"/>
              <w:left w:w="55" w:type="dxa"/>
              <w:bottom w:w="55" w:type="dxa"/>
              <w:right w:w="55" w:type="dxa"/>
            </w:tcMar>
            <w:hideMark/>
          </w:tcPr>
          <w:p w14:paraId="6F3F9733" w14:textId="77777777" w:rsidR="00557300" w:rsidRPr="00E0279C" w:rsidRDefault="52F6463D" w:rsidP="52F6463D">
            <w:pPr>
              <w:pStyle w:val="TableContents"/>
              <w:spacing w:after="0"/>
              <w:jc w:val="center"/>
              <w:rPr>
                <w:sz w:val="20"/>
                <w:szCs w:val="20"/>
              </w:rPr>
            </w:pPr>
            <w:r w:rsidRPr="00E0279C">
              <w:rPr>
                <w:sz w:val="20"/>
                <w:szCs w:val="20"/>
              </w:rPr>
              <w:t>ID Length</w:t>
            </w:r>
          </w:p>
        </w:tc>
        <w:tc>
          <w:tcPr>
            <w:tcW w:w="1161" w:type="dxa"/>
            <w:tcBorders>
              <w:top w:val="nil"/>
              <w:left w:val="single" w:sz="2" w:space="0" w:color="000000" w:themeColor="text1"/>
              <w:bottom w:val="single" w:sz="2" w:space="0" w:color="000000" w:themeColor="text1"/>
              <w:right w:val="nil"/>
            </w:tcBorders>
            <w:tcMar>
              <w:top w:w="55" w:type="dxa"/>
              <w:left w:w="55" w:type="dxa"/>
              <w:bottom w:w="55" w:type="dxa"/>
              <w:right w:w="55" w:type="dxa"/>
            </w:tcMar>
            <w:hideMark/>
          </w:tcPr>
          <w:p w14:paraId="75987589" w14:textId="77777777" w:rsidR="00557300" w:rsidRPr="00E0279C" w:rsidRDefault="52F6463D" w:rsidP="52F6463D">
            <w:pPr>
              <w:pStyle w:val="TableContents"/>
              <w:spacing w:after="0"/>
              <w:jc w:val="center"/>
              <w:rPr>
                <w:sz w:val="20"/>
                <w:szCs w:val="20"/>
              </w:rPr>
            </w:pPr>
            <w:r w:rsidRPr="00E0279C">
              <w:rPr>
                <w:sz w:val="20"/>
                <w:szCs w:val="20"/>
              </w:rPr>
              <w:t>PDU type</w:t>
            </w:r>
          </w:p>
        </w:tc>
        <w:tc>
          <w:tcPr>
            <w:tcW w:w="1161" w:type="dxa"/>
            <w:tcBorders>
              <w:top w:val="nil"/>
              <w:left w:val="single" w:sz="2" w:space="0" w:color="000000" w:themeColor="text1"/>
              <w:bottom w:val="single" w:sz="2" w:space="0" w:color="000000" w:themeColor="text1"/>
              <w:right w:val="nil"/>
            </w:tcBorders>
            <w:tcMar>
              <w:top w:w="55" w:type="dxa"/>
              <w:left w:w="55" w:type="dxa"/>
              <w:bottom w:w="55" w:type="dxa"/>
              <w:right w:w="55" w:type="dxa"/>
            </w:tcMar>
            <w:hideMark/>
          </w:tcPr>
          <w:p w14:paraId="74E20C44" w14:textId="77777777" w:rsidR="00557300" w:rsidRPr="00E0279C" w:rsidRDefault="52F6463D" w:rsidP="52F6463D">
            <w:pPr>
              <w:pStyle w:val="TableContents"/>
              <w:spacing w:after="0"/>
              <w:jc w:val="center"/>
              <w:rPr>
                <w:sz w:val="20"/>
                <w:szCs w:val="20"/>
              </w:rPr>
            </w:pPr>
            <w:r w:rsidRPr="00E0279C">
              <w:rPr>
                <w:sz w:val="20"/>
                <w:szCs w:val="20"/>
              </w:rPr>
              <w:t>Version</w:t>
            </w:r>
          </w:p>
        </w:tc>
        <w:tc>
          <w:tcPr>
            <w:tcW w:w="1161" w:type="dxa"/>
            <w:tcBorders>
              <w:top w:val="nil"/>
              <w:left w:val="single" w:sz="2" w:space="0" w:color="000000" w:themeColor="text1"/>
              <w:bottom w:val="single" w:sz="2" w:space="0" w:color="000000" w:themeColor="text1"/>
              <w:right w:val="nil"/>
            </w:tcBorders>
            <w:tcMar>
              <w:top w:w="55" w:type="dxa"/>
              <w:left w:w="55" w:type="dxa"/>
              <w:bottom w:w="55" w:type="dxa"/>
              <w:right w:w="55" w:type="dxa"/>
            </w:tcMar>
            <w:hideMark/>
          </w:tcPr>
          <w:p w14:paraId="1EFD8484" w14:textId="77777777" w:rsidR="00557300" w:rsidRPr="00E0279C" w:rsidRDefault="52F6463D" w:rsidP="52F6463D">
            <w:pPr>
              <w:pStyle w:val="TableContents"/>
              <w:spacing w:after="0"/>
              <w:jc w:val="center"/>
              <w:rPr>
                <w:sz w:val="20"/>
                <w:szCs w:val="20"/>
              </w:rPr>
            </w:pPr>
            <w:r w:rsidRPr="00E0279C">
              <w:rPr>
                <w:sz w:val="20"/>
                <w:szCs w:val="20"/>
              </w:rPr>
              <w:t>Reserved</w:t>
            </w:r>
          </w:p>
        </w:tc>
        <w:tc>
          <w:tcPr>
            <w:tcW w:w="1161" w:type="dxa"/>
            <w:tcBorders>
              <w:top w:val="nil"/>
              <w:left w:val="single" w:sz="2" w:space="0" w:color="000000" w:themeColor="text1"/>
              <w:bottom w:val="single" w:sz="2" w:space="0" w:color="000000" w:themeColor="text1"/>
              <w:right w:val="single" w:sz="2" w:space="0" w:color="000000" w:themeColor="text1"/>
            </w:tcBorders>
            <w:tcMar>
              <w:top w:w="55" w:type="dxa"/>
              <w:left w:w="55" w:type="dxa"/>
              <w:bottom w:w="55" w:type="dxa"/>
              <w:right w:w="55" w:type="dxa"/>
            </w:tcMar>
            <w:hideMark/>
          </w:tcPr>
          <w:p w14:paraId="7ED18082" w14:textId="77777777" w:rsidR="00557300" w:rsidRPr="00E0279C" w:rsidRDefault="52F6463D" w:rsidP="52F6463D">
            <w:pPr>
              <w:pStyle w:val="TableContents"/>
              <w:spacing w:after="0"/>
              <w:jc w:val="center"/>
              <w:rPr>
                <w:sz w:val="20"/>
                <w:szCs w:val="20"/>
              </w:rPr>
            </w:pPr>
            <w:r w:rsidRPr="00E0279C">
              <w:rPr>
                <w:sz w:val="20"/>
                <w:szCs w:val="20"/>
              </w:rPr>
              <w:t>Maximum Area Address</w:t>
            </w:r>
          </w:p>
        </w:tc>
      </w:tr>
      <w:tr w:rsidR="00557300" w:rsidRPr="00E0279C" w14:paraId="3F851CEA" w14:textId="77777777" w:rsidTr="52F6463D">
        <w:tc>
          <w:tcPr>
            <w:tcW w:w="2322" w:type="dxa"/>
            <w:gridSpan w:val="2"/>
            <w:tcBorders>
              <w:top w:val="nil"/>
              <w:left w:val="single" w:sz="2" w:space="0" w:color="000000" w:themeColor="text1"/>
              <w:bottom w:val="single" w:sz="2" w:space="0" w:color="000000" w:themeColor="text1"/>
              <w:right w:val="nil"/>
            </w:tcBorders>
            <w:tcMar>
              <w:top w:w="55" w:type="dxa"/>
              <w:left w:w="55" w:type="dxa"/>
              <w:bottom w:w="55" w:type="dxa"/>
              <w:right w:w="55" w:type="dxa"/>
            </w:tcMar>
            <w:hideMark/>
          </w:tcPr>
          <w:p w14:paraId="07518F77" w14:textId="77777777" w:rsidR="00557300" w:rsidRPr="00E0279C" w:rsidRDefault="52F6463D" w:rsidP="52F6463D">
            <w:pPr>
              <w:pStyle w:val="TableContents"/>
              <w:spacing w:after="0"/>
              <w:jc w:val="center"/>
              <w:rPr>
                <w:sz w:val="20"/>
                <w:szCs w:val="20"/>
              </w:rPr>
            </w:pPr>
            <w:r w:rsidRPr="00E0279C">
              <w:rPr>
                <w:sz w:val="20"/>
                <w:szCs w:val="20"/>
              </w:rPr>
              <w:t>PDU Length</w:t>
            </w:r>
          </w:p>
        </w:tc>
        <w:tc>
          <w:tcPr>
            <w:tcW w:w="2322" w:type="dxa"/>
            <w:gridSpan w:val="2"/>
            <w:tcBorders>
              <w:top w:val="nil"/>
              <w:left w:val="single" w:sz="2" w:space="0" w:color="000000" w:themeColor="text1"/>
              <w:bottom w:val="single" w:sz="2" w:space="0" w:color="000000" w:themeColor="text1"/>
              <w:right w:val="nil"/>
            </w:tcBorders>
            <w:tcMar>
              <w:top w:w="55" w:type="dxa"/>
              <w:left w:w="55" w:type="dxa"/>
              <w:bottom w:w="55" w:type="dxa"/>
              <w:right w:w="55" w:type="dxa"/>
            </w:tcMar>
            <w:hideMark/>
          </w:tcPr>
          <w:p w14:paraId="5EF986B8" w14:textId="77777777" w:rsidR="00557300" w:rsidRPr="00E0279C" w:rsidRDefault="52F6463D" w:rsidP="52F6463D">
            <w:pPr>
              <w:pStyle w:val="TableContents"/>
              <w:spacing w:after="0"/>
              <w:jc w:val="center"/>
              <w:rPr>
                <w:sz w:val="20"/>
                <w:szCs w:val="20"/>
              </w:rPr>
            </w:pPr>
            <w:r w:rsidRPr="00E0279C">
              <w:rPr>
                <w:sz w:val="20"/>
                <w:szCs w:val="20"/>
              </w:rPr>
              <w:t>Remaining lifetime</w:t>
            </w:r>
          </w:p>
        </w:tc>
        <w:tc>
          <w:tcPr>
            <w:tcW w:w="4644" w:type="dxa"/>
            <w:gridSpan w:val="4"/>
            <w:tcBorders>
              <w:top w:val="nil"/>
              <w:left w:val="single" w:sz="2" w:space="0" w:color="000000" w:themeColor="text1"/>
              <w:bottom w:val="single" w:sz="2" w:space="0" w:color="000000" w:themeColor="text1"/>
              <w:right w:val="single" w:sz="2" w:space="0" w:color="000000" w:themeColor="text1"/>
            </w:tcBorders>
            <w:tcMar>
              <w:top w:w="55" w:type="dxa"/>
              <w:left w:w="55" w:type="dxa"/>
              <w:bottom w:w="55" w:type="dxa"/>
              <w:right w:w="55" w:type="dxa"/>
            </w:tcMar>
            <w:hideMark/>
          </w:tcPr>
          <w:p w14:paraId="25B22D6B" w14:textId="77777777" w:rsidR="00557300" w:rsidRPr="00E0279C" w:rsidRDefault="52F6463D" w:rsidP="52F6463D">
            <w:pPr>
              <w:pStyle w:val="TableContents"/>
              <w:spacing w:after="0"/>
              <w:jc w:val="center"/>
              <w:rPr>
                <w:sz w:val="20"/>
                <w:szCs w:val="20"/>
              </w:rPr>
            </w:pPr>
            <w:r w:rsidRPr="00E0279C">
              <w:rPr>
                <w:sz w:val="20"/>
                <w:szCs w:val="20"/>
              </w:rPr>
              <w:t>LSP ID</w:t>
            </w:r>
          </w:p>
        </w:tc>
      </w:tr>
      <w:tr w:rsidR="00557300" w:rsidRPr="00E0279C" w14:paraId="1DEAD2F8" w14:textId="77777777" w:rsidTr="52F6463D">
        <w:tc>
          <w:tcPr>
            <w:tcW w:w="4644" w:type="dxa"/>
            <w:gridSpan w:val="4"/>
            <w:tcBorders>
              <w:top w:val="nil"/>
              <w:left w:val="single" w:sz="2" w:space="0" w:color="000000" w:themeColor="text1"/>
              <w:bottom w:val="single" w:sz="2" w:space="0" w:color="000000" w:themeColor="text1"/>
              <w:right w:val="nil"/>
            </w:tcBorders>
            <w:tcMar>
              <w:top w:w="55" w:type="dxa"/>
              <w:left w:w="55" w:type="dxa"/>
              <w:bottom w:w="55" w:type="dxa"/>
              <w:right w:w="55" w:type="dxa"/>
            </w:tcMar>
            <w:hideMark/>
          </w:tcPr>
          <w:p w14:paraId="70B31BF0" w14:textId="77777777" w:rsidR="00557300" w:rsidRPr="00E0279C" w:rsidRDefault="52F6463D" w:rsidP="52F6463D">
            <w:pPr>
              <w:pStyle w:val="TableContents"/>
              <w:spacing w:after="0"/>
              <w:jc w:val="center"/>
              <w:rPr>
                <w:sz w:val="20"/>
                <w:szCs w:val="20"/>
              </w:rPr>
            </w:pPr>
            <w:r w:rsidRPr="00E0279C">
              <w:rPr>
                <w:sz w:val="20"/>
                <w:szCs w:val="20"/>
              </w:rPr>
              <w:t>LSP ID cont.</w:t>
            </w:r>
          </w:p>
        </w:tc>
        <w:tc>
          <w:tcPr>
            <w:tcW w:w="4644" w:type="dxa"/>
            <w:gridSpan w:val="4"/>
            <w:tcBorders>
              <w:top w:val="nil"/>
              <w:left w:val="single" w:sz="2" w:space="0" w:color="000000" w:themeColor="text1"/>
              <w:bottom w:val="single" w:sz="2" w:space="0" w:color="000000" w:themeColor="text1"/>
              <w:right w:val="single" w:sz="2" w:space="0" w:color="000000" w:themeColor="text1"/>
            </w:tcBorders>
            <w:tcMar>
              <w:top w:w="55" w:type="dxa"/>
              <w:left w:w="55" w:type="dxa"/>
              <w:bottom w:w="55" w:type="dxa"/>
              <w:right w:w="55" w:type="dxa"/>
            </w:tcMar>
            <w:hideMark/>
          </w:tcPr>
          <w:p w14:paraId="2243CBB6" w14:textId="77777777" w:rsidR="00557300" w:rsidRPr="00E0279C" w:rsidRDefault="52F6463D" w:rsidP="52F6463D">
            <w:pPr>
              <w:pStyle w:val="TableContents"/>
              <w:spacing w:after="0"/>
              <w:jc w:val="center"/>
              <w:rPr>
                <w:sz w:val="20"/>
                <w:szCs w:val="20"/>
              </w:rPr>
            </w:pPr>
            <w:r w:rsidRPr="00E0279C">
              <w:rPr>
                <w:sz w:val="20"/>
                <w:szCs w:val="20"/>
              </w:rPr>
              <w:t>Sequence number</w:t>
            </w:r>
          </w:p>
        </w:tc>
      </w:tr>
      <w:tr w:rsidR="00557300" w:rsidRPr="00E0279C" w14:paraId="39624CAE" w14:textId="77777777" w:rsidTr="52F6463D">
        <w:tc>
          <w:tcPr>
            <w:tcW w:w="2322" w:type="dxa"/>
            <w:gridSpan w:val="2"/>
            <w:tcBorders>
              <w:top w:val="nil"/>
              <w:left w:val="single" w:sz="2" w:space="0" w:color="000000" w:themeColor="text1"/>
              <w:bottom w:val="single" w:sz="2" w:space="0" w:color="000000" w:themeColor="text1"/>
              <w:right w:val="nil"/>
            </w:tcBorders>
            <w:tcMar>
              <w:top w:w="55" w:type="dxa"/>
              <w:left w:w="55" w:type="dxa"/>
              <w:bottom w:w="55" w:type="dxa"/>
              <w:right w:w="55" w:type="dxa"/>
            </w:tcMar>
            <w:hideMark/>
          </w:tcPr>
          <w:p w14:paraId="54AC435E" w14:textId="77777777" w:rsidR="00557300" w:rsidRPr="00E0279C" w:rsidRDefault="52F6463D" w:rsidP="52F6463D">
            <w:pPr>
              <w:pStyle w:val="TableContents"/>
              <w:spacing w:after="0"/>
              <w:jc w:val="center"/>
              <w:rPr>
                <w:sz w:val="20"/>
                <w:szCs w:val="20"/>
              </w:rPr>
            </w:pPr>
            <w:r w:rsidRPr="00E0279C">
              <w:rPr>
                <w:sz w:val="20"/>
                <w:szCs w:val="20"/>
              </w:rPr>
              <w:t>Checksum</w:t>
            </w:r>
          </w:p>
        </w:tc>
        <w:tc>
          <w:tcPr>
            <w:tcW w:w="1161" w:type="dxa"/>
            <w:tcBorders>
              <w:top w:val="nil"/>
              <w:left w:val="single" w:sz="2" w:space="0" w:color="000000" w:themeColor="text1"/>
              <w:bottom w:val="single" w:sz="2" w:space="0" w:color="000000" w:themeColor="text1"/>
              <w:right w:val="nil"/>
            </w:tcBorders>
            <w:tcMar>
              <w:top w:w="55" w:type="dxa"/>
              <w:left w:w="55" w:type="dxa"/>
              <w:bottom w:w="55" w:type="dxa"/>
              <w:right w:w="55" w:type="dxa"/>
            </w:tcMar>
            <w:hideMark/>
          </w:tcPr>
          <w:p w14:paraId="6FA14DBA" w14:textId="77777777" w:rsidR="00557300" w:rsidRPr="00E0279C" w:rsidRDefault="52F6463D" w:rsidP="52F6463D">
            <w:pPr>
              <w:pStyle w:val="TableContents"/>
              <w:spacing w:after="0"/>
              <w:jc w:val="center"/>
              <w:rPr>
                <w:sz w:val="20"/>
                <w:szCs w:val="20"/>
              </w:rPr>
            </w:pPr>
            <w:r w:rsidRPr="00E0279C">
              <w:rPr>
                <w:sz w:val="20"/>
                <w:szCs w:val="20"/>
              </w:rPr>
              <w:t>P, ATT, and IS Type bits</w:t>
            </w:r>
          </w:p>
        </w:tc>
        <w:tc>
          <w:tcPr>
            <w:tcW w:w="5805" w:type="dxa"/>
            <w:gridSpan w:val="5"/>
            <w:tcBorders>
              <w:top w:val="nil"/>
              <w:left w:val="single" w:sz="2" w:space="0" w:color="000000" w:themeColor="text1"/>
              <w:bottom w:val="single" w:sz="2" w:space="0" w:color="000000" w:themeColor="text1"/>
              <w:right w:val="single" w:sz="2" w:space="0" w:color="000000" w:themeColor="text1"/>
            </w:tcBorders>
            <w:tcMar>
              <w:top w:w="55" w:type="dxa"/>
              <w:left w:w="55" w:type="dxa"/>
              <w:bottom w:w="55" w:type="dxa"/>
              <w:right w:w="55" w:type="dxa"/>
            </w:tcMar>
            <w:hideMark/>
          </w:tcPr>
          <w:p w14:paraId="1A2FDDF2" w14:textId="77777777" w:rsidR="00557300" w:rsidRPr="00E0279C" w:rsidRDefault="52F6463D" w:rsidP="52F6463D">
            <w:pPr>
              <w:pStyle w:val="TableContents"/>
              <w:spacing w:after="0"/>
              <w:jc w:val="center"/>
              <w:rPr>
                <w:sz w:val="20"/>
                <w:szCs w:val="20"/>
              </w:rPr>
            </w:pPr>
            <w:r w:rsidRPr="00E0279C">
              <w:rPr>
                <w:sz w:val="20"/>
                <w:szCs w:val="20"/>
              </w:rPr>
              <w:t>TLVs (variable length)</w:t>
            </w:r>
          </w:p>
        </w:tc>
      </w:tr>
    </w:tbl>
    <w:p w14:paraId="0B2478CB" w14:textId="77777777" w:rsidR="00557300" w:rsidRPr="00E0279C" w:rsidRDefault="52F6463D" w:rsidP="00557300">
      <w:pPr>
        <w:pStyle w:val="Illustration"/>
        <w:jc w:val="center"/>
      </w:pPr>
      <w:r w:rsidRPr="00E0279C">
        <w:t>Illustration 3: The Protocol Data Unit.</w:t>
      </w:r>
    </w:p>
    <w:p w14:paraId="113AC576" w14:textId="77777777" w:rsidR="00557300" w:rsidRPr="00E0279C" w:rsidRDefault="52F6463D" w:rsidP="52F6463D">
      <w:pPr>
        <w:pStyle w:val="Textbody"/>
        <w:rPr>
          <w:rFonts w:ascii="Times New Roman" w:hAnsi="Times New Roman"/>
          <w:sz w:val="24"/>
          <w:szCs w:val="24"/>
        </w:rPr>
      </w:pPr>
      <w:r w:rsidRPr="00E0279C">
        <w:rPr>
          <w:rFonts w:ascii="Times New Roman" w:hAnsi="Times New Roman"/>
          <w:sz w:val="24"/>
          <w:szCs w:val="24"/>
        </w:rPr>
        <w:t>Field details</w:t>
      </w:r>
    </w:p>
    <w:p w14:paraId="16B5FECF" w14:textId="77777777" w:rsidR="00557300" w:rsidRPr="00E0279C" w:rsidRDefault="52F6463D" w:rsidP="00A546F2">
      <w:pPr>
        <w:pStyle w:val="Textbody"/>
        <w:numPr>
          <w:ilvl w:val="0"/>
          <w:numId w:val="24"/>
        </w:numPr>
        <w:spacing w:line="240" w:lineRule="auto"/>
        <w:rPr>
          <w:rFonts w:ascii="Times New Roman" w:hAnsi="Times New Roman"/>
          <w:sz w:val="24"/>
          <w:szCs w:val="24"/>
        </w:rPr>
      </w:pPr>
      <w:r w:rsidRPr="00E0279C">
        <w:rPr>
          <w:rFonts w:ascii="Times New Roman" w:hAnsi="Times New Roman"/>
          <w:sz w:val="24"/>
          <w:szCs w:val="24"/>
        </w:rPr>
        <w:t>Protocol Identifier</w:t>
      </w:r>
    </w:p>
    <w:p w14:paraId="5EFD14DA" w14:textId="77777777" w:rsidR="00557300" w:rsidRPr="00E0279C" w:rsidRDefault="52F6463D" w:rsidP="00A546F2">
      <w:pPr>
        <w:pStyle w:val="Textbody"/>
        <w:numPr>
          <w:ilvl w:val="1"/>
          <w:numId w:val="24"/>
        </w:numPr>
        <w:spacing w:line="240" w:lineRule="auto"/>
        <w:rPr>
          <w:rFonts w:ascii="Times New Roman" w:hAnsi="Times New Roman"/>
          <w:sz w:val="24"/>
          <w:szCs w:val="24"/>
        </w:rPr>
      </w:pPr>
      <w:r w:rsidRPr="00E0279C">
        <w:rPr>
          <w:rFonts w:ascii="Times New Roman" w:hAnsi="Times New Roman"/>
          <w:sz w:val="24"/>
          <w:szCs w:val="24"/>
        </w:rPr>
        <w:t>Always 0x83</w:t>
      </w:r>
    </w:p>
    <w:p w14:paraId="2E15DE3E" w14:textId="77777777" w:rsidR="00557300" w:rsidRPr="00E0279C" w:rsidRDefault="52F6463D" w:rsidP="00A546F2">
      <w:pPr>
        <w:pStyle w:val="Textbody"/>
        <w:numPr>
          <w:ilvl w:val="0"/>
          <w:numId w:val="24"/>
        </w:numPr>
        <w:spacing w:line="240" w:lineRule="auto"/>
        <w:rPr>
          <w:rFonts w:ascii="Times New Roman" w:hAnsi="Times New Roman"/>
          <w:sz w:val="24"/>
          <w:szCs w:val="24"/>
        </w:rPr>
      </w:pPr>
      <w:r w:rsidRPr="00E0279C">
        <w:rPr>
          <w:rFonts w:ascii="Times New Roman" w:hAnsi="Times New Roman"/>
          <w:sz w:val="24"/>
          <w:szCs w:val="24"/>
        </w:rPr>
        <w:t>Version</w:t>
      </w:r>
    </w:p>
    <w:p w14:paraId="17FBAB58" w14:textId="77777777" w:rsidR="00557300" w:rsidRPr="00E0279C" w:rsidRDefault="52F6463D" w:rsidP="00A546F2">
      <w:pPr>
        <w:pStyle w:val="Textbody"/>
        <w:numPr>
          <w:ilvl w:val="1"/>
          <w:numId w:val="24"/>
        </w:numPr>
        <w:spacing w:line="240" w:lineRule="auto"/>
        <w:rPr>
          <w:rFonts w:ascii="Times New Roman" w:hAnsi="Times New Roman"/>
          <w:sz w:val="24"/>
          <w:szCs w:val="24"/>
        </w:rPr>
      </w:pPr>
      <w:r w:rsidRPr="00E0279C">
        <w:rPr>
          <w:rFonts w:ascii="Times New Roman" w:hAnsi="Times New Roman"/>
          <w:sz w:val="24"/>
          <w:szCs w:val="24"/>
        </w:rPr>
        <w:t>Always 1.</w:t>
      </w:r>
    </w:p>
    <w:p w14:paraId="2CE91900" w14:textId="77777777" w:rsidR="00557300" w:rsidRPr="00E0279C" w:rsidRDefault="52F6463D" w:rsidP="00A546F2">
      <w:pPr>
        <w:pStyle w:val="Textbody"/>
        <w:numPr>
          <w:ilvl w:val="0"/>
          <w:numId w:val="24"/>
        </w:numPr>
        <w:spacing w:line="240" w:lineRule="auto"/>
        <w:rPr>
          <w:rFonts w:ascii="Times New Roman" w:hAnsi="Times New Roman"/>
          <w:sz w:val="24"/>
          <w:szCs w:val="24"/>
        </w:rPr>
      </w:pPr>
      <w:r w:rsidRPr="00E0279C">
        <w:rPr>
          <w:rFonts w:ascii="Times New Roman" w:hAnsi="Times New Roman"/>
          <w:sz w:val="24"/>
          <w:szCs w:val="24"/>
        </w:rPr>
        <w:t>ID Length</w:t>
      </w:r>
    </w:p>
    <w:p w14:paraId="0570DA2A" w14:textId="77777777" w:rsidR="00557300" w:rsidRPr="00E0279C" w:rsidRDefault="52F6463D" w:rsidP="00A546F2">
      <w:pPr>
        <w:pStyle w:val="Textbody"/>
        <w:numPr>
          <w:ilvl w:val="1"/>
          <w:numId w:val="24"/>
        </w:numPr>
        <w:spacing w:line="240" w:lineRule="auto"/>
        <w:rPr>
          <w:rFonts w:ascii="Times New Roman" w:hAnsi="Times New Roman"/>
          <w:sz w:val="24"/>
          <w:szCs w:val="24"/>
        </w:rPr>
      </w:pPr>
      <w:r w:rsidRPr="00E0279C">
        <w:rPr>
          <w:rFonts w:ascii="Times New Roman" w:hAnsi="Times New Roman"/>
          <w:sz w:val="24"/>
          <w:szCs w:val="24"/>
        </w:rPr>
        <w:t>0 means 6.</w:t>
      </w:r>
    </w:p>
    <w:p w14:paraId="556E2378" w14:textId="77777777" w:rsidR="00557300" w:rsidRPr="00E0279C" w:rsidRDefault="52F6463D" w:rsidP="00A546F2">
      <w:pPr>
        <w:pStyle w:val="Textbody"/>
        <w:numPr>
          <w:ilvl w:val="0"/>
          <w:numId w:val="24"/>
        </w:numPr>
        <w:spacing w:line="240" w:lineRule="auto"/>
        <w:rPr>
          <w:rFonts w:ascii="Times New Roman" w:hAnsi="Times New Roman"/>
          <w:sz w:val="24"/>
          <w:szCs w:val="24"/>
        </w:rPr>
      </w:pPr>
      <w:r w:rsidRPr="00E0279C">
        <w:rPr>
          <w:rFonts w:ascii="Times New Roman" w:hAnsi="Times New Roman"/>
          <w:sz w:val="24"/>
          <w:szCs w:val="24"/>
        </w:rPr>
        <w:t>PDU Type</w:t>
      </w:r>
    </w:p>
    <w:p w14:paraId="7D53A4DB" w14:textId="77777777" w:rsidR="00557300" w:rsidRPr="00E0279C" w:rsidRDefault="52F6463D" w:rsidP="00A546F2">
      <w:pPr>
        <w:pStyle w:val="Textbody"/>
        <w:numPr>
          <w:ilvl w:val="1"/>
          <w:numId w:val="24"/>
        </w:numPr>
        <w:spacing w:line="240" w:lineRule="auto"/>
        <w:rPr>
          <w:rFonts w:ascii="Times New Roman" w:hAnsi="Times New Roman"/>
          <w:sz w:val="24"/>
          <w:szCs w:val="24"/>
        </w:rPr>
      </w:pPr>
      <w:r w:rsidRPr="00E0279C">
        <w:rPr>
          <w:rFonts w:ascii="Times New Roman" w:hAnsi="Times New Roman"/>
          <w:sz w:val="24"/>
          <w:szCs w:val="24"/>
        </w:rPr>
        <w:t>15: LAN Level-1 Hello</w:t>
      </w:r>
    </w:p>
    <w:p w14:paraId="0CE865D7" w14:textId="77777777" w:rsidR="00557300" w:rsidRPr="00E0279C" w:rsidRDefault="52F6463D" w:rsidP="00A546F2">
      <w:pPr>
        <w:pStyle w:val="Textbody"/>
        <w:numPr>
          <w:ilvl w:val="1"/>
          <w:numId w:val="24"/>
        </w:numPr>
        <w:spacing w:line="240" w:lineRule="auto"/>
        <w:rPr>
          <w:rFonts w:ascii="Times New Roman" w:hAnsi="Times New Roman"/>
          <w:sz w:val="24"/>
          <w:szCs w:val="24"/>
        </w:rPr>
      </w:pPr>
      <w:r w:rsidRPr="00E0279C">
        <w:rPr>
          <w:rFonts w:ascii="Times New Roman" w:hAnsi="Times New Roman"/>
          <w:sz w:val="24"/>
          <w:szCs w:val="24"/>
        </w:rPr>
        <w:t>16: LAN Level-2 Hello</w:t>
      </w:r>
    </w:p>
    <w:p w14:paraId="4A979B62" w14:textId="77777777" w:rsidR="00557300" w:rsidRPr="00E0279C" w:rsidRDefault="52F6463D" w:rsidP="00A546F2">
      <w:pPr>
        <w:pStyle w:val="Textbody"/>
        <w:numPr>
          <w:ilvl w:val="1"/>
          <w:numId w:val="24"/>
        </w:numPr>
        <w:spacing w:line="240" w:lineRule="auto"/>
        <w:rPr>
          <w:rFonts w:ascii="Times New Roman" w:hAnsi="Times New Roman"/>
          <w:sz w:val="24"/>
          <w:szCs w:val="24"/>
        </w:rPr>
      </w:pPr>
      <w:r w:rsidRPr="00E0279C">
        <w:rPr>
          <w:rFonts w:ascii="Times New Roman" w:hAnsi="Times New Roman"/>
          <w:sz w:val="24"/>
          <w:szCs w:val="24"/>
        </w:rPr>
        <w:t>17: Point-to-point Hello</w:t>
      </w:r>
    </w:p>
    <w:p w14:paraId="3530D3DF" w14:textId="77777777" w:rsidR="00557300" w:rsidRPr="00E0279C" w:rsidRDefault="52F6463D" w:rsidP="00A546F2">
      <w:pPr>
        <w:pStyle w:val="Textbody"/>
        <w:numPr>
          <w:ilvl w:val="1"/>
          <w:numId w:val="24"/>
        </w:numPr>
        <w:spacing w:line="240" w:lineRule="auto"/>
        <w:rPr>
          <w:rFonts w:ascii="Times New Roman" w:hAnsi="Times New Roman"/>
          <w:sz w:val="24"/>
          <w:szCs w:val="24"/>
        </w:rPr>
      </w:pPr>
      <w:r w:rsidRPr="00E0279C">
        <w:rPr>
          <w:rFonts w:ascii="Times New Roman" w:hAnsi="Times New Roman"/>
          <w:sz w:val="24"/>
          <w:szCs w:val="24"/>
        </w:rPr>
        <w:t>18: Level-1 LSP</w:t>
      </w:r>
    </w:p>
    <w:p w14:paraId="2D3CE09D" w14:textId="77777777" w:rsidR="00557300" w:rsidRPr="00E0279C" w:rsidRDefault="52F6463D" w:rsidP="00A546F2">
      <w:pPr>
        <w:pStyle w:val="Textbody"/>
        <w:numPr>
          <w:ilvl w:val="1"/>
          <w:numId w:val="24"/>
        </w:numPr>
        <w:spacing w:line="240" w:lineRule="auto"/>
        <w:rPr>
          <w:rFonts w:ascii="Times New Roman" w:hAnsi="Times New Roman"/>
          <w:sz w:val="24"/>
          <w:szCs w:val="24"/>
        </w:rPr>
      </w:pPr>
      <w:r w:rsidRPr="00E0279C">
        <w:rPr>
          <w:rFonts w:ascii="Times New Roman" w:hAnsi="Times New Roman"/>
          <w:sz w:val="24"/>
          <w:szCs w:val="24"/>
        </w:rPr>
        <w:t>20: Level-2 LSP</w:t>
      </w:r>
    </w:p>
    <w:p w14:paraId="1381AF45" w14:textId="77777777" w:rsidR="00557300" w:rsidRPr="00E0279C" w:rsidRDefault="52F6463D" w:rsidP="00A546F2">
      <w:pPr>
        <w:pStyle w:val="Textbody"/>
        <w:numPr>
          <w:ilvl w:val="1"/>
          <w:numId w:val="24"/>
        </w:numPr>
        <w:spacing w:line="240" w:lineRule="auto"/>
        <w:rPr>
          <w:rFonts w:ascii="Times New Roman" w:hAnsi="Times New Roman"/>
          <w:sz w:val="24"/>
          <w:szCs w:val="24"/>
        </w:rPr>
      </w:pPr>
      <w:r w:rsidRPr="00E0279C">
        <w:rPr>
          <w:rFonts w:ascii="Times New Roman" w:hAnsi="Times New Roman"/>
          <w:sz w:val="24"/>
          <w:szCs w:val="24"/>
        </w:rPr>
        <w:t>24: Level-1 Complete SNP</w:t>
      </w:r>
    </w:p>
    <w:p w14:paraId="712DA170" w14:textId="77777777" w:rsidR="00557300" w:rsidRPr="00E0279C" w:rsidRDefault="52F6463D" w:rsidP="00A546F2">
      <w:pPr>
        <w:pStyle w:val="Textbody"/>
        <w:numPr>
          <w:ilvl w:val="1"/>
          <w:numId w:val="24"/>
        </w:numPr>
        <w:spacing w:line="240" w:lineRule="auto"/>
        <w:rPr>
          <w:rFonts w:ascii="Times New Roman" w:hAnsi="Times New Roman"/>
          <w:sz w:val="24"/>
          <w:szCs w:val="24"/>
        </w:rPr>
      </w:pPr>
      <w:r w:rsidRPr="00E0279C">
        <w:rPr>
          <w:rFonts w:ascii="Times New Roman" w:hAnsi="Times New Roman"/>
          <w:sz w:val="24"/>
          <w:szCs w:val="24"/>
        </w:rPr>
        <w:t>25: Level-2 Complete SNP</w:t>
      </w:r>
    </w:p>
    <w:p w14:paraId="7E972871" w14:textId="77777777" w:rsidR="00557300" w:rsidRPr="00E0279C" w:rsidRDefault="52F6463D" w:rsidP="00A546F2">
      <w:pPr>
        <w:pStyle w:val="Textbody"/>
        <w:numPr>
          <w:ilvl w:val="1"/>
          <w:numId w:val="24"/>
        </w:numPr>
        <w:spacing w:line="240" w:lineRule="auto"/>
        <w:rPr>
          <w:rFonts w:ascii="Times New Roman" w:hAnsi="Times New Roman"/>
          <w:sz w:val="24"/>
          <w:szCs w:val="24"/>
        </w:rPr>
      </w:pPr>
      <w:r w:rsidRPr="00E0279C">
        <w:rPr>
          <w:rFonts w:ascii="Times New Roman" w:hAnsi="Times New Roman"/>
          <w:sz w:val="24"/>
          <w:szCs w:val="24"/>
        </w:rPr>
        <w:t>26: Level-1 Partial SNP</w:t>
      </w:r>
    </w:p>
    <w:p w14:paraId="07F7607B" w14:textId="77777777" w:rsidR="00557300" w:rsidRPr="00E0279C" w:rsidRDefault="52F6463D" w:rsidP="00A546F2">
      <w:pPr>
        <w:pStyle w:val="Textbody"/>
        <w:numPr>
          <w:ilvl w:val="1"/>
          <w:numId w:val="24"/>
        </w:numPr>
        <w:spacing w:line="240" w:lineRule="auto"/>
        <w:rPr>
          <w:rFonts w:ascii="Times New Roman" w:hAnsi="Times New Roman"/>
          <w:sz w:val="24"/>
          <w:szCs w:val="24"/>
        </w:rPr>
      </w:pPr>
      <w:r w:rsidRPr="00E0279C">
        <w:rPr>
          <w:rFonts w:ascii="Times New Roman" w:hAnsi="Times New Roman"/>
          <w:sz w:val="24"/>
          <w:szCs w:val="24"/>
        </w:rPr>
        <w:t>27: Level-2 Partial SNP</w:t>
      </w:r>
    </w:p>
    <w:p w14:paraId="383CF1AD" w14:textId="77777777" w:rsidR="00557300" w:rsidRPr="00E0279C" w:rsidRDefault="52F6463D" w:rsidP="00A546F2">
      <w:pPr>
        <w:pStyle w:val="Textbody"/>
        <w:numPr>
          <w:ilvl w:val="0"/>
          <w:numId w:val="24"/>
        </w:numPr>
        <w:spacing w:line="240" w:lineRule="auto"/>
        <w:rPr>
          <w:rFonts w:ascii="Times New Roman" w:hAnsi="Times New Roman"/>
          <w:sz w:val="24"/>
          <w:szCs w:val="24"/>
        </w:rPr>
      </w:pPr>
      <w:r w:rsidRPr="00E0279C">
        <w:rPr>
          <w:rFonts w:ascii="Times New Roman" w:hAnsi="Times New Roman"/>
          <w:sz w:val="24"/>
          <w:szCs w:val="24"/>
        </w:rPr>
        <w:t>Version</w:t>
      </w:r>
    </w:p>
    <w:p w14:paraId="15104D05" w14:textId="77777777" w:rsidR="00557300" w:rsidRPr="00E0279C" w:rsidRDefault="52F6463D" w:rsidP="00A546F2">
      <w:pPr>
        <w:pStyle w:val="Textbody"/>
        <w:numPr>
          <w:ilvl w:val="1"/>
          <w:numId w:val="24"/>
        </w:numPr>
        <w:spacing w:line="240" w:lineRule="auto"/>
        <w:rPr>
          <w:rFonts w:ascii="Times New Roman" w:hAnsi="Times New Roman"/>
          <w:sz w:val="24"/>
          <w:szCs w:val="24"/>
        </w:rPr>
      </w:pPr>
      <w:r w:rsidRPr="00E0279C">
        <w:rPr>
          <w:rFonts w:ascii="Times New Roman" w:hAnsi="Times New Roman"/>
          <w:sz w:val="24"/>
          <w:szCs w:val="24"/>
        </w:rPr>
        <w:t>Always 1</w:t>
      </w:r>
    </w:p>
    <w:p w14:paraId="2D67841F" w14:textId="77777777" w:rsidR="00557300" w:rsidRPr="00E0279C" w:rsidRDefault="52F6463D" w:rsidP="00A546F2">
      <w:pPr>
        <w:pStyle w:val="Textbody"/>
        <w:numPr>
          <w:ilvl w:val="0"/>
          <w:numId w:val="24"/>
        </w:numPr>
        <w:spacing w:line="240" w:lineRule="auto"/>
        <w:rPr>
          <w:rFonts w:ascii="Times New Roman" w:hAnsi="Times New Roman"/>
          <w:sz w:val="24"/>
          <w:szCs w:val="24"/>
        </w:rPr>
      </w:pPr>
      <w:r w:rsidRPr="00E0279C">
        <w:rPr>
          <w:rFonts w:ascii="Times New Roman" w:hAnsi="Times New Roman"/>
          <w:sz w:val="24"/>
          <w:szCs w:val="24"/>
        </w:rPr>
        <w:t>Maximum Area Addresses</w:t>
      </w:r>
    </w:p>
    <w:p w14:paraId="774461CA" w14:textId="77777777" w:rsidR="00557300" w:rsidRPr="00E0279C" w:rsidRDefault="52F6463D" w:rsidP="00A546F2">
      <w:pPr>
        <w:pStyle w:val="Textbody"/>
        <w:numPr>
          <w:ilvl w:val="1"/>
          <w:numId w:val="24"/>
        </w:numPr>
        <w:spacing w:line="240" w:lineRule="auto"/>
        <w:rPr>
          <w:rFonts w:ascii="Times New Roman" w:hAnsi="Times New Roman"/>
          <w:sz w:val="24"/>
          <w:szCs w:val="24"/>
        </w:rPr>
      </w:pPr>
      <w:r w:rsidRPr="00E0279C">
        <w:rPr>
          <w:rFonts w:ascii="Times New Roman" w:hAnsi="Times New Roman"/>
          <w:sz w:val="24"/>
          <w:szCs w:val="24"/>
        </w:rPr>
        <w:t>0: indicates the IS only supports three area addresses (by default).</w:t>
      </w:r>
    </w:p>
    <w:p w14:paraId="15687BFF" w14:textId="77777777" w:rsidR="00557300" w:rsidRPr="00E0279C" w:rsidRDefault="52F6463D" w:rsidP="00A546F2">
      <w:pPr>
        <w:pStyle w:val="Textbody"/>
        <w:numPr>
          <w:ilvl w:val="1"/>
          <w:numId w:val="24"/>
        </w:numPr>
        <w:spacing w:line="240" w:lineRule="auto"/>
        <w:rPr>
          <w:rFonts w:ascii="Times New Roman" w:hAnsi="Times New Roman"/>
          <w:sz w:val="24"/>
          <w:szCs w:val="24"/>
        </w:rPr>
      </w:pPr>
      <w:r w:rsidRPr="00E0279C">
        <w:rPr>
          <w:rFonts w:ascii="Times New Roman" w:hAnsi="Times New Roman"/>
          <w:sz w:val="24"/>
          <w:szCs w:val="24"/>
        </w:rPr>
        <w:t>Others: up to 254 indicates the number of areas allowed.</w:t>
      </w:r>
    </w:p>
    <w:p w14:paraId="6469919E" w14:textId="77777777" w:rsidR="00557300" w:rsidRPr="00E0279C" w:rsidRDefault="52F6463D" w:rsidP="00A546F2">
      <w:pPr>
        <w:pStyle w:val="Textbody"/>
        <w:numPr>
          <w:ilvl w:val="0"/>
          <w:numId w:val="24"/>
        </w:numPr>
        <w:spacing w:line="240" w:lineRule="auto"/>
        <w:rPr>
          <w:rFonts w:ascii="Times New Roman" w:hAnsi="Times New Roman"/>
          <w:sz w:val="24"/>
          <w:szCs w:val="24"/>
        </w:rPr>
      </w:pPr>
      <w:r w:rsidRPr="00E0279C">
        <w:rPr>
          <w:rFonts w:ascii="Times New Roman" w:hAnsi="Times New Roman"/>
          <w:sz w:val="24"/>
          <w:szCs w:val="24"/>
        </w:rPr>
        <w:t>PDU Length, Remaining lifetime, LSP ID, Sequence number, and Checksum are PDU specific.</w:t>
      </w:r>
    </w:p>
    <w:p w14:paraId="41044C24" w14:textId="77777777" w:rsidR="00557300" w:rsidRPr="00E0279C" w:rsidRDefault="52F6463D" w:rsidP="00A546F2">
      <w:pPr>
        <w:pStyle w:val="Textbody"/>
        <w:numPr>
          <w:ilvl w:val="0"/>
          <w:numId w:val="24"/>
        </w:numPr>
        <w:spacing w:line="240" w:lineRule="auto"/>
        <w:rPr>
          <w:rFonts w:ascii="Times New Roman" w:hAnsi="Times New Roman"/>
          <w:sz w:val="24"/>
          <w:szCs w:val="24"/>
        </w:rPr>
      </w:pPr>
      <w:r w:rsidRPr="00E0279C">
        <w:rPr>
          <w:rFonts w:ascii="Times New Roman" w:hAnsi="Times New Roman"/>
          <w:sz w:val="24"/>
          <w:szCs w:val="24"/>
        </w:rPr>
        <w:t>P, ATT, and IS type bits.</w:t>
      </w:r>
    </w:p>
    <w:p w14:paraId="5CE9D093" w14:textId="77777777" w:rsidR="00557300" w:rsidRPr="00E0279C" w:rsidRDefault="52F6463D" w:rsidP="00A546F2">
      <w:pPr>
        <w:pStyle w:val="Textbody"/>
        <w:numPr>
          <w:ilvl w:val="1"/>
          <w:numId w:val="24"/>
        </w:numPr>
        <w:spacing w:line="240" w:lineRule="auto"/>
        <w:rPr>
          <w:rFonts w:ascii="Times New Roman" w:hAnsi="Times New Roman"/>
          <w:sz w:val="24"/>
          <w:szCs w:val="24"/>
        </w:rPr>
      </w:pPr>
      <w:r w:rsidRPr="00E0279C">
        <w:rPr>
          <w:rFonts w:ascii="Times New Roman" w:hAnsi="Times New Roman"/>
          <w:sz w:val="24"/>
          <w:szCs w:val="24"/>
        </w:rPr>
        <w:t>ATT bit is set if IS is connected to another area</w:t>
      </w:r>
    </w:p>
    <w:p w14:paraId="10F38CE5" w14:textId="77777777" w:rsidR="00557300" w:rsidRPr="00E0279C" w:rsidRDefault="52F6463D" w:rsidP="00A546F2">
      <w:pPr>
        <w:pStyle w:val="Textbody"/>
        <w:numPr>
          <w:ilvl w:val="1"/>
          <w:numId w:val="24"/>
        </w:numPr>
        <w:spacing w:line="240" w:lineRule="auto"/>
        <w:rPr>
          <w:rFonts w:ascii="Times New Roman" w:hAnsi="Times New Roman"/>
          <w:sz w:val="24"/>
          <w:szCs w:val="24"/>
        </w:rPr>
      </w:pPr>
      <w:r w:rsidRPr="00E0279C">
        <w:rPr>
          <w:rFonts w:ascii="Times New Roman" w:hAnsi="Times New Roman"/>
          <w:sz w:val="24"/>
          <w:szCs w:val="24"/>
        </w:rPr>
        <w:t>OL bit is set is the link-state database is overloaded</w:t>
      </w:r>
    </w:p>
    <w:p w14:paraId="6A70D979" w14:textId="77777777" w:rsidR="00557300" w:rsidRPr="00E0279C" w:rsidRDefault="52F6463D" w:rsidP="00A546F2">
      <w:pPr>
        <w:pStyle w:val="Textbody"/>
        <w:numPr>
          <w:ilvl w:val="1"/>
          <w:numId w:val="24"/>
        </w:numPr>
        <w:spacing w:line="240" w:lineRule="auto"/>
        <w:rPr>
          <w:rFonts w:ascii="Times New Roman" w:hAnsi="Times New Roman"/>
          <w:sz w:val="24"/>
          <w:szCs w:val="24"/>
        </w:rPr>
      </w:pPr>
      <w:r w:rsidRPr="00E0279C">
        <w:rPr>
          <w:rFonts w:ascii="Times New Roman" w:hAnsi="Times New Roman"/>
          <w:sz w:val="24"/>
          <w:szCs w:val="24"/>
        </w:rPr>
        <w:t>IS Type bits determine a L1 or L2 router</w:t>
      </w:r>
    </w:p>
    <w:p w14:paraId="0653DE36" w14:textId="77777777" w:rsidR="00557300" w:rsidRPr="00E0279C" w:rsidRDefault="52F6463D" w:rsidP="00A546F2">
      <w:pPr>
        <w:pStyle w:val="Textbody"/>
        <w:numPr>
          <w:ilvl w:val="2"/>
          <w:numId w:val="24"/>
        </w:numPr>
        <w:spacing w:line="240" w:lineRule="auto"/>
        <w:rPr>
          <w:rFonts w:ascii="Times New Roman" w:hAnsi="Times New Roman"/>
          <w:sz w:val="24"/>
          <w:szCs w:val="24"/>
        </w:rPr>
      </w:pPr>
      <w:r w:rsidRPr="00E0279C">
        <w:rPr>
          <w:rFonts w:ascii="Times New Roman" w:hAnsi="Times New Roman"/>
          <w:sz w:val="24"/>
          <w:szCs w:val="24"/>
        </w:rPr>
        <w:lastRenderedPageBreak/>
        <w:t>Level 1 router: 1</w:t>
      </w:r>
    </w:p>
    <w:p w14:paraId="5A807CA1" w14:textId="77777777" w:rsidR="00557300" w:rsidRPr="00E0279C" w:rsidRDefault="52F6463D" w:rsidP="00A546F2">
      <w:pPr>
        <w:pStyle w:val="Textbody"/>
        <w:numPr>
          <w:ilvl w:val="2"/>
          <w:numId w:val="24"/>
        </w:numPr>
        <w:spacing w:line="240" w:lineRule="auto"/>
        <w:rPr>
          <w:rFonts w:ascii="Times New Roman" w:hAnsi="Times New Roman"/>
          <w:sz w:val="24"/>
          <w:szCs w:val="24"/>
        </w:rPr>
      </w:pPr>
      <w:r w:rsidRPr="00E0279C">
        <w:rPr>
          <w:rFonts w:ascii="Times New Roman" w:hAnsi="Times New Roman"/>
          <w:sz w:val="24"/>
          <w:szCs w:val="24"/>
        </w:rPr>
        <w:t>Level 2 router: 3</w:t>
      </w:r>
    </w:p>
    <w:p w14:paraId="0E3A237A" w14:textId="77777777" w:rsidR="00557300" w:rsidRPr="00E0279C" w:rsidRDefault="52F6463D" w:rsidP="00A546F2">
      <w:pPr>
        <w:pStyle w:val="Textbody"/>
        <w:numPr>
          <w:ilvl w:val="0"/>
          <w:numId w:val="24"/>
        </w:numPr>
        <w:spacing w:line="240" w:lineRule="auto"/>
        <w:rPr>
          <w:rFonts w:ascii="Times New Roman" w:hAnsi="Times New Roman"/>
          <w:sz w:val="24"/>
          <w:szCs w:val="24"/>
        </w:rPr>
      </w:pPr>
      <w:r w:rsidRPr="00E0279C">
        <w:rPr>
          <w:rFonts w:ascii="Times New Roman" w:hAnsi="Times New Roman"/>
          <w:sz w:val="24"/>
          <w:szCs w:val="24"/>
        </w:rPr>
        <w:t>TLVs</w:t>
      </w:r>
    </w:p>
    <w:p w14:paraId="676FC3E1" w14:textId="77777777" w:rsidR="00557300" w:rsidRPr="00E0279C" w:rsidRDefault="52F6463D" w:rsidP="00A546F2">
      <w:pPr>
        <w:pStyle w:val="Textbody"/>
        <w:numPr>
          <w:ilvl w:val="1"/>
          <w:numId w:val="24"/>
        </w:numPr>
        <w:spacing w:line="240" w:lineRule="auto"/>
        <w:rPr>
          <w:rFonts w:ascii="Times New Roman" w:hAnsi="Times New Roman"/>
          <w:sz w:val="24"/>
          <w:szCs w:val="24"/>
        </w:rPr>
      </w:pPr>
      <w:r w:rsidRPr="00E0279C">
        <w:rPr>
          <w:rFonts w:ascii="Times New Roman" w:hAnsi="Times New Roman"/>
          <w:sz w:val="24"/>
          <w:szCs w:val="24"/>
        </w:rPr>
        <w:t>Level 1 PDU: 1, 2, 10, 22, 128, 129, 132, 134, 135, 137, 222, 229, 232, 235, 236</w:t>
      </w:r>
    </w:p>
    <w:p w14:paraId="45BA704B" w14:textId="77777777" w:rsidR="00557300" w:rsidRPr="00E0279C" w:rsidRDefault="52F6463D" w:rsidP="00A546F2">
      <w:pPr>
        <w:pStyle w:val="Textbody"/>
        <w:numPr>
          <w:ilvl w:val="1"/>
          <w:numId w:val="24"/>
        </w:numPr>
        <w:spacing w:line="240" w:lineRule="auto"/>
        <w:rPr>
          <w:rFonts w:ascii="Times New Roman" w:hAnsi="Times New Roman"/>
          <w:sz w:val="24"/>
          <w:szCs w:val="24"/>
        </w:rPr>
      </w:pPr>
      <w:r w:rsidRPr="00E0279C">
        <w:rPr>
          <w:rFonts w:ascii="Times New Roman" w:hAnsi="Times New Roman"/>
          <w:sz w:val="24"/>
          <w:szCs w:val="24"/>
        </w:rPr>
        <w:t>Level 2 PDU: 1, 2, 10, 22, 128, 129, 130, 132, 134, 135, 137, 222, 229, 232, 235, 236</w:t>
      </w:r>
    </w:p>
    <w:p w14:paraId="1C72DA1F" w14:textId="77777777" w:rsidR="00557300" w:rsidRPr="00E0279C" w:rsidRDefault="00557300" w:rsidP="00E35342">
      <w:pPr>
        <w:pStyle w:val="Overskrift3"/>
      </w:pPr>
      <w:bookmarkStart w:id="30" w:name="_Toc484380455"/>
      <w:r w:rsidRPr="00E0279C">
        <w:t>PDU TLV types</w:t>
      </w:r>
      <w:bookmarkEnd w:id="30"/>
    </w:p>
    <w:p w14:paraId="7D2687D0" w14:textId="77777777" w:rsidR="00557300" w:rsidRPr="00E0279C" w:rsidRDefault="52F6463D" w:rsidP="00A546F2">
      <w:pPr>
        <w:pStyle w:val="Textbody"/>
        <w:numPr>
          <w:ilvl w:val="0"/>
          <w:numId w:val="25"/>
        </w:numPr>
        <w:spacing w:line="240" w:lineRule="auto"/>
        <w:rPr>
          <w:rFonts w:ascii="Times New Roman" w:hAnsi="Times New Roman"/>
          <w:sz w:val="24"/>
          <w:szCs w:val="24"/>
        </w:rPr>
      </w:pPr>
      <w:r w:rsidRPr="00E0279C">
        <w:rPr>
          <w:rFonts w:ascii="Times New Roman" w:hAnsi="Times New Roman"/>
          <w:sz w:val="24"/>
          <w:szCs w:val="24"/>
        </w:rPr>
        <w:t>1: Area Address</w:t>
      </w:r>
    </w:p>
    <w:p w14:paraId="4A352B60" w14:textId="77777777" w:rsidR="00557300" w:rsidRPr="00E0279C" w:rsidRDefault="52F6463D" w:rsidP="00A546F2">
      <w:pPr>
        <w:pStyle w:val="Textbody"/>
        <w:numPr>
          <w:ilvl w:val="0"/>
          <w:numId w:val="25"/>
        </w:numPr>
        <w:spacing w:line="240" w:lineRule="auto"/>
        <w:rPr>
          <w:rFonts w:ascii="Times New Roman" w:hAnsi="Times New Roman"/>
          <w:sz w:val="24"/>
          <w:szCs w:val="24"/>
        </w:rPr>
      </w:pPr>
      <w:r w:rsidRPr="00E0279C">
        <w:rPr>
          <w:rFonts w:ascii="Times New Roman" w:hAnsi="Times New Roman"/>
          <w:sz w:val="24"/>
          <w:szCs w:val="24"/>
        </w:rPr>
        <w:t>2: IS reachability</w:t>
      </w:r>
    </w:p>
    <w:p w14:paraId="74CDE29B" w14:textId="77777777" w:rsidR="00557300" w:rsidRPr="00E0279C" w:rsidRDefault="52F6463D" w:rsidP="00A546F2">
      <w:pPr>
        <w:pStyle w:val="Textbody"/>
        <w:numPr>
          <w:ilvl w:val="0"/>
          <w:numId w:val="25"/>
        </w:numPr>
        <w:spacing w:line="240" w:lineRule="auto"/>
        <w:rPr>
          <w:rFonts w:ascii="Times New Roman" w:hAnsi="Times New Roman"/>
          <w:sz w:val="24"/>
          <w:szCs w:val="24"/>
        </w:rPr>
      </w:pPr>
      <w:r w:rsidRPr="00E0279C">
        <w:rPr>
          <w:rFonts w:ascii="Times New Roman" w:hAnsi="Times New Roman"/>
          <w:sz w:val="24"/>
          <w:szCs w:val="24"/>
        </w:rPr>
        <w:t>10: Authentication</w:t>
      </w:r>
    </w:p>
    <w:p w14:paraId="197B4142" w14:textId="77777777" w:rsidR="00557300" w:rsidRPr="00E0279C" w:rsidRDefault="52F6463D" w:rsidP="00A546F2">
      <w:pPr>
        <w:pStyle w:val="Textbody"/>
        <w:numPr>
          <w:ilvl w:val="0"/>
          <w:numId w:val="25"/>
        </w:numPr>
        <w:spacing w:line="240" w:lineRule="auto"/>
        <w:rPr>
          <w:rFonts w:ascii="Times New Roman" w:hAnsi="Times New Roman"/>
          <w:sz w:val="24"/>
          <w:szCs w:val="24"/>
        </w:rPr>
      </w:pPr>
      <w:r w:rsidRPr="00E0279C">
        <w:rPr>
          <w:rFonts w:ascii="Times New Roman" w:hAnsi="Times New Roman"/>
          <w:sz w:val="24"/>
          <w:szCs w:val="24"/>
        </w:rPr>
        <w:t>22: Extended IS reachability</w:t>
      </w:r>
    </w:p>
    <w:p w14:paraId="288338A6" w14:textId="77777777" w:rsidR="00557300" w:rsidRPr="00E0279C" w:rsidRDefault="52F6463D" w:rsidP="00A546F2">
      <w:pPr>
        <w:pStyle w:val="Textbody"/>
        <w:numPr>
          <w:ilvl w:val="0"/>
          <w:numId w:val="25"/>
        </w:numPr>
        <w:spacing w:line="240" w:lineRule="auto"/>
        <w:rPr>
          <w:rFonts w:ascii="Times New Roman" w:hAnsi="Times New Roman"/>
          <w:sz w:val="24"/>
          <w:szCs w:val="24"/>
        </w:rPr>
      </w:pPr>
      <w:r w:rsidRPr="00E0279C">
        <w:rPr>
          <w:rFonts w:ascii="Times New Roman" w:hAnsi="Times New Roman"/>
          <w:sz w:val="24"/>
          <w:szCs w:val="24"/>
        </w:rPr>
        <w:t>128: IP internal reachability</w:t>
      </w:r>
    </w:p>
    <w:p w14:paraId="4D211092" w14:textId="77777777" w:rsidR="00557300" w:rsidRPr="00E0279C" w:rsidRDefault="52F6463D" w:rsidP="00A546F2">
      <w:pPr>
        <w:pStyle w:val="Textbody"/>
        <w:numPr>
          <w:ilvl w:val="0"/>
          <w:numId w:val="25"/>
        </w:numPr>
        <w:spacing w:line="240" w:lineRule="auto"/>
        <w:rPr>
          <w:rFonts w:ascii="Times New Roman" w:hAnsi="Times New Roman"/>
          <w:sz w:val="24"/>
          <w:szCs w:val="24"/>
        </w:rPr>
      </w:pPr>
      <w:r w:rsidRPr="00E0279C">
        <w:rPr>
          <w:rFonts w:ascii="Times New Roman" w:hAnsi="Times New Roman"/>
          <w:sz w:val="24"/>
          <w:szCs w:val="24"/>
        </w:rPr>
        <w:t>129: Protocols supported</w:t>
      </w:r>
    </w:p>
    <w:p w14:paraId="088589D5" w14:textId="77777777" w:rsidR="00557300" w:rsidRPr="00E0279C" w:rsidRDefault="52F6463D" w:rsidP="00A546F2">
      <w:pPr>
        <w:pStyle w:val="Textbody"/>
        <w:numPr>
          <w:ilvl w:val="0"/>
          <w:numId w:val="25"/>
        </w:numPr>
        <w:spacing w:line="240" w:lineRule="auto"/>
        <w:rPr>
          <w:rFonts w:ascii="Times New Roman" w:hAnsi="Times New Roman"/>
          <w:sz w:val="24"/>
          <w:szCs w:val="24"/>
        </w:rPr>
      </w:pPr>
      <w:r w:rsidRPr="00E0279C">
        <w:rPr>
          <w:rFonts w:ascii="Times New Roman" w:hAnsi="Times New Roman"/>
          <w:sz w:val="24"/>
          <w:szCs w:val="24"/>
        </w:rPr>
        <w:t>130: IP external reachability</w:t>
      </w:r>
    </w:p>
    <w:p w14:paraId="06056D39" w14:textId="77777777" w:rsidR="00557300" w:rsidRPr="00E0279C" w:rsidRDefault="52F6463D" w:rsidP="00A546F2">
      <w:pPr>
        <w:pStyle w:val="Textbody"/>
        <w:numPr>
          <w:ilvl w:val="0"/>
          <w:numId w:val="25"/>
        </w:numPr>
        <w:spacing w:line="240" w:lineRule="auto"/>
        <w:rPr>
          <w:rFonts w:ascii="Times New Roman" w:hAnsi="Times New Roman"/>
          <w:sz w:val="24"/>
          <w:szCs w:val="24"/>
        </w:rPr>
      </w:pPr>
      <w:r w:rsidRPr="00E0279C">
        <w:rPr>
          <w:rFonts w:ascii="Times New Roman" w:hAnsi="Times New Roman"/>
          <w:sz w:val="24"/>
          <w:szCs w:val="24"/>
        </w:rPr>
        <w:t>132: IP interface address</w:t>
      </w:r>
    </w:p>
    <w:p w14:paraId="193BEA11" w14:textId="77777777" w:rsidR="00557300" w:rsidRPr="00E0279C" w:rsidRDefault="52F6463D" w:rsidP="00A546F2">
      <w:pPr>
        <w:pStyle w:val="Textbody"/>
        <w:numPr>
          <w:ilvl w:val="0"/>
          <w:numId w:val="25"/>
        </w:numPr>
        <w:spacing w:line="240" w:lineRule="auto"/>
        <w:rPr>
          <w:rFonts w:ascii="Times New Roman" w:hAnsi="Times New Roman"/>
          <w:sz w:val="24"/>
          <w:szCs w:val="24"/>
        </w:rPr>
      </w:pPr>
      <w:r w:rsidRPr="00E0279C">
        <w:rPr>
          <w:rFonts w:ascii="Times New Roman" w:hAnsi="Times New Roman"/>
          <w:sz w:val="24"/>
          <w:szCs w:val="24"/>
        </w:rPr>
        <w:t>134: TE IP router ID</w:t>
      </w:r>
    </w:p>
    <w:p w14:paraId="2A8F5728" w14:textId="77777777" w:rsidR="00557300" w:rsidRPr="00E0279C" w:rsidRDefault="52F6463D" w:rsidP="00A546F2">
      <w:pPr>
        <w:pStyle w:val="Textbody"/>
        <w:numPr>
          <w:ilvl w:val="0"/>
          <w:numId w:val="25"/>
        </w:numPr>
        <w:spacing w:line="240" w:lineRule="auto"/>
        <w:rPr>
          <w:rFonts w:ascii="Times New Roman" w:hAnsi="Times New Roman"/>
          <w:sz w:val="24"/>
          <w:szCs w:val="24"/>
        </w:rPr>
      </w:pPr>
      <w:r w:rsidRPr="00E0279C">
        <w:rPr>
          <w:rFonts w:ascii="Times New Roman" w:hAnsi="Times New Roman"/>
          <w:sz w:val="24"/>
          <w:szCs w:val="24"/>
        </w:rPr>
        <w:t>135: Extended IP reachability</w:t>
      </w:r>
    </w:p>
    <w:p w14:paraId="580F7039" w14:textId="77777777" w:rsidR="00557300" w:rsidRPr="00E0279C" w:rsidRDefault="52F6463D" w:rsidP="00A546F2">
      <w:pPr>
        <w:pStyle w:val="Textbody"/>
        <w:numPr>
          <w:ilvl w:val="0"/>
          <w:numId w:val="25"/>
        </w:numPr>
        <w:spacing w:line="240" w:lineRule="auto"/>
        <w:rPr>
          <w:rFonts w:ascii="Times New Roman" w:hAnsi="Times New Roman"/>
          <w:sz w:val="24"/>
          <w:szCs w:val="24"/>
        </w:rPr>
      </w:pPr>
      <w:r w:rsidRPr="00E0279C">
        <w:rPr>
          <w:rFonts w:ascii="Times New Roman" w:hAnsi="Times New Roman"/>
          <w:sz w:val="24"/>
          <w:szCs w:val="24"/>
        </w:rPr>
        <w:t>137: Dynamic host name resolution</w:t>
      </w:r>
    </w:p>
    <w:p w14:paraId="63511A9D" w14:textId="77777777" w:rsidR="00557300" w:rsidRPr="00E0279C" w:rsidRDefault="52F6463D" w:rsidP="00A546F2">
      <w:pPr>
        <w:pStyle w:val="Textbody"/>
        <w:numPr>
          <w:ilvl w:val="0"/>
          <w:numId w:val="25"/>
        </w:numPr>
        <w:spacing w:line="240" w:lineRule="auto"/>
        <w:rPr>
          <w:rFonts w:ascii="Times New Roman" w:hAnsi="Times New Roman"/>
          <w:sz w:val="24"/>
          <w:szCs w:val="24"/>
        </w:rPr>
      </w:pPr>
      <w:r w:rsidRPr="00E0279C">
        <w:rPr>
          <w:rFonts w:ascii="Times New Roman" w:hAnsi="Times New Roman"/>
          <w:sz w:val="24"/>
          <w:szCs w:val="24"/>
        </w:rPr>
        <w:t>Multiple topologies (routing instances) supported</w:t>
      </w:r>
    </w:p>
    <w:p w14:paraId="3976E60E" w14:textId="77777777" w:rsidR="00557300" w:rsidRPr="00E0279C" w:rsidRDefault="52F6463D" w:rsidP="00A546F2">
      <w:pPr>
        <w:pStyle w:val="Textbody"/>
        <w:numPr>
          <w:ilvl w:val="1"/>
          <w:numId w:val="25"/>
        </w:numPr>
        <w:spacing w:line="240" w:lineRule="auto"/>
        <w:rPr>
          <w:rFonts w:ascii="Times New Roman" w:hAnsi="Times New Roman"/>
          <w:sz w:val="24"/>
          <w:szCs w:val="24"/>
        </w:rPr>
      </w:pPr>
      <w:r w:rsidRPr="00E0279C">
        <w:rPr>
          <w:rFonts w:ascii="Times New Roman" w:hAnsi="Times New Roman"/>
          <w:sz w:val="24"/>
          <w:szCs w:val="24"/>
        </w:rPr>
        <w:t>TLVs 222, 229, and 235</w:t>
      </w:r>
    </w:p>
    <w:p w14:paraId="21648BF1" w14:textId="69A50F54" w:rsidR="00557300" w:rsidRPr="00E0279C" w:rsidRDefault="52F6463D" w:rsidP="00A546F2">
      <w:pPr>
        <w:pStyle w:val="Textbody"/>
        <w:numPr>
          <w:ilvl w:val="0"/>
          <w:numId w:val="25"/>
        </w:numPr>
        <w:spacing w:line="240" w:lineRule="auto"/>
        <w:rPr>
          <w:rFonts w:ascii="Times New Roman" w:hAnsi="Times New Roman"/>
          <w:sz w:val="24"/>
          <w:szCs w:val="24"/>
        </w:rPr>
      </w:pPr>
      <w:r w:rsidRPr="00E0279C">
        <w:rPr>
          <w:rFonts w:ascii="Times New Roman" w:hAnsi="Times New Roman"/>
          <w:sz w:val="24"/>
          <w:szCs w:val="24"/>
        </w:rPr>
        <w:t>232 and 236: IPv6 is support</w:t>
      </w:r>
    </w:p>
    <w:p w14:paraId="7C4A0884" w14:textId="2F134D85" w:rsidR="00E35342" w:rsidRPr="00E0279C" w:rsidRDefault="00E35342" w:rsidP="00E35342">
      <w:pPr>
        <w:pStyle w:val="Textbody"/>
        <w:spacing w:line="240" w:lineRule="auto"/>
        <w:rPr>
          <w:rFonts w:ascii="Times New Roman" w:hAnsi="Times New Roman"/>
          <w:sz w:val="24"/>
          <w:szCs w:val="24"/>
        </w:rPr>
      </w:pPr>
    </w:p>
    <w:p w14:paraId="1291B95E" w14:textId="2CB7EB50" w:rsidR="00E35342" w:rsidRPr="00E0279C" w:rsidRDefault="00E35342" w:rsidP="00E35342">
      <w:pPr>
        <w:pStyle w:val="Textbody"/>
        <w:spacing w:line="240" w:lineRule="auto"/>
        <w:rPr>
          <w:rFonts w:ascii="Times New Roman" w:hAnsi="Times New Roman"/>
          <w:sz w:val="24"/>
          <w:szCs w:val="24"/>
        </w:rPr>
      </w:pPr>
    </w:p>
    <w:p w14:paraId="26CB32FB" w14:textId="32801A53" w:rsidR="00E35342" w:rsidRPr="00E0279C" w:rsidRDefault="00E35342" w:rsidP="00E35342">
      <w:pPr>
        <w:pStyle w:val="Textbody"/>
        <w:spacing w:line="240" w:lineRule="auto"/>
        <w:rPr>
          <w:rFonts w:ascii="Times New Roman" w:hAnsi="Times New Roman"/>
          <w:sz w:val="24"/>
          <w:szCs w:val="24"/>
        </w:rPr>
      </w:pPr>
    </w:p>
    <w:p w14:paraId="777EA536" w14:textId="52D955B7" w:rsidR="00E35342" w:rsidRPr="00E0279C" w:rsidRDefault="00E35342" w:rsidP="00E35342">
      <w:pPr>
        <w:pStyle w:val="Textbody"/>
        <w:spacing w:line="240" w:lineRule="auto"/>
        <w:rPr>
          <w:rFonts w:ascii="Times New Roman" w:hAnsi="Times New Roman"/>
          <w:sz w:val="24"/>
          <w:szCs w:val="24"/>
        </w:rPr>
      </w:pPr>
    </w:p>
    <w:p w14:paraId="76BA315B" w14:textId="0E429DC1" w:rsidR="00E35342" w:rsidRPr="00E0279C" w:rsidRDefault="00E35342" w:rsidP="00E35342">
      <w:pPr>
        <w:pStyle w:val="Textbody"/>
        <w:spacing w:line="240" w:lineRule="auto"/>
        <w:rPr>
          <w:rFonts w:ascii="Times New Roman" w:hAnsi="Times New Roman"/>
          <w:sz w:val="24"/>
          <w:szCs w:val="24"/>
        </w:rPr>
      </w:pPr>
    </w:p>
    <w:p w14:paraId="2CAAB94D" w14:textId="4C618A78" w:rsidR="00E35342" w:rsidRPr="00E0279C" w:rsidRDefault="00E35342" w:rsidP="00E35342">
      <w:pPr>
        <w:pStyle w:val="Textbody"/>
        <w:spacing w:line="240" w:lineRule="auto"/>
        <w:rPr>
          <w:rFonts w:ascii="Times New Roman" w:hAnsi="Times New Roman"/>
          <w:sz w:val="24"/>
          <w:szCs w:val="24"/>
        </w:rPr>
      </w:pPr>
    </w:p>
    <w:p w14:paraId="5509ECCB" w14:textId="1885F981" w:rsidR="00E35342" w:rsidRPr="00E0279C" w:rsidRDefault="00E35342" w:rsidP="00E35342">
      <w:pPr>
        <w:pStyle w:val="Textbody"/>
        <w:spacing w:line="240" w:lineRule="auto"/>
        <w:rPr>
          <w:rFonts w:ascii="Times New Roman" w:hAnsi="Times New Roman"/>
          <w:sz w:val="24"/>
          <w:szCs w:val="24"/>
        </w:rPr>
      </w:pPr>
    </w:p>
    <w:p w14:paraId="66C1929E" w14:textId="0C7010B8" w:rsidR="00E35342" w:rsidRPr="00E0279C" w:rsidRDefault="00E35342" w:rsidP="00E35342">
      <w:pPr>
        <w:pStyle w:val="Textbody"/>
        <w:spacing w:line="240" w:lineRule="auto"/>
        <w:rPr>
          <w:rFonts w:ascii="Times New Roman" w:hAnsi="Times New Roman"/>
          <w:sz w:val="24"/>
          <w:szCs w:val="24"/>
        </w:rPr>
      </w:pPr>
    </w:p>
    <w:p w14:paraId="423E0BD4" w14:textId="45C932AC" w:rsidR="00E35342" w:rsidRPr="00E0279C" w:rsidRDefault="00E35342" w:rsidP="00E35342">
      <w:pPr>
        <w:pStyle w:val="Textbody"/>
        <w:spacing w:line="240" w:lineRule="auto"/>
        <w:rPr>
          <w:rFonts w:ascii="Times New Roman" w:hAnsi="Times New Roman"/>
          <w:sz w:val="24"/>
          <w:szCs w:val="24"/>
        </w:rPr>
      </w:pPr>
    </w:p>
    <w:p w14:paraId="52A9C1B5" w14:textId="4D56C5A5" w:rsidR="00E35342" w:rsidRPr="00E0279C" w:rsidRDefault="00E35342" w:rsidP="00E35342">
      <w:pPr>
        <w:pStyle w:val="Textbody"/>
        <w:spacing w:line="240" w:lineRule="auto"/>
        <w:rPr>
          <w:rFonts w:ascii="Times New Roman" w:hAnsi="Times New Roman"/>
          <w:sz w:val="24"/>
          <w:szCs w:val="24"/>
        </w:rPr>
      </w:pPr>
    </w:p>
    <w:p w14:paraId="14E92190" w14:textId="77777777" w:rsidR="00E35342" w:rsidRPr="00E0279C" w:rsidRDefault="00E35342" w:rsidP="00E35342">
      <w:pPr>
        <w:pStyle w:val="Textbody"/>
        <w:spacing w:line="240" w:lineRule="auto"/>
        <w:rPr>
          <w:rFonts w:ascii="Times New Roman" w:hAnsi="Times New Roman"/>
          <w:sz w:val="24"/>
          <w:szCs w:val="24"/>
        </w:rPr>
      </w:pPr>
    </w:p>
    <w:p w14:paraId="295962C3" w14:textId="77777777" w:rsidR="00557300" w:rsidRPr="00E0279C" w:rsidRDefault="00557300" w:rsidP="52F6463D">
      <w:pPr>
        <w:pStyle w:val="Overskrift3"/>
        <w:rPr>
          <w:rFonts w:ascii="Times New Roman" w:hAnsi="Times New Roman" w:cs="Times New Roman"/>
        </w:rPr>
      </w:pPr>
      <w:bookmarkStart w:id="31" w:name="_Toc484380456"/>
      <w:r w:rsidRPr="00E0279C">
        <w:rPr>
          <w:rFonts w:ascii="Times New Roman" w:hAnsi="Times New Roman" w:cs="Times New Roman"/>
        </w:rPr>
        <w:lastRenderedPageBreak/>
        <w:t>IS-IS configuration on the Juniper SRX</w:t>
      </w:r>
      <w:bookmarkEnd w:id="31"/>
    </w:p>
    <w:p w14:paraId="4605F609" w14:textId="16613973" w:rsidR="00557300" w:rsidRPr="00E0279C" w:rsidRDefault="00457F2D" w:rsidP="00557300">
      <w:pPr>
        <w:pStyle w:val="Textbody"/>
      </w:pPr>
      <w:r w:rsidRPr="00E0279C">
        <w:rPr>
          <w:noProof/>
        </w:rPr>
        <mc:AlternateContent>
          <mc:Choice Requires="wps">
            <w:drawing>
              <wp:anchor distT="0" distB="0" distL="114300" distR="114300" simplePos="0" relativeHeight="251670528" behindDoc="0" locked="0" layoutInCell="1" allowOverlap="1" wp14:anchorId="27536CC5" wp14:editId="5C5D3D45">
                <wp:simplePos x="0" y="0"/>
                <wp:positionH relativeFrom="column">
                  <wp:posOffset>-161925</wp:posOffset>
                </wp:positionH>
                <wp:positionV relativeFrom="margin">
                  <wp:posOffset>381000</wp:posOffset>
                </wp:positionV>
                <wp:extent cx="5648325" cy="2665095"/>
                <wp:effectExtent l="0" t="0" r="0" b="0"/>
                <wp:wrapTopAndBottom/>
                <wp:docPr id="73" name="Pole tekstowe 73"/>
                <wp:cNvGraphicFramePr/>
                <a:graphic xmlns:a="http://schemas.openxmlformats.org/drawingml/2006/main">
                  <a:graphicData uri="http://schemas.microsoft.com/office/word/2010/wordprocessingShape">
                    <wps:wsp>
                      <wps:cNvSpPr txBox="1"/>
                      <wps:spPr>
                        <a:xfrm>
                          <a:off x="0" y="0"/>
                          <a:ext cx="5648325" cy="2665095"/>
                        </a:xfrm>
                        <a:prstGeom prst="rect">
                          <a:avLst/>
                        </a:prstGeom>
                        <a:ln>
                          <a:noFill/>
                          <a:prstDash/>
                        </a:ln>
                      </wps:spPr>
                      <wps:txbx>
                        <w:txbxContent>
                          <w:p w14:paraId="0C6DA7E6" w14:textId="6095D7F3" w:rsidR="0071059E" w:rsidRDefault="0071059E" w:rsidP="00557300">
                            <w:pPr>
                              <w:pStyle w:val="Illustration"/>
                              <w:jc w:val="center"/>
                            </w:pPr>
                            <w:r>
                              <w:rPr>
                                <w:rFonts w:cs="Calibri"/>
                                <w:noProof/>
                                <w:lang w:val="en-US"/>
                              </w:rPr>
                              <w:drawing>
                                <wp:inline distT="0" distB="0" distL="0" distR="0" wp14:anchorId="0AB993F4" wp14:editId="7944D46A">
                                  <wp:extent cx="5648325" cy="2333625"/>
                                  <wp:effectExtent l="0" t="0" r="9525" b="9525"/>
                                  <wp:docPr id="72" name="Obraz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38">
                                            <a:extLst>
                                              <a:ext uri="{28A0092B-C50C-407E-A947-70E740481C1C}">
                                                <a14:useLocalDpi xmlns:a14="http://schemas.microsoft.com/office/drawing/2010/main" val="0"/>
                                              </a:ext>
                                            </a:extLst>
                                          </a:blip>
                                          <a:srcRect t="1826" b="8224"/>
                                          <a:stretch>
                                            <a:fillRect/>
                                          </a:stretch>
                                        </pic:blipFill>
                                        <pic:spPr bwMode="auto">
                                          <a:xfrm>
                                            <a:off x="0" y="0"/>
                                            <a:ext cx="5648325" cy="2333625"/>
                                          </a:xfrm>
                                          <a:prstGeom prst="rect">
                                            <a:avLst/>
                                          </a:prstGeom>
                                          <a:noFill/>
                                          <a:ln>
                                            <a:noFill/>
                                          </a:ln>
                                        </pic:spPr>
                                      </pic:pic>
                                    </a:graphicData>
                                  </a:graphic>
                                </wp:inline>
                              </w:drawing>
                            </w:r>
                            <w:r>
                              <w:br/>
                              <w:t>Illustration 4: The example IS-IS network on the Juniper SRXs.</w:t>
                            </w:r>
                          </w:p>
                        </w:txbxContent>
                      </wps:txbx>
                      <wps:bodyPr vert="horz" wrap="square" lIns="0" tIns="0" rIns="0" bIns="0" compatLnSpc="0">
                        <a:spAutoFit/>
                      </wps:bodyPr>
                    </wps:wsp>
                  </a:graphicData>
                </a:graphic>
                <wp14:sizeRelH relativeFrom="page">
                  <wp14:pctWidth>0</wp14:pctWidth>
                </wp14:sizeRelH>
                <wp14:sizeRelV relativeFrom="page">
                  <wp14:pctHeight>0</wp14:pctHeight>
                </wp14:sizeRelV>
              </wp:anchor>
            </w:drawing>
          </mc:Choice>
          <mc:Fallback>
            <w:pict>
              <v:shape w14:anchorId="27536CC5" id="Pole tekstowe 73" o:spid="_x0000_s1028" type="#_x0000_t202" style="position:absolute;margin-left:-12.75pt;margin-top:30pt;width:444.75pt;height:209.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" filled="f" stroked="f">
                <v:textbox style="mso-fit-shape-to-text:t" inset="0,0,0,0">
                  <w:txbxContent>
                    <w:p w14:paraId="0C6DA7E6" w14:textId="6095D7F3" w:rsidR="0071059E" w:rsidRDefault="0071059E" w:rsidP="00557300">
                      <w:pPr>
                        <w:pStyle w:val="Illustration"/>
                        <w:jc w:val="center"/>
                      </w:pPr>
                      <w:r>
                        <w:rPr>
                          <w:rFonts w:cs="Calibri"/>
                          <w:noProof/>
                          <w:lang w:val="en-US"/>
                        </w:rPr>
                        <w:drawing>
                          <wp:inline distT="0" distB="0" distL="0" distR="0" wp14:anchorId="0AB993F4" wp14:editId="7944D46A">
                            <wp:extent cx="5648325" cy="2333625"/>
                            <wp:effectExtent l="0" t="0" r="9525" b="9525"/>
                            <wp:docPr id="72" name="Obraz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38">
                                      <a:extLst>
                                        <a:ext uri="{28A0092B-C50C-407E-A947-70E740481C1C}">
                                          <a14:useLocalDpi xmlns:a14="http://schemas.microsoft.com/office/drawing/2010/main" val="0"/>
                                        </a:ext>
                                      </a:extLst>
                                    </a:blip>
                                    <a:srcRect t="1826" b="8224"/>
                                    <a:stretch>
                                      <a:fillRect/>
                                    </a:stretch>
                                  </pic:blipFill>
                                  <pic:spPr bwMode="auto">
                                    <a:xfrm>
                                      <a:off x="0" y="0"/>
                                      <a:ext cx="5648325" cy="2333625"/>
                                    </a:xfrm>
                                    <a:prstGeom prst="rect">
                                      <a:avLst/>
                                    </a:prstGeom>
                                    <a:noFill/>
                                    <a:ln>
                                      <a:noFill/>
                                    </a:ln>
                                  </pic:spPr>
                                </pic:pic>
                              </a:graphicData>
                            </a:graphic>
                          </wp:inline>
                        </w:drawing>
                      </w:r>
                      <w:r>
                        <w:br/>
                        <w:t>Illustration 4: The example IS-IS network on the Juniper SRXs.</w:t>
                      </w:r>
                    </w:p>
                  </w:txbxContent>
                </v:textbox>
                <w10:wrap type="topAndBottom" anchory="margin"/>
              </v:shape>
            </w:pict>
          </mc:Fallback>
        </mc:AlternateContent>
      </w:r>
    </w:p>
    <w:p w14:paraId="6DBC966D" w14:textId="77777777" w:rsidR="00557300" w:rsidRPr="00E0279C" w:rsidRDefault="52F6463D" w:rsidP="52F6463D">
      <w:pPr>
        <w:pStyle w:val="Textbody"/>
        <w:rPr>
          <w:rFonts w:ascii="Times New Roman" w:hAnsi="Times New Roman"/>
          <w:sz w:val="24"/>
          <w:szCs w:val="24"/>
        </w:rPr>
      </w:pPr>
      <w:r w:rsidRPr="00E0279C">
        <w:rPr>
          <w:rFonts w:ascii="Times New Roman" w:hAnsi="Times New Roman"/>
          <w:sz w:val="24"/>
          <w:szCs w:val="24"/>
        </w:rPr>
        <w:t>The IS-IS configuration needs an ISO network address and it is configured on the lo0 interface:</w:t>
      </w:r>
    </w:p>
    <w:p w14:paraId="76E3C7A9" w14:textId="77777777" w:rsidR="00557300" w:rsidRPr="00D37998" w:rsidRDefault="52F6463D" w:rsidP="00864E53">
      <w:pPr>
        <w:pStyle w:val="Textbody"/>
        <w:spacing w:after="0"/>
        <w:rPr>
          <w:rFonts w:ascii="Consolas" w:hAnsi="Consolas"/>
          <w:sz w:val="20"/>
          <w:szCs w:val="20"/>
        </w:rPr>
      </w:pPr>
      <w:r w:rsidRPr="00D37998">
        <w:rPr>
          <w:rFonts w:ascii="Consolas" w:hAnsi="Consolas"/>
          <w:sz w:val="20"/>
          <w:szCs w:val="20"/>
        </w:rPr>
        <w:t>interfaces {</w:t>
      </w:r>
    </w:p>
    <w:p w14:paraId="1B6F862C" w14:textId="77777777" w:rsidR="00557300" w:rsidRPr="00D37998" w:rsidRDefault="52F6463D" w:rsidP="00864E53">
      <w:pPr>
        <w:pStyle w:val="Textbody"/>
        <w:spacing w:after="0"/>
        <w:rPr>
          <w:rFonts w:ascii="Consolas" w:hAnsi="Consolas"/>
          <w:sz w:val="20"/>
          <w:szCs w:val="20"/>
        </w:rPr>
      </w:pPr>
      <w:r w:rsidRPr="00D37998">
        <w:rPr>
          <w:rFonts w:ascii="Consolas" w:hAnsi="Consolas"/>
          <w:sz w:val="20"/>
          <w:szCs w:val="20"/>
        </w:rPr>
        <w:t xml:space="preserve">    lo0 {</w:t>
      </w:r>
    </w:p>
    <w:p w14:paraId="207B0F7E" w14:textId="77777777" w:rsidR="00557300" w:rsidRPr="00D37998" w:rsidRDefault="52F6463D" w:rsidP="00864E53">
      <w:pPr>
        <w:pStyle w:val="Textbody"/>
        <w:spacing w:after="0"/>
        <w:rPr>
          <w:rFonts w:ascii="Consolas" w:hAnsi="Consolas"/>
          <w:sz w:val="20"/>
          <w:szCs w:val="20"/>
        </w:rPr>
      </w:pPr>
      <w:r w:rsidRPr="00D37998">
        <w:rPr>
          <w:rFonts w:ascii="Consolas" w:hAnsi="Consolas"/>
          <w:sz w:val="20"/>
          <w:szCs w:val="20"/>
        </w:rPr>
        <w:t xml:space="preserve">        unit 0 {</w:t>
      </w:r>
    </w:p>
    <w:p w14:paraId="2C0E0F85" w14:textId="77777777" w:rsidR="00557300" w:rsidRPr="00D37998" w:rsidRDefault="52F6463D" w:rsidP="00864E53">
      <w:pPr>
        <w:pStyle w:val="Textbody"/>
        <w:spacing w:after="0"/>
        <w:rPr>
          <w:rFonts w:ascii="Consolas" w:hAnsi="Consolas"/>
          <w:sz w:val="20"/>
          <w:szCs w:val="20"/>
        </w:rPr>
      </w:pPr>
      <w:r w:rsidRPr="00D37998">
        <w:rPr>
          <w:rFonts w:ascii="Consolas" w:hAnsi="Consolas"/>
          <w:sz w:val="20"/>
          <w:szCs w:val="20"/>
        </w:rPr>
        <w:t xml:space="preserve">            family inet {</w:t>
      </w:r>
    </w:p>
    <w:p w14:paraId="32762461" w14:textId="77777777" w:rsidR="00557300" w:rsidRPr="00D37998" w:rsidRDefault="52F6463D" w:rsidP="00864E53">
      <w:pPr>
        <w:pStyle w:val="Textbody"/>
        <w:spacing w:after="0"/>
        <w:rPr>
          <w:rFonts w:ascii="Consolas" w:hAnsi="Consolas"/>
          <w:sz w:val="20"/>
          <w:szCs w:val="20"/>
        </w:rPr>
      </w:pPr>
      <w:r w:rsidRPr="00D37998">
        <w:rPr>
          <w:rFonts w:ascii="Consolas" w:hAnsi="Consolas"/>
          <w:sz w:val="20"/>
          <w:szCs w:val="20"/>
        </w:rPr>
        <w:t xml:space="preserve">                address 192.168.0.1/32;</w:t>
      </w:r>
    </w:p>
    <w:p w14:paraId="795E6684" w14:textId="77777777" w:rsidR="00557300" w:rsidRPr="00D37998" w:rsidRDefault="52F6463D" w:rsidP="00864E53">
      <w:pPr>
        <w:pStyle w:val="Textbody"/>
        <w:spacing w:after="0"/>
        <w:rPr>
          <w:rFonts w:ascii="Consolas" w:hAnsi="Consolas"/>
          <w:sz w:val="20"/>
          <w:szCs w:val="20"/>
        </w:rPr>
      </w:pPr>
      <w:r w:rsidRPr="00D37998">
        <w:rPr>
          <w:rFonts w:ascii="Consolas" w:hAnsi="Consolas"/>
          <w:sz w:val="20"/>
          <w:szCs w:val="20"/>
        </w:rPr>
        <w:t xml:space="preserve">            }</w:t>
      </w:r>
    </w:p>
    <w:p w14:paraId="358FC885" w14:textId="77777777" w:rsidR="00557300" w:rsidRPr="00D37998" w:rsidRDefault="52F6463D" w:rsidP="00864E53">
      <w:pPr>
        <w:pStyle w:val="Textbody"/>
        <w:spacing w:after="0"/>
        <w:rPr>
          <w:rFonts w:ascii="Consolas" w:hAnsi="Consolas"/>
          <w:sz w:val="20"/>
          <w:szCs w:val="20"/>
        </w:rPr>
      </w:pPr>
      <w:r w:rsidRPr="00D37998">
        <w:rPr>
          <w:rFonts w:ascii="Consolas" w:hAnsi="Consolas"/>
          <w:sz w:val="20"/>
          <w:szCs w:val="20"/>
        </w:rPr>
        <w:t xml:space="preserve">            family iso {</w:t>
      </w:r>
    </w:p>
    <w:p w14:paraId="680C65D0" w14:textId="77777777" w:rsidR="00557300" w:rsidRPr="00D37998" w:rsidRDefault="52F6463D" w:rsidP="00864E53">
      <w:pPr>
        <w:pStyle w:val="Textbody"/>
        <w:spacing w:after="0"/>
        <w:rPr>
          <w:rFonts w:ascii="Consolas" w:hAnsi="Consolas"/>
          <w:sz w:val="20"/>
          <w:szCs w:val="20"/>
        </w:rPr>
      </w:pPr>
      <w:r w:rsidRPr="00D37998">
        <w:rPr>
          <w:rFonts w:ascii="Consolas" w:hAnsi="Consolas"/>
          <w:sz w:val="20"/>
          <w:szCs w:val="20"/>
        </w:rPr>
        <w:t xml:space="preserve">                address 49.0002.0192.0168.0001.00;</w:t>
      </w:r>
    </w:p>
    <w:p w14:paraId="3EAAD20D" w14:textId="77777777" w:rsidR="00557300" w:rsidRPr="00D37998" w:rsidRDefault="52F6463D" w:rsidP="00864E53">
      <w:pPr>
        <w:pStyle w:val="Textbody"/>
        <w:spacing w:after="0"/>
        <w:rPr>
          <w:rFonts w:ascii="Consolas" w:hAnsi="Consolas"/>
          <w:sz w:val="20"/>
          <w:szCs w:val="20"/>
        </w:rPr>
      </w:pPr>
      <w:r w:rsidRPr="00D37998">
        <w:rPr>
          <w:rFonts w:ascii="Consolas" w:hAnsi="Consolas"/>
          <w:sz w:val="20"/>
          <w:szCs w:val="20"/>
        </w:rPr>
        <w:t xml:space="preserve">            }</w:t>
      </w:r>
    </w:p>
    <w:p w14:paraId="3A490F5F" w14:textId="77777777" w:rsidR="00557300" w:rsidRPr="00D37998" w:rsidRDefault="52F6463D" w:rsidP="00864E53">
      <w:pPr>
        <w:pStyle w:val="Textbody"/>
        <w:spacing w:after="0"/>
        <w:rPr>
          <w:rFonts w:ascii="Consolas" w:hAnsi="Consolas"/>
          <w:sz w:val="20"/>
          <w:szCs w:val="20"/>
        </w:rPr>
      </w:pPr>
      <w:r w:rsidRPr="00D37998">
        <w:rPr>
          <w:rFonts w:ascii="Consolas" w:hAnsi="Consolas"/>
          <w:sz w:val="20"/>
          <w:szCs w:val="20"/>
        </w:rPr>
        <w:t xml:space="preserve">        }</w:t>
      </w:r>
    </w:p>
    <w:p w14:paraId="1FDF7067" w14:textId="77777777" w:rsidR="00557300" w:rsidRPr="00D37998" w:rsidRDefault="52F6463D" w:rsidP="00864E53">
      <w:pPr>
        <w:pStyle w:val="Textbody"/>
        <w:spacing w:after="0"/>
        <w:rPr>
          <w:rFonts w:ascii="Consolas" w:hAnsi="Consolas"/>
          <w:sz w:val="20"/>
          <w:szCs w:val="20"/>
        </w:rPr>
      </w:pPr>
      <w:r w:rsidRPr="00D37998">
        <w:rPr>
          <w:rFonts w:ascii="Consolas" w:hAnsi="Consolas"/>
          <w:sz w:val="20"/>
          <w:szCs w:val="20"/>
        </w:rPr>
        <w:t xml:space="preserve">    }</w:t>
      </w:r>
    </w:p>
    <w:p w14:paraId="59E7DE6E" w14:textId="77777777" w:rsidR="00557300" w:rsidRPr="00D37998" w:rsidRDefault="52F6463D" w:rsidP="00864E53">
      <w:pPr>
        <w:pStyle w:val="Textbody"/>
        <w:spacing w:after="0"/>
        <w:rPr>
          <w:rFonts w:ascii="Consolas" w:hAnsi="Consolas"/>
          <w:sz w:val="20"/>
          <w:szCs w:val="20"/>
        </w:rPr>
      </w:pPr>
      <w:r w:rsidRPr="00D37998">
        <w:rPr>
          <w:rFonts w:ascii="Consolas" w:hAnsi="Consolas"/>
          <w:sz w:val="20"/>
          <w:szCs w:val="20"/>
        </w:rPr>
        <w:t>}</w:t>
      </w:r>
    </w:p>
    <w:p w14:paraId="2F4D18F3" w14:textId="77777777" w:rsidR="00557300" w:rsidRPr="00E0279C" w:rsidRDefault="00557300" w:rsidP="00557300">
      <w:pPr>
        <w:pStyle w:val="Textbody"/>
        <w:spacing w:after="142"/>
        <w:rPr>
          <w:rFonts w:ascii="Courier New" w:hAnsi="Courier New"/>
          <w:sz w:val="20"/>
          <w:szCs w:val="20"/>
        </w:rPr>
      </w:pPr>
    </w:p>
    <w:tbl>
      <w:tblPr>
        <w:tblW w:w="9405" w:type="dxa"/>
        <w:tblLayout w:type="fixed"/>
        <w:tblCellMar>
          <w:left w:w="10" w:type="dxa"/>
          <w:right w:w="10" w:type="dxa"/>
        </w:tblCellMar>
        <w:tblLook w:val="04A0" w:firstRow="1" w:lastRow="0" w:firstColumn="1" w:lastColumn="0" w:noHBand="0" w:noVBand="1"/>
      </w:tblPr>
      <w:tblGrid>
        <w:gridCol w:w="1568"/>
        <w:gridCol w:w="1568"/>
        <w:gridCol w:w="1568"/>
        <w:gridCol w:w="1567"/>
        <w:gridCol w:w="1567"/>
        <w:gridCol w:w="1567"/>
      </w:tblGrid>
      <w:tr w:rsidR="00557300" w:rsidRPr="00E0279C" w14:paraId="4746DB4F" w14:textId="77777777" w:rsidTr="52F6463D">
        <w:tc>
          <w:tcPr>
            <w:tcW w:w="1568" w:type="dxa"/>
            <w:tcBorders>
              <w:top w:val="single" w:sz="2" w:space="0" w:color="000000" w:themeColor="text1"/>
              <w:left w:val="single" w:sz="2" w:space="0" w:color="000000" w:themeColor="text1"/>
              <w:bottom w:val="single" w:sz="2" w:space="0" w:color="000000" w:themeColor="text1"/>
              <w:right w:val="nil"/>
            </w:tcBorders>
            <w:tcMar>
              <w:top w:w="55" w:type="dxa"/>
              <w:left w:w="55" w:type="dxa"/>
              <w:bottom w:w="55" w:type="dxa"/>
              <w:right w:w="55" w:type="dxa"/>
            </w:tcMar>
            <w:hideMark/>
          </w:tcPr>
          <w:p w14:paraId="3BC2E6D6" w14:textId="77777777" w:rsidR="00557300" w:rsidRPr="00E0279C" w:rsidRDefault="52F6463D">
            <w:pPr>
              <w:pStyle w:val="Textbody"/>
              <w:spacing w:line="254" w:lineRule="auto"/>
              <w:jc w:val="center"/>
            </w:pPr>
            <w:r w:rsidRPr="00E0279C">
              <w:t>49</w:t>
            </w:r>
          </w:p>
        </w:tc>
        <w:tc>
          <w:tcPr>
            <w:tcW w:w="1568" w:type="dxa"/>
            <w:tcBorders>
              <w:top w:val="single" w:sz="2" w:space="0" w:color="000000" w:themeColor="text1"/>
              <w:left w:val="single" w:sz="2" w:space="0" w:color="000000" w:themeColor="text1"/>
              <w:bottom w:val="single" w:sz="2" w:space="0" w:color="000000" w:themeColor="text1"/>
              <w:right w:val="nil"/>
            </w:tcBorders>
            <w:tcMar>
              <w:top w:w="55" w:type="dxa"/>
              <w:left w:w="55" w:type="dxa"/>
              <w:bottom w:w="55" w:type="dxa"/>
              <w:right w:w="55" w:type="dxa"/>
            </w:tcMar>
            <w:hideMark/>
          </w:tcPr>
          <w:p w14:paraId="3F1E814D" w14:textId="77777777" w:rsidR="00557300" w:rsidRPr="00E0279C" w:rsidRDefault="52F6463D">
            <w:pPr>
              <w:pStyle w:val="Textbody"/>
              <w:spacing w:line="254" w:lineRule="auto"/>
              <w:jc w:val="center"/>
            </w:pPr>
            <w:r w:rsidRPr="00E0279C">
              <w:t>00002</w:t>
            </w:r>
          </w:p>
        </w:tc>
        <w:tc>
          <w:tcPr>
            <w:tcW w:w="1568" w:type="dxa"/>
            <w:tcBorders>
              <w:top w:val="single" w:sz="2" w:space="0" w:color="000000" w:themeColor="text1"/>
              <w:left w:val="single" w:sz="2" w:space="0" w:color="000000" w:themeColor="text1"/>
              <w:bottom w:val="single" w:sz="2" w:space="0" w:color="000000" w:themeColor="text1"/>
              <w:right w:val="nil"/>
            </w:tcBorders>
            <w:tcMar>
              <w:top w:w="55" w:type="dxa"/>
              <w:left w:w="55" w:type="dxa"/>
              <w:bottom w:w="55" w:type="dxa"/>
              <w:right w:w="55" w:type="dxa"/>
            </w:tcMar>
            <w:hideMark/>
          </w:tcPr>
          <w:p w14:paraId="10532D7C" w14:textId="77777777" w:rsidR="00557300" w:rsidRPr="00E0279C" w:rsidRDefault="52F6463D">
            <w:pPr>
              <w:pStyle w:val="Textbody"/>
              <w:spacing w:line="254" w:lineRule="auto"/>
              <w:jc w:val="center"/>
            </w:pPr>
            <w:r w:rsidRPr="00E0279C">
              <w:t>0192</w:t>
            </w:r>
          </w:p>
        </w:tc>
        <w:tc>
          <w:tcPr>
            <w:tcW w:w="1568" w:type="dxa"/>
            <w:tcBorders>
              <w:top w:val="single" w:sz="2" w:space="0" w:color="000000" w:themeColor="text1"/>
              <w:left w:val="single" w:sz="2" w:space="0" w:color="000000" w:themeColor="text1"/>
              <w:bottom w:val="single" w:sz="2" w:space="0" w:color="000000" w:themeColor="text1"/>
              <w:right w:val="nil"/>
            </w:tcBorders>
            <w:tcMar>
              <w:top w:w="55" w:type="dxa"/>
              <w:left w:w="55" w:type="dxa"/>
              <w:bottom w:w="55" w:type="dxa"/>
              <w:right w:w="55" w:type="dxa"/>
            </w:tcMar>
            <w:hideMark/>
          </w:tcPr>
          <w:p w14:paraId="62049E99" w14:textId="77777777" w:rsidR="00557300" w:rsidRPr="00E0279C" w:rsidRDefault="52F6463D">
            <w:pPr>
              <w:pStyle w:val="Textbody"/>
              <w:spacing w:line="254" w:lineRule="auto"/>
              <w:jc w:val="center"/>
            </w:pPr>
            <w:r w:rsidRPr="00E0279C">
              <w:t>0168</w:t>
            </w:r>
          </w:p>
        </w:tc>
        <w:tc>
          <w:tcPr>
            <w:tcW w:w="1568" w:type="dxa"/>
            <w:tcBorders>
              <w:top w:val="single" w:sz="2" w:space="0" w:color="000000" w:themeColor="text1"/>
              <w:left w:val="single" w:sz="2" w:space="0" w:color="000000" w:themeColor="text1"/>
              <w:bottom w:val="single" w:sz="2" w:space="0" w:color="000000" w:themeColor="text1"/>
              <w:right w:val="nil"/>
            </w:tcBorders>
            <w:tcMar>
              <w:top w:w="55" w:type="dxa"/>
              <w:left w:w="55" w:type="dxa"/>
              <w:bottom w:w="55" w:type="dxa"/>
              <w:right w:w="55" w:type="dxa"/>
            </w:tcMar>
            <w:hideMark/>
          </w:tcPr>
          <w:p w14:paraId="66454865" w14:textId="77777777" w:rsidR="00557300" w:rsidRPr="00E0279C" w:rsidRDefault="52F6463D">
            <w:pPr>
              <w:pStyle w:val="Textbody"/>
              <w:spacing w:line="254" w:lineRule="auto"/>
              <w:jc w:val="center"/>
            </w:pPr>
            <w:r w:rsidRPr="00E0279C">
              <w:t>0001</w:t>
            </w:r>
          </w:p>
        </w:tc>
        <w:tc>
          <w:tcPr>
            <w:tcW w:w="1568"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55" w:type="dxa"/>
              <w:left w:w="55" w:type="dxa"/>
              <w:bottom w:w="55" w:type="dxa"/>
              <w:right w:w="55" w:type="dxa"/>
            </w:tcMar>
            <w:hideMark/>
          </w:tcPr>
          <w:p w14:paraId="0AF72B5A" w14:textId="77777777" w:rsidR="00557300" w:rsidRPr="00E0279C" w:rsidRDefault="52F6463D">
            <w:pPr>
              <w:pStyle w:val="Textbody"/>
              <w:spacing w:line="254" w:lineRule="auto"/>
              <w:jc w:val="center"/>
            </w:pPr>
            <w:r w:rsidRPr="00E0279C">
              <w:t>00</w:t>
            </w:r>
          </w:p>
        </w:tc>
      </w:tr>
      <w:tr w:rsidR="00557300" w:rsidRPr="00E0279C" w14:paraId="73F8684E" w14:textId="77777777" w:rsidTr="52F6463D">
        <w:tc>
          <w:tcPr>
            <w:tcW w:w="1568" w:type="dxa"/>
            <w:tcBorders>
              <w:top w:val="nil"/>
              <w:left w:val="single" w:sz="2" w:space="0" w:color="000000" w:themeColor="text1"/>
              <w:bottom w:val="single" w:sz="2" w:space="0" w:color="000000" w:themeColor="text1"/>
              <w:right w:val="nil"/>
            </w:tcBorders>
            <w:tcMar>
              <w:top w:w="55" w:type="dxa"/>
              <w:left w:w="55" w:type="dxa"/>
              <w:bottom w:w="55" w:type="dxa"/>
              <w:right w:w="55" w:type="dxa"/>
            </w:tcMar>
            <w:hideMark/>
          </w:tcPr>
          <w:p w14:paraId="045847B6" w14:textId="77777777" w:rsidR="00557300" w:rsidRPr="00E0279C" w:rsidRDefault="52F6463D">
            <w:pPr>
              <w:pStyle w:val="Textbody"/>
              <w:spacing w:line="254" w:lineRule="auto"/>
              <w:jc w:val="center"/>
            </w:pPr>
            <w:r w:rsidRPr="00E0279C">
              <w:t>AFI (1 byte)</w:t>
            </w:r>
          </w:p>
        </w:tc>
        <w:tc>
          <w:tcPr>
            <w:tcW w:w="7840" w:type="dxa"/>
            <w:gridSpan w:val="5"/>
            <w:tcBorders>
              <w:top w:val="nil"/>
              <w:left w:val="single" w:sz="2" w:space="0" w:color="000000" w:themeColor="text1"/>
              <w:bottom w:val="single" w:sz="2" w:space="0" w:color="000000" w:themeColor="text1"/>
              <w:right w:val="single" w:sz="2" w:space="0" w:color="000000" w:themeColor="text1"/>
            </w:tcBorders>
            <w:tcMar>
              <w:top w:w="55" w:type="dxa"/>
              <w:left w:w="55" w:type="dxa"/>
              <w:bottom w:w="55" w:type="dxa"/>
              <w:right w:w="55" w:type="dxa"/>
            </w:tcMar>
          </w:tcPr>
          <w:p w14:paraId="49C3B4B5" w14:textId="77777777" w:rsidR="00557300" w:rsidRPr="00E0279C" w:rsidRDefault="00557300">
            <w:pPr>
              <w:pStyle w:val="Textbody"/>
              <w:spacing w:line="254" w:lineRule="auto"/>
              <w:jc w:val="center"/>
            </w:pPr>
          </w:p>
        </w:tc>
      </w:tr>
      <w:tr w:rsidR="00557300" w:rsidRPr="00E0279C" w14:paraId="1CDF9773" w14:textId="77777777" w:rsidTr="52F6463D">
        <w:tc>
          <w:tcPr>
            <w:tcW w:w="3136" w:type="dxa"/>
            <w:gridSpan w:val="2"/>
            <w:tcBorders>
              <w:top w:val="nil"/>
              <w:left w:val="single" w:sz="2" w:space="0" w:color="000000" w:themeColor="text1"/>
              <w:bottom w:val="single" w:sz="2" w:space="0" w:color="000000" w:themeColor="text1"/>
              <w:right w:val="nil"/>
            </w:tcBorders>
            <w:tcMar>
              <w:top w:w="55" w:type="dxa"/>
              <w:left w:w="55" w:type="dxa"/>
              <w:bottom w:w="55" w:type="dxa"/>
              <w:right w:w="55" w:type="dxa"/>
            </w:tcMar>
            <w:hideMark/>
          </w:tcPr>
          <w:p w14:paraId="1BC66F66" w14:textId="77777777" w:rsidR="00557300" w:rsidRPr="00E0279C" w:rsidRDefault="52F6463D">
            <w:pPr>
              <w:pStyle w:val="Textbody"/>
              <w:spacing w:line="254" w:lineRule="auto"/>
              <w:jc w:val="center"/>
            </w:pPr>
            <w:r w:rsidRPr="00E0279C">
              <w:t>Area ID (variable 1-13 bytes)</w:t>
            </w:r>
          </w:p>
        </w:tc>
        <w:tc>
          <w:tcPr>
            <w:tcW w:w="4704" w:type="dxa"/>
            <w:gridSpan w:val="3"/>
            <w:tcBorders>
              <w:top w:val="nil"/>
              <w:left w:val="single" w:sz="2" w:space="0" w:color="000000" w:themeColor="text1"/>
              <w:bottom w:val="single" w:sz="2" w:space="0" w:color="000000" w:themeColor="text1"/>
              <w:right w:val="nil"/>
            </w:tcBorders>
            <w:tcMar>
              <w:top w:w="55" w:type="dxa"/>
              <w:left w:w="55" w:type="dxa"/>
              <w:bottom w:w="55" w:type="dxa"/>
              <w:right w:w="55" w:type="dxa"/>
            </w:tcMar>
            <w:hideMark/>
          </w:tcPr>
          <w:p w14:paraId="26AC67A9" w14:textId="77777777" w:rsidR="00557300" w:rsidRPr="00E0279C" w:rsidRDefault="52F6463D">
            <w:pPr>
              <w:pStyle w:val="Textbody"/>
              <w:spacing w:line="254" w:lineRule="auto"/>
              <w:jc w:val="center"/>
            </w:pPr>
            <w:r w:rsidRPr="00E0279C">
              <w:t>System ID (6 bytes)</w:t>
            </w:r>
          </w:p>
        </w:tc>
        <w:tc>
          <w:tcPr>
            <w:tcW w:w="1568" w:type="dxa"/>
            <w:tcBorders>
              <w:top w:val="nil"/>
              <w:left w:val="single" w:sz="2" w:space="0" w:color="000000" w:themeColor="text1"/>
              <w:bottom w:val="single" w:sz="2" w:space="0" w:color="000000" w:themeColor="text1"/>
              <w:right w:val="single" w:sz="2" w:space="0" w:color="000000" w:themeColor="text1"/>
            </w:tcBorders>
            <w:tcMar>
              <w:top w:w="55" w:type="dxa"/>
              <w:left w:w="55" w:type="dxa"/>
              <w:bottom w:w="55" w:type="dxa"/>
              <w:right w:w="55" w:type="dxa"/>
            </w:tcMar>
            <w:hideMark/>
          </w:tcPr>
          <w:p w14:paraId="3F117C6F" w14:textId="77777777" w:rsidR="00557300" w:rsidRPr="00E0279C" w:rsidRDefault="52F6463D">
            <w:pPr>
              <w:pStyle w:val="Textbody"/>
              <w:spacing w:line="254" w:lineRule="auto"/>
              <w:jc w:val="center"/>
            </w:pPr>
            <w:r w:rsidRPr="00E0279C">
              <w:t>NSEL (1 byte)</w:t>
            </w:r>
          </w:p>
        </w:tc>
      </w:tr>
    </w:tbl>
    <w:p w14:paraId="48C1EA8C" w14:textId="77777777" w:rsidR="00557300" w:rsidRPr="00E0279C" w:rsidRDefault="00557300" w:rsidP="00557300">
      <w:pPr>
        <w:pStyle w:val="Textbody"/>
        <w:rPr>
          <w:rFonts w:ascii="Liberation Sans" w:hAnsi="Liberation Sans"/>
          <w:sz w:val="20"/>
          <w:szCs w:val="20"/>
        </w:rPr>
      </w:pPr>
    </w:p>
    <w:p w14:paraId="524FD98B" w14:textId="77777777" w:rsidR="00557300" w:rsidRPr="00E0279C" w:rsidRDefault="52F6463D" w:rsidP="00A546F2">
      <w:pPr>
        <w:pStyle w:val="Textbody"/>
        <w:numPr>
          <w:ilvl w:val="0"/>
          <w:numId w:val="26"/>
        </w:numPr>
        <w:spacing w:line="240" w:lineRule="auto"/>
        <w:rPr>
          <w:rFonts w:ascii="Times New Roman" w:hAnsi="Times New Roman"/>
          <w:sz w:val="24"/>
          <w:szCs w:val="24"/>
        </w:rPr>
      </w:pPr>
      <w:r w:rsidRPr="00E0279C">
        <w:rPr>
          <w:rFonts w:ascii="Times New Roman" w:hAnsi="Times New Roman"/>
          <w:sz w:val="24"/>
          <w:szCs w:val="24"/>
        </w:rPr>
        <w:t>Area ID:</w:t>
      </w:r>
    </w:p>
    <w:p w14:paraId="5C599DC9" w14:textId="77777777" w:rsidR="00557300" w:rsidRPr="00E0279C" w:rsidRDefault="52F6463D" w:rsidP="00A546F2">
      <w:pPr>
        <w:pStyle w:val="Textbody"/>
        <w:numPr>
          <w:ilvl w:val="1"/>
          <w:numId w:val="26"/>
        </w:numPr>
        <w:spacing w:line="240" w:lineRule="auto"/>
        <w:rPr>
          <w:rFonts w:ascii="Times New Roman" w:hAnsi="Times New Roman"/>
          <w:sz w:val="24"/>
          <w:szCs w:val="24"/>
        </w:rPr>
      </w:pPr>
      <w:r w:rsidRPr="00E0279C">
        <w:rPr>
          <w:rFonts w:ascii="Times New Roman" w:hAnsi="Times New Roman"/>
          <w:sz w:val="24"/>
          <w:szCs w:val="24"/>
        </w:rPr>
        <w:t>Variable part of the NET address.</w:t>
      </w:r>
    </w:p>
    <w:p w14:paraId="7506FE42" w14:textId="77777777" w:rsidR="00557300" w:rsidRPr="00E0279C" w:rsidRDefault="52F6463D" w:rsidP="00A546F2">
      <w:pPr>
        <w:pStyle w:val="Textbody"/>
        <w:numPr>
          <w:ilvl w:val="2"/>
          <w:numId w:val="26"/>
        </w:numPr>
        <w:spacing w:line="240" w:lineRule="auto"/>
        <w:rPr>
          <w:rFonts w:ascii="Times New Roman" w:hAnsi="Times New Roman"/>
          <w:sz w:val="24"/>
          <w:szCs w:val="24"/>
        </w:rPr>
      </w:pPr>
      <w:r w:rsidRPr="00E0279C">
        <w:rPr>
          <w:rFonts w:ascii="Times New Roman" w:hAnsi="Times New Roman"/>
          <w:sz w:val="24"/>
          <w:szCs w:val="24"/>
        </w:rPr>
        <w:t>The first byte is the AFI (Address Family Identifier), 49 means private addressing.</w:t>
      </w:r>
    </w:p>
    <w:p w14:paraId="28552CCE" w14:textId="77777777" w:rsidR="00557300" w:rsidRPr="00E0279C" w:rsidRDefault="52F6463D" w:rsidP="00A546F2">
      <w:pPr>
        <w:pStyle w:val="Textbody"/>
        <w:numPr>
          <w:ilvl w:val="2"/>
          <w:numId w:val="26"/>
        </w:numPr>
        <w:spacing w:line="240" w:lineRule="auto"/>
        <w:rPr>
          <w:rFonts w:ascii="Times New Roman" w:hAnsi="Times New Roman"/>
          <w:sz w:val="24"/>
          <w:szCs w:val="24"/>
        </w:rPr>
      </w:pPr>
      <w:r w:rsidRPr="00E0279C">
        <w:rPr>
          <w:rFonts w:ascii="Times New Roman" w:hAnsi="Times New Roman"/>
          <w:sz w:val="24"/>
          <w:szCs w:val="24"/>
        </w:rPr>
        <w:t>The following bytes of the AREA ID can be arbitrary filled to represent the Area number and is useful for Level 1 adjacency.</w:t>
      </w:r>
    </w:p>
    <w:p w14:paraId="66A49401" w14:textId="77777777" w:rsidR="00557300" w:rsidRPr="00E0279C" w:rsidRDefault="52F6463D" w:rsidP="00A546F2">
      <w:pPr>
        <w:pStyle w:val="Textbody"/>
        <w:numPr>
          <w:ilvl w:val="0"/>
          <w:numId w:val="26"/>
        </w:numPr>
        <w:spacing w:line="240" w:lineRule="auto"/>
        <w:rPr>
          <w:rFonts w:ascii="Times New Roman" w:hAnsi="Times New Roman"/>
          <w:sz w:val="24"/>
          <w:szCs w:val="24"/>
        </w:rPr>
      </w:pPr>
      <w:r w:rsidRPr="00E0279C">
        <w:rPr>
          <w:rFonts w:ascii="Times New Roman" w:hAnsi="Times New Roman"/>
          <w:sz w:val="24"/>
          <w:szCs w:val="24"/>
        </w:rPr>
        <w:t>System ID:</w:t>
      </w:r>
    </w:p>
    <w:p w14:paraId="52CEDAE8" w14:textId="77777777" w:rsidR="00557300" w:rsidRPr="00E0279C" w:rsidRDefault="52F6463D" w:rsidP="00A546F2">
      <w:pPr>
        <w:pStyle w:val="Textbody"/>
        <w:numPr>
          <w:ilvl w:val="1"/>
          <w:numId w:val="26"/>
        </w:numPr>
        <w:spacing w:line="240" w:lineRule="auto"/>
        <w:rPr>
          <w:rFonts w:ascii="Times New Roman" w:hAnsi="Times New Roman"/>
          <w:sz w:val="24"/>
          <w:szCs w:val="24"/>
        </w:rPr>
      </w:pPr>
      <w:r w:rsidRPr="00E0279C">
        <w:rPr>
          <w:rFonts w:ascii="Times New Roman" w:hAnsi="Times New Roman"/>
          <w:sz w:val="24"/>
          <w:szCs w:val="24"/>
        </w:rPr>
        <w:t>This is a unique id for the router like the OSPF router-id. In this case it is derived from the loopback IP address.</w:t>
      </w:r>
    </w:p>
    <w:p w14:paraId="64B0C960" w14:textId="77777777" w:rsidR="00557300" w:rsidRPr="00E0279C" w:rsidRDefault="52F6463D" w:rsidP="00A546F2">
      <w:pPr>
        <w:pStyle w:val="Textbody"/>
        <w:numPr>
          <w:ilvl w:val="0"/>
          <w:numId w:val="26"/>
        </w:numPr>
        <w:spacing w:line="240" w:lineRule="auto"/>
        <w:rPr>
          <w:rFonts w:ascii="Times New Roman" w:hAnsi="Times New Roman"/>
          <w:sz w:val="24"/>
          <w:szCs w:val="24"/>
        </w:rPr>
      </w:pPr>
      <w:r w:rsidRPr="00E0279C">
        <w:rPr>
          <w:rFonts w:ascii="Times New Roman" w:hAnsi="Times New Roman"/>
          <w:sz w:val="24"/>
          <w:szCs w:val="24"/>
        </w:rPr>
        <w:lastRenderedPageBreak/>
        <w:t>NSEL:</w:t>
      </w:r>
    </w:p>
    <w:p w14:paraId="6D2A5292" w14:textId="21D1087F" w:rsidR="00557300" w:rsidRPr="00E0279C" w:rsidRDefault="52F6463D" w:rsidP="00A546F2">
      <w:pPr>
        <w:pStyle w:val="Textbody"/>
        <w:numPr>
          <w:ilvl w:val="1"/>
          <w:numId w:val="26"/>
        </w:numPr>
        <w:spacing w:line="240" w:lineRule="auto"/>
        <w:rPr>
          <w:rFonts w:ascii="Times New Roman" w:hAnsi="Times New Roman"/>
          <w:sz w:val="24"/>
          <w:szCs w:val="24"/>
        </w:rPr>
      </w:pPr>
      <w:r w:rsidRPr="00E0279C">
        <w:rPr>
          <w:rFonts w:ascii="Times New Roman" w:hAnsi="Times New Roman"/>
          <w:sz w:val="24"/>
          <w:szCs w:val="24"/>
        </w:rPr>
        <w:t xml:space="preserve">The NSEL is like the Protocol field of the IP header. It must be set to 0x00 </w:t>
      </w:r>
      <w:r w:rsidR="00F86E8F">
        <w:rPr>
          <w:rFonts w:ascii="Times New Roman" w:hAnsi="Times New Roman"/>
          <w:sz w:val="24"/>
          <w:szCs w:val="24"/>
        </w:rPr>
        <w:t>for adjacencies</w:t>
      </w:r>
      <w:r w:rsidRPr="00E0279C">
        <w:rPr>
          <w:rFonts w:ascii="Times New Roman" w:hAnsi="Times New Roman"/>
          <w:sz w:val="24"/>
          <w:szCs w:val="24"/>
        </w:rPr>
        <w:t xml:space="preserve"> </w:t>
      </w:r>
      <w:r w:rsidR="00F86E8F">
        <w:rPr>
          <w:rFonts w:ascii="Times New Roman" w:hAnsi="Times New Roman"/>
          <w:sz w:val="24"/>
          <w:szCs w:val="24"/>
        </w:rPr>
        <w:t>to come</w:t>
      </w:r>
      <w:r w:rsidRPr="00E0279C">
        <w:rPr>
          <w:rFonts w:ascii="Times New Roman" w:hAnsi="Times New Roman"/>
          <w:sz w:val="24"/>
          <w:szCs w:val="24"/>
        </w:rPr>
        <w:t xml:space="preserve"> up.</w:t>
      </w:r>
    </w:p>
    <w:p w14:paraId="0BAE9E0F" w14:textId="77777777" w:rsidR="00557300" w:rsidRPr="00E0279C" w:rsidRDefault="00557300" w:rsidP="00557300">
      <w:pPr>
        <w:pStyle w:val="Textbody"/>
        <w:rPr>
          <w:rFonts w:ascii="Times New Roman" w:hAnsi="Times New Roman"/>
          <w:sz w:val="24"/>
          <w:szCs w:val="24"/>
        </w:rPr>
      </w:pPr>
    </w:p>
    <w:p w14:paraId="44F25208" w14:textId="0F6E15EE" w:rsidR="00557300" w:rsidRPr="00E0279C" w:rsidRDefault="52F6463D" w:rsidP="52F6463D">
      <w:pPr>
        <w:pStyle w:val="Textbody"/>
        <w:rPr>
          <w:rFonts w:ascii="Times New Roman" w:hAnsi="Times New Roman"/>
          <w:sz w:val="24"/>
          <w:szCs w:val="24"/>
        </w:rPr>
      </w:pPr>
      <w:r w:rsidRPr="00E0279C">
        <w:rPr>
          <w:rFonts w:ascii="Times New Roman" w:hAnsi="Times New Roman"/>
          <w:sz w:val="24"/>
          <w:szCs w:val="24"/>
        </w:rPr>
        <w:t>Interfaces that are to handle IS-IS PDUs needs to have the “family iso” statement added.</w:t>
      </w:r>
    </w:p>
    <w:p w14:paraId="1F41D9AB" w14:textId="77777777" w:rsidR="00557300" w:rsidRPr="00D37998" w:rsidRDefault="52F6463D" w:rsidP="00864E53">
      <w:pPr>
        <w:pStyle w:val="Textbody"/>
        <w:spacing w:after="0"/>
        <w:rPr>
          <w:rFonts w:ascii="Consolas" w:hAnsi="Consolas"/>
        </w:rPr>
      </w:pPr>
      <w:r w:rsidRPr="00D37998">
        <w:rPr>
          <w:rFonts w:ascii="Consolas" w:hAnsi="Consolas"/>
        </w:rPr>
        <w:t>interfaces {</w:t>
      </w:r>
    </w:p>
    <w:p w14:paraId="3C484A04" w14:textId="77777777" w:rsidR="00557300" w:rsidRPr="00D37998" w:rsidRDefault="52F6463D" w:rsidP="00864E53">
      <w:pPr>
        <w:pStyle w:val="Textbody"/>
        <w:spacing w:after="0"/>
        <w:rPr>
          <w:rFonts w:ascii="Consolas" w:hAnsi="Consolas"/>
        </w:rPr>
      </w:pPr>
      <w:r w:rsidRPr="00D37998">
        <w:rPr>
          <w:rFonts w:ascii="Consolas" w:hAnsi="Consolas"/>
        </w:rPr>
        <w:t xml:space="preserve">    ge-0/0/1 {</w:t>
      </w:r>
    </w:p>
    <w:p w14:paraId="3C4C4D93" w14:textId="77777777" w:rsidR="00557300" w:rsidRPr="00D37998" w:rsidRDefault="52F6463D" w:rsidP="00864E53">
      <w:pPr>
        <w:pStyle w:val="Textbody"/>
        <w:spacing w:after="0"/>
        <w:rPr>
          <w:rFonts w:ascii="Consolas" w:hAnsi="Consolas"/>
        </w:rPr>
      </w:pPr>
      <w:r w:rsidRPr="00D37998">
        <w:rPr>
          <w:rFonts w:ascii="Consolas" w:hAnsi="Consolas"/>
        </w:rPr>
        <w:t xml:space="preserve">        unit 0 {</w:t>
      </w:r>
    </w:p>
    <w:p w14:paraId="5648DD3D" w14:textId="77777777" w:rsidR="00557300" w:rsidRPr="00D37998" w:rsidRDefault="52F6463D" w:rsidP="00864E53">
      <w:pPr>
        <w:pStyle w:val="Textbody"/>
        <w:spacing w:after="0"/>
        <w:rPr>
          <w:rFonts w:ascii="Consolas" w:hAnsi="Consolas"/>
        </w:rPr>
      </w:pPr>
      <w:r w:rsidRPr="00D37998">
        <w:rPr>
          <w:rFonts w:ascii="Consolas" w:hAnsi="Consolas"/>
        </w:rPr>
        <w:t xml:space="preserve">            description to-vSRX2;</w:t>
      </w:r>
    </w:p>
    <w:p w14:paraId="445C4906" w14:textId="77777777" w:rsidR="00557300" w:rsidRPr="00D37998" w:rsidRDefault="52F6463D" w:rsidP="00864E53">
      <w:pPr>
        <w:pStyle w:val="Textbody"/>
        <w:spacing w:after="0"/>
        <w:rPr>
          <w:rFonts w:ascii="Consolas" w:hAnsi="Consolas"/>
        </w:rPr>
      </w:pPr>
      <w:r w:rsidRPr="00D37998">
        <w:rPr>
          <w:rFonts w:ascii="Consolas" w:hAnsi="Consolas"/>
        </w:rPr>
        <w:t xml:space="preserve">            family inet {</w:t>
      </w:r>
    </w:p>
    <w:p w14:paraId="236A392F" w14:textId="77777777" w:rsidR="00557300" w:rsidRPr="00D37998" w:rsidRDefault="52F6463D" w:rsidP="00864E53">
      <w:pPr>
        <w:pStyle w:val="Textbody"/>
        <w:spacing w:after="0"/>
        <w:rPr>
          <w:rFonts w:ascii="Consolas" w:hAnsi="Consolas"/>
        </w:rPr>
      </w:pPr>
      <w:r w:rsidRPr="00D37998">
        <w:rPr>
          <w:rFonts w:ascii="Consolas" w:hAnsi="Consolas"/>
        </w:rPr>
        <w:t xml:space="preserve">                address 10.0.0.1/30;</w:t>
      </w:r>
    </w:p>
    <w:p w14:paraId="3D2076EC" w14:textId="77777777" w:rsidR="00557300" w:rsidRPr="00D37998" w:rsidRDefault="52F6463D" w:rsidP="00864E53">
      <w:pPr>
        <w:pStyle w:val="Textbody"/>
        <w:spacing w:after="0"/>
        <w:rPr>
          <w:rFonts w:ascii="Consolas" w:hAnsi="Consolas"/>
        </w:rPr>
      </w:pPr>
      <w:r w:rsidRPr="00D37998">
        <w:rPr>
          <w:rFonts w:ascii="Consolas" w:hAnsi="Consolas"/>
        </w:rPr>
        <w:t xml:space="preserve">            }</w:t>
      </w:r>
    </w:p>
    <w:p w14:paraId="217F1414" w14:textId="77777777" w:rsidR="00557300" w:rsidRPr="00D37998" w:rsidRDefault="52F6463D" w:rsidP="00864E53">
      <w:pPr>
        <w:pStyle w:val="Textbody"/>
        <w:spacing w:after="0"/>
        <w:rPr>
          <w:rFonts w:ascii="Consolas" w:hAnsi="Consolas"/>
        </w:rPr>
      </w:pPr>
      <w:r w:rsidRPr="00D37998">
        <w:rPr>
          <w:rFonts w:ascii="Consolas" w:hAnsi="Consolas"/>
        </w:rPr>
        <w:t xml:space="preserve">            family iso;</w:t>
      </w:r>
    </w:p>
    <w:p w14:paraId="2331FCAA" w14:textId="77777777" w:rsidR="00557300" w:rsidRPr="00D37998" w:rsidRDefault="52F6463D" w:rsidP="00864E53">
      <w:pPr>
        <w:pStyle w:val="Textbody"/>
        <w:spacing w:after="0"/>
        <w:rPr>
          <w:rFonts w:ascii="Consolas" w:hAnsi="Consolas"/>
        </w:rPr>
      </w:pPr>
      <w:r w:rsidRPr="00D37998">
        <w:rPr>
          <w:rFonts w:ascii="Consolas" w:hAnsi="Consolas"/>
        </w:rPr>
        <w:t xml:space="preserve">        }</w:t>
      </w:r>
    </w:p>
    <w:p w14:paraId="4FB6BE7A" w14:textId="77777777" w:rsidR="00557300" w:rsidRPr="00D37998" w:rsidRDefault="52F6463D" w:rsidP="00864E53">
      <w:pPr>
        <w:pStyle w:val="Textbody"/>
        <w:spacing w:after="0"/>
        <w:rPr>
          <w:rFonts w:ascii="Consolas" w:hAnsi="Consolas"/>
        </w:rPr>
      </w:pPr>
      <w:r w:rsidRPr="00D37998">
        <w:rPr>
          <w:rFonts w:ascii="Consolas" w:hAnsi="Consolas"/>
        </w:rPr>
        <w:t xml:space="preserve">    }</w:t>
      </w:r>
    </w:p>
    <w:p w14:paraId="30B63B6B" w14:textId="77777777" w:rsidR="00557300" w:rsidRPr="00D37998" w:rsidRDefault="52F6463D" w:rsidP="00864E53">
      <w:pPr>
        <w:pStyle w:val="Textbody"/>
        <w:spacing w:after="0"/>
        <w:rPr>
          <w:rFonts w:ascii="Consolas" w:hAnsi="Consolas"/>
        </w:rPr>
      </w:pPr>
      <w:r w:rsidRPr="00D37998">
        <w:rPr>
          <w:rFonts w:ascii="Consolas" w:hAnsi="Consolas"/>
        </w:rPr>
        <w:t>}</w:t>
      </w:r>
    </w:p>
    <w:p w14:paraId="5A123D54" w14:textId="77777777" w:rsidR="00557300" w:rsidRPr="00E0279C" w:rsidRDefault="00557300" w:rsidP="00557300">
      <w:pPr>
        <w:pStyle w:val="Textbody"/>
        <w:spacing w:after="142"/>
      </w:pPr>
    </w:p>
    <w:p w14:paraId="08C7A7F8" w14:textId="77777777" w:rsidR="00557300" w:rsidRPr="00E0279C" w:rsidRDefault="52F6463D" w:rsidP="52F6463D">
      <w:pPr>
        <w:pStyle w:val="Textbody"/>
        <w:spacing w:after="142"/>
        <w:rPr>
          <w:rFonts w:ascii="Times New Roman" w:hAnsi="Times New Roman"/>
          <w:sz w:val="24"/>
          <w:szCs w:val="24"/>
        </w:rPr>
      </w:pPr>
      <w:r w:rsidRPr="00E0279C">
        <w:rPr>
          <w:rFonts w:ascii="Times New Roman" w:hAnsi="Times New Roman"/>
          <w:sz w:val="24"/>
          <w:szCs w:val="24"/>
        </w:rPr>
        <w:t>The interfaces must be added in the “protocols” hierarchy under “isis” and any optional IS-IS parameters configured.</w:t>
      </w:r>
    </w:p>
    <w:p w14:paraId="6E839082" w14:textId="77777777" w:rsidR="00557300" w:rsidRPr="00E0279C" w:rsidRDefault="00557300" w:rsidP="00557300">
      <w:pPr>
        <w:pStyle w:val="Textbody"/>
        <w:spacing w:after="142"/>
      </w:pPr>
    </w:p>
    <w:p w14:paraId="484BCD01" w14:textId="77777777" w:rsidR="00557300" w:rsidRPr="00D37998" w:rsidRDefault="52F6463D" w:rsidP="00864E53">
      <w:pPr>
        <w:pStyle w:val="Textbody"/>
        <w:spacing w:after="0"/>
        <w:rPr>
          <w:rFonts w:ascii="Consolas" w:hAnsi="Consolas"/>
        </w:rPr>
      </w:pPr>
      <w:r w:rsidRPr="00D37998">
        <w:rPr>
          <w:rFonts w:ascii="Consolas" w:hAnsi="Consolas"/>
        </w:rPr>
        <w:t>protocols {</w:t>
      </w:r>
    </w:p>
    <w:p w14:paraId="1F0469EB" w14:textId="77777777" w:rsidR="00557300" w:rsidRPr="00D37998" w:rsidRDefault="52F6463D" w:rsidP="00864E53">
      <w:pPr>
        <w:pStyle w:val="Textbody"/>
        <w:spacing w:after="0"/>
        <w:rPr>
          <w:rFonts w:ascii="Consolas" w:hAnsi="Consolas"/>
        </w:rPr>
      </w:pPr>
      <w:r w:rsidRPr="00D37998">
        <w:rPr>
          <w:rFonts w:ascii="Consolas" w:hAnsi="Consolas"/>
        </w:rPr>
        <w:t xml:space="preserve">    isis {</w:t>
      </w:r>
    </w:p>
    <w:p w14:paraId="07602BF3" w14:textId="77777777" w:rsidR="00557300" w:rsidRPr="00D37998" w:rsidRDefault="52F6463D" w:rsidP="00864E53">
      <w:pPr>
        <w:pStyle w:val="Textbody"/>
        <w:spacing w:after="0"/>
        <w:rPr>
          <w:rFonts w:ascii="Consolas" w:hAnsi="Consolas"/>
        </w:rPr>
      </w:pPr>
      <w:r w:rsidRPr="00D37998">
        <w:rPr>
          <w:rFonts w:ascii="Consolas" w:hAnsi="Consolas"/>
        </w:rPr>
        <w:t xml:space="preserve">        interface ge-0/0/1.0;</w:t>
      </w:r>
    </w:p>
    <w:p w14:paraId="0F82B903" w14:textId="77777777" w:rsidR="00557300" w:rsidRPr="00D37998" w:rsidRDefault="52F6463D" w:rsidP="00864E53">
      <w:pPr>
        <w:pStyle w:val="Textbody"/>
        <w:spacing w:after="0"/>
        <w:rPr>
          <w:rFonts w:ascii="Consolas" w:hAnsi="Consolas"/>
        </w:rPr>
      </w:pPr>
      <w:r w:rsidRPr="00D37998">
        <w:rPr>
          <w:rFonts w:ascii="Consolas" w:hAnsi="Consolas"/>
        </w:rPr>
        <w:t xml:space="preserve">        interface lo0.0;</w:t>
      </w:r>
    </w:p>
    <w:p w14:paraId="25005041" w14:textId="77777777" w:rsidR="00557300" w:rsidRPr="00D37998" w:rsidRDefault="52F6463D" w:rsidP="00864E53">
      <w:pPr>
        <w:pStyle w:val="Textbody"/>
        <w:spacing w:after="0"/>
        <w:rPr>
          <w:rFonts w:ascii="Consolas" w:hAnsi="Consolas"/>
        </w:rPr>
      </w:pPr>
      <w:r w:rsidRPr="00D37998">
        <w:rPr>
          <w:rFonts w:ascii="Consolas" w:hAnsi="Consolas"/>
        </w:rPr>
        <w:t xml:space="preserve">    }</w:t>
      </w:r>
    </w:p>
    <w:p w14:paraId="167E056E" w14:textId="610A47FA" w:rsidR="00457F2D" w:rsidRPr="00D37998" w:rsidRDefault="52F6463D" w:rsidP="00864E53">
      <w:pPr>
        <w:pStyle w:val="Textbody"/>
        <w:spacing w:after="0"/>
        <w:rPr>
          <w:rFonts w:ascii="Consolas" w:hAnsi="Consolas"/>
        </w:rPr>
      </w:pPr>
      <w:r w:rsidRPr="00D37998">
        <w:rPr>
          <w:rFonts w:ascii="Consolas" w:hAnsi="Consolas"/>
        </w:rPr>
        <w:t>}</w:t>
      </w:r>
    </w:p>
    <w:p w14:paraId="2937FED1" w14:textId="77777777" w:rsidR="00557300" w:rsidRPr="00E0279C" w:rsidRDefault="52F6463D" w:rsidP="52F6463D">
      <w:pPr>
        <w:pStyle w:val="Textbody"/>
        <w:spacing w:after="142"/>
        <w:rPr>
          <w:rFonts w:ascii="Times New Roman" w:hAnsi="Times New Roman"/>
          <w:sz w:val="24"/>
          <w:szCs w:val="24"/>
        </w:rPr>
      </w:pPr>
      <w:r w:rsidRPr="00E0279C">
        <w:rPr>
          <w:rFonts w:ascii="Times New Roman" w:hAnsi="Times New Roman"/>
          <w:sz w:val="24"/>
          <w:szCs w:val="24"/>
        </w:rPr>
        <w:t>In the security hierarchy enable packet-based processing for the “mpls” and “iso” family.</w:t>
      </w:r>
    </w:p>
    <w:p w14:paraId="64375E5B" w14:textId="77777777" w:rsidR="00557300" w:rsidRPr="00CF1899" w:rsidRDefault="52F6463D" w:rsidP="00CF1899">
      <w:pPr>
        <w:pStyle w:val="Textbody"/>
        <w:spacing w:after="0"/>
        <w:rPr>
          <w:rFonts w:ascii="Consolas" w:hAnsi="Consolas"/>
        </w:rPr>
      </w:pPr>
      <w:r w:rsidRPr="00CF1899">
        <w:rPr>
          <w:rFonts w:ascii="Consolas" w:hAnsi="Consolas"/>
        </w:rPr>
        <w:t>security {</w:t>
      </w:r>
    </w:p>
    <w:p w14:paraId="3B2BBF5F" w14:textId="77777777" w:rsidR="00557300" w:rsidRPr="00CF1899" w:rsidRDefault="52F6463D" w:rsidP="00CF1899">
      <w:pPr>
        <w:pStyle w:val="Textbody"/>
        <w:spacing w:after="0"/>
        <w:rPr>
          <w:rFonts w:ascii="Consolas" w:hAnsi="Consolas"/>
        </w:rPr>
      </w:pPr>
      <w:r w:rsidRPr="00CF1899">
        <w:rPr>
          <w:rFonts w:ascii="Consolas" w:hAnsi="Consolas"/>
        </w:rPr>
        <w:t xml:space="preserve">    forwarding-options {</w:t>
      </w:r>
    </w:p>
    <w:p w14:paraId="18597216" w14:textId="77777777" w:rsidR="00557300" w:rsidRPr="00CF1899" w:rsidRDefault="52F6463D" w:rsidP="00CF1899">
      <w:pPr>
        <w:pStyle w:val="Textbody"/>
        <w:spacing w:after="0"/>
        <w:rPr>
          <w:rFonts w:ascii="Consolas" w:hAnsi="Consolas"/>
        </w:rPr>
      </w:pPr>
      <w:r w:rsidRPr="00CF1899">
        <w:rPr>
          <w:rFonts w:ascii="Consolas" w:hAnsi="Consolas"/>
        </w:rPr>
        <w:t xml:space="preserve">        family {</w:t>
      </w:r>
    </w:p>
    <w:p w14:paraId="3A7A6FEA" w14:textId="77777777" w:rsidR="00557300" w:rsidRPr="00CF1899" w:rsidRDefault="52F6463D" w:rsidP="00CF1899">
      <w:pPr>
        <w:pStyle w:val="Textbody"/>
        <w:spacing w:after="0"/>
        <w:rPr>
          <w:rFonts w:ascii="Consolas" w:hAnsi="Consolas"/>
        </w:rPr>
      </w:pPr>
      <w:r w:rsidRPr="00CF1899">
        <w:rPr>
          <w:rFonts w:ascii="Consolas" w:hAnsi="Consolas"/>
        </w:rPr>
        <w:t xml:space="preserve">            mpls {</w:t>
      </w:r>
    </w:p>
    <w:p w14:paraId="06242726" w14:textId="77777777" w:rsidR="00557300" w:rsidRPr="00CF1899" w:rsidRDefault="52F6463D" w:rsidP="00CF1899">
      <w:pPr>
        <w:pStyle w:val="Textbody"/>
        <w:spacing w:after="0"/>
        <w:rPr>
          <w:rFonts w:ascii="Consolas" w:hAnsi="Consolas"/>
        </w:rPr>
      </w:pPr>
      <w:r w:rsidRPr="00CF1899">
        <w:rPr>
          <w:rFonts w:ascii="Consolas" w:hAnsi="Consolas"/>
        </w:rPr>
        <w:t xml:space="preserve">                mode packet-based;</w:t>
      </w:r>
    </w:p>
    <w:p w14:paraId="33FE86B1" w14:textId="77777777" w:rsidR="00557300" w:rsidRPr="00CF1899" w:rsidRDefault="52F6463D" w:rsidP="00CF1899">
      <w:pPr>
        <w:pStyle w:val="Textbody"/>
        <w:spacing w:after="0"/>
        <w:rPr>
          <w:rFonts w:ascii="Consolas" w:hAnsi="Consolas"/>
        </w:rPr>
      </w:pPr>
      <w:r w:rsidRPr="00CF1899">
        <w:rPr>
          <w:rFonts w:ascii="Consolas" w:hAnsi="Consolas"/>
        </w:rPr>
        <w:t xml:space="preserve">            }</w:t>
      </w:r>
    </w:p>
    <w:p w14:paraId="4681FC62" w14:textId="77777777" w:rsidR="00557300" w:rsidRPr="00CF1899" w:rsidRDefault="52F6463D" w:rsidP="00CF1899">
      <w:pPr>
        <w:pStyle w:val="Textbody"/>
        <w:spacing w:after="0"/>
        <w:rPr>
          <w:rFonts w:ascii="Consolas" w:hAnsi="Consolas"/>
        </w:rPr>
      </w:pPr>
      <w:r w:rsidRPr="00CF1899">
        <w:rPr>
          <w:rFonts w:ascii="Consolas" w:hAnsi="Consolas"/>
        </w:rPr>
        <w:t xml:space="preserve">            iso {</w:t>
      </w:r>
    </w:p>
    <w:p w14:paraId="03BC0B67" w14:textId="77777777" w:rsidR="00557300" w:rsidRPr="00CF1899" w:rsidRDefault="52F6463D" w:rsidP="00CF1899">
      <w:pPr>
        <w:pStyle w:val="Textbody"/>
        <w:spacing w:after="0"/>
        <w:rPr>
          <w:rFonts w:ascii="Consolas" w:hAnsi="Consolas"/>
        </w:rPr>
      </w:pPr>
      <w:r w:rsidRPr="00CF1899">
        <w:rPr>
          <w:rFonts w:ascii="Consolas" w:hAnsi="Consolas"/>
        </w:rPr>
        <w:t xml:space="preserve">                mode packet-based;</w:t>
      </w:r>
    </w:p>
    <w:p w14:paraId="600E330D" w14:textId="77777777" w:rsidR="00557300" w:rsidRPr="00CF1899" w:rsidRDefault="52F6463D" w:rsidP="00CF1899">
      <w:pPr>
        <w:pStyle w:val="Textbody"/>
        <w:spacing w:after="0"/>
        <w:rPr>
          <w:rFonts w:ascii="Consolas" w:hAnsi="Consolas"/>
        </w:rPr>
      </w:pPr>
      <w:r w:rsidRPr="00CF1899">
        <w:rPr>
          <w:rFonts w:ascii="Consolas" w:hAnsi="Consolas"/>
        </w:rPr>
        <w:t xml:space="preserve">            }</w:t>
      </w:r>
    </w:p>
    <w:p w14:paraId="1BC96240" w14:textId="77777777" w:rsidR="00557300" w:rsidRPr="00CF1899" w:rsidRDefault="52F6463D" w:rsidP="00CF1899">
      <w:pPr>
        <w:pStyle w:val="Textbody"/>
        <w:spacing w:after="0"/>
        <w:rPr>
          <w:rFonts w:ascii="Consolas" w:hAnsi="Consolas"/>
        </w:rPr>
      </w:pPr>
      <w:r w:rsidRPr="00CF1899">
        <w:rPr>
          <w:rFonts w:ascii="Consolas" w:hAnsi="Consolas"/>
        </w:rPr>
        <w:t xml:space="preserve">        }</w:t>
      </w:r>
    </w:p>
    <w:p w14:paraId="17CAF3A4" w14:textId="77777777" w:rsidR="00557300" w:rsidRPr="00CF1899" w:rsidRDefault="52F6463D" w:rsidP="00CF1899">
      <w:pPr>
        <w:pStyle w:val="Textbody"/>
        <w:spacing w:after="0"/>
        <w:rPr>
          <w:rFonts w:ascii="Consolas" w:hAnsi="Consolas"/>
        </w:rPr>
      </w:pPr>
      <w:r w:rsidRPr="00CF1899">
        <w:rPr>
          <w:rFonts w:ascii="Consolas" w:hAnsi="Consolas"/>
        </w:rPr>
        <w:t xml:space="preserve">    }</w:t>
      </w:r>
    </w:p>
    <w:p w14:paraId="5FF18B81" w14:textId="77777777" w:rsidR="00557300" w:rsidRPr="00E0279C" w:rsidRDefault="52F6463D" w:rsidP="00557300">
      <w:pPr>
        <w:pStyle w:val="Textbody"/>
        <w:spacing w:after="142"/>
      </w:pPr>
      <w:r w:rsidRPr="00E0279C">
        <w:rPr>
          <w:rFonts w:ascii="Courier New" w:hAnsi="Courier New"/>
        </w:rPr>
        <w:t>}</w:t>
      </w:r>
    </w:p>
    <w:p w14:paraId="5081C527" w14:textId="77777777" w:rsidR="00557300" w:rsidRPr="00E0279C" w:rsidRDefault="00557300" w:rsidP="00557300">
      <w:pPr>
        <w:pStyle w:val="Textbody"/>
      </w:pPr>
    </w:p>
    <w:p w14:paraId="1D755B96" w14:textId="583AD7C3" w:rsidR="00557300" w:rsidRPr="00E0279C" w:rsidRDefault="52F6463D" w:rsidP="52F6463D">
      <w:pPr>
        <w:pStyle w:val="Textbody"/>
        <w:rPr>
          <w:rFonts w:ascii="Times New Roman" w:hAnsi="Times New Roman"/>
          <w:sz w:val="24"/>
          <w:szCs w:val="24"/>
        </w:rPr>
      </w:pPr>
      <w:r w:rsidRPr="00E0279C">
        <w:rPr>
          <w:rFonts w:ascii="Times New Roman" w:hAnsi="Times New Roman"/>
          <w:sz w:val="24"/>
          <w:szCs w:val="24"/>
        </w:rPr>
        <w:lastRenderedPageBreak/>
        <w:t>As shown in the network diagram above two machines are connected using the above configuration, with individual addresses.</w:t>
      </w:r>
      <w:r w:rsidRPr="00E0279C">
        <w:rPr>
          <w:rFonts w:cs="Calibri"/>
          <w:noProof/>
        </w:rPr>
        <w:t xml:space="preserve"> </w:t>
      </w:r>
      <w:r w:rsidR="00557300" w:rsidRPr="00E0279C">
        <w:rPr>
          <w:noProof/>
        </w:rPr>
        <w:drawing>
          <wp:inline distT="0" distB="0" distL="0" distR="0" wp14:anchorId="371B0667" wp14:editId="23481CBF">
            <wp:extent cx="5943600" cy="3200400"/>
            <wp:effectExtent l="0" t="0" r="0" b="0"/>
            <wp:docPr id="21359375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14:paraId="5C144F95" w14:textId="798C1F2A" w:rsidR="00557300" w:rsidRPr="00E0279C" w:rsidRDefault="00557300" w:rsidP="52F6463D">
      <w:pPr>
        <w:pStyle w:val="Textbody"/>
        <w:rPr>
          <w:rFonts w:asciiTheme="majorHAnsi" w:eastAsiaTheme="majorEastAsia" w:hAnsiTheme="majorHAnsi" w:cstheme="majorBidi"/>
          <w:b/>
          <w:bCs/>
          <w:noProof/>
          <w:sz w:val="24"/>
          <w:szCs w:val="24"/>
          <w:lang w:eastAsia="da-DK"/>
        </w:rPr>
      </w:pPr>
      <w:r w:rsidRPr="00E0279C">
        <w:rPr>
          <w:rFonts w:ascii="Times New Roman" w:hAnsi="Times New Roman"/>
          <w:noProof/>
          <w:sz w:val="24"/>
          <w:szCs w:val="24"/>
        </w:rPr>
        <mc:AlternateContent>
          <mc:Choice Requires="wps">
            <w:drawing>
              <wp:anchor distT="0" distB="0" distL="114300" distR="114300" simplePos="0" relativeHeight="251667456" behindDoc="0" locked="0" layoutInCell="1" allowOverlap="1" wp14:anchorId="46808381" wp14:editId="50669F68">
                <wp:simplePos x="0" y="0"/>
                <wp:positionH relativeFrom="column">
                  <wp:align>center</wp:align>
                </wp:positionH>
                <wp:positionV relativeFrom="margin">
                  <wp:posOffset>0</wp:posOffset>
                </wp:positionV>
                <wp:extent cx="5114925" cy="1946910"/>
                <wp:effectExtent l="0" t="0" r="0" b="0"/>
                <wp:wrapTopAndBottom/>
                <wp:docPr id="71" name="Pole tekstowe 71"/>
                <wp:cNvGraphicFramePr/>
                <a:graphic xmlns:a="http://schemas.openxmlformats.org/drawingml/2006/main">
                  <a:graphicData uri="http://schemas.microsoft.com/office/word/2010/wordprocessingShape">
                    <wps:wsp>
                      <wps:cNvSpPr txBox="1"/>
                      <wps:spPr>
                        <a:xfrm>
                          <a:off x="0" y="0"/>
                          <a:ext cx="5114290" cy="1946910"/>
                        </a:xfrm>
                        <a:prstGeom prst="rect">
                          <a:avLst/>
                        </a:prstGeom>
                        <a:ln>
                          <a:noFill/>
                          <a:prstDash/>
                        </a:ln>
                      </wps:spPr>
                      <wps:txbx>
                        <w:txbxContent>
                          <w:p w14:paraId="4AD34421" w14:textId="5883F893" w:rsidR="0071059E" w:rsidRDefault="0071059E" w:rsidP="00557300">
                            <w:pPr>
                              <w:pStyle w:val="Illustration"/>
                              <w:jc w:val="center"/>
                            </w:pPr>
                            <w:r>
                              <w:rPr>
                                <w:rFonts w:cs="Calibri"/>
                                <w:noProof/>
                                <w:lang w:val="en-US"/>
                              </w:rPr>
                              <w:drawing>
                                <wp:inline distT="0" distB="0" distL="0" distR="0" wp14:anchorId="65CED521" wp14:editId="18A04BAD">
                                  <wp:extent cx="5114925" cy="1619250"/>
                                  <wp:effectExtent l="0" t="0" r="9525"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14925" cy="1619250"/>
                                          </a:xfrm>
                                          <a:prstGeom prst="rect">
                                            <a:avLst/>
                                          </a:prstGeom>
                                          <a:noFill/>
                                          <a:ln>
                                            <a:noFill/>
                                          </a:ln>
                                        </pic:spPr>
                                      </pic:pic>
                                    </a:graphicData>
                                  </a:graphic>
                                </wp:inline>
                              </w:drawing>
                            </w:r>
                            <w:r>
                              <w:br/>
                              <w:t>Illustration 5: Pinigng vSRX1 to test the connection.</w:t>
                            </w:r>
                          </w:p>
                        </w:txbxContent>
                      </wps:txbx>
                      <wps:bodyPr vert="horz" wrap="square" lIns="0" tIns="0" rIns="0" bIns="0" compatLnSpc="0">
                        <a:spAutoFit/>
                      </wps:bodyPr>
                    </wps:wsp>
                  </a:graphicData>
                </a:graphic>
                <wp14:sizeRelH relativeFrom="page">
                  <wp14:pctWidth>0</wp14:pctWidth>
                </wp14:sizeRelH>
                <wp14:sizeRelV relativeFrom="page">
                  <wp14:pctHeight>0</wp14:pctHeight>
                </wp14:sizeRelV>
              </wp:anchor>
            </w:drawing>
          </mc:Choice>
          <mc:Fallback>
            <w:pict>
              <v:shape w14:anchorId="46808381" id="Pole tekstowe 71" o:spid="_x0000_s1029" type="#_x0000_t202" style="position:absolute;margin-left:0;margin-top:0;width:402.75pt;height:153.3p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" filled="f" stroked="f">
                <v:textbox style="mso-fit-shape-to-text:t" inset="0,0,0,0">
                  <w:txbxContent>
                    <w:p w14:paraId="4AD34421" w14:textId="5883F893" w:rsidR="0071059E" w:rsidRDefault="0071059E" w:rsidP="00557300">
                      <w:pPr>
                        <w:pStyle w:val="Illustration"/>
                        <w:jc w:val="center"/>
                      </w:pPr>
                      <w:r>
                        <w:rPr>
                          <w:rFonts w:cs="Calibri"/>
                          <w:noProof/>
                          <w:lang w:val="en-US"/>
                        </w:rPr>
                        <w:drawing>
                          <wp:inline distT="0" distB="0" distL="0" distR="0" wp14:anchorId="65CED521" wp14:editId="18A04BAD">
                            <wp:extent cx="5114925" cy="1619250"/>
                            <wp:effectExtent l="0" t="0" r="9525"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14925" cy="1619250"/>
                                    </a:xfrm>
                                    <a:prstGeom prst="rect">
                                      <a:avLst/>
                                    </a:prstGeom>
                                    <a:noFill/>
                                    <a:ln>
                                      <a:noFill/>
                                    </a:ln>
                                  </pic:spPr>
                                </pic:pic>
                              </a:graphicData>
                            </a:graphic>
                          </wp:inline>
                        </w:drawing>
                      </w:r>
                      <w:r>
                        <w:br/>
                        <w:t>Illustration 5: Pinigng vSRX1 to test the connection.</w:t>
                      </w:r>
                    </w:p>
                  </w:txbxContent>
                </v:textbox>
                <w10:wrap type="topAndBottom" anchory="margin"/>
              </v:shape>
            </w:pict>
          </mc:Fallback>
        </mc:AlternateContent>
      </w:r>
      <w:r w:rsidRPr="00E0279C">
        <w:rPr>
          <w:rFonts w:ascii="Times New Roman" w:hAnsi="Times New Roman"/>
          <w:sz w:val="24"/>
          <w:szCs w:val="24"/>
        </w:rPr>
        <w:t xml:space="preserve">The ping works and the IS-IS route is in the routing table as </w:t>
      </w:r>
      <w:r w:rsidR="00457F2D" w:rsidRPr="00E0279C">
        <w:rPr>
          <w:rFonts w:ascii="Times New Roman" w:hAnsi="Times New Roman"/>
          <w:sz w:val="24"/>
          <w:szCs w:val="24"/>
        </w:rPr>
        <w:t>s</w:t>
      </w:r>
      <w:r w:rsidRPr="00E0279C">
        <w:rPr>
          <w:rFonts w:ascii="Times New Roman" w:hAnsi="Times New Roman"/>
          <w:sz w:val="24"/>
          <w:szCs w:val="24"/>
        </w:rPr>
        <w:t>hown a</w:t>
      </w:r>
      <w:r w:rsidR="00457F2D" w:rsidRPr="00E0279C">
        <w:rPr>
          <w:rFonts w:ascii="Times New Roman" w:hAnsi="Times New Roman"/>
          <w:sz w:val="24"/>
          <w:szCs w:val="24"/>
        </w:rPr>
        <w:t>b</w:t>
      </w:r>
      <w:r w:rsidRPr="00E0279C">
        <w:rPr>
          <w:rFonts w:ascii="Times New Roman" w:hAnsi="Times New Roman"/>
          <w:sz w:val="24"/>
          <w:szCs w:val="24"/>
        </w:rPr>
        <w:t>ove and below.</w:t>
      </w:r>
      <w:r w:rsidRPr="00E0279C">
        <w:rPr>
          <w:rFonts w:asciiTheme="majorHAnsi" w:eastAsiaTheme="majorEastAsia" w:hAnsiTheme="majorHAnsi" w:cstheme="majorBidi"/>
          <w:b/>
          <w:bCs/>
          <w:noProof/>
          <w:sz w:val="24"/>
          <w:szCs w:val="26"/>
          <w:lang w:eastAsia="da-DK"/>
        </w:rPr>
        <mc:AlternateContent>
          <mc:Choice Requires="wps">
            <w:drawing>
              <wp:anchor distT="0" distB="0" distL="114300" distR="114300" simplePos="0" relativeHeight="251668480" behindDoc="0" locked="0" layoutInCell="1" allowOverlap="1" wp14:anchorId="4B41BFB5" wp14:editId="4147C3F7">
                <wp:simplePos x="0" y="0"/>
                <wp:positionH relativeFrom="column">
                  <wp:posOffset>33655</wp:posOffset>
                </wp:positionH>
                <wp:positionV relativeFrom="paragraph">
                  <wp:posOffset>116840</wp:posOffset>
                </wp:positionV>
                <wp:extent cx="5943600" cy="3528060"/>
                <wp:effectExtent l="0" t="0" r="0" b="0"/>
                <wp:wrapSquare wrapText="bothSides"/>
                <wp:docPr id="69" name="Pole tekstowe 69"/>
                <wp:cNvGraphicFramePr/>
                <a:graphic xmlns:a="http://schemas.openxmlformats.org/drawingml/2006/main">
                  <a:graphicData uri="http://schemas.microsoft.com/office/word/2010/wordprocessingShape">
                    <wps:wsp>
                      <wps:cNvSpPr txBox="1"/>
                      <wps:spPr>
                        <a:xfrm>
                          <a:off x="0" y="0"/>
                          <a:ext cx="5943600" cy="3528060"/>
                        </a:xfrm>
                        <a:prstGeom prst="rect">
                          <a:avLst/>
                        </a:prstGeom>
                        <a:ln>
                          <a:noFill/>
                          <a:prstDash/>
                        </a:ln>
                      </wps:spPr>
                      <wps:txbx>
                        <w:txbxContent>
                          <w:p w14:paraId="0B71E754" w14:textId="02C92111" w:rsidR="0071059E" w:rsidRDefault="0071059E" w:rsidP="00557300">
                            <w:pPr>
                              <w:pStyle w:val="Illustration"/>
                              <w:jc w:val="center"/>
                            </w:pPr>
                            <w:r>
                              <w:t>Illustration 6: Showing that IS-IS routes are in the routing table.</w:t>
                            </w:r>
                          </w:p>
                          <w:p w14:paraId="68F29912" w14:textId="77777777" w:rsidR="00CF1899" w:rsidRDefault="00CF1899"/>
                        </w:txbxContent>
                      </wps:txbx>
                      <wps:bodyPr vert="horz" wrap="square" lIns="0" tIns="0" rIns="0" bIns="0" compatLnSpc="0">
                        <a:spAutoFit/>
                      </wps:bodyPr>
                    </wps:wsp>
                  </a:graphicData>
                </a:graphic>
                <wp14:sizeRelH relativeFrom="page">
                  <wp14:pctWidth>0</wp14:pctWidth>
                </wp14:sizeRelH>
                <wp14:sizeRelV relativeFrom="page">
                  <wp14:pctHeight>0</wp14:pctHeight>
                </wp14:sizeRelV>
              </wp:anchor>
            </w:drawing>
          </mc:Choice>
          <mc:Fallback>
            <w:pict>
              <v:shape w14:anchorId="4B41BFB5" id="Pole tekstowe 69" o:spid="_x0000_s1030" type="#_x0000_t202" style="position:absolute;margin-left:2.65pt;margin-top:9.2pt;width:468pt;height:277.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" filled="f" stroked="f">
                <v:textbox style="mso-fit-shape-to-text:t" inset="0,0,0,0">
                  <w:txbxContent>
                    <w:p w14:paraId="0B71E754" w14:textId="02C92111" w:rsidR="0071059E" w:rsidRDefault="0071059E" w:rsidP="00557300">
                      <w:pPr>
                        <w:pStyle w:val="Illustration"/>
                        <w:jc w:val="center"/>
                      </w:pPr>
                      <w:r>
                        <w:t>Illustration 6: Showing that IS-IS routes are in the routing table.</w:t>
                      </w:r>
                    </w:p>
                    <w:p w14:paraId="68F29912" w14:textId="77777777" w:rsidR="00CF1899" w:rsidRDefault="00CF1899"/>
                  </w:txbxContent>
                </v:textbox>
                <w10:wrap type="square"/>
              </v:shape>
            </w:pict>
          </mc:Fallback>
        </mc:AlternateContent>
      </w:r>
    </w:p>
    <w:p w14:paraId="365D38AA" w14:textId="04A79859" w:rsidR="00557300" w:rsidRPr="00E0279C" w:rsidRDefault="006220A0" w:rsidP="0071059E">
      <w:pPr>
        <w:pStyle w:val="Illustration"/>
      </w:pPr>
      <w:r w:rsidRPr="00E0279C">
        <w:rPr>
          <w:noProof/>
        </w:rPr>
        <w:lastRenderedPageBreak/>
        <mc:AlternateContent>
          <mc:Choice Requires="wps">
            <w:drawing>
              <wp:anchor distT="0" distB="0" distL="114300" distR="114300" simplePos="0" relativeHeight="251669504" behindDoc="0" locked="0" layoutInCell="1" allowOverlap="1" wp14:anchorId="34646669" wp14:editId="4ECF0D8C">
                <wp:simplePos x="0" y="0"/>
                <wp:positionH relativeFrom="margin">
                  <wp:align>left</wp:align>
                </wp:positionH>
                <wp:positionV relativeFrom="margin">
                  <wp:posOffset>2881630</wp:posOffset>
                </wp:positionV>
                <wp:extent cx="5910580" cy="353695"/>
                <wp:effectExtent l="0" t="0" r="0" b="0"/>
                <wp:wrapTopAndBottom/>
                <wp:docPr id="67" name="Pole tekstowe 67"/>
                <wp:cNvGraphicFramePr/>
                <a:graphic xmlns:a="http://schemas.openxmlformats.org/drawingml/2006/main">
                  <a:graphicData uri="http://schemas.microsoft.com/office/word/2010/wordprocessingShape">
                    <wps:wsp>
                      <wps:cNvSpPr txBox="1"/>
                      <wps:spPr>
                        <a:xfrm>
                          <a:off x="0" y="0"/>
                          <a:ext cx="5910580" cy="353695"/>
                        </a:xfrm>
                        <a:prstGeom prst="rect">
                          <a:avLst/>
                        </a:prstGeom>
                        <a:ln>
                          <a:noFill/>
                          <a:prstDash/>
                        </a:ln>
                      </wps:spPr>
                      <wps:txbx>
                        <w:txbxContent>
                          <w:p w14:paraId="1FAAD789" w14:textId="1E6EB015" w:rsidR="0071059E" w:rsidRDefault="0071059E" w:rsidP="00FB5DE4">
                            <w:pPr>
                              <w:pStyle w:val="Illustration"/>
                              <w:jc w:val="center"/>
                            </w:pPr>
                            <w:r>
                              <w:t>Illustration 7: The IS-IS link state database content</w:t>
                            </w:r>
                          </w:p>
                        </w:txbxContent>
                      </wps:txbx>
                      <wps:bodyPr vert="horz" wrap="square" lIns="0" tIns="0" rIns="0" bIns="0" compatLnSpc="0">
                        <a:noAutofit/>
                      </wps:bodyPr>
                    </wps:wsp>
                  </a:graphicData>
                </a:graphic>
                <wp14:sizeRelH relativeFrom="page">
                  <wp14:pctWidth>0</wp14:pctWidth>
                </wp14:sizeRelH>
                <wp14:sizeRelV relativeFrom="page">
                  <wp14:pctHeight>0</wp14:pctHeight>
                </wp14:sizeRelV>
              </wp:anchor>
            </w:drawing>
          </mc:Choice>
          <mc:Fallback>
            <w:pict>
              <v:shape w14:anchorId="34646669" id="Pole tekstowe 67" o:spid="_x0000_s1031" type="#_x0000_t202" style="position:absolute;margin-left:0;margin-top:226.9pt;width:465.4pt;height:27.8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" filled="f" stroked="f">
                <v:textbox inset="0,0,0,0">
                  <w:txbxContent>
                    <w:p w14:paraId="1FAAD789" w14:textId="1E6EB015" w:rsidR="0071059E" w:rsidRDefault="0071059E" w:rsidP="00FB5DE4">
                      <w:pPr>
                        <w:pStyle w:val="Illustration"/>
                        <w:jc w:val="center"/>
                      </w:pPr>
                      <w:r>
                        <w:t>Illustration 7: The IS-IS link state database content</w:t>
                      </w:r>
                    </w:p>
                  </w:txbxContent>
                </v:textbox>
                <w10:wrap type="topAndBottom" anchorx="margin" anchory="margin"/>
              </v:shape>
            </w:pict>
          </mc:Fallback>
        </mc:AlternateContent>
      </w:r>
      <w:r w:rsidR="00457F2D" w:rsidRPr="00E0279C">
        <w:rPr>
          <w:noProof/>
        </w:rPr>
        <w:drawing>
          <wp:inline distT="0" distB="0" distL="0" distR="0" wp14:anchorId="62FB5EFD" wp14:editId="2E920E66">
            <wp:extent cx="5905500" cy="2781300"/>
            <wp:effectExtent l="0" t="0" r="0" b="0"/>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05500" cy="2781300"/>
                    </a:xfrm>
                    <a:prstGeom prst="rect">
                      <a:avLst/>
                    </a:prstGeom>
                    <a:noFill/>
                    <a:ln>
                      <a:noFill/>
                    </a:ln>
                  </pic:spPr>
                </pic:pic>
              </a:graphicData>
            </a:graphic>
          </wp:inline>
        </w:drawing>
      </w:r>
    </w:p>
    <w:p w14:paraId="3153968B" w14:textId="423EF772" w:rsidR="00557300" w:rsidRPr="00CF1899" w:rsidRDefault="52F6463D" w:rsidP="52F6463D">
      <w:pPr>
        <w:pStyle w:val="Textbody"/>
        <w:rPr>
          <w:rFonts w:ascii="Times New Roman" w:hAnsi="Times New Roman"/>
          <w:sz w:val="24"/>
        </w:rPr>
      </w:pPr>
      <w:r w:rsidRPr="00CF1899">
        <w:rPr>
          <w:rFonts w:ascii="Times New Roman" w:hAnsi="Times New Roman"/>
          <w:sz w:val="24"/>
        </w:rPr>
        <w:t>The isis database has the correct entries as well.</w:t>
      </w:r>
    </w:p>
    <w:p w14:paraId="6EC32298" w14:textId="0B8C79CA" w:rsidR="00557300" w:rsidRPr="00E0279C" w:rsidRDefault="00557300" w:rsidP="00557300">
      <w:pPr>
        <w:pStyle w:val="Textbody"/>
      </w:pPr>
    </w:p>
    <w:p w14:paraId="4F1301BA" w14:textId="0644E3DE" w:rsidR="00557300" w:rsidRPr="00E0279C" w:rsidRDefault="00557300" w:rsidP="52F6463D">
      <w:pPr>
        <w:pStyle w:val="Overskrift3"/>
        <w:rPr>
          <w:rFonts w:ascii="Times New Roman" w:hAnsi="Times New Roman" w:cs="Times New Roman"/>
        </w:rPr>
      </w:pPr>
      <w:bookmarkStart w:id="32" w:name="_Toc484380457"/>
      <w:r w:rsidRPr="00E0279C">
        <w:rPr>
          <w:rFonts w:ascii="Times New Roman" w:hAnsi="Times New Roman" w:cs="Times New Roman"/>
        </w:rPr>
        <w:t>Sources:</w:t>
      </w:r>
      <w:bookmarkEnd w:id="32"/>
    </w:p>
    <w:p w14:paraId="2736149D" w14:textId="3CF914F3" w:rsidR="00557300" w:rsidRPr="00E0279C" w:rsidRDefault="52F6463D" w:rsidP="52F6463D">
      <w:pPr>
        <w:pStyle w:val="Textbody"/>
        <w:rPr>
          <w:rFonts w:ascii="Times New Roman" w:hAnsi="Times New Roman"/>
        </w:rPr>
      </w:pPr>
      <w:r w:rsidRPr="00E0279C">
        <w:rPr>
          <w:rFonts w:ascii="Times New Roman" w:hAnsi="Times New Roman"/>
        </w:rPr>
        <w:t>EAL – IS-IS Intermediate System to Intermediate System.</w:t>
      </w:r>
    </w:p>
    <w:p w14:paraId="2E397DA4" w14:textId="051312D8" w:rsidR="00512103" w:rsidRPr="00E0279C" w:rsidRDefault="00512103" w:rsidP="00512103"/>
    <w:p w14:paraId="6E95DA50" w14:textId="36F996D5" w:rsidR="00512103" w:rsidRPr="00E0279C" w:rsidRDefault="00512103" w:rsidP="00512103"/>
    <w:p w14:paraId="05E511D2" w14:textId="113CDF05" w:rsidR="00512103" w:rsidRPr="00E0279C" w:rsidRDefault="00512103" w:rsidP="00512103"/>
    <w:p w14:paraId="3FE9685A" w14:textId="30AF34A1" w:rsidR="00512103" w:rsidRPr="00E0279C" w:rsidRDefault="00512103" w:rsidP="00512103"/>
    <w:p w14:paraId="78550DF9" w14:textId="77777777" w:rsidR="00512103" w:rsidRPr="00E0279C" w:rsidRDefault="00512103" w:rsidP="00512103"/>
    <w:p w14:paraId="7205FC05" w14:textId="495605DF" w:rsidR="00512103" w:rsidRPr="00E0279C" w:rsidRDefault="00512103" w:rsidP="00512103"/>
    <w:p w14:paraId="0C3FD1F9" w14:textId="2B2CE65F" w:rsidR="00557300" w:rsidRPr="00E0279C" w:rsidRDefault="00557300" w:rsidP="00512103"/>
    <w:p w14:paraId="748EA147" w14:textId="14FB6AAC" w:rsidR="00557300" w:rsidRPr="00E0279C" w:rsidRDefault="00557300" w:rsidP="00512103"/>
    <w:p w14:paraId="0C38125C" w14:textId="3F0423B8" w:rsidR="00557300" w:rsidRPr="00E0279C" w:rsidRDefault="00557300" w:rsidP="00512103"/>
    <w:p w14:paraId="1CDB190C" w14:textId="08326C85" w:rsidR="00557300" w:rsidRPr="00E0279C" w:rsidRDefault="00557300" w:rsidP="00512103"/>
    <w:p w14:paraId="1179DC4C" w14:textId="0DAC30C0" w:rsidR="00557300" w:rsidRPr="00E0279C" w:rsidRDefault="00557300" w:rsidP="00512103"/>
    <w:p w14:paraId="21D6E7BB" w14:textId="48086D11" w:rsidR="00557300" w:rsidRPr="00E0279C" w:rsidRDefault="00557300" w:rsidP="00512103"/>
    <w:p w14:paraId="064D0D42" w14:textId="5EF6A404" w:rsidR="00557300" w:rsidRPr="00E0279C" w:rsidRDefault="00557300" w:rsidP="00512103"/>
    <w:p w14:paraId="6AA241AD" w14:textId="55CC383E" w:rsidR="00512103" w:rsidRPr="00E0279C" w:rsidRDefault="00512103" w:rsidP="00512103"/>
    <w:p w14:paraId="6DBE7F68" w14:textId="77777777" w:rsidR="002E2CF7" w:rsidRPr="00E0279C" w:rsidRDefault="002E2CF7" w:rsidP="52F6463D">
      <w:pPr>
        <w:pStyle w:val="Overskrift2"/>
        <w:rPr>
          <w:rFonts w:ascii="Times New Roman" w:hAnsi="Times New Roman" w:cs="Times New Roman"/>
          <w:sz w:val="28"/>
          <w:szCs w:val="28"/>
        </w:rPr>
      </w:pPr>
      <w:bookmarkStart w:id="33" w:name="_Toc484380458"/>
      <w:r w:rsidRPr="00E0279C">
        <w:rPr>
          <w:rFonts w:ascii="Times New Roman" w:hAnsi="Times New Roman" w:cs="Times New Roman"/>
          <w:sz w:val="28"/>
          <w:szCs w:val="28"/>
        </w:rPr>
        <w:lastRenderedPageBreak/>
        <w:t>Route Re-Distribution (OSPF/IS-IS)</w:t>
      </w:r>
      <w:bookmarkEnd w:id="33"/>
    </w:p>
    <w:p w14:paraId="4DFF6DDC" w14:textId="2E06E2B4" w:rsidR="00557300" w:rsidRPr="006220A0" w:rsidRDefault="52F6463D" w:rsidP="52F6463D">
      <w:pPr>
        <w:keepNext/>
        <w:shd w:val="clear" w:color="auto" w:fill="FFFFFF" w:themeFill="background1"/>
        <w:suppressAutoHyphens/>
        <w:spacing w:after="142"/>
        <w:contextualSpacing/>
        <w:rPr>
          <w:szCs w:val="22"/>
          <w:lang w:eastAsia="en-US"/>
        </w:rPr>
      </w:pPr>
      <w:r w:rsidRPr="006220A0">
        <w:rPr>
          <w:szCs w:val="22"/>
          <w:lang w:eastAsia="en-US"/>
        </w:rPr>
        <w:t>This chapter is about re-distributing OSPF to IS-IS and visa verse. Since each routing protocol has its own chapter this is mainly summarising the configuration on the Juniper SRX series router.</w:t>
      </w:r>
    </w:p>
    <w:p w14:paraId="5B267626" w14:textId="77777777" w:rsidR="00557300" w:rsidRPr="00E0279C" w:rsidRDefault="00557300" w:rsidP="00557300">
      <w:pPr>
        <w:keepNext/>
        <w:shd w:val="clear" w:color="auto" w:fill="FFFFFF"/>
        <w:suppressAutoHyphens/>
        <w:spacing w:after="142"/>
        <w:contextualSpacing/>
        <w:rPr>
          <w:rFonts w:ascii="Calibri" w:hAnsi="Calibri"/>
          <w:sz w:val="22"/>
          <w:szCs w:val="22"/>
          <w:lang w:eastAsia="en-US"/>
        </w:rPr>
      </w:pPr>
    </w:p>
    <w:p w14:paraId="6D8F78DA" w14:textId="77777777" w:rsidR="00557300" w:rsidRPr="00E0279C" w:rsidRDefault="00557300" w:rsidP="006220A0">
      <w:pPr>
        <w:pStyle w:val="Overskrift3"/>
        <w:rPr>
          <w:rFonts w:eastAsia="DejaVu Sans"/>
          <w:lang w:eastAsia="en-US"/>
        </w:rPr>
      </w:pPr>
      <w:bookmarkStart w:id="34" w:name="_Toc484380459"/>
      <w:r w:rsidRPr="00E0279C">
        <w:rPr>
          <w:rFonts w:eastAsia="DejaVu Sans"/>
          <w:lang w:eastAsia="en-US"/>
        </w:rPr>
        <w:t>Configuring the Juniper SRX</w:t>
      </w:r>
      <w:bookmarkEnd w:id="34"/>
    </w:p>
    <w:p w14:paraId="341C365C" w14:textId="77777777" w:rsidR="00557300" w:rsidRPr="00E0279C" w:rsidRDefault="00557300" w:rsidP="52F6463D">
      <w:pPr>
        <w:keepNext/>
        <w:shd w:val="clear" w:color="auto" w:fill="FFFFFF" w:themeFill="background1"/>
        <w:suppressAutoHyphens/>
        <w:spacing w:after="142"/>
        <w:contextualSpacing/>
        <w:rPr>
          <w:lang w:eastAsia="en-US"/>
        </w:rPr>
      </w:pPr>
      <w:r w:rsidRPr="00E0279C">
        <w:rPr>
          <w:lang w:eastAsia="en-US"/>
        </w:rPr>
        <w:t>(The full configuration is available in the appendix)</w:t>
      </w:r>
      <w:r w:rsidRPr="00E0279C">
        <w:rPr>
          <w:noProof/>
          <w:lang w:eastAsia="en-US"/>
        </w:rPr>
        <mc:AlternateContent>
          <mc:Choice Requires="wps">
            <w:drawing>
              <wp:anchor distT="0" distB="101600" distL="0" distR="0" simplePos="0" relativeHeight="251660288" behindDoc="0" locked="0" layoutInCell="1" allowOverlap="1" wp14:anchorId="49631C7B" wp14:editId="7A488827">
                <wp:simplePos x="0" y="0"/>
                <wp:positionH relativeFrom="column">
                  <wp:posOffset>0</wp:posOffset>
                </wp:positionH>
                <wp:positionV relativeFrom="line">
                  <wp:posOffset>635</wp:posOffset>
                </wp:positionV>
                <wp:extent cx="5972810" cy="5427980"/>
                <wp:effectExtent l="0" t="635" r="0" b="635"/>
                <wp:wrapSquare wrapText="bothSides"/>
                <wp:docPr id="40" name="Fram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810" cy="5427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249944" w14:textId="382D40D2" w:rsidR="0071059E" w:rsidRDefault="0071059E" w:rsidP="00557300">
                            <w:pPr>
                              <w:pStyle w:val="Illustration"/>
                              <w:jc w:val="center"/>
                            </w:pPr>
                            <w:r>
                              <w:rPr>
                                <w:rFonts w:cs="Calibri"/>
                                <w:noProof/>
                                <w:lang w:val="en-US"/>
                              </w:rPr>
                              <w:drawing>
                                <wp:inline distT="0" distB="0" distL="0" distR="0" wp14:anchorId="52B52F4E" wp14:editId="0BE49EE7">
                                  <wp:extent cx="5972175" cy="5191125"/>
                                  <wp:effectExtent l="0" t="0" r="9525" b="9525"/>
                                  <wp:docPr id="4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2175" cy="5191125"/>
                                          </a:xfrm>
                                          <a:prstGeom prst="rect">
                                            <a:avLst/>
                                          </a:prstGeom>
                                          <a:noFill/>
                                          <a:ln>
                                            <a:noFill/>
                                          </a:ln>
                                        </pic:spPr>
                                      </pic:pic>
                                    </a:graphicData>
                                  </a:graphic>
                                </wp:inline>
                              </w:drawing>
                            </w:r>
                            <w:r>
                              <w:br/>
                              <w:t xml:space="preserve">Illustration </w:t>
                            </w:r>
                            <w:r>
                              <w:fldChar w:fldCharType="begin"/>
                            </w:r>
                            <w:r>
                              <w:instrText>SEQ Illustration \* ARABIC</w:instrText>
                            </w:r>
                            <w:r>
                              <w:fldChar w:fldCharType="separate"/>
                            </w:r>
                            <w:r>
                              <w:rPr>
                                <w:noProof/>
                              </w:rPr>
                              <w:t>1</w:t>
                            </w:r>
                            <w:r>
                              <w:fldChar w:fldCharType="end"/>
                            </w:r>
                            <w:r>
                              <w:t>: The network diagram of the network where OSPF - IS-IS redistrubution is configured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631C7B" id="Frame1" o:spid="_x0000_s1032" type="#_x0000_t202" style="position:absolute;margin-left:0;margin-top:.05pt;width:470.3pt;height:427.4pt;z-index:251660288;visibility:visible;mso-wrap-style:square;mso-width-percent:0;mso-height-percent:0;mso-wrap-distance-left:0;mso-wrap-distance-top:0;mso-wrap-distance-right:0;mso-wrap-distance-bottom:8pt;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" filled="f" stroked="f">
                <v:textbox inset="0,0,0,0">
                  <w:txbxContent>
                    <w:p w14:paraId="6F249944" w14:textId="382D40D2" w:rsidR="0071059E" w:rsidRDefault="0071059E" w:rsidP="00557300">
                      <w:pPr>
                        <w:pStyle w:val="Illustration"/>
                        <w:jc w:val="center"/>
                      </w:pPr>
                      <w:r>
                        <w:rPr>
                          <w:rFonts w:cs="Calibri"/>
                          <w:noProof/>
                          <w:lang w:val="en-US"/>
                        </w:rPr>
                        <w:drawing>
                          <wp:inline distT="0" distB="0" distL="0" distR="0" wp14:anchorId="52B52F4E" wp14:editId="0BE49EE7">
                            <wp:extent cx="5972175" cy="5191125"/>
                            <wp:effectExtent l="0" t="0" r="9525" b="9525"/>
                            <wp:docPr id="4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2175" cy="5191125"/>
                                    </a:xfrm>
                                    <a:prstGeom prst="rect">
                                      <a:avLst/>
                                    </a:prstGeom>
                                    <a:noFill/>
                                    <a:ln>
                                      <a:noFill/>
                                    </a:ln>
                                  </pic:spPr>
                                </pic:pic>
                              </a:graphicData>
                            </a:graphic>
                          </wp:inline>
                        </w:drawing>
                      </w:r>
                      <w:r>
                        <w:br/>
                        <w:t xml:space="preserve">Illustration </w:t>
                      </w:r>
                      <w:r>
                        <w:fldChar w:fldCharType="begin"/>
                      </w:r>
                      <w:r>
                        <w:instrText>SEQ Illustration \* ARABIC</w:instrText>
                      </w:r>
                      <w:r>
                        <w:fldChar w:fldCharType="separate"/>
                      </w:r>
                      <w:r>
                        <w:rPr>
                          <w:noProof/>
                        </w:rPr>
                        <w:t>1</w:t>
                      </w:r>
                      <w:r>
                        <w:fldChar w:fldCharType="end"/>
                      </w:r>
                      <w:r>
                        <w:t>: The network diagram of the network where OSPF - IS-IS redistrubution is configured</w:t>
                      </w:r>
                    </w:p>
                  </w:txbxContent>
                </v:textbox>
                <w10:wrap type="square" anchory="line"/>
              </v:shape>
            </w:pict>
          </mc:Fallback>
        </mc:AlternateContent>
      </w:r>
    </w:p>
    <w:p w14:paraId="395E484E" w14:textId="77777777" w:rsidR="00557300" w:rsidRPr="00E0279C" w:rsidRDefault="52F6463D" w:rsidP="52F6463D">
      <w:pPr>
        <w:keepNext/>
        <w:shd w:val="clear" w:color="auto" w:fill="FFFFFF" w:themeFill="background1"/>
        <w:suppressAutoHyphens/>
        <w:spacing w:after="142"/>
        <w:contextualSpacing/>
        <w:rPr>
          <w:lang w:eastAsia="en-US"/>
        </w:rPr>
      </w:pPr>
      <w:r w:rsidRPr="00E0279C">
        <w:rPr>
          <w:lang w:eastAsia="en-US"/>
        </w:rPr>
        <w:t>The OSPF router has a standard OSPF configuration but the loopback interface has multiple addresses used to simulate routing destinations.</w:t>
      </w:r>
    </w:p>
    <w:p w14:paraId="7108ACDA" w14:textId="77777777" w:rsidR="00557300" w:rsidRPr="00E0279C" w:rsidRDefault="00557300" w:rsidP="00557300">
      <w:pPr>
        <w:keepNext/>
        <w:shd w:val="clear" w:color="auto" w:fill="FFFFFF"/>
        <w:suppressAutoHyphens/>
        <w:spacing w:after="142"/>
        <w:contextualSpacing/>
        <w:rPr>
          <w:rFonts w:ascii="Calibri" w:hAnsi="Calibri"/>
          <w:sz w:val="22"/>
          <w:szCs w:val="22"/>
          <w:lang w:eastAsia="en-US"/>
        </w:rPr>
      </w:pPr>
    </w:p>
    <w:p w14:paraId="74DC2333" w14:textId="77777777" w:rsidR="00557300" w:rsidRPr="006220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6220A0">
        <w:rPr>
          <w:rFonts w:ascii="Consolas" w:hAnsi="Consolas"/>
          <w:sz w:val="22"/>
          <w:szCs w:val="22"/>
          <w:lang w:eastAsia="en-US"/>
        </w:rPr>
        <w:t>Interfaces {</w:t>
      </w:r>
    </w:p>
    <w:p w14:paraId="3C3F4D0B" w14:textId="77777777" w:rsidR="00557300" w:rsidRPr="00693C47" w:rsidRDefault="00557300" w:rsidP="00693C47">
      <w:pPr>
        <w:rPr>
          <w:lang w:eastAsia="en-US"/>
        </w:rPr>
      </w:pPr>
    </w:p>
    <w:p w14:paraId="2746E114" w14:textId="77777777" w:rsidR="001303A0" w:rsidRDefault="52F6463D" w:rsidP="001303A0">
      <w:pPr>
        <w:rPr>
          <w:lang w:eastAsia="en-US"/>
        </w:rPr>
      </w:pPr>
      <w:r w:rsidRPr="00693C47">
        <w:rPr>
          <w:lang w:eastAsia="en-US"/>
        </w:rPr>
        <w:t>The ge-0/0/9 interface is connected to the router doing redistribution.</w:t>
      </w:r>
    </w:p>
    <w:p w14:paraId="1FD9DE10" w14:textId="77777777" w:rsidR="001303A0" w:rsidRDefault="52F6463D" w:rsidP="001303A0">
      <w:pPr>
        <w:rPr>
          <w:rFonts w:ascii="Consolas" w:hAnsi="Consolas"/>
          <w:sz w:val="22"/>
          <w:szCs w:val="22"/>
          <w:lang w:eastAsia="en-US"/>
        </w:rPr>
      </w:pPr>
      <w:r w:rsidRPr="006220A0">
        <w:rPr>
          <w:rFonts w:ascii="Consolas" w:hAnsi="Consolas"/>
          <w:sz w:val="22"/>
          <w:szCs w:val="22"/>
          <w:lang w:eastAsia="en-US"/>
        </w:rPr>
        <w:t xml:space="preserve">    ge-0/0/9 </w:t>
      </w:r>
      <w:r w:rsidR="001303A0" w:rsidRPr="006220A0">
        <w:rPr>
          <w:rFonts w:ascii="Consolas" w:hAnsi="Consolas"/>
          <w:sz w:val="22"/>
          <w:szCs w:val="22"/>
          <w:lang w:eastAsia="en-US"/>
        </w:rPr>
        <w:t>{</w:t>
      </w:r>
    </w:p>
    <w:p w14:paraId="43BBA85D" w14:textId="77777777" w:rsidR="001303A0" w:rsidRDefault="001303A0" w:rsidP="001303A0">
      <w:pPr>
        <w:rPr>
          <w:lang w:eastAsia="en-US"/>
        </w:rPr>
      </w:pPr>
      <w:r w:rsidRPr="006220A0">
        <w:rPr>
          <w:rFonts w:ascii="Consolas" w:hAnsi="Consolas"/>
          <w:sz w:val="22"/>
          <w:szCs w:val="22"/>
          <w:lang w:eastAsia="en-US"/>
        </w:rPr>
        <w:t xml:space="preserve"> </w:t>
      </w:r>
      <w:r w:rsidR="52F6463D" w:rsidRPr="006220A0">
        <w:rPr>
          <w:rFonts w:ascii="Consolas" w:hAnsi="Consolas"/>
          <w:sz w:val="22"/>
          <w:szCs w:val="22"/>
          <w:lang w:eastAsia="en-US"/>
        </w:rPr>
        <w:t xml:space="preserve">      unit 0 {</w:t>
      </w:r>
    </w:p>
    <w:p w14:paraId="01B5F89A" w14:textId="77777777" w:rsidR="001303A0" w:rsidRDefault="52F6463D" w:rsidP="001303A0">
      <w:pPr>
        <w:rPr>
          <w:rFonts w:ascii="Consolas" w:hAnsi="Consolas"/>
          <w:sz w:val="22"/>
          <w:szCs w:val="22"/>
          <w:lang w:eastAsia="en-US"/>
        </w:rPr>
      </w:pPr>
      <w:r w:rsidRPr="006220A0">
        <w:rPr>
          <w:rFonts w:ascii="Consolas" w:hAnsi="Consolas"/>
          <w:sz w:val="22"/>
          <w:szCs w:val="22"/>
          <w:lang w:eastAsia="en-US"/>
        </w:rPr>
        <w:t xml:space="preserve">            family inet {</w:t>
      </w:r>
    </w:p>
    <w:p w14:paraId="4A3DE9F5" w14:textId="77777777" w:rsidR="001303A0" w:rsidRDefault="52F6463D" w:rsidP="001303A0">
      <w:pPr>
        <w:rPr>
          <w:lang w:eastAsia="en-US"/>
        </w:rPr>
      </w:pPr>
      <w:r w:rsidRPr="006220A0">
        <w:rPr>
          <w:rFonts w:ascii="Consolas" w:hAnsi="Consolas"/>
          <w:sz w:val="22"/>
          <w:szCs w:val="22"/>
          <w:lang w:eastAsia="en-US"/>
        </w:rPr>
        <w:t xml:space="preserve">                address 10.0.0.46/30;</w:t>
      </w:r>
    </w:p>
    <w:p w14:paraId="22C74BBD" w14:textId="77777777" w:rsidR="001303A0" w:rsidRDefault="52F6463D" w:rsidP="001303A0">
      <w:pPr>
        <w:rPr>
          <w:lang w:eastAsia="en-US"/>
        </w:rPr>
      </w:pPr>
      <w:r w:rsidRPr="006220A0">
        <w:rPr>
          <w:rFonts w:ascii="Consolas" w:hAnsi="Consolas"/>
          <w:sz w:val="22"/>
          <w:szCs w:val="22"/>
          <w:lang w:eastAsia="en-US"/>
        </w:rPr>
        <w:t xml:space="preserve">            }</w:t>
      </w:r>
    </w:p>
    <w:p w14:paraId="6BFC84D8" w14:textId="77777777" w:rsidR="001303A0" w:rsidRDefault="52F6463D" w:rsidP="001303A0">
      <w:pPr>
        <w:rPr>
          <w:lang w:eastAsia="en-US"/>
        </w:rPr>
      </w:pPr>
      <w:r w:rsidRPr="006220A0">
        <w:rPr>
          <w:rFonts w:ascii="Consolas" w:hAnsi="Consolas"/>
          <w:sz w:val="22"/>
          <w:szCs w:val="22"/>
          <w:lang w:eastAsia="en-US"/>
        </w:rPr>
        <w:t xml:space="preserve">        }</w:t>
      </w:r>
    </w:p>
    <w:p w14:paraId="743BF993" w14:textId="4EF01904" w:rsidR="00557300" w:rsidRPr="001303A0" w:rsidRDefault="52F6463D" w:rsidP="001303A0">
      <w:pPr>
        <w:rPr>
          <w:lang w:eastAsia="en-US"/>
        </w:rPr>
      </w:pPr>
      <w:r w:rsidRPr="006220A0">
        <w:rPr>
          <w:rFonts w:ascii="Consolas" w:hAnsi="Consolas"/>
          <w:sz w:val="22"/>
          <w:szCs w:val="22"/>
          <w:lang w:eastAsia="en-US"/>
        </w:rPr>
        <w:t xml:space="preserve">    }</w:t>
      </w:r>
    </w:p>
    <w:p w14:paraId="3BE27F9A" w14:textId="77777777" w:rsidR="00557300" w:rsidRPr="00E0279C" w:rsidRDefault="00557300" w:rsidP="00557300">
      <w:pPr>
        <w:keepNext/>
        <w:shd w:val="clear" w:color="auto" w:fill="FFFFFF"/>
        <w:suppressAutoHyphens/>
        <w:spacing w:after="142"/>
        <w:contextualSpacing/>
        <w:rPr>
          <w:rFonts w:ascii="Calibri" w:hAnsi="Calibri"/>
          <w:sz w:val="22"/>
          <w:szCs w:val="22"/>
          <w:lang w:eastAsia="en-US"/>
        </w:rPr>
      </w:pPr>
    </w:p>
    <w:p w14:paraId="7B4612E1" w14:textId="77777777" w:rsidR="00557300" w:rsidRPr="00E0279C" w:rsidRDefault="52F6463D" w:rsidP="52F6463D">
      <w:pPr>
        <w:keepNext/>
        <w:shd w:val="clear" w:color="auto" w:fill="FFFFFF" w:themeFill="background1"/>
        <w:suppressAutoHyphens/>
        <w:spacing w:after="142"/>
        <w:contextualSpacing/>
        <w:rPr>
          <w:lang w:eastAsia="en-US"/>
        </w:rPr>
      </w:pPr>
      <w:r w:rsidRPr="00E0279C">
        <w:rPr>
          <w:lang w:eastAsia="en-US"/>
        </w:rPr>
        <w:t>The lo0 interface is configured to have several addresses to simulate route destinations.</w:t>
      </w:r>
    </w:p>
    <w:p w14:paraId="4A4F3D12" w14:textId="77777777" w:rsidR="00557300" w:rsidRPr="00E0279C" w:rsidRDefault="00557300" w:rsidP="00557300">
      <w:pPr>
        <w:keepNext/>
        <w:shd w:val="clear" w:color="auto" w:fill="FFFFFF"/>
        <w:suppressAutoHyphens/>
        <w:spacing w:after="142"/>
        <w:contextualSpacing/>
        <w:rPr>
          <w:rFonts w:ascii="Calibri" w:hAnsi="Calibri"/>
          <w:sz w:val="22"/>
          <w:szCs w:val="22"/>
          <w:lang w:eastAsia="en-US"/>
        </w:rPr>
      </w:pPr>
    </w:p>
    <w:p w14:paraId="5CE6B4C7"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lo0 {</w:t>
      </w:r>
    </w:p>
    <w:p w14:paraId="19B21CF3"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unit 0 {</w:t>
      </w:r>
    </w:p>
    <w:p w14:paraId="610D43E8"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family inet {</w:t>
      </w:r>
    </w:p>
    <w:p w14:paraId="54F30CDF"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address 192.168.1.1/32;</w:t>
      </w:r>
    </w:p>
    <w:p w14:paraId="0B41AEF1"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address 192.168.2.1/32;</w:t>
      </w:r>
    </w:p>
    <w:p w14:paraId="71E1048D"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address 192.168.3.1/32;</w:t>
      </w:r>
    </w:p>
    <w:p w14:paraId="60788D7B"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address 192.168.0.1/32;</w:t>
      </w:r>
    </w:p>
    <w:p w14:paraId="0BD8960E"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0F015FEB"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42C98320"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47B84AC6"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w:t>
      </w:r>
    </w:p>
    <w:p w14:paraId="04197A34" w14:textId="77777777" w:rsidR="00557300" w:rsidRPr="00E0279C" w:rsidRDefault="00557300" w:rsidP="00557300">
      <w:pPr>
        <w:keepNext/>
        <w:shd w:val="clear" w:color="auto" w:fill="FFFFFF"/>
        <w:suppressAutoHyphens/>
        <w:spacing w:after="142"/>
        <w:contextualSpacing/>
        <w:rPr>
          <w:rFonts w:ascii="Courier New" w:hAnsi="Courier New"/>
          <w:sz w:val="22"/>
          <w:szCs w:val="22"/>
          <w:lang w:eastAsia="en-US"/>
        </w:rPr>
      </w:pPr>
    </w:p>
    <w:p w14:paraId="6071E26C" w14:textId="77777777" w:rsidR="00557300" w:rsidRPr="00E0279C" w:rsidRDefault="52F6463D" w:rsidP="52F6463D">
      <w:pPr>
        <w:keepNext/>
        <w:shd w:val="clear" w:color="auto" w:fill="FFFFFF" w:themeFill="background1"/>
        <w:suppressAutoHyphens/>
        <w:spacing w:after="142"/>
        <w:contextualSpacing/>
        <w:rPr>
          <w:lang w:eastAsia="en-US"/>
        </w:rPr>
      </w:pPr>
      <w:r w:rsidRPr="00E0279C">
        <w:rPr>
          <w:lang w:eastAsia="en-US"/>
        </w:rPr>
        <w:t>Packages to the simulated destination are discarded.</w:t>
      </w:r>
    </w:p>
    <w:p w14:paraId="0C0838A8" w14:textId="77777777" w:rsidR="00557300" w:rsidRPr="00E0279C" w:rsidRDefault="00557300" w:rsidP="00557300">
      <w:pPr>
        <w:keepNext/>
        <w:shd w:val="clear" w:color="auto" w:fill="FFFFFF"/>
        <w:suppressAutoHyphens/>
        <w:spacing w:after="142"/>
        <w:contextualSpacing/>
        <w:rPr>
          <w:rFonts w:ascii="Calibri" w:hAnsi="Calibri"/>
          <w:sz w:val="22"/>
          <w:szCs w:val="22"/>
          <w:lang w:eastAsia="en-US"/>
        </w:rPr>
      </w:pPr>
    </w:p>
    <w:p w14:paraId="32723C54"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routing-options {</w:t>
      </w:r>
    </w:p>
    <w:p w14:paraId="63813E4D"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static {</w:t>
      </w:r>
    </w:p>
    <w:p w14:paraId="703FFD5E"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route 192.168.0.0/24 discard;</w:t>
      </w:r>
    </w:p>
    <w:p w14:paraId="61E7E07B"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route 192.168.1.0/24 discard;</w:t>
      </w:r>
    </w:p>
    <w:p w14:paraId="179BA6BA"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route 192.168.2.0/24 discard;</w:t>
      </w:r>
    </w:p>
    <w:p w14:paraId="4957F175"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route 192.168.3.0/24 discard;</w:t>
      </w:r>
    </w:p>
    <w:p w14:paraId="4DD6DEB5"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472AB15A"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autonomous-system 22;</w:t>
      </w:r>
    </w:p>
    <w:p w14:paraId="4BE29D3D"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w:t>
      </w:r>
    </w:p>
    <w:p w14:paraId="4FB71B4E" w14:textId="77777777" w:rsidR="00557300" w:rsidRPr="00E0279C" w:rsidRDefault="00557300" w:rsidP="00557300">
      <w:pPr>
        <w:keepNext/>
        <w:shd w:val="clear" w:color="auto" w:fill="FFFFFF"/>
        <w:suppressAutoHyphens/>
        <w:spacing w:after="142"/>
        <w:contextualSpacing/>
        <w:rPr>
          <w:rFonts w:ascii="Courier New" w:hAnsi="Courier New"/>
          <w:sz w:val="22"/>
          <w:szCs w:val="22"/>
          <w:lang w:eastAsia="en-US"/>
        </w:rPr>
      </w:pPr>
    </w:p>
    <w:p w14:paraId="3E9F59A0" w14:textId="77777777" w:rsidR="00557300" w:rsidRPr="00E0279C" w:rsidRDefault="52F6463D" w:rsidP="52F6463D">
      <w:pPr>
        <w:keepNext/>
        <w:shd w:val="clear" w:color="auto" w:fill="FFFFFF" w:themeFill="background1"/>
        <w:suppressAutoHyphens/>
        <w:spacing w:after="142"/>
        <w:contextualSpacing/>
        <w:rPr>
          <w:lang w:eastAsia="en-US"/>
        </w:rPr>
      </w:pPr>
      <w:r w:rsidRPr="00E0279C">
        <w:rPr>
          <w:lang w:eastAsia="en-US"/>
        </w:rPr>
        <w:t>The loopback interface and the interface connected to the IS-IS router is added to OSPF area 1 and the static routes are exported into OSPF using the “ospf” policy.</w:t>
      </w:r>
    </w:p>
    <w:p w14:paraId="023E243F" w14:textId="77777777" w:rsidR="00557300" w:rsidRPr="00E0279C" w:rsidRDefault="00557300" w:rsidP="00557300">
      <w:pPr>
        <w:keepNext/>
        <w:shd w:val="clear" w:color="auto" w:fill="FFFFFF"/>
        <w:suppressAutoHyphens/>
        <w:spacing w:after="142"/>
        <w:contextualSpacing/>
        <w:rPr>
          <w:rFonts w:ascii="Calibri" w:hAnsi="Calibri"/>
          <w:sz w:val="22"/>
          <w:szCs w:val="22"/>
          <w:lang w:eastAsia="en-US"/>
        </w:rPr>
      </w:pPr>
    </w:p>
    <w:p w14:paraId="2501458D"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protocols {</w:t>
      </w:r>
    </w:p>
    <w:p w14:paraId="3CD602B3"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ospf {</w:t>
      </w:r>
    </w:p>
    <w:p w14:paraId="79325AA6"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export ospf;</w:t>
      </w:r>
    </w:p>
    <w:p w14:paraId="1BCC9967"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area 0.0.0.1 {</w:t>
      </w:r>
    </w:p>
    <w:p w14:paraId="1325CB14"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interface ge-0/0/9.0;</w:t>
      </w:r>
    </w:p>
    <w:p w14:paraId="2BEC7CC2"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interface lo0.0 {</w:t>
      </w:r>
    </w:p>
    <w:p w14:paraId="2A7AE4B0"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passive;</w:t>
      </w:r>
    </w:p>
    <w:p w14:paraId="47A3EEFB"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7713F21D"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533C480E"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4AA5354D"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w:t>
      </w:r>
    </w:p>
    <w:p w14:paraId="3EFA9A3F" w14:textId="77777777" w:rsidR="00557300" w:rsidRPr="001303A0" w:rsidRDefault="00557300" w:rsidP="00557300">
      <w:pPr>
        <w:keepNext/>
        <w:shd w:val="clear" w:color="auto" w:fill="FFFFFF"/>
        <w:suppressAutoHyphens/>
        <w:spacing w:after="142"/>
        <w:contextualSpacing/>
        <w:rPr>
          <w:rFonts w:ascii="Consolas" w:hAnsi="Consolas"/>
          <w:sz w:val="22"/>
          <w:szCs w:val="22"/>
          <w:lang w:eastAsia="en-US"/>
        </w:rPr>
      </w:pPr>
    </w:p>
    <w:p w14:paraId="2EFC4378" w14:textId="77777777" w:rsidR="00557300" w:rsidRPr="001303A0" w:rsidRDefault="00557300" w:rsidP="00557300">
      <w:pPr>
        <w:keepNext/>
        <w:shd w:val="clear" w:color="auto" w:fill="FFFFFF"/>
        <w:suppressAutoHyphens/>
        <w:spacing w:after="142"/>
        <w:contextualSpacing/>
        <w:rPr>
          <w:rFonts w:ascii="Consolas" w:hAnsi="Consolas"/>
          <w:sz w:val="22"/>
          <w:szCs w:val="22"/>
          <w:lang w:eastAsia="en-US"/>
        </w:rPr>
      </w:pPr>
    </w:p>
    <w:p w14:paraId="1EB5319B"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policy-options {</w:t>
      </w:r>
    </w:p>
    <w:p w14:paraId="283CC713"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policy-statement ospf {</w:t>
      </w:r>
    </w:p>
    <w:p w14:paraId="3EADED7B"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term 1 {</w:t>
      </w:r>
    </w:p>
    <w:p w14:paraId="317C6FC3"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from protocol static;</w:t>
      </w:r>
    </w:p>
    <w:p w14:paraId="0DD84AC8"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then accept;</w:t>
      </w:r>
    </w:p>
    <w:p w14:paraId="3DB9A450"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15E159BF"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013CAF36"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w:t>
      </w:r>
    </w:p>
    <w:p w14:paraId="101A4E49"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security {</w:t>
      </w:r>
    </w:p>
    <w:p w14:paraId="5C3A0BAE"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forwarding-options {</w:t>
      </w:r>
    </w:p>
    <w:p w14:paraId="39DEEA4A"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family {</w:t>
      </w:r>
    </w:p>
    <w:p w14:paraId="37CEF366"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mpls {</w:t>
      </w:r>
    </w:p>
    <w:p w14:paraId="195C53B8"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lastRenderedPageBreak/>
        <w:t xml:space="preserve">                mode packet-based;</w:t>
      </w:r>
    </w:p>
    <w:p w14:paraId="06046E26"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73025309"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3B38790E"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0088E070"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w:t>
      </w:r>
    </w:p>
    <w:p w14:paraId="1E16CDB4" w14:textId="77777777" w:rsidR="00557300" w:rsidRPr="00E0279C" w:rsidRDefault="00557300" w:rsidP="00557300">
      <w:pPr>
        <w:keepNext/>
        <w:shd w:val="clear" w:color="auto" w:fill="FFFFFF"/>
        <w:suppressAutoHyphens/>
        <w:spacing w:after="142"/>
        <w:contextualSpacing/>
        <w:rPr>
          <w:rFonts w:ascii="Courier New" w:hAnsi="Courier New"/>
          <w:sz w:val="22"/>
          <w:szCs w:val="22"/>
          <w:lang w:eastAsia="en-US"/>
        </w:rPr>
      </w:pPr>
    </w:p>
    <w:p w14:paraId="6BDE41E3" w14:textId="2D732EBD" w:rsidR="00557300" w:rsidRPr="00E0279C" w:rsidRDefault="52F6463D" w:rsidP="52F6463D">
      <w:pPr>
        <w:keepNext/>
        <w:shd w:val="clear" w:color="auto" w:fill="FFFFFF" w:themeFill="background1"/>
        <w:suppressAutoHyphens/>
        <w:spacing w:after="142"/>
        <w:contextualSpacing/>
        <w:rPr>
          <w:lang w:eastAsia="en-US"/>
        </w:rPr>
      </w:pPr>
      <w:r w:rsidRPr="00E0279C">
        <w:rPr>
          <w:lang w:eastAsia="en-US"/>
        </w:rPr>
        <w:t>The router that does redistribution has both OSPF and IS-IS configured on it.</w:t>
      </w:r>
    </w:p>
    <w:p w14:paraId="4892A274" w14:textId="77777777" w:rsidR="00557300" w:rsidRPr="00E0279C" w:rsidRDefault="00557300" w:rsidP="00557300">
      <w:pPr>
        <w:keepNext/>
        <w:shd w:val="clear" w:color="auto" w:fill="FFFFFF"/>
        <w:suppressAutoHyphens/>
        <w:spacing w:after="142"/>
        <w:contextualSpacing/>
        <w:rPr>
          <w:rFonts w:ascii="Courier New" w:hAnsi="Courier New"/>
          <w:sz w:val="22"/>
          <w:szCs w:val="22"/>
          <w:lang w:eastAsia="en-US"/>
        </w:rPr>
      </w:pPr>
    </w:p>
    <w:p w14:paraId="3C6F1D79"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interfaces {</w:t>
      </w:r>
    </w:p>
    <w:p w14:paraId="0DCA82ED" w14:textId="77777777" w:rsidR="00557300" w:rsidRPr="00E0279C" w:rsidRDefault="00557300" w:rsidP="00557300">
      <w:pPr>
        <w:keepNext/>
        <w:shd w:val="clear" w:color="auto" w:fill="FFFFFF"/>
        <w:suppressAutoHyphens/>
        <w:spacing w:after="142"/>
        <w:contextualSpacing/>
        <w:rPr>
          <w:rFonts w:ascii="Courier New" w:hAnsi="Courier New"/>
          <w:sz w:val="22"/>
          <w:szCs w:val="22"/>
          <w:lang w:eastAsia="en-US"/>
        </w:rPr>
      </w:pPr>
    </w:p>
    <w:p w14:paraId="2D0D7B04" w14:textId="77777777" w:rsidR="00557300" w:rsidRPr="00E0279C" w:rsidRDefault="52F6463D" w:rsidP="52F6463D">
      <w:pPr>
        <w:keepNext/>
        <w:shd w:val="clear" w:color="auto" w:fill="FFFFFF" w:themeFill="background1"/>
        <w:suppressAutoHyphens/>
        <w:spacing w:after="142"/>
        <w:contextualSpacing/>
        <w:rPr>
          <w:lang w:eastAsia="en-US"/>
        </w:rPr>
      </w:pPr>
      <w:r w:rsidRPr="00E0279C">
        <w:rPr>
          <w:lang w:eastAsia="en-US"/>
        </w:rPr>
        <w:t>The first interface connected to the router running OSPF configured above.</w:t>
      </w:r>
    </w:p>
    <w:p w14:paraId="793515C7" w14:textId="77777777" w:rsidR="00557300" w:rsidRPr="00E0279C" w:rsidRDefault="00557300" w:rsidP="00557300">
      <w:pPr>
        <w:keepNext/>
        <w:shd w:val="clear" w:color="auto" w:fill="FFFFFF"/>
        <w:suppressAutoHyphens/>
        <w:spacing w:after="142"/>
        <w:contextualSpacing/>
        <w:rPr>
          <w:rFonts w:ascii="Courier New" w:hAnsi="Courier New"/>
          <w:sz w:val="22"/>
          <w:szCs w:val="22"/>
          <w:lang w:eastAsia="en-US"/>
        </w:rPr>
      </w:pPr>
    </w:p>
    <w:p w14:paraId="04915E85"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ge-0/0/5 {</w:t>
      </w:r>
    </w:p>
    <w:p w14:paraId="57E3C518"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unit 0 {</w:t>
      </w:r>
    </w:p>
    <w:p w14:paraId="580D0D13"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family inet {</w:t>
      </w:r>
    </w:p>
    <w:p w14:paraId="07BB6633"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address 10.0.0.45/30;</w:t>
      </w:r>
    </w:p>
    <w:p w14:paraId="3B4C7344"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7EEECF24"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2A8D974F"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14F275AA" w14:textId="77777777" w:rsidR="00557300" w:rsidRPr="00E0279C" w:rsidRDefault="00557300" w:rsidP="00557300">
      <w:pPr>
        <w:keepNext/>
        <w:shd w:val="clear" w:color="auto" w:fill="FFFFFF"/>
        <w:suppressAutoHyphens/>
        <w:spacing w:after="142"/>
        <w:contextualSpacing/>
        <w:rPr>
          <w:rFonts w:ascii="Courier New" w:hAnsi="Courier New"/>
          <w:sz w:val="22"/>
          <w:szCs w:val="22"/>
          <w:lang w:eastAsia="en-US"/>
        </w:rPr>
      </w:pPr>
    </w:p>
    <w:p w14:paraId="3498A492" w14:textId="4A43259D" w:rsidR="00557300" w:rsidRPr="00E0279C" w:rsidRDefault="52F6463D" w:rsidP="52F6463D">
      <w:pPr>
        <w:keepNext/>
        <w:shd w:val="clear" w:color="auto" w:fill="FFFFFF" w:themeFill="background1"/>
        <w:suppressAutoHyphens/>
        <w:spacing w:after="142"/>
        <w:contextualSpacing/>
        <w:rPr>
          <w:lang w:eastAsia="en-US"/>
        </w:rPr>
      </w:pPr>
      <w:r w:rsidRPr="00E0279C">
        <w:rPr>
          <w:lang w:eastAsia="en-US"/>
        </w:rPr>
        <w:t xml:space="preserve">These interfaces </w:t>
      </w:r>
      <w:r w:rsidR="00242AE7" w:rsidRPr="00E0279C">
        <w:rPr>
          <w:lang w:eastAsia="en-US"/>
        </w:rPr>
        <w:t>connect</w:t>
      </w:r>
      <w:r w:rsidRPr="00E0279C">
        <w:rPr>
          <w:lang w:eastAsia="en-US"/>
        </w:rPr>
        <w:t xml:space="preserve"> the router doing OSPF/</w:t>
      </w:r>
      <w:r w:rsidR="00453AA1">
        <w:rPr>
          <w:lang w:eastAsia="en-US"/>
        </w:rPr>
        <w:t>IS-IS redistribution (ge-0/0/6) to</w:t>
      </w:r>
      <w:r w:rsidRPr="00E0279C">
        <w:rPr>
          <w:lang w:eastAsia="en-US"/>
        </w:rPr>
        <w:t xml:space="preserve"> the routing instance that does IS-IS shown at the </w:t>
      </w:r>
      <w:r w:rsidR="00242AE7" w:rsidRPr="00E0279C">
        <w:rPr>
          <w:lang w:eastAsia="en-US"/>
        </w:rPr>
        <w:t>far-left</w:t>
      </w:r>
      <w:r w:rsidRPr="00E0279C">
        <w:rPr>
          <w:lang w:eastAsia="en-US"/>
        </w:rPr>
        <w:t xml:space="preserve"> side of the network diagram. Notice that “family iso” is included as described in the IS-IS chapter.</w:t>
      </w:r>
    </w:p>
    <w:p w14:paraId="5EEE3626" w14:textId="77777777" w:rsidR="00557300" w:rsidRPr="00E0279C" w:rsidRDefault="00557300" w:rsidP="00557300">
      <w:pPr>
        <w:keepNext/>
        <w:shd w:val="clear" w:color="auto" w:fill="FFFFFF"/>
        <w:suppressAutoHyphens/>
        <w:spacing w:after="142"/>
        <w:contextualSpacing/>
        <w:rPr>
          <w:rFonts w:ascii="Courier New" w:hAnsi="Courier New"/>
          <w:sz w:val="22"/>
          <w:szCs w:val="22"/>
          <w:lang w:eastAsia="en-US"/>
        </w:rPr>
      </w:pPr>
    </w:p>
    <w:p w14:paraId="73A04A16"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E0279C">
        <w:rPr>
          <w:rFonts w:ascii="Courier New" w:hAnsi="Courier New"/>
          <w:sz w:val="22"/>
          <w:szCs w:val="22"/>
          <w:lang w:eastAsia="en-US"/>
        </w:rPr>
        <w:t xml:space="preserve">    </w:t>
      </w:r>
      <w:r w:rsidRPr="001303A0">
        <w:rPr>
          <w:rFonts w:ascii="Consolas" w:hAnsi="Consolas"/>
          <w:sz w:val="22"/>
          <w:szCs w:val="22"/>
          <w:lang w:eastAsia="en-US"/>
        </w:rPr>
        <w:t>ge-0/0/6 {</w:t>
      </w:r>
    </w:p>
    <w:p w14:paraId="6747189D"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unit 0 {</w:t>
      </w:r>
    </w:p>
    <w:p w14:paraId="2D882B28"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family inet {</w:t>
      </w:r>
    </w:p>
    <w:p w14:paraId="5BEC7B7D"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address 10.0.0.38/30;</w:t>
      </w:r>
    </w:p>
    <w:p w14:paraId="1A4A6213"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32A12974"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family iso;</w:t>
      </w:r>
    </w:p>
    <w:p w14:paraId="6BC0039B"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4057418D"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6E7A9BF5"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ge-0/0/7 {</w:t>
      </w:r>
    </w:p>
    <w:p w14:paraId="70BDE8C2"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unit 0 {</w:t>
      </w:r>
    </w:p>
    <w:p w14:paraId="409743E7"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family inet {</w:t>
      </w:r>
    </w:p>
    <w:p w14:paraId="0614BE47"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address 10.0.0.37/30;</w:t>
      </w:r>
    </w:p>
    <w:p w14:paraId="64D45699"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410B1D40"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family iso;</w:t>
      </w:r>
    </w:p>
    <w:p w14:paraId="626DE8C7"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2D8813E7"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58705730" w14:textId="7004B07A" w:rsidR="00557300" w:rsidRPr="00E0279C" w:rsidRDefault="52F6463D" w:rsidP="52F6463D">
      <w:pPr>
        <w:keepNext/>
        <w:shd w:val="clear" w:color="auto" w:fill="FFFFFF" w:themeFill="background1"/>
        <w:suppressAutoHyphens/>
        <w:spacing w:after="142"/>
        <w:contextualSpacing/>
        <w:rPr>
          <w:lang w:eastAsia="en-US"/>
        </w:rPr>
      </w:pPr>
      <w:r w:rsidRPr="00E0279C">
        <w:rPr>
          <w:lang w:eastAsia="en-US"/>
        </w:rPr>
        <w:t xml:space="preserve">Set the routers ISO addresses on the loopback interface. The router is in a private area (49) with an ID of 2. The redistributing router has </w:t>
      </w:r>
      <w:r w:rsidR="00A442BA" w:rsidRPr="00E0279C">
        <w:rPr>
          <w:lang w:eastAsia="en-US"/>
        </w:rPr>
        <w:t>a</w:t>
      </w:r>
      <w:r w:rsidRPr="00E0279C">
        <w:rPr>
          <w:lang w:eastAsia="en-US"/>
        </w:rPr>
        <w:t xml:space="preserve"> system id of 0172.0016.0907 and the pure IS-IS router has an ID of  0172.0016.0305.</w:t>
      </w:r>
    </w:p>
    <w:p w14:paraId="68CDB735" w14:textId="77777777" w:rsidR="00557300" w:rsidRPr="00E0279C" w:rsidRDefault="00557300" w:rsidP="00557300">
      <w:pPr>
        <w:keepNext/>
        <w:shd w:val="clear" w:color="auto" w:fill="FFFFFF"/>
        <w:suppressAutoHyphens/>
        <w:spacing w:after="142"/>
        <w:contextualSpacing/>
        <w:rPr>
          <w:rFonts w:ascii="Courier New" w:hAnsi="Courier New"/>
          <w:sz w:val="22"/>
          <w:szCs w:val="22"/>
          <w:lang w:eastAsia="en-US"/>
        </w:rPr>
      </w:pPr>
    </w:p>
    <w:p w14:paraId="36FA663D"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E0279C">
        <w:rPr>
          <w:rFonts w:ascii="Courier New" w:hAnsi="Courier New"/>
          <w:sz w:val="22"/>
          <w:szCs w:val="22"/>
          <w:lang w:eastAsia="en-US"/>
        </w:rPr>
        <w:t xml:space="preserve">    </w:t>
      </w:r>
      <w:r w:rsidRPr="001303A0">
        <w:rPr>
          <w:rFonts w:ascii="Consolas" w:hAnsi="Consolas"/>
          <w:sz w:val="22"/>
          <w:szCs w:val="22"/>
          <w:lang w:eastAsia="en-US"/>
        </w:rPr>
        <w:t>lo0 {</w:t>
      </w:r>
    </w:p>
    <w:p w14:paraId="3F3100E9"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unit 0 {</w:t>
      </w:r>
    </w:p>
    <w:p w14:paraId="55FCC0D0"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family inet {</w:t>
      </w:r>
    </w:p>
    <w:p w14:paraId="5C7DC10E"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address 176.16.1.2/32;</w:t>
      </w:r>
    </w:p>
    <w:p w14:paraId="5F641997"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1E369817"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family iso {</w:t>
      </w:r>
    </w:p>
    <w:p w14:paraId="2F7562DA"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address 49.0002.0172.0016.0907.00;</w:t>
      </w:r>
    </w:p>
    <w:p w14:paraId="455E1D63"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469A30C9"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244E7659"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unit 1 {</w:t>
      </w:r>
    </w:p>
    <w:p w14:paraId="711EFA50"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family inet {</w:t>
      </w:r>
    </w:p>
    <w:p w14:paraId="4C75C1ED"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lastRenderedPageBreak/>
        <w:t xml:space="preserve">                address 172.16.3.5/32;</w:t>
      </w:r>
    </w:p>
    <w:p w14:paraId="5C9D8C78"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2322BC99"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family iso {</w:t>
      </w:r>
    </w:p>
    <w:p w14:paraId="06AA0DBB"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address 49.0002.0172.0016.0305.00;</w:t>
      </w:r>
    </w:p>
    <w:p w14:paraId="44DD71BC"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7E6118FA"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6E082D4C"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4ABEADD3"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w:t>
      </w:r>
    </w:p>
    <w:p w14:paraId="101F632D" w14:textId="77777777" w:rsidR="00557300" w:rsidRPr="00E0279C" w:rsidRDefault="00557300" w:rsidP="00557300">
      <w:pPr>
        <w:keepNext/>
        <w:shd w:val="clear" w:color="auto" w:fill="FFFFFF"/>
        <w:suppressAutoHyphens/>
        <w:spacing w:after="142"/>
        <w:contextualSpacing/>
        <w:rPr>
          <w:rFonts w:ascii="Courier New" w:hAnsi="Courier New"/>
          <w:sz w:val="22"/>
          <w:szCs w:val="22"/>
          <w:lang w:eastAsia="en-US"/>
        </w:rPr>
      </w:pPr>
    </w:p>
    <w:p w14:paraId="1F2C81ED" w14:textId="77777777" w:rsidR="00557300" w:rsidRPr="00E0279C" w:rsidRDefault="52F6463D" w:rsidP="52F6463D">
      <w:pPr>
        <w:keepNext/>
        <w:shd w:val="clear" w:color="auto" w:fill="FFFFFF" w:themeFill="background1"/>
        <w:suppressAutoHyphens/>
        <w:spacing w:after="142"/>
        <w:contextualSpacing/>
        <w:rPr>
          <w:lang w:eastAsia="en-US"/>
        </w:rPr>
      </w:pPr>
      <w:r w:rsidRPr="00E0279C">
        <w:rPr>
          <w:lang w:eastAsia="en-US"/>
        </w:rPr>
        <w:t>All routers are in AS17.</w:t>
      </w:r>
    </w:p>
    <w:p w14:paraId="09812D01" w14:textId="77777777" w:rsidR="00557300" w:rsidRPr="00E0279C" w:rsidRDefault="00557300" w:rsidP="00557300">
      <w:pPr>
        <w:keepNext/>
        <w:shd w:val="clear" w:color="auto" w:fill="FFFFFF"/>
        <w:suppressAutoHyphens/>
        <w:spacing w:after="142"/>
        <w:contextualSpacing/>
        <w:rPr>
          <w:rFonts w:ascii="Calibri" w:hAnsi="Calibri"/>
          <w:sz w:val="22"/>
          <w:szCs w:val="22"/>
          <w:lang w:eastAsia="en-US"/>
        </w:rPr>
      </w:pPr>
    </w:p>
    <w:p w14:paraId="3BA832EA"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routing-options {</w:t>
      </w:r>
    </w:p>
    <w:p w14:paraId="3EB613A6"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autonomous-system 17;</w:t>
      </w:r>
    </w:p>
    <w:p w14:paraId="6A1C9C92" w14:textId="77777777" w:rsidR="00557300" w:rsidRPr="00E0279C" w:rsidRDefault="52F6463D" w:rsidP="52F6463D">
      <w:pPr>
        <w:keepNext/>
        <w:shd w:val="clear" w:color="auto" w:fill="FFFFFF" w:themeFill="background1"/>
        <w:suppressAutoHyphens/>
        <w:spacing w:after="142"/>
        <w:contextualSpacing/>
        <w:rPr>
          <w:rFonts w:ascii="Courier New" w:hAnsi="Courier New"/>
          <w:sz w:val="22"/>
          <w:szCs w:val="22"/>
          <w:lang w:eastAsia="en-US"/>
        </w:rPr>
      </w:pPr>
      <w:r w:rsidRPr="001303A0">
        <w:rPr>
          <w:rFonts w:ascii="Consolas" w:hAnsi="Consolas"/>
          <w:sz w:val="22"/>
          <w:szCs w:val="22"/>
          <w:lang w:eastAsia="en-US"/>
        </w:rPr>
        <w:t>}</w:t>
      </w:r>
    </w:p>
    <w:p w14:paraId="66AF8200" w14:textId="77777777" w:rsidR="00557300" w:rsidRPr="00E0279C" w:rsidRDefault="00557300" w:rsidP="00557300">
      <w:pPr>
        <w:keepNext/>
        <w:shd w:val="clear" w:color="auto" w:fill="FFFFFF"/>
        <w:suppressAutoHyphens/>
        <w:spacing w:after="142"/>
        <w:contextualSpacing/>
        <w:rPr>
          <w:rFonts w:ascii="Courier New" w:hAnsi="Courier New"/>
          <w:sz w:val="22"/>
          <w:szCs w:val="22"/>
          <w:lang w:eastAsia="en-US"/>
        </w:rPr>
      </w:pPr>
    </w:p>
    <w:p w14:paraId="761B2897" w14:textId="77777777" w:rsidR="00557300" w:rsidRPr="00E0279C" w:rsidRDefault="52F6463D" w:rsidP="52F6463D">
      <w:pPr>
        <w:keepNext/>
        <w:shd w:val="clear" w:color="auto" w:fill="FFFFFF" w:themeFill="background1"/>
        <w:suppressAutoHyphens/>
        <w:spacing w:after="142"/>
        <w:contextualSpacing/>
        <w:rPr>
          <w:lang w:eastAsia="en-US"/>
        </w:rPr>
      </w:pPr>
      <w:r w:rsidRPr="00E0279C">
        <w:rPr>
          <w:lang w:eastAsia="en-US"/>
        </w:rPr>
        <w:t>Allow export of IS-IS into OSPF and OSPF into the IS-IS and allow the IS-IS routers to talk to each other.</w:t>
      </w:r>
    </w:p>
    <w:p w14:paraId="0AF12CF5" w14:textId="77777777" w:rsidR="00557300" w:rsidRPr="00E0279C" w:rsidRDefault="00557300" w:rsidP="00557300">
      <w:pPr>
        <w:keepNext/>
        <w:shd w:val="clear" w:color="auto" w:fill="FFFFFF"/>
        <w:suppressAutoHyphens/>
        <w:spacing w:after="142"/>
        <w:contextualSpacing/>
        <w:rPr>
          <w:rFonts w:ascii="Courier New" w:hAnsi="Courier New"/>
          <w:sz w:val="22"/>
          <w:szCs w:val="22"/>
          <w:lang w:eastAsia="en-US"/>
        </w:rPr>
      </w:pPr>
    </w:p>
    <w:p w14:paraId="61566F78"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protocols {</w:t>
      </w:r>
    </w:p>
    <w:p w14:paraId="4BFF3ED6"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isis {</w:t>
      </w:r>
    </w:p>
    <w:p w14:paraId="1A1A7555"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export [ ospf-isis send-direct-to-isis-neighbors ];</w:t>
      </w:r>
    </w:p>
    <w:p w14:paraId="0413EC57"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interface ge-0/0/7.0;</w:t>
      </w:r>
    </w:p>
    <w:p w14:paraId="0B5E6A66"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interface lo0.0;</w:t>
      </w:r>
    </w:p>
    <w:p w14:paraId="402485A6"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54280CCB"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ospf {</w:t>
      </w:r>
    </w:p>
    <w:p w14:paraId="1F7F9945"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export send-direct-to-ospf-neighbors;</w:t>
      </w:r>
    </w:p>
    <w:p w14:paraId="7D27B784"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area 0.0.0.1 {</w:t>
      </w:r>
    </w:p>
    <w:p w14:paraId="77B83FC8"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interface ge-0/0/5.0;</w:t>
      </w:r>
    </w:p>
    <w:p w14:paraId="7273CD2B"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interface lo0.0 {</w:t>
      </w:r>
    </w:p>
    <w:p w14:paraId="5F92F204"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passive;</w:t>
      </w:r>
    </w:p>
    <w:p w14:paraId="235B65FC"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046448EC"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164E2715"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4F3DFD96"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w:t>
      </w:r>
    </w:p>
    <w:p w14:paraId="18363CBC"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policy-options {</w:t>
      </w:r>
    </w:p>
    <w:p w14:paraId="73C4B895" w14:textId="77777777" w:rsidR="00557300" w:rsidRPr="00E0279C" w:rsidRDefault="00557300" w:rsidP="00557300">
      <w:pPr>
        <w:keepNext/>
        <w:shd w:val="clear" w:color="auto" w:fill="FFFFFF"/>
        <w:suppressAutoHyphens/>
        <w:spacing w:after="142"/>
        <w:contextualSpacing/>
        <w:rPr>
          <w:rFonts w:ascii="Courier New" w:hAnsi="Courier New"/>
          <w:sz w:val="22"/>
          <w:szCs w:val="22"/>
          <w:lang w:eastAsia="en-US"/>
        </w:rPr>
      </w:pPr>
    </w:p>
    <w:p w14:paraId="5CEA267C" w14:textId="77777777" w:rsidR="00557300" w:rsidRPr="00E0279C" w:rsidRDefault="52F6463D" w:rsidP="52F6463D">
      <w:pPr>
        <w:keepNext/>
        <w:shd w:val="clear" w:color="auto" w:fill="FFFFFF" w:themeFill="background1"/>
        <w:suppressAutoHyphens/>
        <w:spacing w:after="142"/>
        <w:contextualSpacing/>
        <w:rPr>
          <w:lang w:eastAsia="en-US"/>
        </w:rPr>
      </w:pPr>
      <w:r w:rsidRPr="00E0279C">
        <w:rPr>
          <w:lang w:eastAsia="en-US"/>
        </w:rPr>
        <w:t>Allow traffic from the dummy routing destinations set up in the OSPF router.</w:t>
      </w:r>
    </w:p>
    <w:p w14:paraId="1DD354B7" w14:textId="77777777" w:rsidR="00557300" w:rsidRPr="00E0279C" w:rsidRDefault="00557300" w:rsidP="00557300">
      <w:pPr>
        <w:keepNext/>
        <w:shd w:val="clear" w:color="auto" w:fill="FFFFFF"/>
        <w:suppressAutoHyphens/>
        <w:spacing w:after="142"/>
        <w:contextualSpacing/>
        <w:rPr>
          <w:rFonts w:ascii="Courier New" w:hAnsi="Courier New"/>
          <w:sz w:val="22"/>
          <w:szCs w:val="22"/>
          <w:lang w:eastAsia="en-US"/>
        </w:rPr>
      </w:pPr>
    </w:p>
    <w:p w14:paraId="4F65B903"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policy-statement ospf-isis {</w:t>
      </w:r>
    </w:p>
    <w:p w14:paraId="0C777B57"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term 1 {</w:t>
      </w:r>
    </w:p>
    <w:p w14:paraId="5EC36483"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from {</w:t>
      </w:r>
    </w:p>
    <w:p w14:paraId="08F3E05E"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protocol ospf;</w:t>
      </w:r>
    </w:p>
    <w:p w14:paraId="0EF32369"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route-filter 192.168.0.0/22 longer;</w:t>
      </w:r>
    </w:p>
    <w:p w14:paraId="20A21B88"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06070694"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then accept;</w:t>
      </w:r>
    </w:p>
    <w:p w14:paraId="56940AE5"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0872D6B3"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38A34CE5" w14:textId="77777777" w:rsidR="00557300" w:rsidRPr="00E0279C" w:rsidRDefault="00557300" w:rsidP="00557300">
      <w:pPr>
        <w:keepNext/>
        <w:shd w:val="clear" w:color="auto" w:fill="FFFFFF"/>
        <w:suppressAutoHyphens/>
        <w:spacing w:after="142"/>
        <w:contextualSpacing/>
        <w:rPr>
          <w:rFonts w:ascii="Courier New" w:hAnsi="Courier New"/>
          <w:sz w:val="22"/>
          <w:szCs w:val="22"/>
          <w:lang w:eastAsia="en-US"/>
        </w:rPr>
      </w:pPr>
    </w:p>
    <w:p w14:paraId="6BC9CC0C" w14:textId="6E7CCA0F" w:rsidR="00557300" w:rsidRPr="00E0279C" w:rsidRDefault="52F6463D" w:rsidP="52F6463D">
      <w:pPr>
        <w:keepNext/>
        <w:shd w:val="clear" w:color="auto" w:fill="FFFFFF" w:themeFill="background1"/>
        <w:suppressAutoHyphens/>
        <w:spacing w:after="142"/>
        <w:contextualSpacing/>
        <w:rPr>
          <w:lang w:eastAsia="en-US"/>
        </w:rPr>
      </w:pPr>
      <w:r w:rsidRPr="00E0279C">
        <w:rPr>
          <w:lang w:eastAsia="en-US"/>
        </w:rPr>
        <w:t>Allow traffic between IS-IS and OSPF and vice versa.</w:t>
      </w:r>
    </w:p>
    <w:p w14:paraId="37A5E6EA" w14:textId="77777777" w:rsidR="00557300" w:rsidRPr="00E0279C" w:rsidRDefault="00557300" w:rsidP="00557300">
      <w:pPr>
        <w:keepNext/>
        <w:shd w:val="clear" w:color="auto" w:fill="FFFFFF"/>
        <w:suppressAutoHyphens/>
        <w:spacing w:after="142"/>
        <w:contextualSpacing/>
        <w:rPr>
          <w:rFonts w:ascii="Courier New" w:hAnsi="Courier New"/>
          <w:sz w:val="22"/>
          <w:szCs w:val="22"/>
          <w:lang w:eastAsia="en-US"/>
        </w:rPr>
      </w:pPr>
    </w:p>
    <w:p w14:paraId="729870E7"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policy-statement send-direct-to-isis-neighbors {</w:t>
      </w:r>
    </w:p>
    <w:p w14:paraId="5D303C36"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from {</w:t>
      </w:r>
    </w:p>
    <w:p w14:paraId="1E82CBD8"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protocol direct;</w:t>
      </w:r>
    </w:p>
    <w:p w14:paraId="1AD2EA59"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route-filter 10.0.0.44/30 exact;</w:t>
      </w:r>
    </w:p>
    <w:p w14:paraId="287519BF"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2F697DD1"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lastRenderedPageBreak/>
        <w:t xml:space="preserve">        then accept;</w:t>
      </w:r>
    </w:p>
    <w:p w14:paraId="7D0C9510"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66BF745B"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policy-statement send-direct-to-ospf-neighbors {</w:t>
      </w:r>
    </w:p>
    <w:p w14:paraId="59DFB67A"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from {</w:t>
      </w:r>
    </w:p>
    <w:p w14:paraId="766843FA"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protocol direct;</w:t>
      </w:r>
    </w:p>
    <w:p w14:paraId="1904CFF9"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route-filter 10.0.0.36/30 exact;</w:t>
      </w:r>
    </w:p>
    <w:p w14:paraId="68AB4A90"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0E585E9E"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then accept;</w:t>
      </w:r>
    </w:p>
    <w:p w14:paraId="6F3280E1"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7F871B64"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w:t>
      </w:r>
    </w:p>
    <w:p w14:paraId="7D32BBA4" w14:textId="77777777" w:rsidR="00557300" w:rsidRPr="00E0279C" w:rsidRDefault="00557300" w:rsidP="00557300">
      <w:pPr>
        <w:keepNext/>
        <w:shd w:val="clear" w:color="auto" w:fill="FFFFFF"/>
        <w:suppressAutoHyphens/>
        <w:spacing w:after="142"/>
        <w:contextualSpacing/>
        <w:rPr>
          <w:rFonts w:ascii="Courier New" w:hAnsi="Courier New"/>
          <w:sz w:val="22"/>
          <w:szCs w:val="22"/>
          <w:lang w:eastAsia="en-US"/>
        </w:rPr>
      </w:pPr>
    </w:p>
    <w:p w14:paraId="1E558D93" w14:textId="77777777" w:rsidR="00557300" w:rsidRPr="00E0279C" w:rsidRDefault="52F6463D" w:rsidP="52F6463D">
      <w:pPr>
        <w:keepNext/>
        <w:shd w:val="clear" w:color="auto" w:fill="FFFFFF" w:themeFill="background1"/>
        <w:suppressAutoHyphens/>
        <w:spacing w:after="142"/>
        <w:contextualSpacing/>
        <w:rPr>
          <w:lang w:eastAsia="en-US"/>
        </w:rPr>
      </w:pPr>
      <w:r w:rsidRPr="00E0279C">
        <w:rPr>
          <w:lang w:eastAsia="en-US"/>
        </w:rPr>
        <w:t>This is the routing instance that does only IS-IS.</w:t>
      </w:r>
    </w:p>
    <w:p w14:paraId="5324F1C7" w14:textId="77777777" w:rsidR="00557300" w:rsidRPr="00E0279C" w:rsidRDefault="00557300" w:rsidP="00557300">
      <w:pPr>
        <w:keepNext/>
        <w:shd w:val="clear" w:color="auto" w:fill="FFFFFF"/>
        <w:suppressAutoHyphens/>
        <w:spacing w:after="142"/>
        <w:contextualSpacing/>
        <w:rPr>
          <w:rFonts w:ascii="Calibri" w:hAnsi="Calibri"/>
          <w:sz w:val="22"/>
          <w:szCs w:val="22"/>
          <w:lang w:eastAsia="en-US"/>
        </w:rPr>
      </w:pPr>
    </w:p>
    <w:p w14:paraId="4B5C5408"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routing-instances {</w:t>
      </w:r>
    </w:p>
    <w:p w14:paraId="30109099"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buddy {</w:t>
      </w:r>
    </w:p>
    <w:p w14:paraId="06880152"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instance-type virtual-router;</w:t>
      </w:r>
    </w:p>
    <w:p w14:paraId="2AA7620F"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interface ge-0/0/6.0;</w:t>
      </w:r>
    </w:p>
    <w:p w14:paraId="7269A6EC"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interface lo0.1;</w:t>
      </w:r>
    </w:p>
    <w:p w14:paraId="5A35A4E4"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protocols {</w:t>
      </w:r>
    </w:p>
    <w:p w14:paraId="5703B417"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isis {</w:t>
      </w:r>
    </w:p>
    <w:p w14:paraId="4420BA76"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interface ge-0/0/6.0;</w:t>
      </w:r>
    </w:p>
    <w:p w14:paraId="369E0E1F"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interface lo0.1;</w:t>
      </w:r>
    </w:p>
    <w:p w14:paraId="68907926"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0984A85C"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413B8712"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 xml:space="preserve">    }</w:t>
      </w:r>
    </w:p>
    <w:p w14:paraId="23B9997A" w14:textId="77777777" w:rsidR="00557300" w:rsidRPr="001303A0" w:rsidRDefault="52F6463D" w:rsidP="52F6463D">
      <w:pPr>
        <w:keepNext/>
        <w:shd w:val="clear" w:color="auto" w:fill="FFFFFF" w:themeFill="background1"/>
        <w:suppressAutoHyphens/>
        <w:spacing w:after="142"/>
        <w:contextualSpacing/>
        <w:rPr>
          <w:rFonts w:ascii="Consolas" w:hAnsi="Consolas"/>
          <w:sz w:val="22"/>
          <w:szCs w:val="22"/>
          <w:lang w:eastAsia="en-US"/>
        </w:rPr>
      </w:pPr>
      <w:r w:rsidRPr="001303A0">
        <w:rPr>
          <w:rFonts w:ascii="Consolas" w:hAnsi="Consolas"/>
          <w:sz w:val="22"/>
          <w:szCs w:val="22"/>
          <w:lang w:eastAsia="en-US"/>
        </w:rPr>
        <w:t>}</w:t>
      </w:r>
    </w:p>
    <w:p w14:paraId="345CBE2C" w14:textId="0E4F98D6" w:rsidR="00557300" w:rsidRPr="00E0279C" w:rsidRDefault="00557300" w:rsidP="00557300">
      <w:pPr>
        <w:keepNext/>
        <w:shd w:val="clear" w:color="auto" w:fill="FFFFFF"/>
        <w:suppressAutoHyphens/>
        <w:spacing w:after="142"/>
        <w:contextualSpacing/>
        <w:rPr>
          <w:rFonts w:ascii="Courier New" w:hAnsi="Courier New"/>
          <w:sz w:val="22"/>
          <w:szCs w:val="22"/>
          <w:lang w:eastAsia="en-US"/>
        </w:rPr>
      </w:pPr>
    </w:p>
    <w:p w14:paraId="64F87A38" w14:textId="77777777" w:rsidR="00557300" w:rsidRPr="00E0279C" w:rsidRDefault="00557300" w:rsidP="00557300">
      <w:pPr>
        <w:keepNext/>
        <w:shd w:val="clear" w:color="auto" w:fill="FFFFFF"/>
        <w:suppressAutoHyphens/>
        <w:spacing w:after="142"/>
        <w:contextualSpacing/>
        <w:rPr>
          <w:rFonts w:ascii="Courier New" w:hAnsi="Courier New"/>
          <w:sz w:val="22"/>
          <w:szCs w:val="22"/>
          <w:lang w:eastAsia="en-US"/>
        </w:rPr>
      </w:pPr>
      <w:r w:rsidRPr="00E0279C">
        <w:rPr>
          <w:rFonts w:ascii="Calibri" w:hAnsi="Calibri"/>
          <w:noProof/>
          <w:sz w:val="22"/>
          <w:szCs w:val="22"/>
          <w:lang w:eastAsia="en-US"/>
        </w:rPr>
        <mc:AlternateContent>
          <mc:Choice Requires="wps">
            <w:drawing>
              <wp:anchor distT="0" distB="101600" distL="0" distR="0" simplePos="0" relativeHeight="251661312" behindDoc="0" locked="0" layoutInCell="1" allowOverlap="1" wp14:anchorId="4B9C2878" wp14:editId="40C95770">
                <wp:simplePos x="0" y="0"/>
                <wp:positionH relativeFrom="column">
                  <wp:align>center</wp:align>
                </wp:positionH>
                <wp:positionV relativeFrom="line">
                  <wp:posOffset>635</wp:posOffset>
                </wp:positionV>
                <wp:extent cx="4629150" cy="1775460"/>
                <wp:effectExtent l="0" t="0" r="0" b="0"/>
                <wp:wrapTopAndBottom/>
                <wp:docPr id="42" name="Frame2"/>
                <wp:cNvGraphicFramePr/>
                <a:graphic xmlns:a="http://schemas.openxmlformats.org/drawingml/2006/main">
                  <a:graphicData uri="http://schemas.microsoft.com/office/word/2010/wordprocessingShape">
                    <wps:wsp>
                      <wps:cNvSpPr txBox="1"/>
                      <wps:spPr>
                        <a:xfrm>
                          <a:off x="0" y="0"/>
                          <a:ext cx="4629150" cy="1775460"/>
                        </a:xfrm>
                        <a:prstGeom prst="rect">
                          <a:avLst/>
                        </a:prstGeom>
                      </wps:spPr>
                      <wps:txbx>
                        <w:txbxContent>
                          <w:p w14:paraId="5CB0B60B" w14:textId="104F921E" w:rsidR="0071059E" w:rsidRDefault="0071059E" w:rsidP="00557300">
                            <w:pPr>
                              <w:pStyle w:val="Illustration"/>
                              <w:jc w:val="center"/>
                            </w:pPr>
                            <w:r>
                              <w:rPr>
                                <w:rFonts w:cs="Calibri"/>
                                <w:noProof/>
                                <w:lang w:val="en-US"/>
                              </w:rPr>
                              <w:drawing>
                                <wp:inline distT="0" distB="0" distL="0" distR="0" wp14:anchorId="2061AA25" wp14:editId="5DC914ED">
                                  <wp:extent cx="4629150" cy="1533525"/>
                                  <wp:effectExtent l="0" t="0" r="0" b="9525"/>
                                  <wp:docPr id="4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29150" cy="1533525"/>
                                          </a:xfrm>
                                          <a:prstGeom prst="rect">
                                            <a:avLst/>
                                          </a:prstGeom>
                                          <a:noFill/>
                                          <a:ln>
                                            <a:noFill/>
                                          </a:ln>
                                        </pic:spPr>
                                      </pic:pic>
                                    </a:graphicData>
                                  </a:graphic>
                                </wp:inline>
                              </w:drawing>
                            </w:r>
                            <w:r>
                              <w:br/>
                              <w:t xml:space="preserve">Illustration </w:t>
                            </w:r>
                            <w:r>
                              <w:fldChar w:fldCharType="begin"/>
                            </w:r>
                            <w:r>
                              <w:instrText>SEQ Illustration \* ARABIC</w:instrText>
                            </w:r>
                            <w:r>
                              <w:fldChar w:fldCharType="separate"/>
                            </w:r>
                            <w:r>
                              <w:rPr>
                                <w:noProof/>
                              </w:rPr>
                              <w:t>2</w:t>
                            </w:r>
                            <w:r>
                              <w:fldChar w:fldCharType="end"/>
                            </w:r>
                            <w:r>
                              <w:t>: Pinging the router running OSPF and getting an answer back.</w:t>
                            </w: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shape w14:anchorId="4B9C2878" id="Frame2" o:spid="_x0000_s1033" type="#_x0000_t202" style="position:absolute;margin-left:0;margin-top:.05pt;width:364.5pt;height:139.8pt;z-index:251661312;visibility:visible;mso-wrap-style:square;mso-width-percent:0;mso-height-percent:0;mso-wrap-distance-left:0;mso-wrap-distance-top:0;mso-wrap-distance-right:0;mso-wrap-distance-bottom:8pt;mso-position-horizontal:center;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" filled="f" stroked="f">
                <v:textbox inset="0,0,0,0">
                  <w:txbxContent>
                    <w:p w14:paraId="5CB0B60B" w14:textId="104F921E" w:rsidR="0071059E" w:rsidRDefault="0071059E" w:rsidP="00557300">
                      <w:pPr>
                        <w:pStyle w:val="Illustration"/>
                        <w:jc w:val="center"/>
                      </w:pPr>
                      <w:r>
                        <w:rPr>
                          <w:rFonts w:cs="Calibri"/>
                          <w:noProof/>
                          <w:lang w:val="en-US"/>
                        </w:rPr>
                        <w:drawing>
                          <wp:inline distT="0" distB="0" distL="0" distR="0" wp14:anchorId="2061AA25" wp14:editId="5DC914ED">
                            <wp:extent cx="4629150" cy="1533525"/>
                            <wp:effectExtent l="0" t="0" r="0" b="9525"/>
                            <wp:docPr id="4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29150" cy="1533525"/>
                                    </a:xfrm>
                                    <a:prstGeom prst="rect">
                                      <a:avLst/>
                                    </a:prstGeom>
                                    <a:noFill/>
                                    <a:ln>
                                      <a:noFill/>
                                    </a:ln>
                                  </pic:spPr>
                                </pic:pic>
                              </a:graphicData>
                            </a:graphic>
                          </wp:inline>
                        </w:drawing>
                      </w:r>
                      <w:r>
                        <w:br/>
                        <w:t xml:space="preserve">Illustration </w:t>
                      </w:r>
                      <w:r>
                        <w:fldChar w:fldCharType="begin"/>
                      </w:r>
                      <w:r>
                        <w:instrText>SEQ Illustration \* ARABIC</w:instrText>
                      </w:r>
                      <w:r>
                        <w:fldChar w:fldCharType="separate"/>
                      </w:r>
                      <w:r>
                        <w:rPr>
                          <w:noProof/>
                        </w:rPr>
                        <w:t>2</w:t>
                      </w:r>
                      <w:r>
                        <w:fldChar w:fldCharType="end"/>
                      </w:r>
                      <w:r>
                        <w:t>: Pinging the router running OSPF and getting an answer back.</w:t>
                      </w:r>
                    </w:p>
                  </w:txbxContent>
                </v:textbox>
                <w10:wrap type="topAndBottom" anchory="line"/>
              </v:shape>
            </w:pict>
          </mc:Fallback>
        </mc:AlternateContent>
      </w:r>
    </w:p>
    <w:p w14:paraId="2B75A730" w14:textId="77777777" w:rsidR="00557300" w:rsidRPr="00E0279C" w:rsidRDefault="00557300" w:rsidP="00557300">
      <w:pPr>
        <w:keepNext/>
        <w:shd w:val="clear" w:color="auto" w:fill="FFFFFF"/>
        <w:suppressAutoHyphens/>
        <w:spacing w:after="142"/>
        <w:contextualSpacing/>
        <w:rPr>
          <w:rFonts w:ascii="Courier New" w:hAnsi="Courier New"/>
          <w:sz w:val="22"/>
          <w:szCs w:val="22"/>
          <w:lang w:eastAsia="en-US"/>
        </w:rPr>
      </w:pPr>
      <w:r w:rsidRPr="00E0279C">
        <w:rPr>
          <w:rFonts w:ascii="Calibri" w:hAnsi="Calibri"/>
          <w:noProof/>
          <w:sz w:val="22"/>
          <w:szCs w:val="22"/>
          <w:lang w:eastAsia="en-US"/>
        </w:rPr>
        <mc:AlternateContent>
          <mc:Choice Requires="wps">
            <w:drawing>
              <wp:anchor distT="0" distB="101600" distL="0" distR="0" simplePos="0" relativeHeight="251662336" behindDoc="0" locked="0" layoutInCell="1" allowOverlap="1" wp14:anchorId="072C4759" wp14:editId="48B9C4C6">
                <wp:simplePos x="0" y="0"/>
                <wp:positionH relativeFrom="column">
                  <wp:align>center</wp:align>
                </wp:positionH>
                <wp:positionV relativeFrom="line">
                  <wp:posOffset>635</wp:posOffset>
                </wp:positionV>
                <wp:extent cx="4638675" cy="1661160"/>
                <wp:effectExtent l="0" t="0" r="0" b="0"/>
                <wp:wrapTopAndBottom/>
                <wp:docPr id="43" name="Frame3"/>
                <wp:cNvGraphicFramePr/>
                <a:graphic xmlns:a="http://schemas.openxmlformats.org/drawingml/2006/main">
                  <a:graphicData uri="http://schemas.microsoft.com/office/word/2010/wordprocessingShape">
                    <wps:wsp>
                      <wps:cNvSpPr txBox="1"/>
                      <wps:spPr>
                        <a:xfrm>
                          <a:off x="0" y="0"/>
                          <a:ext cx="4638675" cy="1661160"/>
                        </a:xfrm>
                        <a:prstGeom prst="rect">
                          <a:avLst/>
                        </a:prstGeom>
                      </wps:spPr>
                      <wps:txbx>
                        <w:txbxContent>
                          <w:p w14:paraId="06349D85" w14:textId="19E08BA8" w:rsidR="0071059E" w:rsidRDefault="0071059E" w:rsidP="00557300">
                            <w:pPr>
                              <w:pStyle w:val="Illustration"/>
                              <w:jc w:val="center"/>
                            </w:pPr>
                            <w:r>
                              <w:rPr>
                                <w:rFonts w:cs="Calibri"/>
                                <w:noProof/>
                                <w:lang w:val="en-US"/>
                              </w:rPr>
                              <w:drawing>
                                <wp:inline distT="0" distB="0" distL="0" distR="0" wp14:anchorId="288B7AC4" wp14:editId="09F16954">
                                  <wp:extent cx="4638675" cy="1419225"/>
                                  <wp:effectExtent l="0" t="0" r="9525" b="9525"/>
                                  <wp:docPr id="4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38675" cy="1419225"/>
                                          </a:xfrm>
                                          <a:prstGeom prst="rect">
                                            <a:avLst/>
                                          </a:prstGeom>
                                          <a:noFill/>
                                          <a:ln>
                                            <a:noFill/>
                                          </a:ln>
                                        </pic:spPr>
                                      </pic:pic>
                                    </a:graphicData>
                                  </a:graphic>
                                </wp:inline>
                              </w:drawing>
                            </w:r>
                            <w:r>
                              <w:br/>
                              <w:t xml:space="preserve">Illustration </w:t>
                            </w:r>
                            <w:r>
                              <w:fldChar w:fldCharType="begin"/>
                            </w:r>
                            <w:r>
                              <w:instrText>SEQ Illustration \* ARABIC</w:instrText>
                            </w:r>
                            <w:r>
                              <w:fldChar w:fldCharType="separate"/>
                            </w:r>
                            <w:r>
                              <w:rPr>
                                <w:noProof/>
                              </w:rPr>
                              <w:t>3</w:t>
                            </w:r>
                            <w:r>
                              <w:fldChar w:fldCharType="end"/>
                            </w:r>
                            <w:r>
                              <w:t>: Pinging the virtual router buddy and getting an answer back.</w:t>
                            </w: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shape w14:anchorId="072C4759" id="Frame3" o:spid="_x0000_s1034" type="#_x0000_t202" style="position:absolute;margin-left:0;margin-top:.05pt;width:365.25pt;height:130.8pt;z-index:251662336;visibility:visible;mso-wrap-style:square;mso-width-percent:0;mso-height-percent:0;mso-wrap-distance-left:0;mso-wrap-distance-top:0;mso-wrap-distance-right:0;mso-wrap-distance-bottom:8pt;mso-position-horizontal:center;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" filled="f" stroked="f">
                <v:textbox inset="0,0,0,0">
                  <w:txbxContent>
                    <w:p w14:paraId="06349D85" w14:textId="19E08BA8" w:rsidR="0071059E" w:rsidRDefault="0071059E" w:rsidP="00557300">
                      <w:pPr>
                        <w:pStyle w:val="Illustration"/>
                        <w:jc w:val="center"/>
                      </w:pPr>
                      <w:r>
                        <w:rPr>
                          <w:rFonts w:cs="Calibri"/>
                          <w:noProof/>
                          <w:lang w:val="en-US"/>
                        </w:rPr>
                        <w:drawing>
                          <wp:inline distT="0" distB="0" distL="0" distR="0" wp14:anchorId="288B7AC4" wp14:editId="09F16954">
                            <wp:extent cx="4638675" cy="1419225"/>
                            <wp:effectExtent l="0" t="0" r="9525" b="9525"/>
                            <wp:docPr id="4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38675" cy="1419225"/>
                                    </a:xfrm>
                                    <a:prstGeom prst="rect">
                                      <a:avLst/>
                                    </a:prstGeom>
                                    <a:noFill/>
                                    <a:ln>
                                      <a:noFill/>
                                    </a:ln>
                                  </pic:spPr>
                                </pic:pic>
                              </a:graphicData>
                            </a:graphic>
                          </wp:inline>
                        </w:drawing>
                      </w:r>
                      <w:r>
                        <w:br/>
                        <w:t xml:space="preserve">Illustration </w:t>
                      </w:r>
                      <w:r>
                        <w:fldChar w:fldCharType="begin"/>
                      </w:r>
                      <w:r>
                        <w:instrText>SEQ Illustration \* ARABIC</w:instrText>
                      </w:r>
                      <w:r>
                        <w:fldChar w:fldCharType="separate"/>
                      </w:r>
                      <w:r>
                        <w:rPr>
                          <w:noProof/>
                        </w:rPr>
                        <w:t>3</w:t>
                      </w:r>
                      <w:r>
                        <w:fldChar w:fldCharType="end"/>
                      </w:r>
                      <w:r>
                        <w:t>: Pinging the virtual router buddy and getting an answer back.</w:t>
                      </w:r>
                    </w:p>
                  </w:txbxContent>
                </v:textbox>
                <w10:wrap type="topAndBottom" anchory="line"/>
              </v:shape>
            </w:pict>
          </mc:Fallback>
        </mc:AlternateContent>
      </w:r>
    </w:p>
    <w:p w14:paraId="5B9BA50B" w14:textId="77777777" w:rsidR="00557300" w:rsidRPr="00E0279C" w:rsidRDefault="00557300" w:rsidP="00557300">
      <w:pPr>
        <w:keepNext/>
        <w:shd w:val="clear" w:color="auto" w:fill="FFFFFF"/>
        <w:suppressAutoHyphens/>
        <w:spacing w:after="142"/>
        <w:contextualSpacing/>
        <w:rPr>
          <w:rFonts w:ascii="Calibri" w:hAnsi="Calibri"/>
          <w:sz w:val="22"/>
          <w:szCs w:val="22"/>
          <w:lang w:eastAsia="en-US"/>
        </w:rPr>
      </w:pPr>
      <w:r w:rsidRPr="00E0279C">
        <w:rPr>
          <w:rFonts w:ascii="Calibri" w:hAnsi="Calibri"/>
          <w:sz w:val="22"/>
          <w:szCs w:val="22"/>
          <w:lang w:eastAsia="en-US"/>
        </w:rPr>
        <w:br w:type="page"/>
      </w:r>
    </w:p>
    <w:p w14:paraId="7D177135" w14:textId="77777777" w:rsidR="00557300" w:rsidRPr="00E0279C" w:rsidRDefault="52F6463D" w:rsidP="52F6463D">
      <w:pPr>
        <w:keepNext/>
        <w:shd w:val="clear" w:color="auto" w:fill="FFFFFF" w:themeFill="background1"/>
        <w:suppressAutoHyphens/>
        <w:spacing w:after="142"/>
        <w:contextualSpacing/>
        <w:rPr>
          <w:lang w:eastAsia="en-US"/>
        </w:rPr>
      </w:pPr>
      <w:r w:rsidRPr="00E0279C">
        <w:rPr>
          <w:lang w:eastAsia="en-US"/>
        </w:rPr>
        <w:lastRenderedPageBreak/>
        <w:t>The OSPF routing table contains routes to all the dummy destinations.</w:t>
      </w:r>
    </w:p>
    <w:p w14:paraId="075EF2C5" w14:textId="77777777" w:rsidR="00557300" w:rsidRPr="00E0279C" w:rsidRDefault="00557300" w:rsidP="00557300">
      <w:pPr>
        <w:keepNext/>
        <w:shd w:val="clear" w:color="auto" w:fill="FFFFFF"/>
        <w:suppressAutoHyphens/>
        <w:spacing w:after="142"/>
        <w:contextualSpacing/>
        <w:rPr>
          <w:rFonts w:ascii="Calibri" w:hAnsi="Calibri"/>
          <w:sz w:val="22"/>
          <w:szCs w:val="22"/>
          <w:lang w:eastAsia="en-US"/>
        </w:rPr>
      </w:pPr>
      <w:r w:rsidRPr="00E0279C">
        <w:rPr>
          <w:rFonts w:ascii="Calibri" w:hAnsi="Calibri"/>
          <w:noProof/>
          <w:sz w:val="22"/>
          <w:szCs w:val="22"/>
          <w:lang w:eastAsia="en-US"/>
        </w:rPr>
        <mc:AlternateContent>
          <mc:Choice Requires="wps">
            <w:drawing>
              <wp:anchor distT="0" distB="101600" distL="0" distR="0" simplePos="0" relativeHeight="251664384" behindDoc="0" locked="0" layoutInCell="1" allowOverlap="1" wp14:anchorId="19BEB68D" wp14:editId="446DF1CD">
                <wp:simplePos x="0" y="0"/>
                <wp:positionH relativeFrom="column">
                  <wp:posOffset>0</wp:posOffset>
                </wp:positionH>
                <wp:positionV relativeFrom="line">
                  <wp:posOffset>635</wp:posOffset>
                </wp:positionV>
                <wp:extent cx="5848350" cy="4832985"/>
                <wp:effectExtent l="0" t="635" r="0" b="0"/>
                <wp:wrapSquare wrapText="bothSides"/>
                <wp:docPr id="44" name="Fram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4832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270DE" w14:textId="38031DC9" w:rsidR="0071059E" w:rsidRDefault="0071059E" w:rsidP="00557300">
                            <w:pPr>
                              <w:pStyle w:val="Illustration"/>
                              <w:jc w:val="center"/>
                            </w:pPr>
                            <w:r>
                              <w:rPr>
                                <w:rFonts w:cs="Calibri"/>
                                <w:noProof/>
                                <w:lang w:val="en-US"/>
                              </w:rPr>
                              <w:drawing>
                                <wp:inline distT="0" distB="0" distL="0" distR="0" wp14:anchorId="0E718F93" wp14:editId="359DABA2">
                                  <wp:extent cx="5848350" cy="4591050"/>
                                  <wp:effectExtent l="0" t="0" r="0" b="0"/>
                                  <wp:docPr id="5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48350" cy="4591050"/>
                                          </a:xfrm>
                                          <a:prstGeom prst="rect">
                                            <a:avLst/>
                                          </a:prstGeom>
                                          <a:noFill/>
                                          <a:ln>
                                            <a:noFill/>
                                          </a:ln>
                                        </pic:spPr>
                                      </pic:pic>
                                    </a:graphicData>
                                  </a:graphic>
                                </wp:inline>
                              </w:drawing>
                            </w:r>
                            <w:r>
                              <w:br/>
                              <w:t xml:space="preserve">Illustration </w:t>
                            </w:r>
                            <w:r>
                              <w:fldChar w:fldCharType="begin"/>
                            </w:r>
                            <w:r>
                              <w:instrText>SEQ Illustration \* ARABIC</w:instrText>
                            </w:r>
                            <w:r>
                              <w:fldChar w:fldCharType="separate"/>
                            </w:r>
                            <w:r>
                              <w:rPr>
                                <w:noProof/>
                              </w:rPr>
                              <w:t>4</w:t>
                            </w:r>
                            <w:r>
                              <w:fldChar w:fldCharType="end"/>
                            </w:r>
                            <w:r>
                              <w:t>: The OSPF routing table in the redistributing router.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BEB68D" id="Frame6" o:spid="_x0000_s1035" type="#_x0000_t202" style="position:absolute;margin-left:0;margin-top:.05pt;width:460.5pt;height:380.55pt;z-index:251664384;visibility:visible;mso-wrap-style:square;mso-width-percent:0;mso-height-percent:0;mso-wrap-distance-left:0;mso-wrap-distance-top:0;mso-wrap-distance-right:0;mso-wrap-distance-bottom:8pt;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" filled="f" stroked="f">
                <v:textbox inset="0,0,0,0">
                  <w:txbxContent>
                    <w:p w14:paraId="0D6270DE" w14:textId="38031DC9" w:rsidR="0071059E" w:rsidRDefault="0071059E" w:rsidP="00557300">
                      <w:pPr>
                        <w:pStyle w:val="Illustration"/>
                        <w:jc w:val="center"/>
                      </w:pPr>
                      <w:r>
                        <w:rPr>
                          <w:rFonts w:cs="Calibri"/>
                          <w:noProof/>
                          <w:lang w:val="en-US"/>
                        </w:rPr>
                        <w:drawing>
                          <wp:inline distT="0" distB="0" distL="0" distR="0" wp14:anchorId="0E718F93" wp14:editId="359DABA2">
                            <wp:extent cx="5848350" cy="4591050"/>
                            <wp:effectExtent l="0" t="0" r="0" b="0"/>
                            <wp:docPr id="5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48350" cy="4591050"/>
                                    </a:xfrm>
                                    <a:prstGeom prst="rect">
                                      <a:avLst/>
                                    </a:prstGeom>
                                    <a:noFill/>
                                    <a:ln>
                                      <a:noFill/>
                                    </a:ln>
                                  </pic:spPr>
                                </pic:pic>
                              </a:graphicData>
                            </a:graphic>
                          </wp:inline>
                        </w:drawing>
                      </w:r>
                      <w:r>
                        <w:br/>
                        <w:t xml:space="preserve">Illustration </w:t>
                      </w:r>
                      <w:r>
                        <w:fldChar w:fldCharType="begin"/>
                      </w:r>
                      <w:r>
                        <w:instrText>SEQ Illustration \* ARABIC</w:instrText>
                      </w:r>
                      <w:r>
                        <w:fldChar w:fldCharType="separate"/>
                      </w:r>
                      <w:r>
                        <w:rPr>
                          <w:noProof/>
                        </w:rPr>
                        <w:t>4</w:t>
                      </w:r>
                      <w:r>
                        <w:fldChar w:fldCharType="end"/>
                      </w:r>
                      <w:r>
                        <w:t>: The OSPF routing table in the redistributing router.</w:t>
                      </w:r>
                    </w:p>
                  </w:txbxContent>
                </v:textbox>
                <w10:wrap type="square" anchory="line"/>
              </v:shape>
            </w:pict>
          </mc:Fallback>
        </mc:AlternateContent>
      </w:r>
    </w:p>
    <w:p w14:paraId="6094346D" w14:textId="77777777" w:rsidR="00557300" w:rsidRPr="00E0279C" w:rsidRDefault="00557300" w:rsidP="00557300">
      <w:pPr>
        <w:keepNext/>
        <w:shd w:val="clear" w:color="auto" w:fill="FFFFFF"/>
        <w:suppressAutoHyphens/>
        <w:spacing w:after="142"/>
        <w:contextualSpacing/>
        <w:rPr>
          <w:rFonts w:ascii="Calibri" w:hAnsi="Calibri"/>
          <w:sz w:val="22"/>
          <w:szCs w:val="22"/>
          <w:lang w:eastAsia="en-US"/>
        </w:rPr>
      </w:pPr>
      <w:r w:rsidRPr="00E0279C">
        <w:rPr>
          <w:rFonts w:ascii="Calibri" w:hAnsi="Calibri"/>
          <w:sz w:val="22"/>
          <w:szCs w:val="22"/>
          <w:lang w:eastAsia="en-US"/>
        </w:rPr>
        <w:br w:type="page"/>
      </w:r>
    </w:p>
    <w:p w14:paraId="30AC10AA" w14:textId="77777777" w:rsidR="00557300" w:rsidRPr="00E0279C" w:rsidRDefault="52F6463D" w:rsidP="52F6463D">
      <w:pPr>
        <w:keepNext/>
        <w:shd w:val="clear" w:color="auto" w:fill="FFFFFF" w:themeFill="background1"/>
        <w:suppressAutoHyphens/>
        <w:spacing w:after="142"/>
        <w:contextualSpacing/>
        <w:rPr>
          <w:lang w:eastAsia="en-US"/>
        </w:rPr>
      </w:pPr>
      <w:r w:rsidRPr="00E0279C">
        <w:rPr>
          <w:lang w:eastAsia="en-US"/>
        </w:rPr>
        <w:lastRenderedPageBreak/>
        <w:t>Connections between the routers are clearly working, looking at the routing table the OSPF system there is in fact a route that says 10.0.0.36/30 that is the network where buddy the virtual router is at.</w:t>
      </w:r>
    </w:p>
    <w:p w14:paraId="54082625" w14:textId="77777777" w:rsidR="00557300" w:rsidRPr="00E0279C" w:rsidRDefault="00557300" w:rsidP="00557300">
      <w:pPr>
        <w:keepNext/>
        <w:shd w:val="clear" w:color="auto" w:fill="FFFFFF"/>
        <w:suppressAutoHyphens/>
        <w:spacing w:after="142"/>
        <w:contextualSpacing/>
        <w:rPr>
          <w:rFonts w:ascii="Calibri" w:hAnsi="Calibri"/>
          <w:sz w:val="22"/>
          <w:szCs w:val="22"/>
          <w:lang w:eastAsia="en-US"/>
        </w:rPr>
      </w:pPr>
      <w:r w:rsidRPr="00E0279C">
        <w:rPr>
          <w:rFonts w:ascii="Calibri" w:hAnsi="Calibri"/>
          <w:sz w:val="22"/>
          <w:szCs w:val="22"/>
          <w:lang w:eastAsia="en-US"/>
        </w:rPr>
        <w:br w:type="page"/>
      </w:r>
      <w:r w:rsidRPr="00E0279C">
        <w:rPr>
          <w:rFonts w:ascii="Calibri" w:hAnsi="Calibri"/>
          <w:noProof/>
          <w:sz w:val="22"/>
          <w:szCs w:val="22"/>
          <w:lang w:eastAsia="en-US"/>
        </w:rPr>
        <mc:AlternateContent>
          <mc:Choice Requires="wps">
            <w:drawing>
              <wp:anchor distT="0" distB="101600" distL="0" distR="0" simplePos="0" relativeHeight="251665408" behindDoc="0" locked="0" layoutInCell="1" allowOverlap="1" wp14:anchorId="48E21040" wp14:editId="23964BBB">
                <wp:simplePos x="0" y="0"/>
                <wp:positionH relativeFrom="column">
                  <wp:posOffset>214630</wp:posOffset>
                </wp:positionH>
                <wp:positionV relativeFrom="paragraph">
                  <wp:posOffset>257175</wp:posOffset>
                </wp:positionV>
                <wp:extent cx="5343525" cy="5680710"/>
                <wp:effectExtent l="0" t="0" r="0" b="0"/>
                <wp:wrapTopAndBottom/>
                <wp:docPr id="45" name="Frame4"/>
                <wp:cNvGraphicFramePr/>
                <a:graphic xmlns:a="http://schemas.openxmlformats.org/drawingml/2006/main">
                  <a:graphicData uri="http://schemas.microsoft.com/office/word/2010/wordprocessingShape">
                    <wps:wsp>
                      <wps:cNvSpPr txBox="1"/>
                      <wps:spPr>
                        <a:xfrm>
                          <a:off x="0" y="0"/>
                          <a:ext cx="5343525" cy="5680710"/>
                        </a:xfrm>
                        <a:prstGeom prst="rect">
                          <a:avLst/>
                        </a:prstGeom>
                      </wps:spPr>
                      <wps:txbx>
                        <w:txbxContent>
                          <w:p w14:paraId="7CCE2649" w14:textId="7A654D5F" w:rsidR="0071059E" w:rsidRDefault="0071059E" w:rsidP="00557300">
                            <w:pPr>
                              <w:pStyle w:val="Illustration"/>
                              <w:jc w:val="center"/>
                            </w:pPr>
                            <w:r>
                              <w:rPr>
                                <w:rFonts w:cs="Calibri"/>
                                <w:noProof/>
                                <w:lang w:val="en-US"/>
                              </w:rPr>
                              <w:drawing>
                                <wp:inline distT="0" distB="0" distL="0" distR="0" wp14:anchorId="0B9B02FD" wp14:editId="54CE6D30">
                                  <wp:extent cx="5343525" cy="5438775"/>
                                  <wp:effectExtent l="0" t="0" r="9525" b="9525"/>
                                  <wp:docPr id="5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43525" cy="5438775"/>
                                          </a:xfrm>
                                          <a:prstGeom prst="rect">
                                            <a:avLst/>
                                          </a:prstGeom>
                                          <a:noFill/>
                                          <a:ln>
                                            <a:noFill/>
                                          </a:ln>
                                        </pic:spPr>
                                      </pic:pic>
                                    </a:graphicData>
                                  </a:graphic>
                                </wp:inline>
                              </w:drawing>
                            </w:r>
                            <w:r>
                              <w:br/>
                              <w:t xml:space="preserve">Illustration </w:t>
                            </w:r>
                            <w:r>
                              <w:fldChar w:fldCharType="begin"/>
                            </w:r>
                            <w:r>
                              <w:instrText>SEQ Illustration \* ARABIC</w:instrText>
                            </w:r>
                            <w:r>
                              <w:fldChar w:fldCharType="separate"/>
                            </w:r>
                            <w:r>
                              <w:rPr>
                                <w:noProof/>
                              </w:rPr>
                              <w:t>5</w:t>
                            </w:r>
                            <w:r>
                              <w:fldChar w:fldCharType="end"/>
                            </w:r>
                            <w:r>
                              <w:t>: The routing table of the router running purely OSPF.</w:t>
                            </w: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shape w14:anchorId="48E21040" id="Frame4" o:spid="_x0000_s1036" type="#_x0000_t202" style="position:absolute;margin-left:16.9pt;margin-top:20.25pt;width:420.75pt;height:447.3pt;z-index:251665408;visibility:visible;mso-wrap-style:square;mso-width-percent:0;mso-height-percent:0;mso-wrap-distance-left:0;mso-wrap-distance-top:0;mso-wrap-distance-right:0;mso-wrap-distance-bottom: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" filled="f" stroked="f">
                <v:textbox inset="0,0,0,0">
                  <w:txbxContent>
                    <w:p w14:paraId="7CCE2649" w14:textId="7A654D5F" w:rsidR="0071059E" w:rsidRDefault="0071059E" w:rsidP="00557300">
                      <w:pPr>
                        <w:pStyle w:val="Illustration"/>
                        <w:jc w:val="center"/>
                      </w:pPr>
                      <w:r>
                        <w:rPr>
                          <w:rFonts w:cs="Calibri"/>
                          <w:noProof/>
                          <w:lang w:val="en-US"/>
                        </w:rPr>
                        <w:drawing>
                          <wp:inline distT="0" distB="0" distL="0" distR="0" wp14:anchorId="0B9B02FD" wp14:editId="54CE6D30">
                            <wp:extent cx="5343525" cy="5438775"/>
                            <wp:effectExtent l="0" t="0" r="9525" b="9525"/>
                            <wp:docPr id="5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43525" cy="5438775"/>
                                    </a:xfrm>
                                    <a:prstGeom prst="rect">
                                      <a:avLst/>
                                    </a:prstGeom>
                                    <a:noFill/>
                                    <a:ln>
                                      <a:noFill/>
                                    </a:ln>
                                  </pic:spPr>
                                </pic:pic>
                              </a:graphicData>
                            </a:graphic>
                          </wp:inline>
                        </w:drawing>
                      </w:r>
                      <w:r>
                        <w:br/>
                        <w:t xml:space="preserve">Illustration </w:t>
                      </w:r>
                      <w:r>
                        <w:fldChar w:fldCharType="begin"/>
                      </w:r>
                      <w:r>
                        <w:instrText>SEQ Illustration \* ARABIC</w:instrText>
                      </w:r>
                      <w:r>
                        <w:fldChar w:fldCharType="separate"/>
                      </w:r>
                      <w:r>
                        <w:rPr>
                          <w:noProof/>
                        </w:rPr>
                        <w:t>5</w:t>
                      </w:r>
                      <w:r>
                        <w:fldChar w:fldCharType="end"/>
                      </w:r>
                      <w:r>
                        <w:t>: The routing table of the router running purely OSPF.</w:t>
                      </w:r>
                    </w:p>
                  </w:txbxContent>
                </v:textbox>
                <w10:wrap type="topAndBottom"/>
              </v:shape>
            </w:pict>
          </mc:Fallback>
        </mc:AlternateContent>
      </w:r>
    </w:p>
    <w:p w14:paraId="3556C7EA" w14:textId="036026C2" w:rsidR="00512103" w:rsidRPr="00E0279C" w:rsidRDefault="00557300" w:rsidP="52F6463D">
      <w:pPr>
        <w:keepNext/>
        <w:shd w:val="clear" w:color="auto" w:fill="FFFFFF" w:themeFill="background1"/>
        <w:suppressAutoHyphens/>
        <w:spacing w:after="142"/>
        <w:contextualSpacing/>
        <w:rPr>
          <w:lang w:eastAsia="en-US"/>
        </w:rPr>
      </w:pPr>
      <w:r w:rsidRPr="00E0279C">
        <w:rPr>
          <w:lang w:eastAsia="en-US"/>
        </w:rPr>
        <w:lastRenderedPageBreak/>
        <w:t>The virtual router buddy has an IS-IS routing table that includes the network of the OSPF router 10.0.0.44/30 and the dummy routes on the loopback interface.</w:t>
      </w:r>
      <w:r w:rsidRPr="00E0279C">
        <w:rPr>
          <w:lang w:eastAsia="en-US"/>
        </w:rPr>
        <w:br w:type="page"/>
      </w:r>
      <w:r w:rsidRPr="00E0279C">
        <w:rPr>
          <w:noProof/>
          <w:lang w:eastAsia="en-US"/>
        </w:rPr>
        <mc:AlternateContent>
          <mc:Choice Requires="wps">
            <w:drawing>
              <wp:anchor distT="0" distB="101600" distL="0" distR="0" simplePos="0" relativeHeight="251663360" behindDoc="0" locked="0" layoutInCell="1" allowOverlap="1" wp14:anchorId="57E40EA9" wp14:editId="08FD28C7">
                <wp:simplePos x="0" y="0"/>
                <wp:positionH relativeFrom="column">
                  <wp:posOffset>93345</wp:posOffset>
                </wp:positionH>
                <wp:positionV relativeFrom="paragraph">
                  <wp:posOffset>452120</wp:posOffset>
                </wp:positionV>
                <wp:extent cx="5972810" cy="5676900"/>
                <wp:effectExtent l="0" t="0" r="0" b="0"/>
                <wp:wrapTopAndBottom/>
                <wp:docPr id="46" name="Frame5"/>
                <wp:cNvGraphicFramePr/>
                <a:graphic xmlns:a="http://schemas.openxmlformats.org/drawingml/2006/main">
                  <a:graphicData uri="http://schemas.microsoft.com/office/word/2010/wordprocessingShape">
                    <wps:wsp>
                      <wps:cNvSpPr txBox="1"/>
                      <wps:spPr>
                        <a:xfrm>
                          <a:off x="0" y="0"/>
                          <a:ext cx="5972810" cy="5676900"/>
                        </a:xfrm>
                        <a:prstGeom prst="rect">
                          <a:avLst/>
                        </a:prstGeom>
                      </wps:spPr>
                      <wps:txbx>
                        <w:txbxContent>
                          <w:p w14:paraId="0E3FBD02" w14:textId="5BDBC743" w:rsidR="0071059E" w:rsidRDefault="0071059E" w:rsidP="00557300">
                            <w:pPr>
                              <w:pStyle w:val="Illustration"/>
                              <w:jc w:val="center"/>
                            </w:pPr>
                            <w:r>
                              <w:rPr>
                                <w:rFonts w:cs="Calibri"/>
                                <w:noProof/>
                                <w:lang w:val="en-US"/>
                              </w:rPr>
                              <w:drawing>
                                <wp:inline distT="0" distB="0" distL="0" distR="0" wp14:anchorId="1CD2738B" wp14:editId="50A74BE6">
                                  <wp:extent cx="5972175" cy="5438775"/>
                                  <wp:effectExtent l="0" t="0" r="9525" b="9525"/>
                                  <wp:docPr id="8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2175" cy="5438775"/>
                                          </a:xfrm>
                                          <a:prstGeom prst="rect">
                                            <a:avLst/>
                                          </a:prstGeom>
                                          <a:noFill/>
                                          <a:ln>
                                            <a:noFill/>
                                          </a:ln>
                                        </pic:spPr>
                                      </pic:pic>
                                    </a:graphicData>
                                  </a:graphic>
                                </wp:inline>
                              </w:drawing>
                            </w:r>
                            <w:r>
                              <w:br/>
                              <w:t xml:space="preserve">Illustration </w:t>
                            </w:r>
                            <w:r>
                              <w:fldChar w:fldCharType="begin"/>
                            </w:r>
                            <w:r>
                              <w:instrText>SEQ Illustration \* ARABIC</w:instrText>
                            </w:r>
                            <w:r>
                              <w:fldChar w:fldCharType="separate"/>
                            </w:r>
                            <w:r>
                              <w:rPr>
                                <w:noProof/>
                              </w:rPr>
                              <w:t>6</w:t>
                            </w:r>
                            <w:r>
                              <w:fldChar w:fldCharType="end"/>
                            </w:r>
                            <w:r>
                              <w:t>: IS-IS routing table of the redistributing router</w:t>
                            </w: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shape w14:anchorId="57E40EA9" id="Frame5" o:spid="_x0000_s1037" type="#_x0000_t202" style="position:absolute;margin-left:7.35pt;margin-top:35.6pt;width:470.3pt;height:447pt;z-index:251663360;visibility:visible;mso-wrap-style:square;mso-width-percent:0;mso-height-percent:0;mso-wrap-distance-left:0;mso-wrap-distance-top:0;mso-wrap-distance-right:0;mso-wrap-distance-bottom: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" filled="f" stroked="f">
                <v:textbox inset="0,0,0,0">
                  <w:txbxContent>
                    <w:p w14:paraId="0E3FBD02" w14:textId="5BDBC743" w:rsidR="0071059E" w:rsidRDefault="0071059E" w:rsidP="00557300">
                      <w:pPr>
                        <w:pStyle w:val="Illustration"/>
                        <w:jc w:val="center"/>
                      </w:pPr>
                      <w:r>
                        <w:rPr>
                          <w:rFonts w:cs="Calibri"/>
                          <w:noProof/>
                          <w:lang w:val="en-US"/>
                        </w:rPr>
                        <w:drawing>
                          <wp:inline distT="0" distB="0" distL="0" distR="0" wp14:anchorId="1CD2738B" wp14:editId="50A74BE6">
                            <wp:extent cx="5972175" cy="5438775"/>
                            <wp:effectExtent l="0" t="0" r="9525" b="9525"/>
                            <wp:docPr id="8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2175" cy="5438775"/>
                                    </a:xfrm>
                                    <a:prstGeom prst="rect">
                                      <a:avLst/>
                                    </a:prstGeom>
                                    <a:noFill/>
                                    <a:ln>
                                      <a:noFill/>
                                    </a:ln>
                                  </pic:spPr>
                                </pic:pic>
                              </a:graphicData>
                            </a:graphic>
                          </wp:inline>
                        </w:drawing>
                      </w:r>
                      <w:r>
                        <w:br/>
                        <w:t xml:space="preserve">Illustration </w:t>
                      </w:r>
                      <w:r>
                        <w:fldChar w:fldCharType="begin"/>
                      </w:r>
                      <w:r>
                        <w:instrText>SEQ Illustration \* ARABIC</w:instrText>
                      </w:r>
                      <w:r>
                        <w:fldChar w:fldCharType="separate"/>
                      </w:r>
                      <w:r>
                        <w:rPr>
                          <w:noProof/>
                        </w:rPr>
                        <w:t>6</w:t>
                      </w:r>
                      <w:r>
                        <w:fldChar w:fldCharType="end"/>
                      </w:r>
                      <w:r>
                        <w:t>: IS-IS routing table of the redistributing router</w:t>
                      </w:r>
                    </w:p>
                  </w:txbxContent>
                </v:textbox>
                <w10:wrap type="topAndBottom"/>
              </v:shape>
            </w:pict>
          </mc:Fallback>
        </mc:AlternateContent>
      </w:r>
    </w:p>
    <w:p w14:paraId="4AD84187" w14:textId="77777777" w:rsidR="00457F2D" w:rsidRPr="00E0279C" w:rsidRDefault="00457F2D" w:rsidP="00457F2D">
      <w:pPr>
        <w:keepNext/>
        <w:shd w:val="clear" w:color="auto" w:fill="FFFFFF"/>
        <w:suppressAutoHyphens/>
        <w:spacing w:after="142"/>
        <w:contextualSpacing/>
        <w:rPr>
          <w:lang w:eastAsia="en-US"/>
        </w:rPr>
      </w:pPr>
    </w:p>
    <w:p w14:paraId="5D403253" w14:textId="77777777" w:rsidR="002E2CF7" w:rsidRPr="00E0279C" w:rsidRDefault="002E2CF7" w:rsidP="52F6463D">
      <w:pPr>
        <w:pStyle w:val="Overskrift2"/>
        <w:rPr>
          <w:sz w:val="28"/>
          <w:szCs w:val="28"/>
        </w:rPr>
      </w:pPr>
      <w:bookmarkStart w:id="35" w:name="_Toc484380460"/>
      <w:r w:rsidRPr="00E0279C">
        <w:rPr>
          <w:sz w:val="28"/>
          <w:szCs w:val="28"/>
        </w:rPr>
        <w:t>BGP</w:t>
      </w:r>
      <w:bookmarkEnd w:id="35"/>
      <w:r w:rsidRPr="00E0279C">
        <w:rPr>
          <w:sz w:val="28"/>
          <w:szCs w:val="28"/>
        </w:rPr>
        <w:t xml:space="preserve"> </w:t>
      </w:r>
    </w:p>
    <w:p w14:paraId="02D77D96" w14:textId="77777777" w:rsidR="006B58DB" w:rsidRPr="00E0279C" w:rsidRDefault="006B58DB" w:rsidP="006B58DB"/>
    <w:p w14:paraId="1FF99865" w14:textId="77777777" w:rsidR="006B58DB" w:rsidRPr="00E0279C" w:rsidRDefault="006B58DB" w:rsidP="006B58DB">
      <w:pPr>
        <w:pStyle w:val="Overskrift3"/>
      </w:pPr>
      <w:bookmarkStart w:id="36" w:name="_Toc484380461"/>
      <w:r w:rsidRPr="00E0279C">
        <w:t>BGP</w:t>
      </w:r>
      <w:bookmarkEnd w:id="36"/>
    </w:p>
    <w:p w14:paraId="45581750" w14:textId="535D5093" w:rsidR="006B58DB" w:rsidRPr="00E0279C" w:rsidRDefault="00CF43EC" w:rsidP="006B58DB">
      <w:r>
        <w:t>BGP is an exterior gateway protocol that</w:t>
      </w:r>
      <w:r w:rsidR="52F6463D" w:rsidRPr="00E0279C">
        <w:t xml:space="preserve"> uses TCP on port 179 to establish connection between the routers.  It is used to exchange information between routers in different autonomous systems. Routing information of BGP includes the complete route to each destination. </w:t>
      </w:r>
    </w:p>
    <w:p w14:paraId="1837BC67" w14:textId="36836368" w:rsidR="00CD6CD2" w:rsidRPr="00E0279C" w:rsidRDefault="008D066C" w:rsidP="006B58DB">
      <w:r>
        <w:t>The Border Gateway P</w:t>
      </w:r>
      <w:r w:rsidR="52F6463D" w:rsidRPr="00E0279C">
        <w:t>rotocol exchange</w:t>
      </w:r>
      <w:r>
        <w:t>s</w:t>
      </w:r>
      <w:r w:rsidR="52F6463D" w:rsidRPr="00E0279C">
        <w:t xml:space="preserve"> information about network reachability with other BGP systems. It uses network reachability information to create a graph of AS connectivity, which enforce policy decisions at the Autonomous System level. There are two options in connections between networks, it can be private point-to-point link or an exchange.</w:t>
      </w:r>
    </w:p>
    <w:p w14:paraId="23297E87" w14:textId="58F57898" w:rsidR="00CD6CD2" w:rsidRPr="00E0279C" w:rsidRDefault="00CD6CD2" w:rsidP="00CD6CD2">
      <w:pPr>
        <w:pStyle w:val="Overskrift3"/>
      </w:pPr>
      <w:bookmarkStart w:id="37" w:name="_Toc484380462"/>
      <w:r w:rsidRPr="00E0279C">
        <w:t>BGP Message Types</w:t>
      </w:r>
      <w:bookmarkEnd w:id="37"/>
    </w:p>
    <w:p w14:paraId="593DD8E7" w14:textId="2A5ED9D2" w:rsidR="00CD6CD2" w:rsidRPr="00E0279C" w:rsidRDefault="00CD6CD2" w:rsidP="006B58DB"/>
    <w:p w14:paraId="13D71320" w14:textId="4C131D42" w:rsidR="00CD6CD2" w:rsidRPr="00E0279C" w:rsidRDefault="52F6463D" w:rsidP="006B58DB">
      <w:r w:rsidRPr="00E0279C">
        <w:t>BGP has four types of messages, each with own role in setting up, maintaining, or tearing down a BGP session. List of messages types:</w:t>
      </w:r>
    </w:p>
    <w:p w14:paraId="145648B1" w14:textId="2D646A50" w:rsidR="00CD6CD2" w:rsidRPr="00E0279C" w:rsidRDefault="52F6463D" w:rsidP="00FA2E62">
      <w:pPr>
        <w:pStyle w:val="Listeafsnit"/>
        <w:numPr>
          <w:ilvl w:val="0"/>
          <w:numId w:val="7"/>
        </w:numPr>
      </w:pPr>
      <w:r w:rsidRPr="00E0279C">
        <w:t>OPEN message</w:t>
      </w:r>
    </w:p>
    <w:p w14:paraId="004F5D8D" w14:textId="7C784A3C" w:rsidR="00CD6CD2" w:rsidRPr="00E0279C" w:rsidRDefault="52F6463D" w:rsidP="00FA2E62">
      <w:pPr>
        <w:pStyle w:val="Listeafsnit"/>
        <w:numPr>
          <w:ilvl w:val="0"/>
          <w:numId w:val="7"/>
        </w:numPr>
      </w:pPr>
      <w:r w:rsidRPr="00E0279C">
        <w:t>UPDATE message</w:t>
      </w:r>
    </w:p>
    <w:p w14:paraId="2DC4CB78" w14:textId="17B1E8BD" w:rsidR="00CD6CD2" w:rsidRPr="00E0279C" w:rsidRDefault="52F6463D" w:rsidP="00FA2E62">
      <w:pPr>
        <w:pStyle w:val="Listeafsnit"/>
        <w:numPr>
          <w:ilvl w:val="0"/>
          <w:numId w:val="7"/>
        </w:numPr>
      </w:pPr>
      <w:r w:rsidRPr="00E0279C">
        <w:t>KEEPALIVE message</w:t>
      </w:r>
    </w:p>
    <w:p w14:paraId="1F3A52EF" w14:textId="6D2C45B0" w:rsidR="00CD6CD2" w:rsidRPr="00E0279C" w:rsidRDefault="52F6463D" w:rsidP="00FA2E62">
      <w:pPr>
        <w:pStyle w:val="Listeafsnit"/>
        <w:numPr>
          <w:ilvl w:val="0"/>
          <w:numId w:val="7"/>
        </w:numPr>
      </w:pPr>
      <w:r w:rsidRPr="00E0279C">
        <w:t>NOTIFICATION message</w:t>
      </w:r>
    </w:p>
    <w:p w14:paraId="567A72F0" w14:textId="77777777" w:rsidR="00E641AF" w:rsidRPr="00E0279C" w:rsidRDefault="00E641AF" w:rsidP="00E641AF">
      <w:pPr>
        <w:pStyle w:val="Listeafsnit"/>
      </w:pPr>
    </w:p>
    <w:p w14:paraId="4BB2C9FC" w14:textId="2C7871A8" w:rsidR="00CD6CD2" w:rsidRPr="00E0279C" w:rsidRDefault="52F6463D" w:rsidP="006B58DB">
      <w:r w:rsidRPr="00E0279C">
        <w:t xml:space="preserve">Important information is that these messages cannot be </w:t>
      </w:r>
      <w:r w:rsidR="00CF43EC" w:rsidRPr="00E0279C">
        <w:t>exchanged</w:t>
      </w:r>
      <w:r w:rsidRPr="00E0279C">
        <w:t xml:space="preserve"> until two BGP routers have set up TCP session on port 179. Errors will display BGP NOTIFICATION messages that will close </w:t>
      </w:r>
      <w:r w:rsidR="009010DF" w:rsidRPr="00E0279C">
        <w:t>connection</w:t>
      </w:r>
      <w:r w:rsidRPr="00E0279C">
        <w:t>.</w:t>
      </w:r>
    </w:p>
    <w:p w14:paraId="7233F842" w14:textId="77777777" w:rsidR="00CD6CD2" w:rsidRPr="00E0279C" w:rsidRDefault="00CD6CD2" w:rsidP="006B58DB"/>
    <w:p w14:paraId="44835A98" w14:textId="77777777" w:rsidR="006B58DB" w:rsidRPr="00E0279C" w:rsidRDefault="006B58DB" w:rsidP="00CD6CD2">
      <w:pPr>
        <w:pStyle w:val="Overskrift3"/>
      </w:pPr>
      <w:bookmarkStart w:id="38" w:name="_Toc484380463"/>
      <w:r w:rsidRPr="00E0279C">
        <w:t>Autonomous Systems (AS)</w:t>
      </w:r>
      <w:bookmarkEnd w:id="38"/>
    </w:p>
    <w:p w14:paraId="7E374F9C" w14:textId="77777777" w:rsidR="006B58DB" w:rsidRPr="00E0279C" w:rsidRDefault="52F6463D" w:rsidP="006B58DB">
      <w:r w:rsidRPr="00E0279C">
        <w:t xml:space="preserve">Autonomous system is a group of router that are under single technical administration. Normally use a common set of metrics to share routing information with the set of routers. </w:t>
      </w:r>
    </w:p>
    <w:p w14:paraId="2AF5FE12" w14:textId="570F9260" w:rsidR="006B58DB" w:rsidRPr="00E0279C" w:rsidRDefault="52F6463D" w:rsidP="006B58DB">
      <w:r w:rsidRPr="00E0279C">
        <w:t xml:space="preserve">Until 2007 AS were defined as a 16-bit </w:t>
      </w:r>
      <w:r w:rsidR="009010DF" w:rsidRPr="00E0279C">
        <w:t>integers, because</w:t>
      </w:r>
      <w:r w:rsidRPr="00E0279C">
        <w:t xml:space="preserve"> of the size of Internet and number of devices we are running out of AS numbers. That is why in 2007 32 bit AS numbers were introduced. It allows us to use numbers from 0 to 4 294 967 295.</w:t>
      </w:r>
    </w:p>
    <w:p w14:paraId="0D122A18" w14:textId="77777777" w:rsidR="00457F2D" w:rsidRPr="00E0279C" w:rsidRDefault="006B58DB" w:rsidP="00457F2D">
      <w:pPr>
        <w:keepNext/>
      </w:pPr>
      <w:r w:rsidRPr="00E0279C">
        <w:rPr>
          <w:noProof/>
          <w:lang w:eastAsia="en-US"/>
        </w:rPr>
        <w:lastRenderedPageBreak/>
        <w:drawing>
          <wp:inline distT="0" distB="0" distL="0" distR="0" wp14:anchorId="60026C97" wp14:editId="580CCA8D">
            <wp:extent cx="5972175" cy="3371850"/>
            <wp:effectExtent l="0" t="0" r="9525" b="0"/>
            <wp:docPr id="31" name="Obraz 31"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bl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2175" cy="3371850"/>
                    </a:xfrm>
                    <a:prstGeom prst="rect">
                      <a:avLst/>
                    </a:prstGeom>
                    <a:noFill/>
                    <a:ln>
                      <a:noFill/>
                    </a:ln>
                  </pic:spPr>
                </pic:pic>
              </a:graphicData>
            </a:graphic>
          </wp:inline>
        </w:drawing>
      </w:r>
    </w:p>
    <w:p w14:paraId="3A20CFAE" w14:textId="6FF4088C" w:rsidR="006B58DB" w:rsidRPr="00E0279C" w:rsidRDefault="009010DF" w:rsidP="52F6463D">
      <w:pPr>
        <w:pStyle w:val="Billedtekst"/>
        <w:jc w:val="center"/>
        <w:rPr>
          <w:color w:val="auto"/>
          <w:sz w:val="20"/>
          <w:szCs w:val="20"/>
        </w:rPr>
      </w:pPr>
      <w:r w:rsidRPr="00E0279C">
        <w:rPr>
          <w:color w:val="auto"/>
          <w:sz w:val="20"/>
          <w:szCs w:val="20"/>
        </w:rPr>
        <w:t>Illustration</w:t>
      </w:r>
      <w:r w:rsidR="52F6463D" w:rsidRPr="00E0279C">
        <w:rPr>
          <w:color w:val="auto"/>
          <w:sz w:val="20"/>
          <w:szCs w:val="20"/>
        </w:rPr>
        <w:t xml:space="preserve"> above shows number of ASs and description</w:t>
      </w:r>
    </w:p>
    <w:p w14:paraId="17CC2992" w14:textId="4824A0DC" w:rsidR="006B58DB" w:rsidRPr="00E0279C" w:rsidRDefault="006B58DB" w:rsidP="0031305F">
      <w:pPr>
        <w:pStyle w:val="Overskrift3"/>
      </w:pPr>
      <w:bookmarkStart w:id="39" w:name="_Toc484380464"/>
      <w:r w:rsidRPr="00E0279C">
        <w:t>AS Path and Attributes</w:t>
      </w:r>
      <w:bookmarkEnd w:id="39"/>
    </w:p>
    <w:p w14:paraId="403BEC4B" w14:textId="77777777" w:rsidR="00CD6CD2" w:rsidRPr="00E0279C" w:rsidRDefault="00CD6CD2" w:rsidP="00CD6CD2"/>
    <w:p w14:paraId="0E6373F9" w14:textId="77777777" w:rsidR="006B58DB" w:rsidRPr="00E0279C" w:rsidRDefault="52F6463D" w:rsidP="003F3C40">
      <w:pPr>
        <w:pStyle w:val="Listeafsnit"/>
        <w:numPr>
          <w:ilvl w:val="0"/>
          <w:numId w:val="12"/>
        </w:numPr>
        <w:spacing w:after="160" w:line="259" w:lineRule="auto"/>
      </w:pPr>
      <w:r w:rsidRPr="00E0279C">
        <w:t>BGP systems exchange routing information which include complete route to each destination and additional information about the route.</w:t>
      </w:r>
    </w:p>
    <w:p w14:paraId="1864D833" w14:textId="77777777" w:rsidR="006B58DB" w:rsidRPr="00E0279C" w:rsidRDefault="52F6463D" w:rsidP="003F3C40">
      <w:pPr>
        <w:pStyle w:val="Listeafsnit"/>
        <w:numPr>
          <w:ilvl w:val="0"/>
          <w:numId w:val="12"/>
        </w:numPr>
        <w:spacing w:after="160" w:line="259" w:lineRule="auto"/>
      </w:pPr>
      <w:r w:rsidRPr="00E0279C">
        <w:t>AS path is the name of the route to each destination, additional route information is included in path attributes.</w:t>
      </w:r>
    </w:p>
    <w:p w14:paraId="6FC6CD9A" w14:textId="77777777" w:rsidR="006B58DB" w:rsidRPr="00E0279C" w:rsidRDefault="52F6463D" w:rsidP="003F3C40">
      <w:pPr>
        <w:pStyle w:val="Listeafsnit"/>
        <w:numPr>
          <w:ilvl w:val="0"/>
          <w:numId w:val="12"/>
        </w:numPr>
        <w:spacing w:after="160" w:line="259" w:lineRule="auto"/>
      </w:pPr>
      <w:r w:rsidRPr="00E0279C">
        <w:t>BGP uses AS paths and path attributes to determine topology of the network.</w:t>
      </w:r>
    </w:p>
    <w:p w14:paraId="38CA8C2D" w14:textId="77777777" w:rsidR="006B58DB" w:rsidRPr="00E0279C" w:rsidRDefault="52F6463D" w:rsidP="003F3C40">
      <w:pPr>
        <w:pStyle w:val="Listeafsnit"/>
        <w:numPr>
          <w:ilvl w:val="0"/>
          <w:numId w:val="12"/>
        </w:numPr>
        <w:spacing w:after="160" w:line="259" w:lineRule="auto"/>
      </w:pPr>
      <w:r w:rsidRPr="00E0279C">
        <w:t>If BGP knows the topology, it can detect and eliminate routing loops, as well as selecting groups of routes to enforce preferences and policy decisions.</w:t>
      </w:r>
    </w:p>
    <w:p w14:paraId="4D705E4F" w14:textId="77777777" w:rsidR="006B58DB" w:rsidRPr="00E0279C" w:rsidRDefault="52F6463D" w:rsidP="006B58DB">
      <w:r w:rsidRPr="00E0279C">
        <w:t>BGP uses modes to communicate with internal and external peers, two primary modes are:</w:t>
      </w:r>
    </w:p>
    <w:p w14:paraId="6ADECCDF" w14:textId="77777777" w:rsidR="006B58DB" w:rsidRPr="00E0279C" w:rsidRDefault="52F6463D" w:rsidP="003F3C40">
      <w:pPr>
        <w:pStyle w:val="Listeafsnit"/>
        <w:numPr>
          <w:ilvl w:val="0"/>
          <w:numId w:val="13"/>
        </w:numPr>
        <w:spacing w:after="160" w:line="259" w:lineRule="auto"/>
      </w:pPr>
      <w:r w:rsidRPr="00E0279C">
        <w:t>Internal BGP (iBGP)</w:t>
      </w:r>
    </w:p>
    <w:p w14:paraId="00666E7E" w14:textId="77777777" w:rsidR="006B58DB" w:rsidRPr="00E0279C" w:rsidRDefault="52F6463D" w:rsidP="003F3C40">
      <w:pPr>
        <w:pStyle w:val="Listeafsnit"/>
        <w:numPr>
          <w:ilvl w:val="0"/>
          <w:numId w:val="13"/>
        </w:numPr>
        <w:spacing w:after="160" w:line="259" w:lineRule="auto"/>
      </w:pPr>
      <w:r w:rsidRPr="00E0279C">
        <w:t>External BGP (eBGP)</w:t>
      </w:r>
    </w:p>
    <w:p w14:paraId="74A98567" w14:textId="1DC1448C" w:rsidR="006B58DB" w:rsidRPr="00E0279C" w:rsidRDefault="52F6463D" w:rsidP="006B58DB">
      <w:r w:rsidRPr="00E0279C">
        <w:t xml:space="preserve">Internal BGP runs inside one Autonomous System, </w:t>
      </w:r>
      <w:r w:rsidR="007F7A66">
        <w:t>whereas</w:t>
      </w:r>
      <w:r w:rsidRPr="00E0279C">
        <w:t xml:space="preserve"> External works just between multiple ASs.</w:t>
      </w:r>
    </w:p>
    <w:p w14:paraId="266FB203" w14:textId="7DFD8DE0" w:rsidR="006B58DB" w:rsidRPr="00E0279C" w:rsidRDefault="002342C2" w:rsidP="006B58DB">
      <w:r>
        <w:t>Peer AS</w:t>
      </w:r>
      <w:r w:rsidR="52F6463D" w:rsidRPr="00E0279C">
        <w:t>s establish links through and external peer BGP session. Then all route advertisement between external peers takes place by means of information exchange.</w:t>
      </w:r>
    </w:p>
    <w:p w14:paraId="260CED0A" w14:textId="77777777" w:rsidR="006B58DB" w:rsidRPr="00E0279C" w:rsidRDefault="52F6463D" w:rsidP="006B58DB">
      <w:r w:rsidRPr="00E0279C">
        <w:t>BGP network used in project:</w:t>
      </w:r>
    </w:p>
    <w:p w14:paraId="58EE6B34" w14:textId="77777777" w:rsidR="006B58DB" w:rsidRPr="00E0279C" w:rsidRDefault="006B58DB" w:rsidP="006B58DB">
      <w:r w:rsidRPr="00E0279C">
        <w:rPr>
          <w:noProof/>
          <w:lang w:eastAsia="en-US"/>
        </w:rPr>
        <w:lastRenderedPageBreak/>
        <w:drawing>
          <wp:inline distT="0" distB="0" distL="0" distR="0" wp14:anchorId="7DC35A10" wp14:editId="4A6305A8">
            <wp:extent cx="5972175" cy="3810000"/>
            <wp:effectExtent l="0" t="0" r="9525" b="0"/>
            <wp:docPr id="26" name="Obraz 26" descr="C:\Users\misiek\Desktop\BGP_eB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siek\Desktop\BGP_eBGP.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2175" cy="3810000"/>
                    </a:xfrm>
                    <a:prstGeom prst="rect">
                      <a:avLst/>
                    </a:prstGeom>
                    <a:noFill/>
                    <a:ln>
                      <a:noFill/>
                    </a:ln>
                  </pic:spPr>
                </pic:pic>
              </a:graphicData>
            </a:graphic>
          </wp:inline>
        </w:drawing>
      </w:r>
    </w:p>
    <w:p w14:paraId="4D938A2C" w14:textId="77777777" w:rsidR="006B58DB" w:rsidRPr="00E0279C" w:rsidRDefault="006B58DB" w:rsidP="006B58DB"/>
    <w:p w14:paraId="3028A37C" w14:textId="77777777" w:rsidR="006B58DB" w:rsidRPr="00E0279C" w:rsidRDefault="006B58DB" w:rsidP="006B58DB"/>
    <w:p w14:paraId="22149C4C" w14:textId="77777777" w:rsidR="006B58DB" w:rsidRPr="00E0279C" w:rsidRDefault="006B58DB" w:rsidP="006B58DB"/>
    <w:p w14:paraId="0BBCD7B2" w14:textId="77777777" w:rsidR="006B58DB" w:rsidRPr="00E0279C" w:rsidRDefault="006B58DB" w:rsidP="006B58DB"/>
    <w:p w14:paraId="66AB7119" w14:textId="77777777" w:rsidR="006B58DB" w:rsidRPr="00E0279C" w:rsidRDefault="006B58DB" w:rsidP="006B58DB"/>
    <w:p w14:paraId="5A1EB714" w14:textId="77777777" w:rsidR="006B58DB" w:rsidRPr="00E0279C" w:rsidRDefault="006B58DB" w:rsidP="006B58DB"/>
    <w:p w14:paraId="676262CA" w14:textId="2D8E6B9B" w:rsidR="006B58DB" w:rsidRPr="00E0279C" w:rsidRDefault="00457F2D" w:rsidP="00457F2D">
      <w:pPr>
        <w:pStyle w:val="Overskrift3"/>
      </w:pPr>
      <w:bookmarkStart w:id="40" w:name="_Toc484380465"/>
      <w:r w:rsidRPr="00E0279C">
        <w:t>Finite State Machine</w:t>
      </w:r>
      <w:bookmarkEnd w:id="40"/>
    </w:p>
    <w:p w14:paraId="4F2E97A4" w14:textId="0D3038FA" w:rsidR="006B58DB" w:rsidRPr="00E0279C" w:rsidRDefault="006B58DB" w:rsidP="006B58DB"/>
    <w:p w14:paraId="497C5FDF" w14:textId="77777777" w:rsidR="006B58DB" w:rsidRPr="00E0279C" w:rsidRDefault="52F6463D" w:rsidP="006B58DB">
      <w:r w:rsidRPr="00E0279C">
        <w:t>BGP uses a Finite State Machine to make decisions. It consists of six states:</w:t>
      </w:r>
    </w:p>
    <w:p w14:paraId="4376BA10" w14:textId="77777777" w:rsidR="006B58DB" w:rsidRPr="00E0279C" w:rsidRDefault="52F6463D" w:rsidP="003F3C40">
      <w:pPr>
        <w:pStyle w:val="Listeafsnit"/>
        <w:numPr>
          <w:ilvl w:val="0"/>
          <w:numId w:val="14"/>
        </w:numPr>
        <w:spacing w:after="160" w:line="259" w:lineRule="auto"/>
      </w:pPr>
      <w:r w:rsidRPr="00E0279C">
        <w:t>Idle;</w:t>
      </w:r>
    </w:p>
    <w:p w14:paraId="3CCCDFAA" w14:textId="77777777" w:rsidR="006B58DB" w:rsidRPr="00E0279C" w:rsidRDefault="52F6463D" w:rsidP="003F3C40">
      <w:pPr>
        <w:pStyle w:val="Listeafsnit"/>
        <w:numPr>
          <w:ilvl w:val="0"/>
          <w:numId w:val="14"/>
        </w:numPr>
        <w:spacing w:after="160" w:line="259" w:lineRule="auto"/>
      </w:pPr>
      <w:r w:rsidRPr="00E0279C">
        <w:t>Connect;</w:t>
      </w:r>
    </w:p>
    <w:p w14:paraId="1AAD4D29" w14:textId="77777777" w:rsidR="006B58DB" w:rsidRPr="00E0279C" w:rsidRDefault="52F6463D" w:rsidP="003F3C40">
      <w:pPr>
        <w:pStyle w:val="Listeafsnit"/>
        <w:numPr>
          <w:ilvl w:val="0"/>
          <w:numId w:val="14"/>
        </w:numPr>
        <w:spacing w:after="160" w:line="259" w:lineRule="auto"/>
      </w:pPr>
      <w:r w:rsidRPr="00E0279C">
        <w:t>Active;</w:t>
      </w:r>
    </w:p>
    <w:p w14:paraId="0575CD8E" w14:textId="77777777" w:rsidR="006B58DB" w:rsidRPr="00E0279C" w:rsidRDefault="52F6463D" w:rsidP="003F3C40">
      <w:pPr>
        <w:pStyle w:val="Listeafsnit"/>
        <w:numPr>
          <w:ilvl w:val="0"/>
          <w:numId w:val="14"/>
        </w:numPr>
        <w:spacing w:after="160" w:line="259" w:lineRule="auto"/>
      </w:pPr>
      <w:r w:rsidRPr="00E0279C">
        <w:t>OpenSent;</w:t>
      </w:r>
    </w:p>
    <w:p w14:paraId="135B61C8" w14:textId="77777777" w:rsidR="006B58DB" w:rsidRPr="00E0279C" w:rsidRDefault="52F6463D" w:rsidP="003F3C40">
      <w:pPr>
        <w:pStyle w:val="Listeafsnit"/>
        <w:numPr>
          <w:ilvl w:val="0"/>
          <w:numId w:val="14"/>
        </w:numPr>
        <w:spacing w:after="160" w:line="259" w:lineRule="auto"/>
      </w:pPr>
      <w:r w:rsidRPr="00E0279C">
        <w:t>OpenConfirm;</w:t>
      </w:r>
    </w:p>
    <w:p w14:paraId="33C2FB0A" w14:textId="77777777" w:rsidR="006B58DB" w:rsidRPr="00E0279C" w:rsidRDefault="52F6463D" w:rsidP="003F3C40">
      <w:pPr>
        <w:pStyle w:val="Listeafsnit"/>
        <w:numPr>
          <w:ilvl w:val="0"/>
          <w:numId w:val="14"/>
        </w:numPr>
        <w:spacing w:after="160" w:line="259" w:lineRule="auto"/>
      </w:pPr>
      <w:r w:rsidRPr="00E0279C">
        <w:t>Established.</w:t>
      </w:r>
    </w:p>
    <w:p w14:paraId="5A25901D" w14:textId="77777777" w:rsidR="006B58DB" w:rsidRPr="00E0279C" w:rsidRDefault="006B58DB" w:rsidP="006B58DB">
      <w:r w:rsidRPr="00E0279C">
        <w:rPr>
          <w:noProof/>
          <w:lang w:eastAsia="en-US"/>
        </w:rPr>
        <w:lastRenderedPageBreak/>
        <w:drawing>
          <wp:inline distT="0" distB="0" distL="0" distR="0" wp14:anchorId="53DCE2F5" wp14:editId="5BFBC48B">
            <wp:extent cx="5229225" cy="3143250"/>
            <wp:effectExtent l="0" t="0" r="9525" b="0"/>
            <wp:docPr id="27" name="Obraz 27" descr="C:\Users\misiek\Desktop\549px-BGP_FS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siek\Desktop\549px-BGP_FSM.svg.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29225" cy="3143250"/>
                    </a:xfrm>
                    <a:prstGeom prst="rect">
                      <a:avLst/>
                    </a:prstGeom>
                    <a:noFill/>
                    <a:ln>
                      <a:noFill/>
                    </a:ln>
                  </pic:spPr>
                </pic:pic>
              </a:graphicData>
            </a:graphic>
          </wp:inline>
        </w:drawing>
      </w:r>
    </w:p>
    <w:p w14:paraId="6E168E6F" w14:textId="77777777" w:rsidR="006B58DB" w:rsidRPr="00E0279C" w:rsidRDefault="006B58DB" w:rsidP="006B58DB"/>
    <w:p w14:paraId="726339B9" w14:textId="77777777" w:rsidR="006B58DB" w:rsidRPr="00E0279C" w:rsidRDefault="52F6463D" w:rsidP="52F6463D">
      <w:pPr>
        <w:rPr>
          <w:b/>
          <w:bCs/>
        </w:rPr>
      </w:pPr>
      <w:r w:rsidRPr="00E0279C">
        <w:rPr>
          <w:b/>
          <w:bCs/>
        </w:rPr>
        <w:t>Idle State:</w:t>
      </w:r>
    </w:p>
    <w:p w14:paraId="63AA62B8" w14:textId="2819749F" w:rsidR="006B58DB" w:rsidRPr="00E0279C" w:rsidRDefault="52F6463D" w:rsidP="006B58DB">
      <w:r w:rsidRPr="00E0279C">
        <w:t xml:space="preserve">Router is searching for a routing table to check if a route to </w:t>
      </w:r>
      <w:r w:rsidR="007618C7" w:rsidRPr="00E0279C">
        <w:t>neighbour</w:t>
      </w:r>
      <w:r w:rsidRPr="00E0279C">
        <w:t xml:space="preserve"> already exist. </w:t>
      </w:r>
    </w:p>
    <w:p w14:paraId="1A9A1812" w14:textId="77777777" w:rsidR="006B58DB" w:rsidRPr="00E0279C" w:rsidRDefault="52F6463D" w:rsidP="52F6463D">
      <w:pPr>
        <w:rPr>
          <w:b/>
          <w:bCs/>
        </w:rPr>
      </w:pPr>
      <w:r w:rsidRPr="00E0279C">
        <w:rPr>
          <w:b/>
          <w:bCs/>
        </w:rPr>
        <w:t>Connect:</w:t>
      </w:r>
    </w:p>
    <w:p w14:paraId="249A1B3F" w14:textId="780A9DC6" w:rsidR="006B58DB" w:rsidRPr="00E0279C" w:rsidRDefault="52F6463D" w:rsidP="006B58DB">
      <w:r w:rsidRPr="00E0279C">
        <w:t xml:space="preserve">Router found a route to BGP </w:t>
      </w:r>
      <w:r w:rsidR="007618C7" w:rsidRPr="00E0279C">
        <w:t>neighbour</w:t>
      </w:r>
      <w:r w:rsidRPr="00E0279C">
        <w:t>. Three-way TCP handshake is completed.</w:t>
      </w:r>
    </w:p>
    <w:p w14:paraId="4713F5E9" w14:textId="77777777" w:rsidR="006B58DB" w:rsidRPr="00E0279C" w:rsidRDefault="52F6463D" w:rsidP="52F6463D">
      <w:pPr>
        <w:rPr>
          <w:b/>
          <w:bCs/>
        </w:rPr>
      </w:pPr>
      <w:r w:rsidRPr="00E0279C">
        <w:rPr>
          <w:b/>
          <w:bCs/>
        </w:rPr>
        <w:t>OpenSent:</w:t>
      </w:r>
    </w:p>
    <w:p w14:paraId="63CDC40F" w14:textId="77777777" w:rsidR="006B58DB" w:rsidRPr="00E0279C" w:rsidRDefault="52F6463D" w:rsidP="006B58DB">
      <w:r w:rsidRPr="00E0279C">
        <w:t>Open message with BGP session parameters is sent.</w:t>
      </w:r>
    </w:p>
    <w:p w14:paraId="67E75A2C" w14:textId="77777777" w:rsidR="006B58DB" w:rsidRPr="00E0279C" w:rsidRDefault="52F6463D" w:rsidP="52F6463D">
      <w:pPr>
        <w:rPr>
          <w:b/>
          <w:bCs/>
        </w:rPr>
      </w:pPr>
      <w:r w:rsidRPr="00E0279C">
        <w:rPr>
          <w:b/>
          <w:bCs/>
        </w:rPr>
        <w:t>OpenConfirm:</w:t>
      </w:r>
    </w:p>
    <w:p w14:paraId="317B4B50" w14:textId="77777777" w:rsidR="006B58DB" w:rsidRPr="00E0279C" w:rsidRDefault="52F6463D" w:rsidP="006B58DB">
      <w:r w:rsidRPr="00E0279C">
        <w:t>Router received agreement for establishing session.</w:t>
      </w:r>
    </w:p>
    <w:p w14:paraId="6205032B" w14:textId="77777777" w:rsidR="006B58DB" w:rsidRPr="00E0279C" w:rsidRDefault="52F6463D" w:rsidP="52F6463D">
      <w:pPr>
        <w:rPr>
          <w:b/>
          <w:bCs/>
        </w:rPr>
      </w:pPr>
      <w:r w:rsidRPr="00E0279C">
        <w:rPr>
          <w:b/>
          <w:bCs/>
        </w:rPr>
        <w:t>Active:</w:t>
      </w:r>
    </w:p>
    <w:p w14:paraId="3693E194" w14:textId="5149D0DE" w:rsidR="006B58DB" w:rsidRPr="00E0279C" w:rsidRDefault="52F6463D" w:rsidP="006B58DB">
      <w:r w:rsidRPr="00E0279C">
        <w:t xml:space="preserve">Router didn’t </w:t>
      </w:r>
      <w:r w:rsidR="007618C7" w:rsidRPr="00E0279C">
        <w:t>receive</w:t>
      </w:r>
      <w:r w:rsidRPr="00E0279C">
        <w:t xml:space="preserve"> agreement for establishing </w:t>
      </w:r>
      <w:r w:rsidR="007618C7" w:rsidRPr="00E0279C">
        <w:t>session.</w:t>
      </w:r>
    </w:p>
    <w:p w14:paraId="6241CE7E" w14:textId="77777777" w:rsidR="006B58DB" w:rsidRPr="00E0279C" w:rsidRDefault="52F6463D" w:rsidP="52F6463D">
      <w:pPr>
        <w:rPr>
          <w:b/>
          <w:bCs/>
        </w:rPr>
      </w:pPr>
      <w:r w:rsidRPr="00E0279C">
        <w:rPr>
          <w:b/>
          <w:bCs/>
        </w:rPr>
        <w:t>Established:</w:t>
      </w:r>
    </w:p>
    <w:p w14:paraId="119BAEEA" w14:textId="77777777" w:rsidR="006B58DB" w:rsidRPr="00E0279C" w:rsidRDefault="52F6463D" w:rsidP="006B58DB">
      <w:r w:rsidRPr="00E0279C">
        <w:t>Peering connection is up, routing process begins.</w:t>
      </w:r>
    </w:p>
    <w:p w14:paraId="1C91F325" w14:textId="77777777" w:rsidR="006B58DB" w:rsidRPr="00E0279C" w:rsidRDefault="006B58DB" w:rsidP="006B58DB"/>
    <w:p w14:paraId="26298565" w14:textId="77777777" w:rsidR="006B58DB" w:rsidRPr="00E0279C" w:rsidRDefault="006B58DB" w:rsidP="006B58DB"/>
    <w:p w14:paraId="21EF3AF3" w14:textId="77777777" w:rsidR="006B58DB" w:rsidRPr="00E0279C" w:rsidRDefault="006B58DB" w:rsidP="006B58DB"/>
    <w:p w14:paraId="71B54C26" w14:textId="77777777" w:rsidR="006B58DB" w:rsidRPr="00E0279C" w:rsidRDefault="006B58DB" w:rsidP="006B58DB"/>
    <w:p w14:paraId="53373FC5" w14:textId="77777777" w:rsidR="006B58DB" w:rsidRPr="00E0279C" w:rsidRDefault="006B58DB" w:rsidP="006B58DB"/>
    <w:p w14:paraId="09964D0D" w14:textId="77777777" w:rsidR="006B58DB" w:rsidRPr="00E0279C" w:rsidRDefault="006B58DB" w:rsidP="006B58DB"/>
    <w:p w14:paraId="66168F16" w14:textId="77777777" w:rsidR="006B58DB" w:rsidRPr="00E0279C" w:rsidRDefault="006B58DB" w:rsidP="006B58DB"/>
    <w:p w14:paraId="0A7C3502" w14:textId="77777777" w:rsidR="006B58DB" w:rsidRPr="00E0279C" w:rsidRDefault="006B58DB" w:rsidP="006B58DB"/>
    <w:p w14:paraId="5A0A446C" w14:textId="77777777" w:rsidR="006B58DB" w:rsidRPr="00E0279C" w:rsidRDefault="006B58DB" w:rsidP="006B58DB"/>
    <w:p w14:paraId="56EFD400" w14:textId="77777777" w:rsidR="006B58DB" w:rsidRPr="00E0279C" w:rsidRDefault="006B58DB" w:rsidP="006B58DB"/>
    <w:p w14:paraId="49A4EC00" w14:textId="77777777" w:rsidR="006B58DB" w:rsidRPr="00E0279C" w:rsidRDefault="006B58DB" w:rsidP="006B58DB"/>
    <w:p w14:paraId="56FE9A55" w14:textId="77777777" w:rsidR="006B58DB" w:rsidRPr="00E0279C" w:rsidRDefault="006B58DB" w:rsidP="006B58DB"/>
    <w:p w14:paraId="0073A306" w14:textId="77777777" w:rsidR="006B58DB" w:rsidRPr="00E0279C" w:rsidRDefault="006B58DB" w:rsidP="006B58DB"/>
    <w:p w14:paraId="6F41BF1F" w14:textId="77777777" w:rsidR="006B58DB" w:rsidRPr="00E0279C" w:rsidRDefault="006B58DB" w:rsidP="006B58DB"/>
    <w:p w14:paraId="484DECF7" w14:textId="77777777" w:rsidR="006B58DB" w:rsidRPr="00E0279C" w:rsidRDefault="006B58DB" w:rsidP="006B58DB"/>
    <w:p w14:paraId="7088A9E7" w14:textId="77777777" w:rsidR="006B58DB" w:rsidRPr="00E0279C" w:rsidRDefault="006B58DB" w:rsidP="006B58DB"/>
    <w:p w14:paraId="45EAEB85" w14:textId="77777777" w:rsidR="006B58DB" w:rsidRPr="00E0279C" w:rsidRDefault="006B58DB" w:rsidP="006B58DB"/>
    <w:p w14:paraId="605A16AB" w14:textId="77777777" w:rsidR="006B58DB" w:rsidRPr="00E0279C" w:rsidRDefault="006B58DB" w:rsidP="006B58DB"/>
    <w:p w14:paraId="7B2497A7" w14:textId="77777777" w:rsidR="006B58DB" w:rsidRPr="00E0279C" w:rsidRDefault="006B58DB" w:rsidP="006B58DB"/>
    <w:p w14:paraId="45DAD356" w14:textId="77777777" w:rsidR="006B58DB" w:rsidRPr="00E0279C" w:rsidRDefault="006B58DB" w:rsidP="006B58DB"/>
    <w:p w14:paraId="76EA52D8" w14:textId="77777777" w:rsidR="006B58DB" w:rsidRPr="00E0279C" w:rsidRDefault="006B58DB" w:rsidP="006B459B">
      <w:pPr>
        <w:pStyle w:val="Overskrift3"/>
      </w:pPr>
      <w:bookmarkStart w:id="41" w:name="_Toc484380466"/>
      <w:r w:rsidRPr="00E0279C">
        <w:lastRenderedPageBreak/>
        <w:t>Internal BGP: (Full configuration in Appendix)</w:t>
      </w:r>
      <w:bookmarkEnd w:id="41"/>
    </w:p>
    <w:p w14:paraId="1679290C" w14:textId="77777777" w:rsidR="006B58DB" w:rsidRPr="00E0279C" w:rsidRDefault="006B58DB" w:rsidP="006B58DB">
      <w:pPr>
        <w:rPr>
          <w:b/>
          <w:sz w:val="28"/>
          <w:szCs w:val="28"/>
        </w:rPr>
      </w:pPr>
    </w:p>
    <w:p w14:paraId="1AF47699" w14:textId="77777777" w:rsidR="006B459B" w:rsidRPr="00E0279C" w:rsidRDefault="006B58DB" w:rsidP="006B459B">
      <w:pPr>
        <w:keepNext/>
        <w:jc w:val="center"/>
      </w:pPr>
      <w:r w:rsidRPr="00E0279C">
        <w:rPr>
          <w:b/>
          <w:noProof/>
          <w:lang w:eastAsia="en-US"/>
        </w:rPr>
        <w:drawing>
          <wp:inline distT="0" distB="0" distL="0" distR="0" wp14:anchorId="64AFE5C8" wp14:editId="4B0F08F7">
            <wp:extent cx="2352675" cy="3752850"/>
            <wp:effectExtent l="0" t="0" r="9525" b="0"/>
            <wp:docPr id="30" name="Obraz 30" descr="C:\Users\misiek\AppData\Local\Microsoft\Windows\INetCacheContent.Word\IBG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siek\AppData\Local\Microsoft\Windows\INetCacheContent.Word\IBGP.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52675" cy="3752850"/>
                    </a:xfrm>
                    <a:prstGeom prst="rect">
                      <a:avLst/>
                    </a:prstGeom>
                    <a:noFill/>
                    <a:ln>
                      <a:noFill/>
                    </a:ln>
                  </pic:spPr>
                </pic:pic>
              </a:graphicData>
            </a:graphic>
          </wp:inline>
        </w:drawing>
      </w:r>
    </w:p>
    <w:p w14:paraId="41287F83" w14:textId="5822832A" w:rsidR="006B58DB" w:rsidRPr="00E0279C" w:rsidRDefault="006B459B" w:rsidP="52F6463D">
      <w:pPr>
        <w:pStyle w:val="Billedtekst"/>
        <w:jc w:val="center"/>
        <w:rPr>
          <w:b/>
          <w:bCs/>
          <w:color w:val="auto"/>
          <w:sz w:val="20"/>
          <w:szCs w:val="20"/>
        </w:rPr>
      </w:pPr>
      <w:r w:rsidRPr="00E0279C">
        <w:rPr>
          <w:color w:val="auto"/>
          <w:sz w:val="20"/>
          <w:szCs w:val="20"/>
        </w:rPr>
        <w:t xml:space="preserve">Figure </w:t>
      </w:r>
      <w:r w:rsidRPr="00E0279C">
        <w:fldChar w:fldCharType="begin"/>
      </w:r>
      <w:r w:rsidRPr="00E0279C">
        <w:rPr>
          <w:color w:val="auto"/>
          <w:sz w:val="20"/>
          <w:szCs w:val="20"/>
        </w:rPr>
        <w:instrText xml:space="preserve"> SEQ Figure \* ARABIC </w:instrText>
      </w:r>
      <w:r w:rsidRPr="00E0279C">
        <w:rPr>
          <w:color w:val="auto"/>
          <w:sz w:val="20"/>
          <w:szCs w:val="20"/>
        </w:rPr>
        <w:fldChar w:fldCharType="separate"/>
      </w:r>
      <w:r w:rsidR="0071059E" w:rsidRPr="00E0279C">
        <w:rPr>
          <w:noProof/>
          <w:color w:val="auto"/>
          <w:sz w:val="20"/>
          <w:szCs w:val="20"/>
        </w:rPr>
        <w:t>1</w:t>
      </w:r>
      <w:r w:rsidRPr="00E0279C">
        <w:fldChar w:fldCharType="end"/>
      </w:r>
      <w:r w:rsidRPr="00E0279C">
        <w:rPr>
          <w:color w:val="auto"/>
          <w:sz w:val="20"/>
          <w:szCs w:val="20"/>
        </w:rPr>
        <w:t xml:space="preserve"> shows how iBGP topology looks like</w:t>
      </w:r>
    </w:p>
    <w:p w14:paraId="742FE10E" w14:textId="77777777" w:rsidR="006B459B" w:rsidRPr="00E0279C" w:rsidRDefault="006B459B" w:rsidP="006B58DB">
      <w:pPr>
        <w:jc w:val="center"/>
        <w:rPr>
          <w:b/>
        </w:rPr>
      </w:pPr>
    </w:p>
    <w:p w14:paraId="49B08960" w14:textId="21E5D5C8" w:rsidR="006B58DB" w:rsidRPr="00E0279C" w:rsidRDefault="52F6463D" w:rsidP="006B58DB">
      <w:r w:rsidRPr="00E0279C">
        <w:t xml:space="preserve">In the network used in project all devices in Autonomous System 20 are meshed in the group internal-peers. Each device has configured loopback address, logical tunnel according to connection between each device and router-id which is requirement </w:t>
      </w:r>
      <w:r w:rsidR="007618C7" w:rsidRPr="00E0279C">
        <w:t>to</w:t>
      </w:r>
      <w:r w:rsidRPr="00E0279C">
        <w:t xml:space="preserve"> use BGP and OSPF in a routing instance. </w:t>
      </w:r>
    </w:p>
    <w:p w14:paraId="17D8FC53" w14:textId="77777777" w:rsidR="006B459B" w:rsidRPr="00E0279C" w:rsidRDefault="006B459B" w:rsidP="006B58DB"/>
    <w:p w14:paraId="1492F7FA" w14:textId="77777777" w:rsidR="006B58DB" w:rsidRPr="00E0279C" w:rsidRDefault="52F6463D" w:rsidP="006B58DB">
      <w:r w:rsidRPr="00E0279C">
        <w:t>Example from device vR4:</w:t>
      </w:r>
    </w:p>
    <w:p w14:paraId="653FEBF6" w14:textId="77777777" w:rsidR="006B58DB" w:rsidRPr="00E0279C" w:rsidRDefault="52F6463D" w:rsidP="006B58DB">
      <w:r w:rsidRPr="00E0279C">
        <w:t>vR4 {</w:t>
      </w:r>
    </w:p>
    <w:p w14:paraId="604C3AC5" w14:textId="77777777" w:rsidR="006B58DB" w:rsidRPr="00E0279C" w:rsidRDefault="52F6463D" w:rsidP="006B58DB">
      <w:r w:rsidRPr="00E0279C">
        <w:t xml:space="preserve">        instance-type virtual-router;</w:t>
      </w:r>
    </w:p>
    <w:p w14:paraId="677781D0" w14:textId="77777777" w:rsidR="006B58DB" w:rsidRPr="00E0279C" w:rsidRDefault="52F6463D" w:rsidP="006B58DB">
      <w:r w:rsidRPr="00E0279C">
        <w:t xml:space="preserve">        interface lt-0/0/0.6;</w:t>
      </w:r>
    </w:p>
    <w:p w14:paraId="6EBBF821" w14:textId="77777777" w:rsidR="006B58DB" w:rsidRPr="00E0279C" w:rsidRDefault="52F6463D" w:rsidP="006B58DB">
      <w:r w:rsidRPr="00E0279C">
        <w:t xml:space="preserve">        interface ge-0/0/1.0;</w:t>
      </w:r>
    </w:p>
    <w:p w14:paraId="3C2AF596" w14:textId="77777777" w:rsidR="006B58DB" w:rsidRPr="00E0279C" w:rsidRDefault="52F6463D" w:rsidP="006B58DB">
      <w:r w:rsidRPr="00E0279C">
        <w:t xml:space="preserve">        interface lo0.4;</w:t>
      </w:r>
    </w:p>
    <w:p w14:paraId="571C4F09" w14:textId="77777777" w:rsidR="006B58DB" w:rsidRPr="00E0279C" w:rsidRDefault="52F6463D" w:rsidP="006B58DB">
      <w:r w:rsidRPr="00E0279C">
        <w:t xml:space="preserve">        routing-options {</w:t>
      </w:r>
    </w:p>
    <w:p w14:paraId="7410FA69" w14:textId="77777777" w:rsidR="006B58DB" w:rsidRPr="00E0279C" w:rsidRDefault="52F6463D" w:rsidP="006B58DB">
      <w:r w:rsidRPr="00E0279C">
        <w:t xml:space="preserve">            router-id 192.168.20.4;</w:t>
      </w:r>
    </w:p>
    <w:p w14:paraId="4A638ECC" w14:textId="77777777" w:rsidR="006B58DB" w:rsidRPr="00E0279C" w:rsidRDefault="52F6463D" w:rsidP="006B58DB">
      <w:r w:rsidRPr="00E0279C">
        <w:t xml:space="preserve">            autonomous-system 20;</w:t>
      </w:r>
    </w:p>
    <w:p w14:paraId="6869FD4D" w14:textId="77777777" w:rsidR="006B58DB" w:rsidRPr="00E0279C" w:rsidRDefault="52F6463D" w:rsidP="006B58DB">
      <w:r w:rsidRPr="00E0279C">
        <w:t xml:space="preserve">        }</w:t>
      </w:r>
    </w:p>
    <w:p w14:paraId="452760F8" w14:textId="77777777" w:rsidR="006B58DB" w:rsidRPr="00E0279C" w:rsidRDefault="52F6463D" w:rsidP="006B58DB">
      <w:r w:rsidRPr="00E0279C">
        <w:t xml:space="preserve">        protocols {</w:t>
      </w:r>
    </w:p>
    <w:p w14:paraId="12BFD673" w14:textId="77777777" w:rsidR="006B58DB" w:rsidRPr="00E0279C" w:rsidRDefault="52F6463D" w:rsidP="006B58DB">
      <w:r w:rsidRPr="00E0279C">
        <w:t xml:space="preserve">            bgp {</w:t>
      </w:r>
    </w:p>
    <w:p w14:paraId="6492B0C6" w14:textId="77777777" w:rsidR="006B58DB" w:rsidRPr="00E0279C" w:rsidRDefault="52F6463D" w:rsidP="006B58DB">
      <w:r w:rsidRPr="00E0279C">
        <w:t xml:space="preserve">                group internal-peers {</w:t>
      </w:r>
    </w:p>
    <w:p w14:paraId="6A948234" w14:textId="77777777" w:rsidR="006B58DB" w:rsidRPr="00E0279C" w:rsidRDefault="52F6463D" w:rsidP="006B58DB">
      <w:r w:rsidRPr="00E0279C">
        <w:t xml:space="preserve">                    type internal;</w:t>
      </w:r>
    </w:p>
    <w:p w14:paraId="5E5402C5" w14:textId="77777777" w:rsidR="006B58DB" w:rsidRPr="00E0279C" w:rsidRDefault="52F6463D" w:rsidP="006B58DB">
      <w:r w:rsidRPr="00E0279C">
        <w:t xml:space="preserve">                    local-address 192.168.20.4;</w:t>
      </w:r>
    </w:p>
    <w:p w14:paraId="57FB1F66" w14:textId="77777777" w:rsidR="006B58DB" w:rsidRPr="00E0279C" w:rsidRDefault="52F6463D" w:rsidP="006B58DB">
      <w:r w:rsidRPr="00E0279C">
        <w:t xml:space="preserve">                    export [ send-direct send-ospf ];</w:t>
      </w:r>
    </w:p>
    <w:p w14:paraId="57F0721B" w14:textId="77777777" w:rsidR="006B58DB" w:rsidRPr="00E0279C" w:rsidRDefault="52F6463D" w:rsidP="006B58DB">
      <w:r w:rsidRPr="00E0279C">
        <w:t xml:space="preserve">                    neighbor 192.168.20.1;</w:t>
      </w:r>
    </w:p>
    <w:p w14:paraId="3E565EC9" w14:textId="77777777" w:rsidR="006B58DB" w:rsidRPr="00E0279C" w:rsidRDefault="52F6463D" w:rsidP="006B58DB">
      <w:r w:rsidRPr="00E0279C">
        <w:t xml:space="preserve">                    neighbor 192.168.20.2;</w:t>
      </w:r>
    </w:p>
    <w:p w14:paraId="127F0ADB" w14:textId="77777777" w:rsidR="006B58DB" w:rsidRPr="00E0279C" w:rsidRDefault="52F6463D" w:rsidP="006B58DB">
      <w:r w:rsidRPr="00E0279C">
        <w:t xml:space="preserve">                    neighbor 192.168.20.3;</w:t>
      </w:r>
    </w:p>
    <w:p w14:paraId="2ED03220" w14:textId="404BB0CF" w:rsidR="006B58DB" w:rsidRPr="00E0279C" w:rsidRDefault="52F6463D" w:rsidP="006B58DB">
      <w:r w:rsidRPr="00E0279C">
        <w:t xml:space="preserve">                }</w:t>
      </w:r>
    </w:p>
    <w:p w14:paraId="32CABE8E" w14:textId="77777777" w:rsidR="006B459B" w:rsidRPr="00E0279C" w:rsidRDefault="006B459B" w:rsidP="006B58DB"/>
    <w:p w14:paraId="041FC2CE" w14:textId="77777777" w:rsidR="006B58DB" w:rsidRPr="00E0279C" w:rsidRDefault="52F6463D" w:rsidP="52F6463D">
      <w:pPr>
        <w:rPr>
          <w:i/>
          <w:iCs/>
        </w:rPr>
      </w:pPr>
      <w:r w:rsidRPr="00E0279C">
        <w:lastRenderedPageBreak/>
        <w:t xml:space="preserve">It is possible to display the router-id values of a routing instances by using </w:t>
      </w:r>
      <w:r w:rsidRPr="00E0279C">
        <w:rPr>
          <w:i/>
          <w:iCs/>
        </w:rPr>
        <w:t>show route instance detail.</w:t>
      </w:r>
    </w:p>
    <w:p w14:paraId="51810FC2" w14:textId="77777777" w:rsidR="006B58DB" w:rsidRPr="00E0279C" w:rsidRDefault="006B58DB" w:rsidP="006B58DB">
      <w:pPr>
        <w:rPr>
          <w:rFonts w:ascii="Consolas" w:hAnsi="Consolas"/>
          <w:color w:val="24292E"/>
          <w:sz w:val="18"/>
          <w:szCs w:val="18"/>
          <w:shd w:val="clear" w:color="auto" w:fill="FFFFFF"/>
        </w:rPr>
      </w:pPr>
    </w:p>
    <w:p w14:paraId="5F4664C9" w14:textId="77777777" w:rsidR="006B58DB" w:rsidRPr="00E0279C" w:rsidRDefault="006B58DB" w:rsidP="52F6463D">
      <w:pPr>
        <w:rPr>
          <w:i/>
          <w:iCs/>
        </w:rPr>
      </w:pPr>
      <w:r w:rsidRPr="00E0279C">
        <w:rPr>
          <w:rFonts w:ascii="Consolas" w:hAnsi="Consolas"/>
          <w:i/>
          <w:iCs/>
          <w:color w:val="24292E"/>
          <w:sz w:val="18"/>
          <w:szCs w:val="18"/>
          <w:shd w:val="clear" w:color="auto" w:fill="FFFFFF"/>
        </w:rPr>
        <w:t>root@vSRX1&gt; show route instance detail</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7426"/>
      </w:tblGrid>
      <w:tr w:rsidR="006B58DB" w:rsidRPr="00E0279C" w14:paraId="3CF7627E" w14:textId="77777777" w:rsidTr="52F6463D">
        <w:trPr>
          <w:gridAfter w:val="1"/>
        </w:trPr>
        <w:tc>
          <w:tcPr>
            <w:tcW w:w="0" w:type="auto"/>
            <w:shd w:val="clear" w:color="auto" w:fill="FFFFFF" w:themeFill="background1"/>
            <w:tcMar>
              <w:top w:w="0" w:type="dxa"/>
              <w:left w:w="150" w:type="dxa"/>
              <w:bottom w:w="0" w:type="dxa"/>
              <w:right w:w="150" w:type="dxa"/>
            </w:tcMar>
            <w:hideMark/>
          </w:tcPr>
          <w:p w14:paraId="2A954EA9"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vR1:</w:t>
            </w:r>
          </w:p>
        </w:tc>
      </w:tr>
      <w:tr w:rsidR="006B58DB" w:rsidRPr="00E0279C" w14:paraId="3EB8C32A" w14:textId="77777777" w:rsidTr="52F6463D">
        <w:tc>
          <w:tcPr>
            <w:tcW w:w="750" w:type="dxa"/>
            <w:shd w:val="clear" w:color="auto" w:fill="FFFFFF" w:themeFill="background1"/>
            <w:noWrap/>
            <w:tcMar>
              <w:top w:w="0" w:type="dxa"/>
              <w:left w:w="150" w:type="dxa"/>
              <w:bottom w:w="0" w:type="dxa"/>
              <w:right w:w="150" w:type="dxa"/>
            </w:tcMar>
            <w:hideMark/>
          </w:tcPr>
          <w:p w14:paraId="798A3EFB"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479F20C3"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Router ID: 192.168.20.1</w:t>
            </w:r>
          </w:p>
        </w:tc>
      </w:tr>
      <w:tr w:rsidR="006B58DB" w:rsidRPr="00E0279C" w14:paraId="1E5F959C" w14:textId="77777777" w:rsidTr="52F6463D">
        <w:tc>
          <w:tcPr>
            <w:tcW w:w="750" w:type="dxa"/>
            <w:shd w:val="clear" w:color="auto" w:fill="FFFFFF" w:themeFill="background1"/>
            <w:noWrap/>
            <w:tcMar>
              <w:top w:w="0" w:type="dxa"/>
              <w:left w:w="150" w:type="dxa"/>
              <w:bottom w:w="0" w:type="dxa"/>
              <w:right w:w="150" w:type="dxa"/>
            </w:tcMar>
            <w:hideMark/>
          </w:tcPr>
          <w:p w14:paraId="5123F26E"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6B184D6F"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Type: virtual-router    State: Active        </w:t>
            </w:r>
          </w:p>
        </w:tc>
      </w:tr>
      <w:tr w:rsidR="006B58DB" w:rsidRPr="00E0279C" w14:paraId="1F44FD38" w14:textId="77777777" w:rsidTr="52F6463D">
        <w:tc>
          <w:tcPr>
            <w:tcW w:w="750" w:type="dxa"/>
            <w:shd w:val="clear" w:color="auto" w:fill="FFFFFF" w:themeFill="background1"/>
            <w:noWrap/>
            <w:tcMar>
              <w:top w:w="0" w:type="dxa"/>
              <w:left w:w="150" w:type="dxa"/>
              <w:bottom w:w="0" w:type="dxa"/>
              <w:right w:w="150" w:type="dxa"/>
            </w:tcMar>
            <w:hideMark/>
          </w:tcPr>
          <w:p w14:paraId="53FB45EE"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69B6A781"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Interfaces:</w:t>
            </w:r>
          </w:p>
        </w:tc>
      </w:tr>
      <w:tr w:rsidR="006B58DB" w:rsidRPr="00E0279C" w14:paraId="37429C3A" w14:textId="77777777" w:rsidTr="52F6463D">
        <w:tc>
          <w:tcPr>
            <w:tcW w:w="750" w:type="dxa"/>
            <w:shd w:val="clear" w:color="auto" w:fill="FFFFFF" w:themeFill="background1"/>
            <w:noWrap/>
            <w:tcMar>
              <w:top w:w="0" w:type="dxa"/>
              <w:left w:w="150" w:type="dxa"/>
              <w:bottom w:w="0" w:type="dxa"/>
              <w:right w:w="150" w:type="dxa"/>
            </w:tcMar>
            <w:hideMark/>
          </w:tcPr>
          <w:p w14:paraId="34B322C3"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57496F60"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lt-0/0/0.2</w:t>
            </w:r>
          </w:p>
        </w:tc>
      </w:tr>
      <w:tr w:rsidR="006B58DB" w:rsidRPr="00E0279C" w14:paraId="195E540A" w14:textId="77777777" w:rsidTr="52F6463D">
        <w:tc>
          <w:tcPr>
            <w:tcW w:w="750" w:type="dxa"/>
            <w:shd w:val="clear" w:color="auto" w:fill="FFFFFF" w:themeFill="background1"/>
            <w:noWrap/>
            <w:tcMar>
              <w:top w:w="0" w:type="dxa"/>
              <w:left w:w="150" w:type="dxa"/>
              <w:bottom w:w="0" w:type="dxa"/>
              <w:right w:w="150" w:type="dxa"/>
            </w:tcMar>
            <w:hideMark/>
          </w:tcPr>
          <w:p w14:paraId="11703B8F"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19A9924D"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lt-0/0/0.1</w:t>
            </w:r>
          </w:p>
        </w:tc>
      </w:tr>
      <w:tr w:rsidR="006B58DB" w:rsidRPr="00E0279C" w14:paraId="6EB41AE9" w14:textId="77777777" w:rsidTr="52F6463D">
        <w:tc>
          <w:tcPr>
            <w:tcW w:w="750" w:type="dxa"/>
            <w:shd w:val="clear" w:color="auto" w:fill="FFFFFF" w:themeFill="background1"/>
            <w:noWrap/>
            <w:tcMar>
              <w:top w:w="0" w:type="dxa"/>
              <w:left w:w="150" w:type="dxa"/>
              <w:bottom w:w="0" w:type="dxa"/>
              <w:right w:w="150" w:type="dxa"/>
            </w:tcMar>
            <w:hideMark/>
          </w:tcPr>
          <w:p w14:paraId="52CAC2B9"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479D0ACC"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lo0.1</w:t>
            </w:r>
          </w:p>
        </w:tc>
      </w:tr>
      <w:tr w:rsidR="006B58DB" w:rsidRPr="00E0279C" w14:paraId="48756C4C" w14:textId="77777777" w:rsidTr="52F6463D">
        <w:tc>
          <w:tcPr>
            <w:tcW w:w="750" w:type="dxa"/>
            <w:shd w:val="clear" w:color="auto" w:fill="FFFFFF" w:themeFill="background1"/>
            <w:noWrap/>
            <w:tcMar>
              <w:top w:w="0" w:type="dxa"/>
              <w:left w:w="150" w:type="dxa"/>
              <w:bottom w:w="0" w:type="dxa"/>
              <w:right w:w="150" w:type="dxa"/>
            </w:tcMar>
            <w:hideMark/>
          </w:tcPr>
          <w:p w14:paraId="0E793E94"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5C6276D3"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Tables:</w:t>
            </w:r>
          </w:p>
        </w:tc>
      </w:tr>
      <w:tr w:rsidR="006B58DB" w:rsidRPr="00E0279C" w14:paraId="5DA38711" w14:textId="77777777" w:rsidTr="52F6463D">
        <w:tc>
          <w:tcPr>
            <w:tcW w:w="750" w:type="dxa"/>
            <w:shd w:val="clear" w:color="auto" w:fill="FFFFFF" w:themeFill="background1"/>
            <w:noWrap/>
            <w:tcMar>
              <w:top w:w="0" w:type="dxa"/>
              <w:left w:w="150" w:type="dxa"/>
              <w:bottom w:w="0" w:type="dxa"/>
              <w:right w:w="150" w:type="dxa"/>
            </w:tcMar>
            <w:hideMark/>
          </w:tcPr>
          <w:p w14:paraId="5BC86BCF"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32DCD9FD"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vR1.inet.0             : 34 routes (13 active, 0 holddown, 8 hidden)</w:t>
            </w:r>
          </w:p>
        </w:tc>
      </w:tr>
      <w:tr w:rsidR="006B58DB" w:rsidRPr="00E0279C" w14:paraId="559B477F" w14:textId="77777777" w:rsidTr="52F6463D">
        <w:tc>
          <w:tcPr>
            <w:tcW w:w="750" w:type="dxa"/>
            <w:shd w:val="clear" w:color="auto" w:fill="FFFFFF" w:themeFill="background1"/>
            <w:noWrap/>
            <w:tcMar>
              <w:top w:w="0" w:type="dxa"/>
              <w:left w:w="150" w:type="dxa"/>
              <w:bottom w:w="0" w:type="dxa"/>
              <w:right w:w="150" w:type="dxa"/>
            </w:tcMar>
            <w:hideMark/>
          </w:tcPr>
          <w:p w14:paraId="65816DF1"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31639D6E" w14:textId="77777777" w:rsidR="006B58DB" w:rsidRPr="00E0279C" w:rsidRDefault="006B58DB" w:rsidP="00B914FF">
            <w:pPr>
              <w:spacing w:line="300" w:lineRule="atLeast"/>
              <w:rPr>
                <w:i/>
                <w:sz w:val="20"/>
                <w:szCs w:val="20"/>
              </w:rPr>
            </w:pPr>
          </w:p>
        </w:tc>
      </w:tr>
      <w:tr w:rsidR="006B58DB" w:rsidRPr="00E0279C" w14:paraId="2187CE8C" w14:textId="77777777" w:rsidTr="52F6463D">
        <w:tc>
          <w:tcPr>
            <w:tcW w:w="750" w:type="dxa"/>
            <w:shd w:val="clear" w:color="auto" w:fill="FFFFFF" w:themeFill="background1"/>
            <w:noWrap/>
            <w:tcMar>
              <w:top w:w="0" w:type="dxa"/>
              <w:left w:w="150" w:type="dxa"/>
              <w:bottom w:w="0" w:type="dxa"/>
              <w:right w:w="150" w:type="dxa"/>
            </w:tcMar>
            <w:hideMark/>
          </w:tcPr>
          <w:p w14:paraId="4112B85D" w14:textId="77777777" w:rsidR="006B58DB" w:rsidRPr="00E0279C" w:rsidRDefault="006B58DB" w:rsidP="00B914FF">
            <w:pPr>
              <w:spacing w:line="300" w:lineRule="atLeast"/>
              <w:rPr>
                <w:i/>
                <w:sz w:val="20"/>
                <w:szCs w:val="20"/>
              </w:rPr>
            </w:pPr>
          </w:p>
        </w:tc>
        <w:tc>
          <w:tcPr>
            <w:tcW w:w="0" w:type="auto"/>
            <w:shd w:val="clear" w:color="auto" w:fill="FFFFFF" w:themeFill="background1"/>
            <w:tcMar>
              <w:top w:w="0" w:type="dxa"/>
              <w:left w:w="150" w:type="dxa"/>
              <w:bottom w:w="0" w:type="dxa"/>
              <w:right w:w="150" w:type="dxa"/>
            </w:tcMar>
            <w:hideMark/>
          </w:tcPr>
          <w:p w14:paraId="0637B0D7"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vR2:</w:t>
            </w:r>
          </w:p>
        </w:tc>
      </w:tr>
      <w:tr w:rsidR="006B58DB" w:rsidRPr="00E0279C" w14:paraId="5B516A4D" w14:textId="77777777" w:rsidTr="52F6463D">
        <w:tc>
          <w:tcPr>
            <w:tcW w:w="750" w:type="dxa"/>
            <w:shd w:val="clear" w:color="auto" w:fill="FFFFFF" w:themeFill="background1"/>
            <w:noWrap/>
            <w:tcMar>
              <w:top w:w="0" w:type="dxa"/>
              <w:left w:w="150" w:type="dxa"/>
              <w:bottom w:w="0" w:type="dxa"/>
              <w:right w:w="150" w:type="dxa"/>
            </w:tcMar>
            <w:hideMark/>
          </w:tcPr>
          <w:p w14:paraId="720B8B4D"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3FEBFCE3"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Router ID: 192.168.20.2</w:t>
            </w:r>
          </w:p>
        </w:tc>
      </w:tr>
      <w:tr w:rsidR="006B58DB" w:rsidRPr="00E0279C" w14:paraId="001B3F21" w14:textId="77777777" w:rsidTr="52F6463D">
        <w:tc>
          <w:tcPr>
            <w:tcW w:w="750" w:type="dxa"/>
            <w:shd w:val="clear" w:color="auto" w:fill="FFFFFF" w:themeFill="background1"/>
            <w:noWrap/>
            <w:tcMar>
              <w:top w:w="0" w:type="dxa"/>
              <w:left w:w="150" w:type="dxa"/>
              <w:bottom w:w="0" w:type="dxa"/>
              <w:right w:w="150" w:type="dxa"/>
            </w:tcMar>
            <w:hideMark/>
          </w:tcPr>
          <w:p w14:paraId="5D680402"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7A6E9A1D"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Type: virtual-router    State: Active        </w:t>
            </w:r>
          </w:p>
        </w:tc>
      </w:tr>
      <w:tr w:rsidR="006B58DB" w:rsidRPr="00E0279C" w14:paraId="1FABD840" w14:textId="77777777" w:rsidTr="52F6463D">
        <w:tc>
          <w:tcPr>
            <w:tcW w:w="750" w:type="dxa"/>
            <w:shd w:val="clear" w:color="auto" w:fill="FFFFFF" w:themeFill="background1"/>
            <w:noWrap/>
            <w:tcMar>
              <w:top w:w="0" w:type="dxa"/>
              <w:left w:w="150" w:type="dxa"/>
              <w:bottom w:w="0" w:type="dxa"/>
              <w:right w:w="150" w:type="dxa"/>
            </w:tcMar>
            <w:hideMark/>
          </w:tcPr>
          <w:p w14:paraId="30517A61"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40D0A738"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Interfaces:</w:t>
            </w:r>
          </w:p>
        </w:tc>
      </w:tr>
      <w:tr w:rsidR="006B58DB" w:rsidRPr="00E0279C" w14:paraId="3F13B3B1" w14:textId="77777777" w:rsidTr="52F6463D">
        <w:tc>
          <w:tcPr>
            <w:tcW w:w="750" w:type="dxa"/>
            <w:shd w:val="clear" w:color="auto" w:fill="FFFFFF" w:themeFill="background1"/>
            <w:noWrap/>
            <w:tcMar>
              <w:top w:w="0" w:type="dxa"/>
              <w:left w:w="150" w:type="dxa"/>
              <w:bottom w:w="0" w:type="dxa"/>
              <w:right w:w="150" w:type="dxa"/>
            </w:tcMar>
            <w:hideMark/>
          </w:tcPr>
          <w:p w14:paraId="1E93DEFA"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29DDDA7D"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lt-0/0/0.4</w:t>
            </w:r>
          </w:p>
        </w:tc>
      </w:tr>
      <w:tr w:rsidR="006B58DB" w:rsidRPr="00E0279C" w14:paraId="622C5AED" w14:textId="77777777" w:rsidTr="52F6463D">
        <w:tc>
          <w:tcPr>
            <w:tcW w:w="750" w:type="dxa"/>
            <w:shd w:val="clear" w:color="auto" w:fill="FFFFFF" w:themeFill="background1"/>
            <w:noWrap/>
            <w:tcMar>
              <w:top w:w="0" w:type="dxa"/>
              <w:left w:w="150" w:type="dxa"/>
              <w:bottom w:w="0" w:type="dxa"/>
              <w:right w:w="150" w:type="dxa"/>
            </w:tcMar>
            <w:hideMark/>
          </w:tcPr>
          <w:p w14:paraId="71E175AC"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716C48A8"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lt-0/0/0.3</w:t>
            </w:r>
          </w:p>
        </w:tc>
      </w:tr>
      <w:tr w:rsidR="006B58DB" w:rsidRPr="00E0279C" w14:paraId="5D03FF12" w14:textId="77777777" w:rsidTr="52F6463D">
        <w:tc>
          <w:tcPr>
            <w:tcW w:w="750" w:type="dxa"/>
            <w:shd w:val="clear" w:color="auto" w:fill="FFFFFF" w:themeFill="background1"/>
            <w:noWrap/>
            <w:tcMar>
              <w:top w:w="0" w:type="dxa"/>
              <w:left w:w="150" w:type="dxa"/>
              <w:bottom w:w="0" w:type="dxa"/>
              <w:right w:w="150" w:type="dxa"/>
            </w:tcMar>
            <w:hideMark/>
          </w:tcPr>
          <w:p w14:paraId="5AA926B7"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263F148C"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lo0.2</w:t>
            </w:r>
          </w:p>
        </w:tc>
      </w:tr>
      <w:tr w:rsidR="006B58DB" w:rsidRPr="00E0279C" w14:paraId="322369D4" w14:textId="77777777" w:rsidTr="52F6463D">
        <w:tc>
          <w:tcPr>
            <w:tcW w:w="750" w:type="dxa"/>
            <w:shd w:val="clear" w:color="auto" w:fill="FFFFFF" w:themeFill="background1"/>
            <w:noWrap/>
            <w:tcMar>
              <w:top w:w="0" w:type="dxa"/>
              <w:left w:w="150" w:type="dxa"/>
              <w:bottom w:w="0" w:type="dxa"/>
              <w:right w:w="150" w:type="dxa"/>
            </w:tcMar>
            <w:hideMark/>
          </w:tcPr>
          <w:p w14:paraId="7D5D48ED"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7EC3A1CE"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Tables:</w:t>
            </w:r>
          </w:p>
        </w:tc>
      </w:tr>
      <w:tr w:rsidR="006B58DB" w:rsidRPr="00E0279C" w14:paraId="1223E700" w14:textId="77777777" w:rsidTr="52F6463D">
        <w:tc>
          <w:tcPr>
            <w:tcW w:w="750" w:type="dxa"/>
            <w:shd w:val="clear" w:color="auto" w:fill="FFFFFF" w:themeFill="background1"/>
            <w:noWrap/>
            <w:tcMar>
              <w:top w:w="0" w:type="dxa"/>
              <w:left w:w="150" w:type="dxa"/>
              <w:bottom w:w="0" w:type="dxa"/>
              <w:right w:w="150" w:type="dxa"/>
            </w:tcMar>
            <w:hideMark/>
          </w:tcPr>
          <w:p w14:paraId="139FA596"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6EA02E7A"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vR2.inet.0             : 20 routes (13 active, 0 holddown, 3 hidden)</w:t>
            </w:r>
          </w:p>
        </w:tc>
      </w:tr>
      <w:tr w:rsidR="006B58DB" w:rsidRPr="00E0279C" w14:paraId="70E32A6F" w14:textId="77777777" w:rsidTr="52F6463D">
        <w:tc>
          <w:tcPr>
            <w:tcW w:w="750" w:type="dxa"/>
            <w:shd w:val="clear" w:color="auto" w:fill="FFFFFF" w:themeFill="background1"/>
            <w:noWrap/>
            <w:tcMar>
              <w:top w:w="0" w:type="dxa"/>
              <w:left w:w="150" w:type="dxa"/>
              <w:bottom w:w="0" w:type="dxa"/>
              <w:right w:w="150" w:type="dxa"/>
            </w:tcMar>
            <w:hideMark/>
          </w:tcPr>
          <w:p w14:paraId="0661950A"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689F5049" w14:textId="77777777" w:rsidR="006B58DB" w:rsidRPr="00E0279C" w:rsidRDefault="006B58DB" w:rsidP="00B914FF">
            <w:pPr>
              <w:spacing w:line="300" w:lineRule="atLeast"/>
              <w:rPr>
                <w:rFonts w:ascii="Consolas" w:hAnsi="Consolas" w:cs="Segoe UI"/>
                <w:i/>
                <w:color w:val="24292E"/>
                <w:sz w:val="18"/>
                <w:szCs w:val="18"/>
              </w:rPr>
            </w:pPr>
          </w:p>
          <w:p w14:paraId="42D7EE71" w14:textId="77777777" w:rsidR="006B58DB" w:rsidRPr="00E0279C" w:rsidRDefault="006B58DB" w:rsidP="00B914FF">
            <w:pPr>
              <w:spacing w:line="300" w:lineRule="atLeast"/>
              <w:rPr>
                <w:i/>
                <w:sz w:val="20"/>
                <w:szCs w:val="20"/>
              </w:rPr>
            </w:pPr>
          </w:p>
        </w:tc>
      </w:tr>
      <w:tr w:rsidR="006B58DB" w:rsidRPr="00E0279C" w14:paraId="154CEE92" w14:textId="77777777" w:rsidTr="52F6463D">
        <w:tc>
          <w:tcPr>
            <w:tcW w:w="750" w:type="dxa"/>
            <w:shd w:val="clear" w:color="auto" w:fill="FFFFFF" w:themeFill="background1"/>
            <w:noWrap/>
            <w:tcMar>
              <w:top w:w="0" w:type="dxa"/>
              <w:left w:w="150" w:type="dxa"/>
              <w:bottom w:w="0" w:type="dxa"/>
              <w:right w:w="150" w:type="dxa"/>
            </w:tcMar>
            <w:hideMark/>
          </w:tcPr>
          <w:p w14:paraId="55DFC5CE" w14:textId="77777777" w:rsidR="006B58DB" w:rsidRPr="00E0279C" w:rsidRDefault="006B58DB" w:rsidP="00B914FF">
            <w:pPr>
              <w:spacing w:line="300" w:lineRule="atLeast"/>
              <w:rPr>
                <w:i/>
                <w:sz w:val="20"/>
                <w:szCs w:val="20"/>
              </w:rPr>
            </w:pPr>
          </w:p>
        </w:tc>
        <w:tc>
          <w:tcPr>
            <w:tcW w:w="0" w:type="auto"/>
            <w:shd w:val="clear" w:color="auto" w:fill="FFFFFF" w:themeFill="background1"/>
            <w:tcMar>
              <w:top w:w="0" w:type="dxa"/>
              <w:left w:w="150" w:type="dxa"/>
              <w:bottom w:w="0" w:type="dxa"/>
              <w:right w:w="150" w:type="dxa"/>
            </w:tcMar>
            <w:hideMark/>
          </w:tcPr>
          <w:p w14:paraId="04B455D1"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vR3:</w:t>
            </w:r>
          </w:p>
        </w:tc>
      </w:tr>
      <w:tr w:rsidR="006B58DB" w:rsidRPr="00E0279C" w14:paraId="771159B6" w14:textId="77777777" w:rsidTr="52F6463D">
        <w:tc>
          <w:tcPr>
            <w:tcW w:w="750" w:type="dxa"/>
            <w:shd w:val="clear" w:color="auto" w:fill="FFFFFF" w:themeFill="background1"/>
            <w:noWrap/>
            <w:tcMar>
              <w:top w:w="0" w:type="dxa"/>
              <w:left w:w="150" w:type="dxa"/>
              <w:bottom w:w="0" w:type="dxa"/>
              <w:right w:w="150" w:type="dxa"/>
            </w:tcMar>
            <w:hideMark/>
          </w:tcPr>
          <w:p w14:paraId="436920FE"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332394D4"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Router ID: 192.168.20.3</w:t>
            </w:r>
          </w:p>
        </w:tc>
      </w:tr>
      <w:tr w:rsidR="006B58DB" w:rsidRPr="00E0279C" w14:paraId="6AE20936" w14:textId="77777777" w:rsidTr="52F6463D">
        <w:tc>
          <w:tcPr>
            <w:tcW w:w="750" w:type="dxa"/>
            <w:shd w:val="clear" w:color="auto" w:fill="FFFFFF" w:themeFill="background1"/>
            <w:noWrap/>
            <w:tcMar>
              <w:top w:w="0" w:type="dxa"/>
              <w:left w:w="150" w:type="dxa"/>
              <w:bottom w:w="0" w:type="dxa"/>
              <w:right w:w="150" w:type="dxa"/>
            </w:tcMar>
            <w:hideMark/>
          </w:tcPr>
          <w:p w14:paraId="6FAB8D01"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234D632A"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Type: virtual-router    State: Active        </w:t>
            </w:r>
          </w:p>
        </w:tc>
      </w:tr>
      <w:tr w:rsidR="006B58DB" w:rsidRPr="00E0279C" w14:paraId="280D1CCF" w14:textId="77777777" w:rsidTr="52F6463D">
        <w:tc>
          <w:tcPr>
            <w:tcW w:w="750" w:type="dxa"/>
            <w:shd w:val="clear" w:color="auto" w:fill="FFFFFF" w:themeFill="background1"/>
            <w:noWrap/>
            <w:tcMar>
              <w:top w:w="0" w:type="dxa"/>
              <w:left w:w="150" w:type="dxa"/>
              <w:bottom w:w="0" w:type="dxa"/>
              <w:right w:w="150" w:type="dxa"/>
            </w:tcMar>
            <w:hideMark/>
          </w:tcPr>
          <w:p w14:paraId="7C885D57"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1671D535"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Interfaces:</w:t>
            </w:r>
          </w:p>
        </w:tc>
      </w:tr>
      <w:tr w:rsidR="006B58DB" w:rsidRPr="00E0279C" w14:paraId="3FD9EEB4" w14:textId="77777777" w:rsidTr="52F6463D">
        <w:tc>
          <w:tcPr>
            <w:tcW w:w="750" w:type="dxa"/>
            <w:shd w:val="clear" w:color="auto" w:fill="FFFFFF" w:themeFill="background1"/>
            <w:noWrap/>
            <w:tcMar>
              <w:top w:w="0" w:type="dxa"/>
              <w:left w:w="150" w:type="dxa"/>
              <w:bottom w:w="0" w:type="dxa"/>
              <w:right w:w="150" w:type="dxa"/>
            </w:tcMar>
            <w:hideMark/>
          </w:tcPr>
          <w:p w14:paraId="1A1700C7"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7F858205"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lt-0/0/0.5</w:t>
            </w:r>
          </w:p>
        </w:tc>
      </w:tr>
      <w:tr w:rsidR="006B58DB" w:rsidRPr="00E0279C" w14:paraId="3CDEB715" w14:textId="77777777" w:rsidTr="52F6463D">
        <w:tc>
          <w:tcPr>
            <w:tcW w:w="750" w:type="dxa"/>
            <w:shd w:val="clear" w:color="auto" w:fill="FFFFFF" w:themeFill="background1"/>
            <w:noWrap/>
            <w:tcMar>
              <w:top w:w="0" w:type="dxa"/>
              <w:left w:w="150" w:type="dxa"/>
              <w:bottom w:w="0" w:type="dxa"/>
              <w:right w:w="150" w:type="dxa"/>
            </w:tcMar>
            <w:hideMark/>
          </w:tcPr>
          <w:p w14:paraId="26A75705"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7CC2164E"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lo0.3</w:t>
            </w:r>
          </w:p>
        </w:tc>
      </w:tr>
      <w:tr w:rsidR="006B58DB" w:rsidRPr="00E0279C" w14:paraId="38E2954D" w14:textId="77777777" w:rsidTr="52F6463D">
        <w:tc>
          <w:tcPr>
            <w:tcW w:w="750" w:type="dxa"/>
            <w:shd w:val="clear" w:color="auto" w:fill="FFFFFF" w:themeFill="background1"/>
            <w:noWrap/>
            <w:tcMar>
              <w:top w:w="0" w:type="dxa"/>
              <w:left w:w="150" w:type="dxa"/>
              <w:bottom w:w="0" w:type="dxa"/>
              <w:right w:w="150" w:type="dxa"/>
            </w:tcMar>
            <w:hideMark/>
          </w:tcPr>
          <w:p w14:paraId="47226723"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0DDB80A3"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Tables:</w:t>
            </w:r>
          </w:p>
        </w:tc>
      </w:tr>
      <w:tr w:rsidR="006B58DB" w:rsidRPr="00E0279C" w14:paraId="48B8083D" w14:textId="77777777" w:rsidTr="52F6463D">
        <w:tc>
          <w:tcPr>
            <w:tcW w:w="750" w:type="dxa"/>
            <w:shd w:val="clear" w:color="auto" w:fill="FFFFFF" w:themeFill="background1"/>
            <w:noWrap/>
            <w:tcMar>
              <w:top w:w="0" w:type="dxa"/>
              <w:left w:w="150" w:type="dxa"/>
              <w:bottom w:w="0" w:type="dxa"/>
              <w:right w:w="150" w:type="dxa"/>
            </w:tcMar>
            <w:hideMark/>
          </w:tcPr>
          <w:p w14:paraId="67868BA1"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2FA78578"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vR3.inet.0             : 19 routes (12 active, 0 holddown, 0 hidden)</w:t>
            </w:r>
          </w:p>
        </w:tc>
      </w:tr>
      <w:tr w:rsidR="006B58DB" w:rsidRPr="00E0279C" w14:paraId="144F4E9E" w14:textId="77777777" w:rsidTr="52F6463D">
        <w:tc>
          <w:tcPr>
            <w:tcW w:w="750" w:type="dxa"/>
            <w:shd w:val="clear" w:color="auto" w:fill="FFFFFF" w:themeFill="background1"/>
            <w:noWrap/>
            <w:tcMar>
              <w:top w:w="0" w:type="dxa"/>
              <w:left w:w="150" w:type="dxa"/>
              <w:bottom w:w="0" w:type="dxa"/>
              <w:right w:w="150" w:type="dxa"/>
            </w:tcMar>
            <w:hideMark/>
          </w:tcPr>
          <w:p w14:paraId="5720D61D"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21C2FB17" w14:textId="77777777" w:rsidR="006B58DB" w:rsidRPr="00E0279C" w:rsidRDefault="006B58DB" w:rsidP="00B914FF">
            <w:pPr>
              <w:spacing w:line="300" w:lineRule="atLeast"/>
              <w:rPr>
                <w:rFonts w:ascii="Consolas" w:hAnsi="Consolas" w:cs="Segoe UI"/>
                <w:i/>
                <w:color w:val="24292E"/>
                <w:sz w:val="18"/>
                <w:szCs w:val="18"/>
              </w:rPr>
            </w:pPr>
          </w:p>
          <w:p w14:paraId="5027720D" w14:textId="77777777" w:rsidR="006B58DB" w:rsidRPr="00E0279C" w:rsidRDefault="006B58DB" w:rsidP="00B914FF">
            <w:pPr>
              <w:spacing w:line="300" w:lineRule="atLeast"/>
              <w:jc w:val="right"/>
              <w:rPr>
                <w:i/>
                <w:sz w:val="20"/>
                <w:szCs w:val="20"/>
              </w:rPr>
            </w:pPr>
          </w:p>
        </w:tc>
      </w:tr>
      <w:tr w:rsidR="006B58DB" w:rsidRPr="00E0279C" w14:paraId="79BA5D7F" w14:textId="77777777" w:rsidTr="52F6463D">
        <w:tc>
          <w:tcPr>
            <w:tcW w:w="750" w:type="dxa"/>
            <w:shd w:val="clear" w:color="auto" w:fill="FFFFFF" w:themeFill="background1"/>
            <w:noWrap/>
            <w:tcMar>
              <w:top w:w="0" w:type="dxa"/>
              <w:left w:w="150" w:type="dxa"/>
              <w:bottom w:w="0" w:type="dxa"/>
              <w:right w:w="150" w:type="dxa"/>
            </w:tcMar>
            <w:hideMark/>
          </w:tcPr>
          <w:p w14:paraId="4187BA79" w14:textId="77777777" w:rsidR="006B58DB" w:rsidRPr="00E0279C" w:rsidRDefault="006B58DB" w:rsidP="00B914FF">
            <w:pPr>
              <w:spacing w:line="300" w:lineRule="atLeast"/>
              <w:rPr>
                <w:i/>
                <w:sz w:val="20"/>
                <w:szCs w:val="20"/>
              </w:rPr>
            </w:pPr>
          </w:p>
        </w:tc>
        <w:tc>
          <w:tcPr>
            <w:tcW w:w="0" w:type="auto"/>
            <w:shd w:val="clear" w:color="auto" w:fill="FFFFFF" w:themeFill="background1"/>
            <w:tcMar>
              <w:top w:w="0" w:type="dxa"/>
              <w:left w:w="150" w:type="dxa"/>
              <w:bottom w:w="0" w:type="dxa"/>
              <w:right w:w="150" w:type="dxa"/>
            </w:tcMar>
            <w:hideMark/>
          </w:tcPr>
          <w:p w14:paraId="0F097AD8"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vR4:</w:t>
            </w:r>
          </w:p>
        </w:tc>
      </w:tr>
      <w:tr w:rsidR="006B58DB" w:rsidRPr="00E0279C" w14:paraId="71B94DF6" w14:textId="77777777" w:rsidTr="52F6463D">
        <w:tc>
          <w:tcPr>
            <w:tcW w:w="750" w:type="dxa"/>
            <w:shd w:val="clear" w:color="auto" w:fill="FFFFFF" w:themeFill="background1"/>
            <w:noWrap/>
            <w:tcMar>
              <w:top w:w="0" w:type="dxa"/>
              <w:left w:w="150" w:type="dxa"/>
              <w:bottom w:w="0" w:type="dxa"/>
              <w:right w:w="150" w:type="dxa"/>
            </w:tcMar>
            <w:hideMark/>
          </w:tcPr>
          <w:p w14:paraId="7DA1D7B4"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44DD1D49"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Router ID: 192.168.20.4</w:t>
            </w:r>
          </w:p>
        </w:tc>
      </w:tr>
      <w:tr w:rsidR="006B58DB" w:rsidRPr="00E0279C" w14:paraId="6F4EED9D" w14:textId="77777777" w:rsidTr="52F6463D">
        <w:tc>
          <w:tcPr>
            <w:tcW w:w="750" w:type="dxa"/>
            <w:shd w:val="clear" w:color="auto" w:fill="FFFFFF" w:themeFill="background1"/>
            <w:noWrap/>
            <w:tcMar>
              <w:top w:w="0" w:type="dxa"/>
              <w:left w:w="150" w:type="dxa"/>
              <w:bottom w:w="0" w:type="dxa"/>
              <w:right w:w="150" w:type="dxa"/>
            </w:tcMar>
            <w:hideMark/>
          </w:tcPr>
          <w:p w14:paraId="6CF0CB67"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6CB82421"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Type: virtual-router    State: Active        </w:t>
            </w:r>
          </w:p>
        </w:tc>
      </w:tr>
      <w:tr w:rsidR="006B58DB" w:rsidRPr="00E0279C" w14:paraId="5A7429CF" w14:textId="77777777" w:rsidTr="52F6463D">
        <w:tc>
          <w:tcPr>
            <w:tcW w:w="750" w:type="dxa"/>
            <w:shd w:val="clear" w:color="auto" w:fill="FFFFFF" w:themeFill="background1"/>
            <w:noWrap/>
            <w:tcMar>
              <w:top w:w="0" w:type="dxa"/>
              <w:left w:w="150" w:type="dxa"/>
              <w:bottom w:w="0" w:type="dxa"/>
              <w:right w:w="150" w:type="dxa"/>
            </w:tcMar>
            <w:hideMark/>
          </w:tcPr>
          <w:p w14:paraId="41FE81F7"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5BCCCA27"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Interfaces:</w:t>
            </w:r>
          </w:p>
        </w:tc>
      </w:tr>
      <w:tr w:rsidR="006B58DB" w:rsidRPr="00E0279C" w14:paraId="1F785AA6" w14:textId="77777777" w:rsidTr="52F6463D">
        <w:tc>
          <w:tcPr>
            <w:tcW w:w="750" w:type="dxa"/>
            <w:shd w:val="clear" w:color="auto" w:fill="FFFFFF" w:themeFill="background1"/>
            <w:noWrap/>
            <w:tcMar>
              <w:top w:w="0" w:type="dxa"/>
              <w:left w:w="150" w:type="dxa"/>
              <w:bottom w:w="0" w:type="dxa"/>
              <w:right w:w="150" w:type="dxa"/>
            </w:tcMar>
            <w:hideMark/>
          </w:tcPr>
          <w:p w14:paraId="3574DCC4"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5F461AA0"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lt-0/0/0.6</w:t>
            </w:r>
          </w:p>
        </w:tc>
      </w:tr>
      <w:tr w:rsidR="006B58DB" w:rsidRPr="00E0279C" w14:paraId="370B0964" w14:textId="77777777" w:rsidTr="52F6463D">
        <w:tc>
          <w:tcPr>
            <w:tcW w:w="750" w:type="dxa"/>
            <w:shd w:val="clear" w:color="auto" w:fill="FFFFFF" w:themeFill="background1"/>
            <w:noWrap/>
            <w:tcMar>
              <w:top w:w="0" w:type="dxa"/>
              <w:left w:w="150" w:type="dxa"/>
              <w:bottom w:w="0" w:type="dxa"/>
              <w:right w:w="150" w:type="dxa"/>
            </w:tcMar>
            <w:hideMark/>
          </w:tcPr>
          <w:p w14:paraId="673A42B5"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411E00A1"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ge-0/0/1.0</w:t>
            </w:r>
          </w:p>
        </w:tc>
      </w:tr>
      <w:tr w:rsidR="006B58DB" w:rsidRPr="00E0279C" w14:paraId="571CB7FF" w14:textId="77777777" w:rsidTr="52F6463D">
        <w:tc>
          <w:tcPr>
            <w:tcW w:w="750" w:type="dxa"/>
            <w:shd w:val="clear" w:color="auto" w:fill="FFFFFF" w:themeFill="background1"/>
            <w:noWrap/>
            <w:tcMar>
              <w:top w:w="0" w:type="dxa"/>
              <w:left w:w="150" w:type="dxa"/>
              <w:bottom w:w="0" w:type="dxa"/>
              <w:right w:w="150" w:type="dxa"/>
            </w:tcMar>
            <w:hideMark/>
          </w:tcPr>
          <w:p w14:paraId="3D740032"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263840DA"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lo0.</w:t>
            </w:r>
          </w:p>
        </w:tc>
      </w:tr>
      <w:tr w:rsidR="006B58DB" w:rsidRPr="00E0279C" w14:paraId="1838997F" w14:textId="77777777" w:rsidTr="52F6463D">
        <w:tc>
          <w:tcPr>
            <w:tcW w:w="750" w:type="dxa"/>
            <w:shd w:val="clear" w:color="auto" w:fill="FFFFFF" w:themeFill="background1"/>
            <w:noWrap/>
            <w:tcMar>
              <w:top w:w="0" w:type="dxa"/>
              <w:left w:w="150" w:type="dxa"/>
              <w:bottom w:w="0" w:type="dxa"/>
              <w:right w:w="150" w:type="dxa"/>
            </w:tcMar>
            <w:hideMark/>
          </w:tcPr>
          <w:p w14:paraId="03CB9273"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33BDECF7"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Tables:</w:t>
            </w:r>
          </w:p>
        </w:tc>
      </w:tr>
      <w:tr w:rsidR="006B58DB" w:rsidRPr="00E0279C" w14:paraId="6F4BFB3F" w14:textId="77777777" w:rsidTr="52F6463D">
        <w:tc>
          <w:tcPr>
            <w:tcW w:w="750" w:type="dxa"/>
            <w:shd w:val="clear" w:color="auto" w:fill="FFFFFF" w:themeFill="background1"/>
            <w:noWrap/>
            <w:tcMar>
              <w:top w:w="0" w:type="dxa"/>
              <w:left w:w="150" w:type="dxa"/>
              <w:bottom w:w="0" w:type="dxa"/>
              <w:right w:w="150" w:type="dxa"/>
            </w:tcMar>
            <w:hideMark/>
          </w:tcPr>
          <w:p w14:paraId="4E6567D7"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234D809E"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vR4.inet.0             : 21 routes (13 active, 0 holddown, 1 hidden)</w:t>
            </w:r>
          </w:p>
        </w:tc>
      </w:tr>
    </w:tbl>
    <w:p w14:paraId="50F29586" w14:textId="77777777" w:rsidR="006B58DB" w:rsidRPr="00E0279C" w:rsidRDefault="006B58DB" w:rsidP="006B58DB"/>
    <w:p w14:paraId="055F166B" w14:textId="77777777" w:rsidR="006B58DB" w:rsidRPr="00E0279C" w:rsidRDefault="006B58DB" w:rsidP="006B58DB">
      <w:pPr>
        <w:rPr>
          <w:b/>
          <w:sz w:val="28"/>
        </w:rPr>
      </w:pPr>
    </w:p>
    <w:p w14:paraId="2BEBA718" w14:textId="77777777" w:rsidR="006B58DB" w:rsidRPr="00E0279C" w:rsidRDefault="006B58DB" w:rsidP="006B58DB">
      <w:pPr>
        <w:rPr>
          <w:b/>
          <w:sz w:val="28"/>
        </w:rPr>
      </w:pPr>
    </w:p>
    <w:p w14:paraId="0A75FB3F" w14:textId="77777777" w:rsidR="006B58DB" w:rsidRPr="00E0279C" w:rsidRDefault="006B58DB" w:rsidP="006B58DB">
      <w:pPr>
        <w:rPr>
          <w:b/>
          <w:sz w:val="28"/>
        </w:rPr>
      </w:pPr>
    </w:p>
    <w:p w14:paraId="36488A51" w14:textId="248396F8" w:rsidR="006B58DB" w:rsidRPr="00E0279C" w:rsidRDefault="006B58DB" w:rsidP="006B58DB">
      <w:pPr>
        <w:rPr>
          <w:b/>
          <w:sz w:val="28"/>
        </w:rPr>
      </w:pPr>
    </w:p>
    <w:p w14:paraId="17EF0D49" w14:textId="77777777" w:rsidR="006B58DB" w:rsidRPr="00E0279C" w:rsidRDefault="006B58DB" w:rsidP="006B58DB">
      <w:pPr>
        <w:pStyle w:val="Overskrift3"/>
      </w:pPr>
      <w:bookmarkStart w:id="42" w:name="_Toc484380467"/>
      <w:r w:rsidRPr="00E0279C">
        <w:lastRenderedPageBreak/>
        <w:t>External BGP: (Full configuration in Appendix)</w:t>
      </w:r>
      <w:bookmarkEnd w:id="42"/>
    </w:p>
    <w:p w14:paraId="48DD646A" w14:textId="77777777" w:rsidR="006B58DB" w:rsidRPr="00E0279C" w:rsidRDefault="006B58DB" w:rsidP="006B58DB">
      <w:pPr>
        <w:rPr>
          <w:b/>
          <w:sz w:val="28"/>
        </w:rPr>
      </w:pPr>
    </w:p>
    <w:p w14:paraId="1AE5BCEB" w14:textId="77777777" w:rsidR="006B459B" w:rsidRPr="00E0279C" w:rsidRDefault="006B58DB" w:rsidP="006B459B">
      <w:pPr>
        <w:keepNext/>
      </w:pPr>
      <w:r w:rsidRPr="00E0279C">
        <w:rPr>
          <w:noProof/>
          <w:lang w:eastAsia="en-US"/>
        </w:rPr>
        <w:drawing>
          <wp:inline distT="0" distB="0" distL="0" distR="0" wp14:anchorId="1AD7C75F" wp14:editId="6308409B">
            <wp:extent cx="5972175" cy="3810000"/>
            <wp:effectExtent l="0" t="0" r="9525" b="0"/>
            <wp:docPr id="28" name="Obraz 28" descr="C:\Users\misiek\Desktop\BGP_eB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siek\Desktop\BGP_eBGP.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2175" cy="3810000"/>
                    </a:xfrm>
                    <a:prstGeom prst="rect">
                      <a:avLst/>
                    </a:prstGeom>
                    <a:noFill/>
                    <a:ln>
                      <a:noFill/>
                    </a:ln>
                  </pic:spPr>
                </pic:pic>
              </a:graphicData>
            </a:graphic>
          </wp:inline>
        </w:drawing>
      </w:r>
    </w:p>
    <w:p w14:paraId="70620781" w14:textId="1C8E7C50" w:rsidR="006B58DB" w:rsidRPr="00E0279C" w:rsidRDefault="006B459B" w:rsidP="52F6463D">
      <w:pPr>
        <w:pStyle w:val="Billedtekst"/>
        <w:jc w:val="center"/>
        <w:rPr>
          <w:b/>
          <w:bCs/>
          <w:color w:val="auto"/>
          <w:sz w:val="20"/>
          <w:szCs w:val="20"/>
        </w:rPr>
      </w:pPr>
      <w:r w:rsidRPr="00E0279C">
        <w:rPr>
          <w:color w:val="auto"/>
          <w:sz w:val="20"/>
          <w:szCs w:val="20"/>
        </w:rPr>
        <w:t xml:space="preserve">Figure </w:t>
      </w:r>
      <w:r w:rsidRPr="00E0279C">
        <w:fldChar w:fldCharType="begin"/>
      </w:r>
      <w:r w:rsidRPr="00E0279C">
        <w:rPr>
          <w:color w:val="auto"/>
          <w:sz w:val="20"/>
          <w:szCs w:val="20"/>
        </w:rPr>
        <w:instrText xml:space="preserve"> SEQ Figure \* ARABIC </w:instrText>
      </w:r>
      <w:r w:rsidRPr="00E0279C">
        <w:rPr>
          <w:color w:val="auto"/>
          <w:sz w:val="20"/>
          <w:szCs w:val="20"/>
        </w:rPr>
        <w:fldChar w:fldCharType="separate"/>
      </w:r>
      <w:r w:rsidR="0071059E" w:rsidRPr="00E0279C">
        <w:rPr>
          <w:noProof/>
          <w:color w:val="auto"/>
          <w:sz w:val="20"/>
          <w:szCs w:val="20"/>
        </w:rPr>
        <w:t>2</w:t>
      </w:r>
      <w:r w:rsidRPr="00E0279C">
        <w:fldChar w:fldCharType="end"/>
      </w:r>
      <w:r w:rsidRPr="00E0279C">
        <w:rPr>
          <w:color w:val="auto"/>
          <w:sz w:val="20"/>
          <w:szCs w:val="20"/>
        </w:rPr>
        <w:t xml:space="preserve"> shows topology with 2 ASs and eBGP</w:t>
      </w:r>
    </w:p>
    <w:p w14:paraId="31489495" w14:textId="77777777" w:rsidR="006B459B" w:rsidRPr="00E0279C" w:rsidRDefault="006B459B" w:rsidP="006B58DB">
      <w:pPr>
        <w:rPr>
          <w:b/>
          <w:sz w:val="28"/>
        </w:rPr>
      </w:pPr>
    </w:p>
    <w:p w14:paraId="7BC6C743" w14:textId="77777777" w:rsidR="006B58DB" w:rsidRPr="00E0279C" w:rsidRDefault="52F6463D" w:rsidP="006B58DB">
      <w:r w:rsidRPr="00E0279C">
        <w:t xml:space="preserve">In network used in project device vR4 in AS20 and vR4 in AS30 has BGP peer sessions to a group of peers called external-peers: </w:t>
      </w:r>
    </w:p>
    <w:p w14:paraId="13D748A8" w14:textId="77777777" w:rsidR="006B58DB" w:rsidRPr="00E0279C" w:rsidRDefault="52F6463D" w:rsidP="006B58DB">
      <w:r w:rsidRPr="00E0279C">
        <w:t>Example from device vR4 in AS20:</w:t>
      </w:r>
    </w:p>
    <w:p w14:paraId="450B1D7D" w14:textId="77777777" w:rsidR="006B58DB" w:rsidRPr="006960F5" w:rsidRDefault="52F6463D" w:rsidP="52F6463D">
      <w:pPr>
        <w:rPr>
          <w:rFonts w:ascii="Courier New" w:hAnsi="Courier New" w:cs="Courier New"/>
          <w:i/>
          <w:iCs/>
        </w:rPr>
      </w:pPr>
      <w:r w:rsidRPr="006960F5">
        <w:rPr>
          <w:rFonts w:ascii="Courier New" w:hAnsi="Courier New" w:cs="Courier New"/>
          <w:i/>
          <w:iCs/>
        </w:rPr>
        <w:t xml:space="preserve">                group external-peers {</w:t>
      </w:r>
    </w:p>
    <w:p w14:paraId="567710B0" w14:textId="77777777" w:rsidR="006B58DB" w:rsidRPr="006960F5" w:rsidRDefault="52F6463D" w:rsidP="52F6463D">
      <w:pPr>
        <w:rPr>
          <w:rFonts w:ascii="Courier New" w:hAnsi="Courier New" w:cs="Courier New"/>
          <w:i/>
          <w:iCs/>
        </w:rPr>
      </w:pPr>
      <w:r w:rsidRPr="006960F5">
        <w:rPr>
          <w:rFonts w:ascii="Courier New" w:hAnsi="Courier New" w:cs="Courier New"/>
          <w:i/>
          <w:iCs/>
        </w:rPr>
        <w:t xml:space="preserve">                    type external;</w:t>
      </w:r>
    </w:p>
    <w:p w14:paraId="30C80655" w14:textId="77777777" w:rsidR="006B58DB" w:rsidRPr="006960F5" w:rsidRDefault="52F6463D" w:rsidP="52F6463D">
      <w:pPr>
        <w:rPr>
          <w:rFonts w:ascii="Courier New" w:hAnsi="Courier New" w:cs="Courier New"/>
          <w:i/>
          <w:iCs/>
        </w:rPr>
      </w:pPr>
      <w:r w:rsidRPr="006960F5">
        <w:rPr>
          <w:rFonts w:ascii="Courier New" w:hAnsi="Courier New" w:cs="Courier New"/>
          <w:i/>
          <w:iCs/>
        </w:rPr>
        <w:t xml:space="preserve">                    advertise-peer-as;</w:t>
      </w:r>
    </w:p>
    <w:p w14:paraId="04A7AEEB" w14:textId="77777777" w:rsidR="006B58DB" w:rsidRPr="006960F5" w:rsidRDefault="52F6463D" w:rsidP="52F6463D">
      <w:pPr>
        <w:rPr>
          <w:rFonts w:ascii="Courier New" w:hAnsi="Courier New" w:cs="Courier New"/>
          <w:i/>
          <w:iCs/>
        </w:rPr>
      </w:pPr>
      <w:r w:rsidRPr="006960F5">
        <w:rPr>
          <w:rFonts w:ascii="Courier New" w:hAnsi="Courier New" w:cs="Courier New"/>
          <w:i/>
          <w:iCs/>
        </w:rPr>
        <w:t xml:space="preserve">                    neighbor 172.20.5.2 {</w:t>
      </w:r>
    </w:p>
    <w:p w14:paraId="2FEE1E27" w14:textId="77777777" w:rsidR="006B58DB" w:rsidRPr="006960F5" w:rsidRDefault="52F6463D" w:rsidP="52F6463D">
      <w:pPr>
        <w:rPr>
          <w:rFonts w:ascii="Courier New" w:hAnsi="Courier New" w:cs="Courier New"/>
          <w:i/>
          <w:iCs/>
        </w:rPr>
      </w:pPr>
      <w:r w:rsidRPr="006960F5">
        <w:rPr>
          <w:rFonts w:ascii="Courier New" w:hAnsi="Courier New" w:cs="Courier New"/>
          <w:i/>
          <w:iCs/>
        </w:rPr>
        <w:t xml:space="preserve">                        peer-as 30;</w:t>
      </w:r>
    </w:p>
    <w:p w14:paraId="5D077B28" w14:textId="77777777" w:rsidR="006B58DB" w:rsidRPr="006960F5" w:rsidRDefault="52F6463D" w:rsidP="52F6463D">
      <w:pPr>
        <w:rPr>
          <w:rFonts w:ascii="Courier New" w:hAnsi="Courier New" w:cs="Courier New"/>
          <w:i/>
          <w:iCs/>
        </w:rPr>
      </w:pPr>
      <w:r w:rsidRPr="006960F5">
        <w:rPr>
          <w:rFonts w:ascii="Courier New" w:hAnsi="Courier New" w:cs="Courier New"/>
          <w:i/>
          <w:iCs/>
        </w:rPr>
        <w:t xml:space="preserve">                    }</w:t>
      </w:r>
    </w:p>
    <w:p w14:paraId="030CA831" w14:textId="5E7BD978" w:rsidR="006B58DB" w:rsidRPr="006960F5" w:rsidRDefault="52F6463D" w:rsidP="52F6463D">
      <w:pPr>
        <w:rPr>
          <w:rFonts w:ascii="Courier New" w:hAnsi="Courier New" w:cs="Courier New"/>
          <w:i/>
          <w:iCs/>
        </w:rPr>
      </w:pPr>
      <w:r w:rsidRPr="006960F5">
        <w:rPr>
          <w:rFonts w:ascii="Courier New" w:hAnsi="Courier New" w:cs="Courier New"/>
          <w:i/>
          <w:iCs/>
        </w:rPr>
        <w:t xml:space="preserve">                }</w:t>
      </w:r>
    </w:p>
    <w:p w14:paraId="5052B3F3" w14:textId="77777777" w:rsidR="006B459B" w:rsidRPr="00E0279C" w:rsidRDefault="006B459B" w:rsidP="006B58DB">
      <w:pPr>
        <w:rPr>
          <w:i/>
        </w:rPr>
      </w:pPr>
    </w:p>
    <w:p w14:paraId="179D208B" w14:textId="7DFCE931" w:rsidR="006B58DB" w:rsidRPr="00E0279C" w:rsidRDefault="52F6463D" w:rsidP="006B58DB">
      <w:r w:rsidRPr="00E0279C">
        <w:t xml:space="preserve">It has defined </w:t>
      </w:r>
      <w:r w:rsidR="00542C48" w:rsidRPr="00E0279C">
        <w:t>neighbour</w:t>
      </w:r>
      <w:r w:rsidRPr="00E0279C">
        <w:t xml:space="preserve"> with router-id in AS30.</w:t>
      </w:r>
    </w:p>
    <w:p w14:paraId="01F62595" w14:textId="77777777" w:rsidR="006B58DB" w:rsidRPr="00E0279C" w:rsidRDefault="006B58DB" w:rsidP="006B58DB"/>
    <w:p w14:paraId="5B0C6845" w14:textId="77777777" w:rsidR="006B58DB" w:rsidRPr="00E0279C" w:rsidRDefault="006B58DB" w:rsidP="006B58DB">
      <w:pPr>
        <w:pStyle w:val="Overskrift3"/>
      </w:pPr>
      <w:bookmarkStart w:id="43" w:name="_Toc484380468"/>
      <w:r w:rsidRPr="00E0279C">
        <w:t>Problems with BGP</w:t>
      </w:r>
      <w:bookmarkEnd w:id="43"/>
      <w:r w:rsidRPr="00E0279C">
        <w:t xml:space="preserve"> </w:t>
      </w:r>
    </w:p>
    <w:p w14:paraId="0609002E" w14:textId="6A616958" w:rsidR="006B58DB" w:rsidRPr="00E0279C" w:rsidRDefault="52F6463D" w:rsidP="003F3C40">
      <w:pPr>
        <w:pStyle w:val="Listeafsnit"/>
        <w:numPr>
          <w:ilvl w:val="0"/>
          <w:numId w:val="15"/>
        </w:numPr>
        <w:spacing w:after="160" w:line="259" w:lineRule="auto"/>
      </w:pPr>
      <w:r w:rsidRPr="00E0279C">
        <w:rPr>
          <w:sz w:val="22"/>
          <w:szCs w:val="22"/>
        </w:rPr>
        <w:t>iBGP scalability –</w:t>
      </w:r>
      <w:r w:rsidRPr="00E0279C">
        <w:t xml:space="preserve"> each device </w:t>
      </w:r>
      <w:r w:rsidR="00747038" w:rsidRPr="00E0279C">
        <w:t>must</w:t>
      </w:r>
      <w:r w:rsidRPr="00E0279C">
        <w:t xml:space="preserve"> be configured with peers to each other in a full mash (everyone </w:t>
      </w:r>
      <w:r w:rsidR="00542C48" w:rsidRPr="00E0279C">
        <w:t>speaks</w:t>
      </w:r>
      <w:r w:rsidRPr="00E0279C">
        <w:t xml:space="preserve"> directly </w:t>
      </w:r>
      <w:r w:rsidR="00747038">
        <w:t>to everyone). In a huge network,</w:t>
      </w:r>
      <w:r w:rsidRPr="00E0279C">
        <w:t xml:space="preserve"> it can degrade performance of router due to memory or CPU requirements </w:t>
      </w:r>
    </w:p>
    <w:p w14:paraId="2258986A" w14:textId="77777777" w:rsidR="006B58DB" w:rsidRPr="00E0279C" w:rsidRDefault="52F6463D" w:rsidP="003F3C40">
      <w:pPr>
        <w:pStyle w:val="Listeafsnit"/>
        <w:numPr>
          <w:ilvl w:val="0"/>
          <w:numId w:val="15"/>
        </w:numPr>
        <w:spacing w:after="160" w:line="259" w:lineRule="auto"/>
      </w:pPr>
      <w:r w:rsidRPr="00E0279C">
        <w:t>Instability – when the device is misconfigured it may get into cycle between up states and down states. It is known as a route flapping, is causes that other devices are informed about broken route and then broken device is removed from routing table</w:t>
      </w:r>
    </w:p>
    <w:p w14:paraId="3BDBDAB9" w14:textId="77777777" w:rsidR="006B58DB" w:rsidRPr="00E0279C" w:rsidRDefault="52F6463D" w:rsidP="003F3C40">
      <w:pPr>
        <w:pStyle w:val="Listeafsnit"/>
        <w:numPr>
          <w:ilvl w:val="0"/>
          <w:numId w:val="15"/>
        </w:numPr>
        <w:spacing w:after="160" w:line="259" w:lineRule="auto"/>
      </w:pPr>
      <w:r w:rsidRPr="00E0279C">
        <w:t>Routing table growth – Internet infrastructure is growing all the time, and if the older routing devices are not able to handle huge number of routes, it can create a problem that the device will not be a good gateway between the parts of the internet.</w:t>
      </w:r>
    </w:p>
    <w:p w14:paraId="7C62B83B" w14:textId="77777777" w:rsidR="006B58DB" w:rsidRPr="00E0279C" w:rsidRDefault="52F6463D" w:rsidP="003F3C40">
      <w:pPr>
        <w:pStyle w:val="Listeafsnit"/>
        <w:numPr>
          <w:ilvl w:val="0"/>
          <w:numId w:val="15"/>
        </w:numPr>
        <w:spacing w:after="160" w:line="259" w:lineRule="auto"/>
      </w:pPr>
      <w:r w:rsidRPr="00E0279C">
        <w:lastRenderedPageBreak/>
        <w:t xml:space="preserve">Load-balancing problem – balance in multi-homed networks due to limitations of the BGP peers. This may cause that one link is congested when other links are optimized well. </w:t>
      </w:r>
    </w:p>
    <w:p w14:paraId="7242A525" w14:textId="1CCA6624" w:rsidR="006B58DB" w:rsidRPr="00E0279C" w:rsidRDefault="52F6463D" w:rsidP="003F3C40">
      <w:pPr>
        <w:pStyle w:val="Listeafsnit"/>
        <w:numPr>
          <w:ilvl w:val="0"/>
          <w:numId w:val="15"/>
        </w:numPr>
        <w:spacing w:after="160" w:line="259" w:lineRule="auto"/>
      </w:pPr>
      <w:r w:rsidRPr="00E0279C">
        <w:t xml:space="preserve">Security issues – by default BGP routers accept BGP routes from other devices, it means that Internet is potentially vulnerable for disruptions. BGP is vulnerable </w:t>
      </w:r>
      <w:r w:rsidR="00492FC5">
        <w:t>to</w:t>
      </w:r>
      <w:r w:rsidRPr="00E0279C">
        <w:t xml:space="preserve"> IP</w:t>
      </w:r>
      <w:r w:rsidR="00747038">
        <w:t xml:space="preserve"> </w:t>
      </w:r>
      <w:r w:rsidRPr="00E0279C">
        <w:t>hijacking.</w:t>
      </w:r>
    </w:p>
    <w:p w14:paraId="01C66412" w14:textId="77777777" w:rsidR="006B58DB" w:rsidRPr="00E0279C" w:rsidRDefault="006B58DB" w:rsidP="006B58DB"/>
    <w:p w14:paraId="32F9C21C" w14:textId="77777777" w:rsidR="006B58DB" w:rsidRPr="00E0279C" w:rsidRDefault="006B58DB" w:rsidP="006B58DB">
      <w:pPr>
        <w:pStyle w:val="Overskrift3"/>
      </w:pPr>
      <w:bookmarkStart w:id="44" w:name="_Toc484380469"/>
      <w:r w:rsidRPr="00E0279C">
        <w:t>Route Reflector</w:t>
      </w:r>
      <w:bookmarkEnd w:id="44"/>
    </w:p>
    <w:p w14:paraId="32986F29" w14:textId="77777777" w:rsidR="006B58DB" w:rsidRPr="00E0279C" w:rsidRDefault="52F6463D" w:rsidP="006B58DB">
      <w:r w:rsidRPr="00E0279C">
        <w:rPr>
          <w:b/>
          <w:bCs/>
        </w:rPr>
        <w:t xml:space="preserve">Route Reflector </w:t>
      </w:r>
      <w:r w:rsidRPr="00E0279C">
        <w:t xml:space="preserve">is a device in internal BGP which has peer relationships with all iBGP devices, but also has configured the cluster statement and a cluster identifier. This cause that device vR4 is peered with just vR1 not with all devices in iBGP, the same situation happens in vR2 and vR3, where peering is configured just with route reflector. </w:t>
      </w:r>
    </w:p>
    <w:p w14:paraId="1CED5136" w14:textId="77777777" w:rsidR="006B58DB" w:rsidRPr="00E0279C" w:rsidRDefault="006B58DB" w:rsidP="006B58DB">
      <w:pPr>
        <w:jc w:val="center"/>
      </w:pPr>
      <w:r w:rsidRPr="00E0279C">
        <w:rPr>
          <w:b/>
          <w:noProof/>
          <w:lang w:eastAsia="en-US"/>
        </w:rPr>
        <w:drawing>
          <wp:inline distT="0" distB="0" distL="0" distR="0" wp14:anchorId="4EA363E2" wp14:editId="6D3BAC51">
            <wp:extent cx="2352675" cy="3752850"/>
            <wp:effectExtent l="0" t="0" r="9525" b="0"/>
            <wp:docPr id="29" name="Obraz 29" descr="C:\Users\misiek\AppData\Local\Microsoft\Windows\INetCacheContent.Word\IBG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siek\AppData\Local\Microsoft\Windows\INetCacheContent.Word\IBGP.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52675" cy="3752850"/>
                    </a:xfrm>
                    <a:prstGeom prst="rect">
                      <a:avLst/>
                    </a:prstGeom>
                    <a:noFill/>
                    <a:ln>
                      <a:noFill/>
                    </a:ln>
                  </pic:spPr>
                </pic:pic>
              </a:graphicData>
            </a:graphic>
          </wp:inline>
        </w:drawing>
      </w:r>
    </w:p>
    <w:p w14:paraId="57514BDF" w14:textId="77777777" w:rsidR="006B58DB" w:rsidRPr="00E0279C" w:rsidRDefault="006B58DB" w:rsidP="006B58DB"/>
    <w:p w14:paraId="64D8A03F" w14:textId="77777777" w:rsidR="006B58DB" w:rsidRPr="00E0279C" w:rsidRDefault="006B58DB" w:rsidP="006B58DB"/>
    <w:p w14:paraId="658882DA" w14:textId="77777777" w:rsidR="006B58DB" w:rsidRPr="00E0279C" w:rsidRDefault="52F6463D" w:rsidP="006B58DB">
      <w:r w:rsidRPr="00E0279C">
        <w:t>Route Reflector is configured both in AS20, as well as in AS30.</w:t>
      </w:r>
    </w:p>
    <w:p w14:paraId="4110C999" w14:textId="77777777" w:rsidR="006B58DB" w:rsidRPr="00E0279C" w:rsidRDefault="006B58DB" w:rsidP="006B58DB"/>
    <w:p w14:paraId="3C12DBB5" w14:textId="77777777" w:rsidR="006B58DB" w:rsidRPr="00E0279C" w:rsidRDefault="006B58DB" w:rsidP="006B58DB">
      <w:pPr>
        <w:pStyle w:val="Overskrift3"/>
      </w:pPr>
      <w:bookmarkStart w:id="45" w:name="_Toc484380470"/>
      <w:r w:rsidRPr="00E0279C">
        <w:rPr>
          <w:rFonts w:ascii="Times New Roman" w:hAnsi="Times New Roman" w:cs="Times New Roman"/>
        </w:rPr>
        <w:t>Proofs</w:t>
      </w:r>
      <w:r w:rsidRPr="00E0279C">
        <w:t>, monitoring and troubleshooting</w:t>
      </w:r>
      <w:bookmarkEnd w:id="45"/>
      <w:r w:rsidRPr="00E0279C">
        <w:t xml:space="preserve"> </w:t>
      </w:r>
    </w:p>
    <w:p w14:paraId="3A838286" w14:textId="77777777" w:rsidR="006B58DB" w:rsidRPr="00E0279C" w:rsidRDefault="52F6463D" w:rsidP="006B58DB">
      <w:r w:rsidRPr="00E0279C">
        <w:t xml:space="preserve">Command </w:t>
      </w:r>
      <w:r w:rsidRPr="00E0279C">
        <w:rPr>
          <w:i/>
          <w:iCs/>
        </w:rPr>
        <w:t xml:space="preserve">show bgp group </w:t>
      </w:r>
      <w:r w:rsidRPr="00E0279C">
        <w:t>shows information about groups including, ASs, policy options, peers, addresses, routing tables.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89"/>
        <w:gridCol w:w="8119"/>
      </w:tblGrid>
      <w:tr w:rsidR="006B58DB" w:rsidRPr="00E0279C" w14:paraId="60138312" w14:textId="77777777" w:rsidTr="52F6463D">
        <w:trPr>
          <w:gridAfter w:val="1"/>
        </w:trPr>
        <w:tc>
          <w:tcPr>
            <w:tcW w:w="0" w:type="auto"/>
            <w:shd w:val="clear" w:color="auto" w:fill="FFFFFF" w:themeFill="background1"/>
            <w:tcMar>
              <w:top w:w="0" w:type="dxa"/>
              <w:left w:w="150" w:type="dxa"/>
              <w:bottom w:w="0" w:type="dxa"/>
              <w:right w:w="150" w:type="dxa"/>
            </w:tcMar>
            <w:hideMark/>
          </w:tcPr>
          <w:p w14:paraId="62332B5D"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root@vSRX1&gt; show bgp group</w:t>
            </w:r>
          </w:p>
        </w:tc>
      </w:tr>
      <w:tr w:rsidR="006B58DB" w:rsidRPr="00E0279C" w14:paraId="2865DE4E" w14:textId="77777777" w:rsidTr="52F6463D">
        <w:tc>
          <w:tcPr>
            <w:tcW w:w="750" w:type="dxa"/>
            <w:shd w:val="clear" w:color="auto" w:fill="FFFFFF" w:themeFill="background1"/>
            <w:noWrap/>
            <w:tcMar>
              <w:top w:w="0" w:type="dxa"/>
              <w:left w:w="150" w:type="dxa"/>
              <w:bottom w:w="0" w:type="dxa"/>
              <w:right w:w="150" w:type="dxa"/>
            </w:tcMar>
            <w:hideMark/>
          </w:tcPr>
          <w:p w14:paraId="67984625"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57C7D5E7"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Group Type: Internal    AS: 20                     Local AS: 20</w:t>
            </w:r>
          </w:p>
        </w:tc>
      </w:tr>
      <w:tr w:rsidR="006B58DB" w:rsidRPr="00E0279C" w14:paraId="65773664" w14:textId="77777777" w:rsidTr="52F6463D">
        <w:tc>
          <w:tcPr>
            <w:tcW w:w="750" w:type="dxa"/>
            <w:shd w:val="clear" w:color="auto" w:fill="FFFFFF" w:themeFill="background1"/>
            <w:noWrap/>
            <w:tcMar>
              <w:top w:w="0" w:type="dxa"/>
              <w:left w:w="150" w:type="dxa"/>
              <w:bottom w:w="0" w:type="dxa"/>
              <w:right w:w="150" w:type="dxa"/>
            </w:tcMar>
            <w:hideMark/>
          </w:tcPr>
          <w:p w14:paraId="670E1294"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21EB931B"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Name: internal-peers  Index: 0                   Flags: &lt;Export Eval&gt;</w:t>
            </w:r>
          </w:p>
        </w:tc>
      </w:tr>
      <w:tr w:rsidR="006B58DB" w:rsidRPr="00E0279C" w14:paraId="26AC5E9F" w14:textId="77777777" w:rsidTr="52F6463D">
        <w:tc>
          <w:tcPr>
            <w:tcW w:w="750" w:type="dxa"/>
            <w:shd w:val="clear" w:color="auto" w:fill="FFFFFF" w:themeFill="background1"/>
            <w:noWrap/>
            <w:tcMar>
              <w:top w:w="0" w:type="dxa"/>
              <w:left w:w="150" w:type="dxa"/>
              <w:bottom w:w="0" w:type="dxa"/>
              <w:right w:w="150" w:type="dxa"/>
            </w:tcMar>
            <w:hideMark/>
          </w:tcPr>
          <w:p w14:paraId="296E9463"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123F6FB0"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Export: [ send-direct send-ospf ]</w:t>
            </w:r>
          </w:p>
        </w:tc>
      </w:tr>
      <w:tr w:rsidR="006B58DB" w:rsidRPr="00E0279C" w14:paraId="51EB7695" w14:textId="77777777" w:rsidTr="52F6463D">
        <w:tc>
          <w:tcPr>
            <w:tcW w:w="750" w:type="dxa"/>
            <w:shd w:val="clear" w:color="auto" w:fill="FFFFFF" w:themeFill="background1"/>
            <w:noWrap/>
            <w:tcMar>
              <w:top w:w="0" w:type="dxa"/>
              <w:left w:w="150" w:type="dxa"/>
              <w:bottom w:w="0" w:type="dxa"/>
              <w:right w:w="150" w:type="dxa"/>
            </w:tcMar>
            <w:hideMark/>
          </w:tcPr>
          <w:p w14:paraId="3DB6CFA1"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29483379"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Options: &lt;Cluster&gt;</w:t>
            </w:r>
          </w:p>
        </w:tc>
      </w:tr>
      <w:tr w:rsidR="006B58DB" w:rsidRPr="00E0279C" w14:paraId="32831889" w14:textId="77777777" w:rsidTr="52F6463D">
        <w:tc>
          <w:tcPr>
            <w:tcW w:w="750" w:type="dxa"/>
            <w:shd w:val="clear" w:color="auto" w:fill="FFFFFF" w:themeFill="background1"/>
            <w:noWrap/>
            <w:tcMar>
              <w:top w:w="0" w:type="dxa"/>
              <w:left w:w="150" w:type="dxa"/>
              <w:bottom w:w="0" w:type="dxa"/>
              <w:right w:w="150" w:type="dxa"/>
            </w:tcMar>
            <w:hideMark/>
          </w:tcPr>
          <w:p w14:paraId="513112DC"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62AD6EDE"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Holdtime: 0</w:t>
            </w:r>
          </w:p>
        </w:tc>
      </w:tr>
      <w:tr w:rsidR="006B58DB" w:rsidRPr="00E0279C" w14:paraId="2BDE34FE" w14:textId="77777777" w:rsidTr="52F6463D">
        <w:tc>
          <w:tcPr>
            <w:tcW w:w="750" w:type="dxa"/>
            <w:shd w:val="clear" w:color="auto" w:fill="FFFFFF" w:themeFill="background1"/>
            <w:noWrap/>
            <w:tcMar>
              <w:top w:w="0" w:type="dxa"/>
              <w:left w:w="150" w:type="dxa"/>
              <w:bottom w:w="0" w:type="dxa"/>
              <w:right w:w="150" w:type="dxa"/>
            </w:tcMar>
            <w:hideMark/>
          </w:tcPr>
          <w:p w14:paraId="6A510A19"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41FD421D"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Total peers: 3        Established: 3</w:t>
            </w:r>
          </w:p>
        </w:tc>
      </w:tr>
      <w:tr w:rsidR="006B58DB" w:rsidRPr="00E0279C" w14:paraId="529720CB" w14:textId="77777777" w:rsidTr="52F6463D">
        <w:tc>
          <w:tcPr>
            <w:tcW w:w="750" w:type="dxa"/>
            <w:shd w:val="clear" w:color="auto" w:fill="FFFFFF" w:themeFill="background1"/>
            <w:noWrap/>
            <w:tcMar>
              <w:top w:w="0" w:type="dxa"/>
              <w:left w:w="150" w:type="dxa"/>
              <w:bottom w:w="0" w:type="dxa"/>
              <w:right w:w="150" w:type="dxa"/>
            </w:tcMar>
            <w:hideMark/>
          </w:tcPr>
          <w:p w14:paraId="06A3C1AE"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5349D5AD"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192.168.20.4+54693</w:t>
            </w:r>
          </w:p>
        </w:tc>
      </w:tr>
      <w:tr w:rsidR="006B58DB" w:rsidRPr="00E0279C" w14:paraId="50C5AF62" w14:textId="77777777" w:rsidTr="52F6463D">
        <w:tc>
          <w:tcPr>
            <w:tcW w:w="750" w:type="dxa"/>
            <w:shd w:val="clear" w:color="auto" w:fill="FFFFFF" w:themeFill="background1"/>
            <w:noWrap/>
            <w:tcMar>
              <w:top w:w="0" w:type="dxa"/>
              <w:left w:w="150" w:type="dxa"/>
              <w:bottom w:w="0" w:type="dxa"/>
              <w:right w:w="150" w:type="dxa"/>
            </w:tcMar>
            <w:hideMark/>
          </w:tcPr>
          <w:p w14:paraId="0AD1E883"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31D1981F"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192.168.20.2+179</w:t>
            </w:r>
          </w:p>
        </w:tc>
      </w:tr>
      <w:tr w:rsidR="006B58DB" w:rsidRPr="00E0279C" w14:paraId="2FCFDA39" w14:textId="77777777" w:rsidTr="52F6463D">
        <w:tc>
          <w:tcPr>
            <w:tcW w:w="750" w:type="dxa"/>
            <w:shd w:val="clear" w:color="auto" w:fill="FFFFFF" w:themeFill="background1"/>
            <w:noWrap/>
            <w:tcMar>
              <w:top w:w="0" w:type="dxa"/>
              <w:left w:w="150" w:type="dxa"/>
              <w:bottom w:w="0" w:type="dxa"/>
              <w:right w:w="150" w:type="dxa"/>
            </w:tcMar>
            <w:hideMark/>
          </w:tcPr>
          <w:p w14:paraId="4AE61F70"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7950E78C"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192.168.20.3+179</w:t>
            </w:r>
          </w:p>
        </w:tc>
      </w:tr>
      <w:tr w:rsidR="006B58DB" w:rsidRPr="00E0279C" w14:paraId="755623C3" w14:textId="77777777" w:rsidTr="52F6463D">
        <w:tc>
          <w:tcPr>
            <w:tcW w:w="750" w:type="dxa"/>
            <w:shd w:val="clear" w:color="auto" w:fill="FFFFFF" w:themeFill="background1"/>
            <w:noWrap/>
            <w:tcMar>
              <w:top w:w="0" w:type="dxa"/>
              <w:left w:w="150" w:type="dxa"/>
              <w:bottom w:w="0" w:type="dxa"/>
              <w:right w:w="150" w:type="dxa"/>
            </w:tcMar>
            <w:hideMark/>
          </w:tcPr>
          <w:p w14:paraId="53F399FE"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43678495"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vR1.inet.0: 3/24/16/0</w:t>
            </w:r>
          </w:p>
        </w:tc>
      </w:tr>
      <w:tr w:rsidR="006B58DB" w:rsidRPr="00E0279C" w14:paraId="09F1D6CF" w14:textId="77777777" w:rsidTr="52F6463D">
        <w:tc>
          <w:tcPr>
            <w:tcW w:w="750" w:type="dxa"/>
            <w:shd w:val="clear" w:color="auto" w:fill="FFFFFF" w:themeFill="background1"/>
            <w:noWrap/>
            <w:tcMar>
              <w:top w:w="0" w:type="dxa"/>
              <w:left w:w="150" w:type="dxa"/>
              <w:bottom w:w="0" w:type="dxa"/>
              <w:right w:w="150" w:type="dxa"/>
            </w:tcMar>
            <w:hideMark/>
          </w:tcPr>
          <w:p w14:paraId="04A6F5AA"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142B3E1F" w14:textId="77777777" w:rsidR="006B58DB" w:rsidRPr="00E0279C" w:rsidRDefault="006B58DB" w:rsidP="00B914FF">
            <w:pPr>
              <w:spacing w:line="300" w:lineRule="atLeast"/>
              <w:rPr>
                <w:rFonts w:ascii="Consolas" w:hAnsi="Consolas" w:cs="Segoe UI"/>
                <w:i/>
                <w:color w:val="24292E"/>
                <w:sz w:val="18"/>
                <w:szCs w:val="18"/>
              </w:rPr>
            </w:pPr>
          </w:p>
          <w:p w14:paraId="59FAEA0D" w14:textId="77777777" w:rsidR="006B58DB" w:rsidRPr="00E0279C" w:rsidRDefault="006B58DB" w:rsidP="00B914FF">
            <w:pPr>
              <w:spacing w:line="300" w:lineRule="atLeast"/>
              <w:jc w:val="right"/>
              <w:rPr>
                <w:i/>
                <w:sz w:val="20"/>
                <w:szCs w:val="20"/>
              </w:rPr>
            </w:pPr>
          </w:p>
        </w:tc>
      </w:tr>
      <w:tr w:rsidR="006B58DB" w:rsidRPr="00E0279C" w14:paraId="5CC13AB7" w14:textId="77777777" w:rsidTr="52F6463D">
        <w:tc>
          <w:tcPr>
            <w:tcW w:w="750" w:type="dxa"/>
            <w:shd w:val="clear" w:color="auto" w:fill="FFFFFF" w:themeFill="background1"/>
            <w:noWrap/>
            <w:tcMar>
              <w:top w:w="0" w:type="dxa"/>
              <w:left w:w="150" w:type="dxa"/>
              <w:bottom w:w="0" w:type="dxa"/>
              <w:right w:w="150" w:type="dxa"/>
            </w:tcMar>
            <w:hideMark/>
          </w:tcPr>
          <w:p w14:paraId="1DCA6DC3" w14:textId="77777777" w:rsidR="006B58DB" w:rsidRPr="00E0279C" w:rsidRDefault="006B58DB" w:rsidP="00B914FF">
            <w:pPr>
              <w:spacing w:line="300" w:lineRule="atLeast"/>
              <w:rPr>
                <w:i/>
                <w:sz w:val="20"/>
                <w:szCs w:val="20"/>
              </w:rPr>
            </w:pPr>
          </w:p>
        </w:tc>
        <w:tc>
          <w:tcPr>
            <w:tcW w:w="0" w:type="auto"/>
            <w:shd w:val="clear" w:color="auto" w:fill="FFFFFF" w:themeFill="background1"/>
            <w:tcMar>
              <w:top w:w="0" w:type="dxa"/>
              <w:left w:w="150" w:type="dxa"/>
              <w:bottom w:w="0" w:type="dxa"/>
              <w:right w:w="150" w:type="dxa"/>
            </w:tcMar>
            <w:hideMark/>
          </w:tcPr>
          <w:p w14:paraId="79E18BE8"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Group Type: Internal    AS: 20                     Local AS: 20</w:t>
            </w:r>
          </w:p>
        </w:tc>
      </w:tr>
      <w:tr w:rsidR="006B58DB" w:rsidRPr="00E0279C" w14:paraId="6C8C993A" w14:textId="77777777" w:rsidTr="52F6463D">
        <w:tc>
          <w:tcPr>
            <w:tcW w:w="750" w:type="dxa"/>
            <w:shd w:val="clear" w:color="auto" w:fill="FFFFFF" w:themeFill="background1"/>
            <w:noWrap/>
            <w:tcMar>
              <w:top w:w="0" w:type="dxa"/>
              <w:left w:w="150" w:type="dxa"/>
              <w:bottom w:w="0" w:type="dxa"/>
              <w:right w:w="150" w:type="dxa"/>
            </w:tcMar>
            <w:hideMark/>
          </w:tcPr>
          <w:p w14:paraId="7BF66CFF"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37C06FC5"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Name: internal-peers  Index: 1                   Flags: &lt;Export Eval&gt;</w:t>
            </w:r>
          </w:p>
        </w:tc>
      </w:tr>
      <w:tr w:rsidR="006B58DB" w:rsidRPr="00E0279C" w14:paraId="77E2733D" w14:textId="77777777" w:rsidTr="52F6463D">
        <w:tc>
          <w:tcPr>
            <w:tcW w:w="750" w:type="dxa"/>
            <w:shd w:val="clear" w:color="auto" w:fill="FFFFFF" w:themeFill="background1"/>
            <w:noWrap/>
            <w:tcMar>
              <w:top w:w="0" w:type="dxa"/>
              <w:left w:w="150" w:type="dxa"/>
              <w:bottom w:w="0" w:type="dxa"/>
              <w:right w:w="150" w:type="dxa"/>
            </w:tcMar>
            <w:hideMark/>
          </w:tcPr>
          <w:p w14:paraId="68DF3CE8"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57306D6B"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Export: [ send-direct send-ospf ]</w:t>
            </w:r>
          </w:p>
        </w:tc>
      </w:tr>
      <w:tr w:rsidR="006B58DB" w:rsidRPr="00E0279C" w14:paraId="28954F1D" w14:textId="77777777" w:rsidTr="52F6463D">
        <w:tc>
          <w:tcPr>
            <w:tcW w:w="750" w:type="dxa"/>
            <w:shd w:val="clear" w:color="auto" w:fill="FFFFFF" w:themeFill="background1"/>
            <w:noWrap/>
            <w:tcMar>
              <w:top w:w="0" w:type="dxa"/>
              <w:left w:w="150" w:type="dxa"/>
              <w:bottom w:w="0" w:type="dxa"/>
              <w:right w:w="150" w:type="dxa"/>
            </w:tcMar>
            <w:hideMark/>
          </w:tcPr>
          <w:p w14:paraId="456BF567"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59B24F33"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Holdtime: 0</w:t>
            </w:r>
          </w:p>
        </w:tc>
      </w:tr>
      <w:tr w:rsidR="006B58DB" w:rsidRPr="00E0279C" w14:paraId="657B02EF" w14:textId="77777777" w:rsidTr="52F6463D">
        <w:tc>
          <w:tcPr>
            <w:tcW w:w="750" w:type="dxa"/>
            <w:shd w:val="clear" w:color="auto" w:fill="FFFFFF" w:themeFill="background1"/>
            <w:noWrap/>
            <w:tcMar>
              <w:top w:w="0" w:type="dxa"/>
              <w:left w:w="150" w:type="dxa"/>
              <w:bottom w:w="0" w:type="dxa"/>
              <w:right w:w="150" w:type="dxa"/>
            </w:tcMar>
            <w:hideMark/>
          </w:tcPr>
          <w:p w14:paraId="0308E17B"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06BEEC47"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Total peers: 1        Established: 1</w:t>
            </w:r>
          </w:p>
        </w:tc>
      </w:tr>
      <w:tr w:rsidR="006B58DB" w:rsidRPr="00E0279C" w14:paraId="782C52FD" w14:textId="77777777" w:rsidTr="52F6463D">
        <w:tc>
          <w:tcPr>
            <w:tcW w:w="750" w:type="dxa"/>
            <w:shd w:val="clear" w:color="auto" w:fill="FFFFFF" w:themeFill="background1"/>
            <w:noWrap/>
            <w:tcMar>
              <w:top w:w="0" w:type="dxa"/>
              <w:left w:w="150" w:type="dxa"/>
              <w:bottom w:w="0" w:type="dxa"/>
              <w:right w:w="150" w:type="dxa"/>
            </w:tcMar>
            <w:hideMark/>
          </w:tcPr>
          <w:p w14:paraId="3B2C82ED"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35A78F2C"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192.168.20.1+54090</w:t>
            </w:r>
          </w:p>
        </w:tc>
      </w:tr>
      <w:tr w:rsidR="006B58DB" w:rsidRPr="00E0279C" w14:paraId="4AC67B76" w14:textId="77777777" w:rsidTr="52F6463D">
        <w:tc>
          <w:tcPr>
            <w:tcW w:w="750" w:type="dxa"/>
            <w:shd w:val="clear" w:color="auto" w:fill="FFFFFF" w:themeFill="background1"/>
            <w:noWrap/>
            <w:tcMar>
              <w:top w:w="0" w:type="dxa"/>
              <w:left w:w="150" w:type="dxa"/>
              <w:bottom w:w="0" w:type="dxa"/>
              <w:right w:w="150" w:type="dxa"/>
            </w:tcMar>
            <w:hideMark/>
          </w:tcPr>
          <w:p w14:paraId="5778A31A"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4A160B90"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vR2.inet.0: 3/10/7/0</w:t>
            </w:r>
          </w:p>
        </w:tc>
      </w:tr>
      <w:tr w:rsidR="006B58DB" w:rsidRPr="00E0279C" w14:paraId="549ECC04" w14:textId="77777777" w:rsidTr="52F6463D">
        <w:tc>
          <w:tcPr>
            <w:tcW w:w="750" w:type="dxa"/>
            <w:shd w:val="clear" w:color="auto" w:fill="FFFFFF" w:themeFill="background1"/>
            <w:noWrap/>
            <w:tcMar>
              <w:top w:w="0" w:type="dxa"/>
              <w:left w:w="150" w:type="dxa"/>
              <w:bottom w:w="0" w:type="dxa"/>
              <w:right w:w="150" w:type="dxa"/>
            </w:tcMar>
            <w:hideMark/>
          </w:tcPr>
          <w:p w14:paraId="3B7B4A24"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03D80C9E" w14:textId="77777777" w:rsidR="006B58DB" w:rsidRPr="00E0279C" w:rsidRDefault="006B58DB" w:rsidP="00B914FF">
            <w:pPr>
              <w:spacing w:line="300" w:lineRule="atLeast"/>
              <w:rPr>
                <w:rFonts w:ascii="Consolas" w:hAnsi="Consolas" w:cs="Segoe UI"/>
                <w:i/>
                <w:color w:val="24292E"/>
                <w:sz w:val="18"/>
                <w:szCs w:val="18"/>
              </w:rPr>
            </w:pPr>
          </w:p>
          <w:p w14:paraId="1268AC18" w14:textId="77777777" w:rsidR="006B58DB" w:rsidRPr="00E0279C" w:rsidRDefault="006B58DB" w:rsidP="00B914FF">
            <w:pPr>
              <w:spacing w:line="300" w:lineRule="atLeast"/>
              <w:jc w:val="right"/>
              <w:rPr>
                <w:i/>
                <w:sz w:val="20"/>
                <w:szCs w:val="20"/>
              </w:rPr>
            </w:pPr>
          </w:p>
        </w:tc>
      </w:tr>
      <w:tr w:rsidR="006B58DB" w:rsidRPr="00E0279C" w14:paraId="0B182EEC" w14:textId="77777777" w:rsidTr="52F6463D">
        <w:tc>
          <w:tcPr>
            <w:tcW w:w="750" w:type="dxa"/>
            <w:shd w:val="clear" w:color="auto" w:fill="FFFFFF" w:themeFill="background1"/>
            <w:noWrap/>
            <w:tcMar>
              <w:top w:w="0" w:type="dxa"/>
              <w:left w:w="150" w:type="dxa"/>
              <w:bottom w:w="0" w:type="dxa"/>
              <w:right w:w="150" w:type="dxa"/>
            </w:tcMar>
            <w:hideMark/>
          </w:tcPr>
          <w:p w14:paraId="6B05913D" w14:textId="77777777" w:rsidR="006B58DB" w:rsidRPr="00E0279C" w:rsidRDefault="006B58DB" w:rsidP="00B914FF">
            <w:pPr>
              <w:spacing w:line="300" w:lineRule="atLeast"/>
              <w:rPr>
                <w:i/>
                <w:sz w:val="20"/>
                <w:szCs w:val="20"/>
              </w:rPr>
            </w:pPr>
          </w:p>
        </w:tc>
        <w:tc>
          <w:tcPr>
            <w:tcW w:w="0" w:type="auto"/>
            <w:shd w:val="clear" w:color="auto" w:fill="FFFFFF" w:themeFill="background1"/>
            <w:tcMar>
              <w:top w:w="0" w:type="dxa"/>
              <w:left w:w="150" w:type="dxa"/>
              <w:bottom w:w="0" w:type="dxa"/>
              <w:right w:w="150" w:type="dxa"/>
            </w:tcMar>
            <w:hideMark/>
          </w:tcPr>
          <w:p w14:paraId="4FA1BE8E"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Group Type: Internal    AS: 20                     Local AS: 20</w:t>
            </w:r>
          </w:p>
        </w:tc>
      </w:tr>
      <w:tr w:rsidR="006B58DB" w:rsidRPr="00E0279C" w14:paraId="51197D01" w14:textId="77777777" w:rsidTr="52F6463D">
        <w:tc>
          <w:tcPr>
            <w:tcW w:w="750" w:type="dxa"/>
            <w:shd w:val="clear" w:color="auto" w:fill="FFFFFF" w:themeFill="background1"/>
            <w:noWrap/>
            <w:tcMar>
              <w:top w:w="0" w:type="dxa"/>
              <w:left w:w="150" w:type="dxa"/>
              <w:bottom w:w="0" w:type="dxa"/>
              <w:right w:w="150" w:type="dxa"/>
            </w:tcMar>
            <w:hideMark/>
          </w:tcPr>
          <w:p w14:paraId="39CCC556"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7FBB5785"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Name: internal-peers  Index: 2                   Flags: &lt;Export Eval&gt;</w:t>
            </w:r>
          </w:p>
        </w:tc>
      </w:tr>
      <w:tr w:rsidR="006B58DB" w:rsidRPr="00E0279C" w14:paraId="4CF38156" w14:textId="77777777" w:rsidTr="52F6463D">
        <w:tc>
          <w:tcPr>
            <w:tcW w:w="750" w:type="dxa"/>
            <w:shd w:val="clear" w:color="auto" w:fill="FFFFFF" w:themeFill="background1"/>
            <w:noWrap/>
            <w:tcMar>
              <w:top w:w="0" w:type="dxa"/>
              <w:left w:w="150" w:type="dxa"/>
              <w:bottom w:w="0" w:type="dxa"/>
              <w:right w:w="150" w:type="dxa"/>
            </w:tcMar>
            <w:hideMark/>
          </w:tcPr>
          <w:p w14:paraId="59DD7A96"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20B4A390"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Export: [ send-direct send-ospf ]</w:t>
            </w:r>
          </w:p>
        </w:tc>
      </w:tr>
      <w:tr w:rsidR="006B58DB" w:rsidRPr="00E0279C" w14:paraId="7A9D2C70" w14:textId="77777777" w:rsidTr="52F6463D">
        <w:tc>
          <w:tcPr>
            <w:tcW w:w="750" w:type="dxa"/>
            <w:shd w:val="clear" w:color="auto" w:fill="FFFFFF" w:themeFill="background1"/>
            <w:noWrap/>
            <w:tcMar>
              <w:top w:w="0" w:type="dxa"/>
              <w:left w:w="150" w:type="dxa"/>
              <w:bottom w:w="0" w:type="dxa"/>
              <w:right w:w="150" w:type="dxa"/>
            </w:tcMar>
            <w:hideMark/>
          </w:tcPr>
          <w:p w14:paraId="34B598A9"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35AE4BC2"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Holdtime: 0</w:t>
            </w:r>
          </w:p>
        </w:tc>
      </w:tr>
      <w:tr w:rsidR="006B58DB" w:rsidRPr="00E0279C" w14:paraId="3654EF2C" w14:textId="77777777" w:rsidTr="52F6463D">
        <w:tc>
          <w:tcPr>
            <w:tcW w:w="750" w:type="dxa"/>
            <w:shd w:val="clear" w:color="auto" w:fill="FFFFFF" w:themeFill="background1"/>
            <w:noWrap/>
            <w:tcMar>
              <w:top w:w="0" w:type="dxa"/>
              <w:left w:w="150" w:type="dxa"/>
              <w:bottom w:w="0" w:type="dxa"/>
              <w:right w:w="150" w:type="dxa"/>
            </w:tcMar>
            <w:hideMark/>
          </w:tcPr>
          <w:p w14:paraId="7ABEB228"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00C590E9"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Total peers: 1        Established: 1</w:t>
            </w:r>
          </w:p>
        </w:tc>
      </w:tr>
      <w:tr w:rsidR="006B58DB" w:rsidRPr="00E0279C" w14:paraId="274F4942" w14:textId="77777777" w:rsidTr="52F6463D">
        <w:tc>
          <w:tcPr>
            <w:tcW w:w="750" w:type="dxa"/>
            <w:shd w:val="clear" w:color="auto" w:fill="FFFFFF" w:themeFill="background1"/>
            <w:noWrap/>
            <w:tcMar>
              <w:top w:w="0" w:type="dxa"/>
              <w:left w:w="150" w:type="dxa"/>
              <w:bottom w:w="0" w:type="dxa"/>
              <w:right w:w="150" w:type="dxa"/>
            </w:tcMar>
            <w:hideMark/>
          </w:tcPr>
          <w:p w14:paraId="73682B1F"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7E4B3C25"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192.168.20.1+57784</w:t>
            </w:r>
          </w:p>
        </w:tc>
      </w:tr>
      <w:tr w:rsidR="006B58DB" w:rsidRPr="00E0279C" w14:paraId="053C1CC9" w14:textId="77777777" w:rsidTr="52F6463D">
        <w:tc>
          <w:tcPr>
            <w:tcW w:w="750" w:type="dxa"/>
            <w:shd w:val="clear" w:color="auto" w:fill="FFFFFF" w:themeFill="background1"/>
            <w:noWrap/>
            <w:tcMar>
              <w:top w:w="0" w:type="dxa"/>
              <w:left w:w="150" w:type="dxa"/>
              <w:bottom w:w="0" w:type="dxa"/>
              <w:right w:w="150" w:type="dxa"/>
            </w:tcMar>
            <w:hideMark/>
          </w:tcPr>
          <w:p w14:paraId="27BA3F85"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2F23A34A"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vR3.inet.0: 3/10/10/0</w:t>
            </w:r>
          </w:p>
        </w:tc>
      </w:tr>
      <w:tr w:rsidR="006B58DB" w:rsidRPr="00E0279C" w14:paraId="7E5437BA" w14:textId="77777777" w:rsidTr="52F6463D">
        <w:tc>
          <w:tcPr>
            <w:tcW w:w="750" w:type="dxa"/>
            <w:shd w:val="clear" w:color="auto" w:fill="FFFFFF" w:themeFill="background1"/>
            <w:noWrap/>
            <w:tcMar>
              <w:top w:w="0" w:type="dxa"/>
              <w:left w:w="150" w:type="dxa"/>
              <w:bottom w:w="0" w:type="dxa"/>
              <w:right w:w="150" w:type="dxa"/>
            </w:tcMar>
            <w:hideMark/>
          </w:tcPr>
          <w:p w14:paraId="6E2908C2"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3741EE17" w14:textId="77777777" w:rsidR="006B58DB" w:rsidRPr="00E0279C" w:rsidRDefault="006B58DB" w:rsidP="00B914FF">
            <w:pPr>
              <w:spacing w:line="300" w:lineRule="atLeast"/>
              <w:rPr>
                <w:rFonts w:ascii="Consolas" w:hAnsi="Consolas" w:cs="Segoe UI"/>
                <w:i/>
                <w:color w:val="24292E"/>
                <w:sz w:val="18"/>
                <w:szCs w:val="18"/>
              </w:rPr>
            </w:pPr>
          </w:p>
          <w:p w14:paraId="7757CCAE" w14:textId="77777777" w:rsidR="006B58DB" w:rsidRPr="00E0279C" w:rsidRDefault="006B58DB" w:rsidP="00B914FF">
            <w:pPr>
              <w:spacing w:line="300" w:lineRule="atLeast"/>
              <w:jc w:val="right"/>
              <w:rPr>
                <w:i/>
                <w:sz w:val="20"/>
                <w:szCs w:val="20"/>
              </w:rPr>
            </w:pPr>
          </w:p>
        </w:tc>
      </w:tr>
      <w:tr w:rsidR="006B58DB" w:rsidRPr="00E0279C" w14:paraId="69E172E7" w14:textId="77777777" w:rsidTr="52F6463D">
        <w:tc>
          <w:tcPr>
            <w:tcW w:w="750" w:type="dxa"/>
            <w:shd w:val="clear" w:color="auto" w:fill="FFFFFF" w:themeFill="background1"/>
            <w:noWrap/>
            <w:tcMar>
              <w:top w:w="0" w:type="dxa"/>
              <w:left w:w="150" w:type="dxa"/>
              <w:bottom w:w="0" w:type="dxa"/>
              <w:right w:w="150" w:type="dxa"/>
            </w:tcMar>
            <w:hideMark/>
          </w:tcPr>
          <w:p w14:paraId="7FEAD8F9" w14:textId="77777777" w:rsidR="006B58DB" w:rsidRPr="00E0279C" w:rsidRDefault="006B58DB" w:rsidP="00B914FF">
            <w:pPr>
              <w:spacing w:line="300" w:lineRule="atLeast"/>
              <w:rPr>
                <w:i/>
                <w:sz w:val="20"/>
                <w:szCs w:val="20"/>
              </w:rPr>
            </w:pPr>
          </w:p>
        </w:tc>
        <w:tc>
          <w:tcPr>
            <w:tcW w:w="0" w:type="auto"/>
            <w:shd w:val="clear" w:color="auto" w:fill="FFFFFF" w:themeFill="background1"/>
            <w:tcMar>
              <w:top w:w="0" w:type="dxa"/>
              <w:left w:w="150" w:type="dxa"/>
              <w:bottom w:w="0" w:type="dxa"/>
              <w:right w:w="150" w:type="dxa"/>
            </w:tcMar>
            <w:hideMark/>
          </w:tcPr>
          <w:p w14:paraId="6F92B2C7"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Group Type: Internal    AS: 20                     Local AS: 20</w:t>
            </w:r>
          </w:p>
        </w:tc>
      </w:tr>
      <w:tr w:rsidR="006B58DB" w:rsidRPr="00E0279C" w14:paraId="69A33204" w14:textId="77777777" w:rsidTr="52F6463D">
        <w:tc>
          <w:tcPr>
            <w:tcW w:w="750" w:type="dxa"/>
            <w:shd w:val="clear" w:color="auto" w:fill="FFFFFF" w:themeFill="background1"/>
            <w:noWrap/>
            <w:tcMar>
              <w:top w:w="0" w:type="dxa"/>
              <w:left w:w="150" w:type="dxa"/>
              <w:bottom w:w="0" w:type="dxa"/>
              <w:right w:w="150" w:type="dxa"/>
            </w:tcMar>
            <w:hideMark/>
          </w:tcPr>
          <w:p w14:paraId="0901F671"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2B57FD75"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Name: internal-peers  Index: 3                   Flags: &lt;Export Eval&gt;</w:t>
            </w:r>
          </w:p>
        </w:tc>
      </w:tr>
      <w:tr w:rsidR="006B58DB" w:rsidRPr="00E0279C" w14:paraId="58008FC8" w14:textId="77777777" w:rsidTr="52F6463D">
        <w:tc>
          <w:tcPr>
            <w:tcW w:w="750" w:type="dxa"/>
            <w:shd w:val="clear" w:color="auto" w:fill="FFFFFF" w:themeFill="background1"/>
            <w:noWrap/>
            <w:tcMar>
              <w:top w:w="0" w:type="dxa"/>
              <w:left w:w="150" w:type="dxa"/>
              <w:bottom w:w="0" w:type="dxa"/>
              <w:right w:w="150" w:type="dxa"/>
            </w:tcMar>
            <w:hideMark/>
          </w:tcPr>
          <w:p w14:paraId="34C2AC5B"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2B5ADDED"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Export: [ send-direct send-ospf ]</w:t>
            </w:r>
          </w:p>
        </w:tc>
      </w:tr>
      <w:tr w:rsidR="006B58DB" w:rsidRPr="00E0279C" w14:paraId="6D4F2FA1" w14:textId="77777777" w:rsidTr="52F6463D">
        <w:tc>
          <w:tcPr>
            <w:tcW w:w="750" w:type="dxa"/>
            <w:shd w:val="clear" w:color="auto" w:fill="FFFFFF" w:themeFill="background1"/>
            <w:noWrap/>
            <w:tcMar>
              <w:top w:w="0" w:type="dxa"/>
              <w:left w:w="150" w:type="dxa"/>
              <w:bottom w:w="0" w:type="dxa"/>
              <w:right w:w="150" w:type="dxa"/>
            </w:tcMar>
            <w:hideMark/>
          </w:tcPr>
          <w:p w14:paraId="2898DED3"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0BA8FF1A"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Holdtime: 0</w:t>
            </w:r>
          </w:p>
        </w:tc>
      </w:tr>
      <w:tr w:rsidR="006B58DB" w:rsidRPr="00E0279C" w14:paraId="363025B3" w14:textId="77777777" w:rsidTr="52F6463D">
        <w:tc>
          <w:tcPr>
            <w:tcW w:w="750" w:type="dxa"/>
            <w:shd w:val="clear" w:color="auto" w:fill="FFFFFF" w:themeFill="background1"/>
            <w:noWrap/>
            <w:tcMar>
              <w:top w:w="0" w:type="dxa"/>
              <w:left w:w="150" w:type="dxa"/>
              <w:bottom w:w="0" w:type="dxa"/>
              <w:right w:w="150" w:type="dxa"/>
            </w:tcMar>
            <w:hideMark/>
          </w:tcPr>
          <w:p w14:paraId="11E3339E"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543FFF40"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Total peers: 3        Established: 1</w:t>
            </w:r>
          </w:p>
        </w:tc>
      </w:tr>
      <w:tr w:rsidR="006B58DB" w:rsidRPr="00E0279C" w14:paraId="1ED237B4" w14:textId="77777777" w:rsidTr="52F6463D">
        <w:tc>
          <w:tcPr>
            <w:tcW w:w="750" w:type="dxa"/>
            <w:shd w:val="clear" w:color="auto" w:fill="FFFFFF" w:themeFill="background1"/>
            <w:noWrap/>
            <w:tcMar>
              <w:top w:w="0" w:type="dxa"/>
              <w:left w:w="150" w:type="dxa"/>
              <w:bottom w:w="0" w:type="dxa"/>
              <w:right w:w="150" w:type="dxa"/>
            </w:tcMar>
            <w:hideMark/>
          </w:tcPr>
          <w:p w14:paraId="702309A2"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0B35823E"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192.168.20.1+179</w:t>
            </w:r>
          </w:p>
        </w:tc>
      </w:tr>
      <w:tr w:rsidR="006B58DB" w:rsidRPr="00E0279C" w14:paraId="46D712CB" w14:textId="77777777" w:rsidTr="52F6463D">
        <w:tc>
          <w:tcPr>
            <w:tcW w:w="750" w:type="dxa"/>
            <w:shd w:val="clear" w:color="auto" w:fill="FFFFFF" w:themeFill="background1"/>
            <w:noWrap/>
            <w:tcMar>
              <w:top w:w="0" w:type="dxa"/>
              <w:left w:w="150" w:type="dxa"/>
              <w:bottom w:w="0" w:type="dxa"/>
              <w:right w:w="150" w:type="dxa"/>
            </w:tcMar>
            <w:hideMark/>
          </w:tcPr>
          <w:p w14:paraId="01AFAA31"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4B20DD50"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192.168.20.2</w:t>
            </w:r>
          </w:p>
        </w:tc>
      </w:tr>
      <w:tr w:rsidR="006B58DB" w:rsidRPr="00E0279C" w14:paraId="65F87C0F" w14:textId="77777777" w:rsidTr="52F6463D">
        <w:tc>
          <w:tcPr>
            <w:tcW w:w="750" w:type="dxa"/>
            <w:shd w:val="clear" w:color="auto" w:fill="FFFFFF" w:themeFill="background1"/>
            <w:noWrap/>
            <w:tcMar>
              <w:top w:w="0" w:type="dxa"/>
              <w:left w:w="150" w:type="dxa"/>
              <w:bottom w:w="0" w:type="dxa"/>
              <w:right w:w="150" w:type="dxa"/>
            </w:tcMar>
            <w:hideMark/>
          </w:tcPr>
          <w:p w14:paraId="43F8C03A"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38F339AD"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192.168.20.3</w:t>
            </w:r>
          </w:p>
        </w:tc>
      </w:tr>
      <w:tr w:rsidR="006B58DB" w:rsidRPr="00E0279C" w14:paraId="3736B70D" w14:textId="77777777" w:rsidTr="52F6463D">
        <w:tc>
          <w:tcPr>
            <w:tcW w:w="750" w:type="dxa"/>
            <w:shd w:val="clear" w:color="auto" w:fill="FFFFFF" w:themeFill="background1"/>
            <w:noWrap/>
            <w:tcMar>
              <w:top w:w="0" w:type="dxa"/>
              <w:left w:w="150" w:type="dxa"/>
              <w:bottom w:w="0" w:type="dxa"/>
              <w:right w:w="150" w:type="dxa"/>
            </w:tcMar>
            <w:hideMark/>
          </w:tcPr>
          <w:p w14:paraId="08BC3FF7"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38EEAB84"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vR4.inet.0: 0/7/6/0</w:t>
            </w:r>
          </w:p>
        </w:tc>
      </w:tr>
      <w:tr w:rsidR="006B58DB" w:rsidRPr="00E0279C" w14:paraId="64CC039B" w14:textId="77777777" w:rsidTr="52F6463D">
        <w:tc>
          <w:tcPr>
            <w:tcW w:w="750" w:type="dxa"/>
            <w:shd w:val="clear" w:color="auto" w:fill="FFFFFF" w:themeFill="background1"/>
            <w:noWrap/>
            <w:tcMar>
              <w:top w:w="0" w:type="dxa"/>
              <w:left w:w="150" w:type="dxa"/>
              <w:bottom w:w="0" w:type="dxa"/>
              <w:right w:w="150" w:type="dxa"/>
            </w:tcMar>
            <w:hideMark/>
          </w:tcPr>
          <w:p w14:paraId="49194E3B"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6ADB0579" w14:textId="77777777" w:rsidR="006B58DB" w:rsidRPr="00E0279C" w:rsidRDefault="006B58DB" w:rsidP="00B914FF">
            <w:pPr>
              <w:spacing w:line="300" w:lineRule="atLeast"/>
              <w:rPr>
                <w:rFonts w:ascii="Consolas" w:hAnsi="Consolas" w:cs="Segoe UI"/>
                <w:i/>
                <w:color w:val="24292E"/>
                <w:sz w:val="18"/>
                <w:szCs w:val="18"/>
              </w:rPr>
            </w:pPr>
          </w:p>
          <w:p w14:paraId="6F6DDD34" w14:textId="77777777" w:rsidR="006B58DB" w:rsidRPr="00E0279C" w:rsidRDefault="006B58DB" w:rsidP="00B914FF">
            <w:pPr>
              <w:spacing w:line="300" w:lineRule="atLeast"/>
              <w:jc w:val="right"/>
              <w:rPr>
                <w:i/>
                <w:sz w:val="20"/>
                <w:szCs w:val="20"/>
              </w:rPr>
            </w:pPr>
          </w:p>
        </w:tc>
      </w:tr>
      <w:tr w:rsidR="006B58DB" w:rsidRPr="00E0279C" w14:paraId="0655DD5B" w14:textId="77777777" w:rsidTr="52F6463D">
        <w:tc>
          <w:tcPr>
            <w:tcW w:w="750" w:type="dxa"/>
            <w:shd w:val="clear" w:color="auto" w:fill="FFFFFF" w:themeFill="background1"/>
            <w:noWrap/>
            <w:tcMar>
              <w:top w:w="0" w:type="dxa"/>
              <w:left w:w="150" w:type="dxa"/>
              <w:bottom w:w="0" w:type="dxa"/>
              <w:right w:w="150" w:type="dxa"/>
            </w:tcMar>
            <w:hideMark/>
          </w:tcPr>
          <w:p w14:paraId="01B34AEC" w14:textId="77777777" w:rsidR="006B58DB" w:rsidRPr="00E0279C" w:rsidRDefault="006B58DB" w:rsidP="00B914FF">
            <w:pPr>
              <w:spacing w:line="300" w:lineRule="atLeast"/>
              <w:rPr>
                <w:i/>
                <w:sz w:val="20"/>
                <w:szCs w:val="20"/>
              </w:rPr>
            </w:pPr>
          </w:p>
        </w:tc>
        <w:tc>
          <w:tcPr>
            <w:tcW w:w="0" w:type="auto"/>
            <w:shd w:val="clear" w:color="auto" w:fill="FFFFFF" w:themeFill="background1"/>
            <w:tcMar>
              <w:top w:w="0" w:type="dxa"/>
              <w:left w:w="150" w:type="dxa"/>
              <w:bottom w:w="0" w:type="dxa"/>
              <w:right w:w="150" w:type="dxa"/>
            </w:tcMar>
            <w:hideMark/>
          </w:tcPr>
          <w:p w14:paraId="564DEBA4"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Group Type: External                               Local AS: 20</w:t>
            </w:r>
          </w:p>
        </w:tc>
      </w:tr>
      <w:tr w:rsidR="006B58DB" w:rsidRPr="00E0279C" w14:paraId="258E9BF3" w14:textId="77777777" w:rsidTr="52F6463D">
        <w:tc>
          <w:tcPr>
            <w:tcW w:w="750" w:type="dxa"/>
            <w:shd w:val="clear" w:color="auto" w:fill="FFFFFF" w:themeFill="background1"/>
            <w:noWrap/>
            <w:tcMar>
              <w:top w:w="0" w:type="dxa"/>
              <w:left w:w="150" w:type="dxa"/>
              <w:bottom w:w="0" w:type="dxa"/>
              <w:right w:w="150" w:type="dxa"/>
            </w:tcMar>
            <w:hideMark/>
          </w:tcPr>
          <w:p w14:paraId="2719B052"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1F8DFF7A"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Name: external-peers  Index: 4                   Flags: &lt;&gt;</w:t>
            </w:r>
          </w:p>
        </w:tc>
      </w:tr>
      <w:tr w:rsidR="006B58DB" w:rsidRPr="00E0279C" w14:paraId="72D5CDF4" w14:textId="77777777" w:rsidTr="52F6463D">
        <w:tc>
          <w:tcPr>
            <w:tcW w:w="750" w:type="dxa"/>
            <w:shd w:val="clear" w:color="auto" w:fill="FFFFFF" w:themeFill="background1"/>
            <w:noWrap/>
            <w:tcMar>
              <w:top w:w="0" w:type="dxa"/>
              <w:left w:w="150" w:type="dxa"/>
              <w:bottom w:w="0" w:type="dxa"/>
              <w:right w:w="150" w:type="dxa"/>
            </w:tcMar>
            <w:hideMark/>
          </w:tcPr>
          <w:p w14:paraId="6B018EB1"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35CC1F34"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Options: &lt;AdvertisePeerAs&gt;</w:t>
            </w:r>
          </w:p>
        </w:tc>
      </w:tr>
      <w:tr w:rsidR="006B58DB" w:rsidRPr="00E0279C" w14:paraId="05FFD43F" w14:textId="77777777" w:rsidTr="52F6463D">
        <w:tc>
          <w:tcPr>
            <w:tcW w:w="750" w:type="dxa"/>
            <w:shd w:val="clear" w:color="auto" w:fill="FFFFFF" w:themeFill="background1"/>
            <w:noWrap/>
            <w:tcMar>
              <w:top w:w="0" w:type="dxa"/>
              <w:left w:w="150" w:type="dxa"/>
              <w:bottom w:w="0" w:type="dxa"/>
              <w:right w:w="150" w:type="dxa"/>
            </w:tcMar>
            <w:hideMark/>
          </w:tcPr>
          <w:p w14:paraId="0F4AEF19"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48C34376"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Holdtime: 0</w:t>
            </w:r>
          </w:p>
        </w:tc>
      </w:tr>
      <w:tr w:rsidR="006B58DB" w:rsidRPr="00E0279C" w14:paraId="4085131D" w14:textId="77777777" w:rsidTr="52F6463D">
        <w:tc>
          <w:tcPr>
            <w:tcW w:w="750" w:type="dxa"/>
            <w:shd w:val="clear" w:color="auto" w:fill="FFFFFF" w:themeFill="background1"/>
            <w:noWrap/>
            <w:tcMar>
              <w:top w:w="0" w:type="dxa"/>
              <w:left w:w="150" w:type="dxa"/>
              <w:bottom w:w="0" w:type="dxa"/>
              <w:right w:w="150" w:type="dxa"/>
            </w:tcMar>
            <w:hideMark/>
          </w:tcPr>
          <w:p w14:paraId="427E2836"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7CD989B6"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Total peers: 1        Established: 1</w:t>
            </w:r>
          </w:p>
        </w:tc>
      </w:tr>
      <w:tr w:rsidR="006B58DB" w:rsidRPr="00E0279C" w14:paraId="7B7B832D" w14:textId="77777777" w:rsidTr="52F6463D">
        <w:tc>
          <w:tcPr>
            <w:tcW w:w="750" w:type="dxa"/>
            <w:shd w:val="clear" w:color="auto" w:fill="FFFFFF" w:themeFill="background1"/>
            <w:noWrap/>
            <w:tcMar>
              <w:top w:w="0" w:type="dxa"/>
              <w:left w:w="150" w:type="dxa"/>
              <w:bottom w:w="0" w:type="dxa"/>
              <w:right w:w="150" w:type="dxa"/>
            </w:tcMar>
            <w:hideMark/>
          </w:tcPr>
          <w:p w14:paraId="4C3B0D16"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1071DEC2"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172.20.5.2+179</w:t>
            </w:r>
          </w:p>
        </w:tc>
      </w:tr>
      <w:tr w:rsidR="006B58DB" w:rsidRPr="00E0279C" w14:paraId="1472163A" w14:textId="77777777" w:rsidTr="52F6463D">
        <w:tc>
          <w:tcPr>
            <w:tcW w:w="750" w:type="dxa"/>
            <w:shd w:val="clear" w:color="auto" w:fill="FFFFFF" w:themeFill="background1"/>
            <w:noWrap/>
            <w:tcMar>
              <w:top w:w="0" w:type="dxa"/>
              <w:left w:w="150" w:type="dxa"/>
              <w:bottom w:w="0" w:type="dxa"/>
              <w:right w:w="150" w:type="dxa"/>
            </w:tcMar>
            <w:hideMark/>
          </w:tcPr>
          <w:p w14:paraId="4C645939"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40BFAD8F"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vR4.inet.0: 2/3/3/0</w:t>
            </w:r>
          </w:p>
        </w:tc>
      </w:tr>
      <w:tr w:rsidR="006B58DB" w:rsidRPr="00E0279C" w14:paraId="045BBA96" w14:textId="77777777" w:rsidTr="52F6463D">
        <w:tc>
          <w:tcPr>
            <w:tcW w:w="750" w:type="dxa"/>
            <w:shd w:val="clear" w:color="auto" w:fill="FFFFFF" w:themeFill="background1"/>
            <w:noWrap/>
            <w:tcMar>
              <w:top w:w="0" w:type="dxa"/>
              <w:left w:w="150" w:type="dxa"/>
              <w:bottom w:w="0" w:type="dxa"/>
              <w:right w:w="150" w:type="dxa"/>
            </w:tcMar>
            <w:hideMark/>
          </w:tcPr>
          <w:p w14:paraId="77CB6949"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51931AE4" w14:textId="77777777" w:rsidR="006B58DB" w:rsidRPr="00E0279C" w:rsidRDefault="006B58DB" w:rsidP="00B914FF">
            <w:pPr>
              <w:spacing w:line="300" w:lineRule="atLeast"/>
              <w:rPr>
                <w:rFonts w:ascii="Consolas" w:hAnsi="Consolas" w:cs="Segoe UI"/>
                <w:i/>
                <w:color w:val="24292E"/>
                <w:sz w:val="18"/>
                <w:szCs w:val="18"/>
              </w:rPr>
            </w:pPr>
          </w:p>
          <w:p w14:paraId="137B82F5" w14:textId="77777777" w:rsidR="006B58DB" w:rsidRPr="00E0279C" w:rsidRDefault="006B58DB" w:rsidP="00B914FF">
            <w:pPr>
              <w:spacing w:line="300" w:lineRule="atLeast"/>
              <w:jc w:val="right"/>
              <w:rPr>
                <w:i/>
                <w:sz w:val="20"/>
                <w:szCs w:val="20"/>
              </w:rPr>
            </w:pPr>
          </w:p>
        </w:tc>
      </w:tr>
      <w:tr w:rsidR="006B58DB" w:rsidRPr="00E0279C" w14:paraId="26C8F5D2" w14:textId="77777777" w:rsidTr="52F6463D">
        <w:tc>
          <w:tcPr>
            <w:tcW w:w="750" w:type="dxa"/>
            <w:shd w:val="clear" w:color="auto" w:fill="FFFFFF" w:themeFill="background1"/>
            <w:noWrap/>
            <w:tcMar>
              <w:top w:w="0" w:type="dxa"/>
              <w:left w:w="150" w:type="dxa"/>
              <w:bottom w:w="0" w:type="dxa"/>
              <w:right w:w="150" w:type="dxa"/>
            </w:tcMar>
            <w:hideMark/>
          </w:tcPr>
          <w:p w14:paraId="4E11CE34" w14:textId="77777777" w:rsidR="006B58DB" w:rsidRPr="00E0279C" w:rsidRDefault="006B58DB" w:rsidP="00B914FF">
            <w:pPr>
              <w:spacing w:line="300" w:lineRule="atLeast"/>
              <w:rPr>
                <w:i/>
                <w:sz w:val="20"/>
                <w:szCs w:val="20"/>
              </w:rPr>
            </w:pPr>
          </w:p>
        </w:tc>
        <w:tc>
          <w:tcPr>
            <w:tcW w:w="0" w:type="auto"/>
            <w:shd w:val="clear" w:color="auto" w:fill="FFFFFF" w:themeFill="background1"/>
            <w:tcMar>
              <w:top w:w="0" w:type="dxa"/>
              <w:left w:w="150" w:type="dxa"/>
              <w:bottom w:w="0" w:type="dxa"/>
              <w:right w:w="150" w:type="dxa"/>
            </w:tcMar>
            <w:hideMark/>
          </w:tcPr>
          <w:p w14:paraId="1C208632"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Groups: 5  Peers: 9    External: 1    Internal: 8    Down peers: 2   Flaps: 0</w:t>
            </w:r>
          </w:p>
        </w:tc>
      </w:tr>
      <w:tr w:rsidR="006B58DB" w:rsidRPr="00E0279C" w14:paraId="5B3A75D2" w14:textId="77777777" w:rsidTr="52F6463D">
        <w:tc>
          <w:tcPr>
            <w:tcW w:w="750" w:type="dxa"/>
            <w:shd w:val="clear" w:color="auto" w:fill="FFFFFF" w:themeFill="background1"/>
            <w:noWrap/>
            <w:tcMar>
              <w:top w:w="0" w:type="dxa"/>
              <w:left w:w="150" w:type="dxa"/>
              <w:bottom w:w="0" w:type="dxa"/>
              <w:right w:w="150" w:type="dxa"/>
            </w:tcMar>
            <w:hideMark/>
          </w:tcPr>
          <w:p w14:paraId="068B41F9"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276EA847"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Table          Tot Paths  Act Paths Suppressed    History Damp State    Pending</w:t>
            </w:r>
          </w:p>
        </w:tc>
      </w:tr>
      <w:tr w:rsidR="006B58DB" w:rsidRPr="00E0279C" w14:paraId="5B584D21" w14:textId="77777777" w:rsidTr="52F6463D">
        <w:tc>
          <w:tcPr>
            <w:tcW w:w="750" w:type="dxa"/>
            <w:shd w:val="clear" w:color="auto" w:fill="FFFFFF" w:themeFill="background1"/>
            <w:noWrap/>
            <w:tcMar>
              <w:top w:w="0" w:type="dxa"/>
              <w:left w:w="150" w:type="dxa"/>
              <w:bottom w:w="0" w:type="dxa"/>
              <w:right w:w="150" w:type="dxa"/>
            </w:tcMar>
            <w:hideMark/>
          </w:tcPr>
          <w:p w14:paraId="6CC6E4CF"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2544CC24"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vR1.inet.0            24          3          0          0          0          0</w:t>
            </w:r>
          </w:p>
        </w:tc>
      </w:tr>
      <w:tr w:rsidR="006B58DB" w:rsidRPr="00E0279C" w14:paraId="3AC5F4E2" w14:textId="77777777" w:rsidTr="52F6463D">
        <w:tc>
          <w:tcPr>
            <w:tcW w:w="750" w:type="dxa"/>
            <w:shd w:val="clear" w:color="auto" w:fill="FFFFFF" w:themeFill="background1"/>
            <w:noWrap/>
            <w:tcMar>
              <w:top w:w="0" w:type="dxa"/>
              <w:left w:w="150" w:type="dxa"/>
              <w:bottom w:w="0" w:type="dxa"/>
              <w:right w:w="150" w:type="dxa"/>
            </w:tcMar>
            <w:hideMark/>
          </w:tcPr>
          <w:p w14:paraId="6593D2D6"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730C5280"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vR2.inet.0            10          3          0          0          0          0</w:t>
            </w:r>
          </w:p>
        </w:tc>
      </w:tr>
      <w:tr w:rsidR="006B58DB" w:rsidRPr="00E0279C" w14:paraId="6A7FBCC6" w14:textId="77777777" w:rsidTr="52F6463D">
        <w:tc>
          <w:tcPr>
            <w:tcW w:w="750" w:type="dxa"/>
            <w:shd w:val="clear" w:color="auto" w:fill="FFFFFF" w:themeFill="background1"/>
            <w:noWrap/>
            <w:tcMar>
              <w:top w:w="0" w:type="dxa"/>
              <w:left w:w="150" w:type="dxa"/>
              <w:bottom w:w="0" w:type="dxa"/>
              <w:right w:w="150" w:type="dxa"/>
            </w:tcMar>
            <w:hideMark/>
          </w:tcPr>
          <w:p w14:paraId="575049A8"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3E269DC7"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vR3.inet.0            10          3          0          0          0          0</w:t>
            </w:r>
          </w:p>
        </w:tc>
      </w:tr>
      <w:tr w:rsidR="006B58DB" w:rsidRPr="00E0279C" w14:paraId="639C49F2" w14:textId="77777777" w:rsidTr="52F6463D">
        <w:tc>
          <w:tcPr>
            <w:tcW w:w="750" w:type="dxa"/>
            <w:shd w:val="clear" w:color="auto" w:fill="FFFFFF" w:themeFill="background1"/>
            <w:noWrap/>
            <w:tcMar>
              <w:top w:w="0" w:type="dxa"/>
              <w:left w:w="150" w:type="dxa"/>
              <w:bottom w:w="0" w:type="dxa"/>
              <w:right w:w="150" w:type="dxa"/>
            </w:tcMar>
            <w:hideMark/>
          </w:tcPr>
          <w:p w14:paraId="4179DDD5"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7B400F6A"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vR4.inet.0            10          2          0          0          0          0</w:t>
            </w:r>
          </w:p>
        </w:tc>
      </w:tr>
      <w:tr w:rsidR="006B58DB" w:rsidRPr="00E0279C" w14:paraId="6EF2BC40" w14:textId="77777777" w:rsidTr="52F6463D">
        <w:tc>
          <w:tcPr>
            <w:tcW w:w="750" w:type="dxa"/>
            <w:shd w:val="clear" w:color="auto" w:fill="FFFFFF" w:themeFill="background1"/>
            <w:noWrap/>
            <w:tcMar>
              <w:top w:w="0" w:type="dxa"/>
              <w:left w:w="150" w:type="dxa"/>
              <w:bottom w:w="0" w:type="dxa"/>
              <w:right w:w="150" w:type="dxa"/>
            </w:tcMar>
            <w:hideMark/>
          </w:tcPr>
          <w:p w14:paraId="7DCDAD3D"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567C05AE"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vR1.mdt.0              0          0          0          0          0          0</w:t>
            </w:r>
          </w:p>
        </w:tc>
      </w:tr>
      <w:tr w:rsidR="006B58DB" w:rsidRPr="00E0279C" w14:paraId="16FA54CF" w14:textId="77777777" w:rsidTr="52F6463D">
        <w:tc>
          <w:tcPr>
            <w:tcW w:w="750" w:type="dxa"/>
            <w:shd w:val="clear" w:color="auto" w:fill="FFFFFF" w:themeFill="background1"/>
            <w:noWrap/>
            <w:tcMar>
              <w:top w:w="0" w:type="dxa"/>
              <w:left w:w="150" w:type="dxa"/>
              <w:bottom w:w="0" w:type="dxa"/>
              <w:right w:w="150" w:type="dxa"/>
            </w:tcMar>
            <w:hideMark/>
          </w:tcPr>
          <w:p w14:paraId="712CCD7F"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5ED470DA"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vR2.mdt.0              0          0          0          0          0          0</w:t>
            </w:r>
          </w:p>
        </w:tc>
      </w:tr>
      <w:tr w:rsidR="006B58DB" w:rsidRPr="00E0279C" w14:paraId="5B4F22BF" w14:textId="77777777" w:rsidTr="52F6463D">
        <w:tc>
          <w:tcPr>
            <w:tcW w:w="750" w:type="dxa"/>
            <w:shd w:val="clear" w:color="auto" w:fill="FFFFFF" w:themeFill="background1"/>
            <w:noWrap/>
            <w:tcMar>
              <w:top w:w="0" w:type="dxa"/>
              <w:left w:w="150" w:type="dxa"/>
              <w:bottom w:w="0" w:type="dxa"/>
              <w:right w:w="150" w:type="dxa"/>
            </w:tcMar>
            <w:hideMark/>
          </w:tcPr>
          <w:p w14:paraId="1C94351C"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7CC63794"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vR3.mdt.0              0          0          0          0          0          0</w:t>
            </w:r>
          </w:p>
        </w:tc>
      </w:tr>
      <w:tr w:rsidR="006B58DB" w:rsidRPr="00E0279C" w14:paraId="4964C79D" w14:textId="77777777" w:rsidTr="52F6463D">
        <w:tc>
          <w:tcPr>
            <w:tcW w:w="750" w:type="dxa"/>
            <w:shd w:val="clear" w:color="auto" w:fill="FFFFFF" w:themeFill="background1"/>
            <w:noWrap/>
            <w:tcMar>
              <w:top w:w="0" w:type="dxa"/>
              <w:left w:w="150" w:type="dxa"/>
              <w:bottom w:w="0" w:type="dxa"/>
              <w:right w:w="150" w:type="dxa"/>
            </w:tcMar>
            <w:hideMark/>
          </w:tcPr>
          <w:p w14:paraId="05F4EE81"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206E7AAB"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vR4.mdt.0              0          0          0          0          0          0</w:t>
            </w:r>
          </w:p>
        </w:tc>
      </w:tr>
    </w:tbl>
    <w:p w14:paraId="3A4AB58A" w14:textId="77777777" w:rsidR="006B58DB" w:rsidRPr="00E0279C" w:rsidRDefault="006B58DB" w:rsidP="006B58DB">
      <w:pPr>
        <w:rPr>
          <w:sz w:val="22"/>
          <w:szCs w:val="22"/>
        </w:rPr>
      </w:pPr>
    </w:p>
    <w:p w14:paraId="5F23515D" w14:textId="77777777" w:rsidR="006B58DB" w:rsidRPr="00E0279C" w:rsidRDefault="006B58DB" w:rsidP="006B58DB"/>
    <w:p w14:paraId="68F53BA4" w14:textId="77777777" w:rsidR="006B58DB" w:rsidRPr="00E0279C" w:rsidRDefault="52F6463D" w:rsidP="006B58DB">
      <w:r w:rsidRPr="00E0279C">
        <w:t xml:space="preserve">Command </w:t>
      </w:r>
      <w:r w:rsidRPr="00E0279C">
        <w:rPr>
          <w:i/>
          <w:iCs/>
        </w:rPr>
        <w:t xml:space="preserve">show bgp summary </w:t>
      </w:r>
      <w:r w:rsidRPr="00E0279C">
        <w:t>displays number of groups, peers up and down, ASs, and state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89"/>
        <w:gridCol w:w="8249"/>
      </w:tblGrid>
      <w:tr w:rsidR="006B58DB" w:rsidRPr="00E0279C" w14:paraId="057E472D" w14:textId="77777777" w:rsidTr="52F6463D">
        <w:trPr>
          <w:gridAfter w:val="1"/>
        </w:trPr>
        <w:tc>
          <w:tcPr>
            <w:tcW w:w="0" w:type="auto"/>
            <w:shd w:val="clear" w:color="auto" w:fill="FFFFFF" w:themeFill="background1"/>
            <w:tcMar>
              <w:top w:w="0" w:type="dxa"/>
              <w:left w:w="150" w:type="dxa"/>
              <w:bottom w:w="0" w:type="dxa"/>
              <w:right w:w="150" w:type="dxa"/>
            </w:tcMar>
            <w:hideMark/>
          </w:tcPr>
          <w:p w14:paraId="22FE0122"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root@vSRX1&gt; show bgp summary</w:t>
            </w:r>
          </w:p>
        </w:tc>
      </w:tr>
      <w:tr w:rsidR="006B58DB" w:rsidRPr="00E0279C" w14:paraId="500089DC" w14:textId="77777777" w:rsidTr="52F6463D">
        <w:tc>
          <w:tcPr>
            <w:tcW w:w="750" w:type="dxa"/>
            <w:shd w:val="clear" w:color="auto" w:fill="FFFFFF" w:themeFill="background1"/>
            <w:noWrap/>
            <w:tcMar>
              <w:top w:w="0" w:type="dxa"/>
              <w:left w:w="150" w:type="dxa"/>
              <w:bottom w:w="0" w:type="dxa"/>
              <w:right w:w="150" w:type="dxa"/>
            </w:tcMar>
            <w:hideMark/>
          </w:tcPr>
          <w:p w14:paraId="587D4A4F"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5998A50B"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Groups: 5 Peers: 9 Down peers: 2</w:t>
            </w:r>
          </w:p>
        </w:tc>
      </w:tr>
      <w:tr w:rsidR="006B58DB" w:rsidRPr="00E0279C" w14:paraId="14494382" w14:textId="77777777" w:rsidTr="52F6463D">
        <w:tc>
          <w:tcPr>
            <w:tcW w:w="750" w:type="dxa"/>
            <w:shd w:val="clear" w:color="auto" w:fill="FFFFFF" w:themeFill="background1"/>
            <w:noWrap/>
            <w:tcMar>
              <w:top w:w="0" w:type="dxa"/>
              <w:left w:w="150" w:type="dxa"/>
              <w:bottom w:w="0" w:type="dxa"/>
              <w:right w:w="150" w:type="dxa"/>
            </w:tcMar>
            <w:hideMark/>
          </w:tcPr>
          <w:p w14:paraId="3FB5A838"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37034A61"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Peer                     AS      InPkt     OutPkt    OutQ   Flaps Last Up/Dwn State|#Active/Received/Accepted/Damped...</w:t>
            </w:r>
          </w:p>
        </w:tc>
      </w:tr>
      <w:tr w:rsidR="006B58DB" w:rsidRPr="00E0279C" w14:paraId="13CCA0BC" w14:textId="77777777" w:rsidTr="52F6463D">
        <w:tc>
          <w:tcPr>
            <w:tcW w:w="750" w:type="dxa"/>
            <w:shd w:val="clear" w:color="auto" w:fill="FFFFFF" w:themeFill="background1"/>
            <w:noWrap/>
            <w:tcMar>
              <w:top w:w="0" w:type="dxa"/>
              <w:left w:w="150" w:type="dxa"/>
              <w:bottom w:w="0" w:type="dxa"/>
              <w:right w:w="150" w:type="dxa"/>
            </w:tcMar>
            <w:hideMark/>
          </w:tcPr>
          <w:p w14:paraId="59AF84A7"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3D80DDE0"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172.20.5.2               30         10         11       0       0        3:11 Establ</w:t>
            </w:r>
          </w:p>
        </w:tc>
      </w:tr>
      <w:tr w:rsidR="006B58DB" w:rsidRPr="00E0279C" w14:paraId="69CB43F4" w14:textId="77777777" w:rsidTr="52F6463D">
        <w:tc>
          <w:tcPr>
            <w:tcW w:w="750" w:type="dxa"/>
            <w:shd w:val="clear" w:color="auto" w:fill="FFFFFF" w:themeFill="background1"/>
            <w:noWrap/>
            <w:tcMar>
              <w:top w:w="0" w:type="dxa"/>
              <w:left w:w="150" w:type="dxa"/>
              <w:bottom w:w="0" w:type="dxa"/>
              <w:right w:w="150" w:type="dxa"/>
            </w:tcMar>
            <w:hideMark/>
          </w:tcPr>
          <w:p w14:paraId="2C3F1547"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0B201B7D"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vR4.inet.0: 2/3/3/0</w:t>
            </w:r>
          </w:p>
        </w:tc>
      </w:tr>
      <w:tr w:rsidR="006B58DB" w:rsidRPr="00E0279C" w14:paraId="60BD2975" w14:textId="77777777" w:rsidTr="52F6463D">
        <w:tc>
          <w:tcPr>
            <w:tcW w:w="750" w:type="dxa"/>
            <w:shd w:val="clear" w:color="auto" w:fill="FFFFFF" w:themeFill="background1"/>
            <w:noWrap/>
            <w:tcMar>
              <w:top w:w="0" w:type="dxa"/>
              <w:left w:w="150" w:type="dxa"/>
              <w:bottom w:w="0" w:type="dxa"/>
              <w:right w:w="150" w:type="dxa"/>
            </w:tcMar>
            <w:hideMark/>
          </w:tcPr>
          <w:p w14:paraId="35FAD4AA"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72BD3C3F"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192.168.20.1             20         14         12       0       0        2:25 Establ</w:t>
            </w:r>
          </w:p>
        </w:tc>
      </w:tr>
      <w:tr w:rsidR="006B58DB" w:rsidRPr="00E0279C" w14:paraId="0DBAB9D2" w14:textId="77777777" w:rsidTr="52F6463D">
        <w:tc>
          <w:tcPr>
            <w:tcW w:w="750" w:type="dxa"/>
            <w:shd w:val="clear" w:color="auto" w:fill="FFFFFF" w:themeFill="background1"/>
            <w:noWrap/>
            <w:tcMar>
              <w:top w:w="0" w:type="dxa"/>
              <w:left w:w="150" w:type="dxa"/>
              <w:bottom w:w="0" w:type="dxa"/>
              <w:right w:w="150" w:type="dxa"/>
            </w:tcMar>
            <w:hideMark/>
          </w:tcPr>
          <w:p w14:paraId="53EC4EFC"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2B9EFF73"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vR2.inet.0: 3/10/7/0</w:t>
            </w:r>
          </w:p>
        </w:tc>
      </w:tr>
      <w:tr w:rsidR="006B58DB" w:rsidRPr="00E0279C" w14:paraId="420D49EE" w14:textId="77777777" w:rsidTr="52F6463D">
        <w:tc>
          <w:tcPr>
            <w:tcW w:w="750" w:type="dxa"/>
            <w:shd w:val="clear" w:color="auto" w:fill="FFFFFF" w:themeFill="background1"/>
            <w:noWrap/>
            <w:tcMar>
              <w:top w:w="0" w:type="dxa"/>
              <w:left w:w="150" w:type="dxa"/>
              <w:bottom w:w="0" w:type="dxa"/>
              <w:right w:w="150" w:type="dxa"/>
            </w:tcMar>
            <w:hideMark/>
          </w:tcPr>
          <w:p w14:paraId="4F775500"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3004C52E"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192.168.20.1             20         12         11       0       0        2:17 Establ</w:t>
            </w:r>
          </w:p>
        </w:tc>
      </w:tr>
      <w:tr w:rsidR="006B58DB" w:rsidRPr="00E0279C" w14:paraId="3C717226" w14:textId="77777777" w:rsidTr="52F6463D">
        <w:tc>
          <w:tcPr>
            <w:tcW w:w="750" w:type="dxa"/>
            <w:shd w:val="clear" w:color="auto" w:fill="FFFFFF" w:themeFill="background1"/>
            <w:noWrap/>
            <w:tcMar>
              <w:top w:w="0" w:type="dxa"/>
              <w:left w:w="150" w:type="dxa"/>
              <w:bottom w:w="0" w:type="dxa"/>
              <w:right w:w="150" w:type="dxa"/>
            </w:tcMar>
            <w:hideMark/>
          </w:tcPr>
          <w:p w14:paraId="12DA0F99"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529515C8"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vR3.inet.0: 3/10/10/0</w:t>
            </w:r>
          </w:p>
        </w:tc>
      </w:tr>
      <w:tr w:rsidR="006B58DB" w:rsidRPr="00E0279C" w14:paraId="10EF116F" w14:textId="77777777" w:rsidTr="52F6463D">
        <w:tc>
          <w:tcPr>
            <w:tcW w:w="750" w:type="dxa"/>
            <w:shd w:val="clear" w:color="auto" w:fill="FFFFFF" w:themeFill="background1"/>
            <w:noWrap/>
            <w:tcMar>
              <w:top w:w="0" w:type="dxa"/>
              <w:left w:w="150" w:type="dxa"/>
              <w:bottom w:w="0" w:type="dxa"/>
              <w:right w:w="150" w:type="dxa"/>
            </w:tcMar>
            <w:hideMark/>
          </w:tcPr>
          <w:p w14:paraId="6734E322"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72FA8C8E"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192.168.20.1             20          9         12       0       0        2:05 Establ</w:t>
            </w:r>
          </w:p>
        </w:tc>
      </w:tr>
      <w:tr w:rsidR="006B58DB" w:rsidRPr="00E0279C" w14:paraId="2AD0D0A7" w14:textId="77777777" w:rsidTr="52F6463D">
        <w:tc>
          <w:tcPr>
            <w:tcW w:w="750" w:type="dxa"/>
            <w:shd w:val="clear" w:color="auto" w:fill="FFFFFF" w:themeFill="background1"/>
            <w:noWrap/>
            <w:tcMar>
              <w:top w:w="0" w:type="dxa"/>
              <w:left w:w="150" w:type="dxa"/>
              <w:bottom w:w="0" w:type="dxa"/>
              <w:right w:w="150" w:type="dxa"/>
            </w:tcMar>
            <w:hideMark/>
          </w:tcPr>
          <w:p w14:paraId="3E7C8DE4"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4B5C3101"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vR4.inet.0: 0/7/6/0</w:t>
            </w:r>
          </w:p>
        </w:tc>
      </w:tr>
      <w:tr w:rsidR="006B58DB" w:rsidRPr="00E0279C" w14:paraId="762446F1" w14:textId="77777777" w:rsidTr="52F6463D">
        <w:tc>
          <w:tcPr>
            <w:tcW w:w="750" w:type="dxa"/>
            <w:shd w:val="clear" w:color="auto" w:fill="FFFFFF" w:themeFill="background1"/>
            <w:noWrap/>
            <w:tcMar>
              <w:top w:w="0" w:type="dxa"/>
              <w:left w:w="150" w:type="dxa"/>
              <w:bottom w:w="0" w:type="dxa"/>
              <w:right w:w="150" w:type="dxa"/>
            </w:tcMar>
            <w:hideMark/>
          </w:tcPr>
          <w:p w14:paraId="27E14F9E"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09B815AD"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192.168.20.2             20         11         14       0       0        2:25 Establ</w:t>
            </w:r>
          </w:p>
        </w:tc>
      </w:tr>
      <w:tr w:rsidR="006B58DB" w:rsidRPr="00E0279C" w14:paraId="2AB2B94D" w14:textId="77777777" w:rsidTr="52F6463D">
        <w:tc>
          <w:tcPr>
            <w:tcW w:w="750" w:type="dxa"/>
            <w:shd w:val="clear" w:color="auto" w:fill="FFFFFF" w:themeFill="background1"/>
            <w:noWrap/>
            <w:tcMar>
              <w:top w:w="0" w:type="dxa"/>
              <w:left w:w="150" w:type="dxa"/>
              <w:bottom w:w="0" w:type="dxa"/>
              <w:right w:w="150" w:type="dxa"/>
            </w:tcMar>
            <w:hideMark/>
          </w:tcPr>
          <w:p w14:paraId="68C2751F"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071423EC"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vR1.inet.0: 0/7/4/0</w:t>
            </w:r>
          </w:p>
        </w:tc>
      </w:tr>
      <w:tr w:rsidR="006B58DB" w:rsidRPr="00E0279C" w14:paraId="5444FC4E" w14:textId="77777777" w:rsidTr="52F6463D">
        <w:tc>
          <w:tcPr>
            <w:tcW w:w="750" w:type="dxa"/>
            <w:shd w:val="clear" w:color="auto" w:fill="FFFFFF" w:themeFill="background1"/>
            <w:noWrap/>
            <w:tcMar>
              <w:top w:w="0" w:type="dxa"/>
              <w:left w:w="150" w:type="dxa"/>
              <w:bottom w:w="0" w:type="dxa"/>
              <w:right w:w="150" w:type="dxa"/>
            </w:tcMar>
            <w:hideMark/>
          </w:tcPr>
          <w:p w14:paraId="257B8B07"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0F914D09"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192.168.20.2             20          0          4       0       0        3:43 Active</w:t>
            </w:r>
          </w:p>
        </w:tc>
      </w:tr>
      <w:tr w:rsidR="006B58DB" w:rsidRPr="00E0279C" w14:paraId="78E116DB" w14:textId="77777777" w:rsidTr="52F6463D">
        <w:tc>
          <w:tcPr>
            <w:tcW w:w="750" w:type="dxa"/>
            <w:shd w:val="clear" w:color="auto" w:fill="FFFFFF" w:themeFill="background1"/>
            <w:noWrap/>
            <w:tcMar>
              <w:top w:w="0" w:type="dxa"/>
              <w:left w:w="150" w:type="dxa"/>
              <w:bottom w:w="0" w:type="dxa"/>
              <w:right w:w="150" w:type="dxa"/>
            </w:tcMar>
            <w:hideMark/>
          </w:tcPr>
          <w:p w14:paraId="7590125A"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331CF49E"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192.168.20.3             20         10         12       0       0        2:17 Establ</w:t>
            </w:r>
          </w:p>
        </w:tc>
      </w:tr>
      <w:tr w:rsidR="006B58DB" w:rsidRPr="00E0279C" w14:paraId="1A924475" w14:textId="77777777" w:rsidTr="52F6463D">
        <w:tc>
          <w:tcPr>
            <w:tcW w:w="750" w:type="dxa"/>
            <w:shd w:val="clear" w:color="auto" w:fill="FFFFFF" w:themeFill="background1"/>
            <w:noWrap/>
            <w:tcMar>
              <w:top w:w="0" w:type="dxa"/>
              <w:left w:w="150" w:type="dxa"/>
              <w:bottom w:w="0" w:type="dxa"/>
              <w:right w:w="150" w:type="dxa"/>
            </w:tcMar>
            <w:hideMark/>
          </w:tcPr>
          <w:p w14:paraId="6E36B802"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443E06A8"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 xml:space="preserve">  vR1.inet.0: 0/7/7/0</w:t>
            </w:r>
          </w:p>
        </w:tc>
      </w:tr>
      <w:tr w:rsidR="006B58DB" w:rsidRPr="00E0279C" w14:paraId="4A24A635" w14:textId="77777777" w:rsidTr="52F6463D">
        <w:tc>
          <w:tcPr>
            <w:tcW w:w="750" w:type="dxa"/>
            <w:shd w:val="clear" w:color="auto" w:fill="FFFFFF" w:themeFill="background1"/>
            <w:noWrap/>
            <w:tcMar>
              <w:top w:w="0" w:type="dxa"/>
              <w:left w:w="150" w:type="dxa"/>
              <w:bottom w:w="0" w:type="dxa"/>
              <w:right w:w="150" w:type="dxa"/>
            </w:tcMar>
            <w:hideMark/>
          </w:tcPr>
          <w:p w14:paraId="785905C8"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0A3FBC3A"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192.168.20.3             20          0          4       0       0        3:43 Active</w:t>
            </w:r>
          </w:p>
        </w:tc>
      </w:tr>
      <w:tr w:rsidR="006B58DB" w:rsidRPr="00E0279C" w14:paraId="3F12D26E" w14:textId="77777777" w:rsidTr="52F6463D">
        <w:tc>
          <w:tcPr>
            <w:tcW w:w="750" w:type="dxa"/>
            <w:shd w:val="clear" w:color="auto" w:fill="FFFFFF" w:themeFill="background1"/>
            <w:noWrap/>
            <w:tcMar>
              <w:top w:w="0" w:type="dxa"/>
              <w:left w:w="150" w:type="dxa"/>
              <w:bottom w:w="0" w:type="dxa"/>
              <w:right w:w="150" w:type="dxa"/>
            </w:tcMar>
            <w:hideMark/>
          </w:tcPr>
          <w:p w14:paraId="7B090E60" w14:textId="77777777" w:rsidR="006B58DB" w:rsidRPr="00E0279C" w:rsidRDefault="006B58DB" w:rsidP="00B914FF">
            <w:pPr>
              <w:spacing w:line="300" w:lineRule="atLeast"/>
              <w:rPr>
                <w:rFonts w:ascii="Consolas" w:hAnsi="Consolas" w:cs="Segoe UI"/>
                <w:i/>
                <w:color w:val="24292E"/>
                <w:sz w:val="18"/>
                <w:szCs w:val="18"/>
              </w:rPr>
            </w:pPr>
          </w:p>
        </w:tc>
        <w:tc>
          <w:tcPr>
            <w:tcW w:w="0" w:type="auto"/>
            <w:shd w:val="clear" w:color="auto" w:fill="FFFFFF" w:themeFill="background1"/>
            <w:tcMar>
              <w:top w:w="0" w:type="dxa"/>
              <w:left w:w="150" w:type="dxa"/>
              <w:bottom w:w="0" w:type="dxa"/>
              <w:right w:w="150" w:type="dxa"/>
            </w:tcMar>
            <w:hideMark/>
          </w:tcPr>
          <w:p w14:paraId="257971E3" w14:textId="77777777" w:rsidR="006B58DB" w:rsidRPr="00E0279C" w:rsidRDefault="52F6463D" w:rsidP="52F6463D">
            <w:pPr>
              <w:spacing w:line="300" w:lineRule="atLeast"/>
              <w:rPr>
                <w:rFonts w:ascii="Consolas" w:hAnsi="Consolas" w:cs="Segoe UI"/>
                <w:i/>
                <w:iCs/>
                <w:color w:val="24292E"/>
                <w:sz w:val="18"/>
                <w:szCs w:val="18"/>
              </w:rPr>
            </w:pPr>
            <w:r w:rsidRPr="00E0279C">
              <w:rPr>
                <w:rFonts w:ascii="Consolas" w:hAnsi="Consolas" w:cs="Segoe UI"/>
                <w:i/>
                <w:iCs/>
                <w:color w:val="24292E"/>
                <w:sz w:val="18"/>
                <w:szCs w:val="18"/>
              </w:rPr>
              <w:t>192.168.20.4             20         12         10       0       0        2:05 Establ</w:t>
            </w:r>
          </w:p>
        </w:tc>
      </w:tr>
    </w:tbl>
    <w:p w14:paraId="501F8BF1" w14:textId="77777777" w:rsidR="006B58DB" w:rsidRPr="00E0279C" w:rsidRDefault="006B58DB" w:rsidP="006B58DB"/>
    <w:p w14:paraId="65488F6A" w14:textId="5046DEE5" w:rsidR="006B58DB" w:rsidRPr="00E0279C" w:rsidRDefault="00BD302D" w:rsidP="00BD302D">
      <w:pPr>
        <w:pStyle w:val="Overskrift3"/>
      </w:pPr>
      <w:bookmarkStart w:id="46" w:name="_Toc484380471"/>
      <w:r w:rsidRPr="00E0279C">
        <w:t>Sources:</w:t>
      </w:r>
      <w:bookmarkEnd w:id="46"/>
    </w:p>
    <w:p w14:paraId="2BB2C0CF" w14:textId="77777777" w:rsidR="006B58DB" w:rsidRPr="00E0279C" w:rsidRDefault="006B58DB" w:rsidP="006B58DB"/>
    <w:p w14:paraId="039B7CE0" w14:textId="77777777" w:rsidR="006B58DB" w:rsidRPr="00E0279C" w:rsidRDefault="006B58DB" w:rsidP="006B58DB">
      <w:r w:rsidRPr="00E0279C">
        <w:t>https://en.wikipedia.org/wiki/Border_Gateway_Protocol</w:t>
      </w:r>
    </w:p>
    <w:p w14:paraId="7F124F46" w14:textId="1D46A465" w:rsidR="006B58DB" w:rsidRPr="00E0279C" w:rsidRDefault="006B58DB" w:rsidP="006B58DB"/>
    <w:p w14:paraId="3A1D879D" w14:textId="0A9CEAA9" w:rsidR="006B459B" w:rsidRPr="00E0279C" w:rsidRDefault="52F6463D" w:rsidP="006B58DB">
      <w:r w:rsidRPr="00E0279C">
        <w:t>BGP presentation – EAL</w:t>
      </w:r>
    </w:p>
    <w:p w14:paraId="53D09AF6" w14:textId="4178BE35" w:rsidR="00CD6CD2" w:rsidRPr="00E0279C" w:rsidRDefault="00CD6CD2" w:rsidP="006B58DB"/>
    <w:p w14:paraId="5025D583" w14:textId="06D5CC4E" w:rsidR="00CD6CD2" w:rsidRPr="00E0279C" w:rsidRDefault="00CD6CD2" w:rsidP="006B58DB"/>
    <w:p w14:paraId="530B6F07" w14:textId="55D5DCF5" w:rsidR="00CD6CD2" w:rsidRPr="00E0279C" w:rsidRDefault="00CD6CD2" w:rsidP="006B58DB"/>
    <w:p w14:paraId="088A9652" w14:textId="469AD808" w:rsidR="00CD6CD2" w:rsidRPr="00E0279C" w:rsidRDefault="00CD6CD2" w:rsidP="006B58DB"/>
    <w:p w14:paraId="3D5E88F1" w14:textId="5244AF4D" w:rsidR="00CD6CD2" w:rsidRPr="00E0279C" w:rsidRDefault="00CD6CD2" w:rsidP="006B58DB"/>
    <w:p w14:paraId="3005EE6C" w14:textId="02D23EB1" w:rsidR="00CD6CD2" w:rsidRPr="00E0279C" w:rsidRDefault="00CD6CD2" w:rsidP="006B58DB"/>
    <w:p w14:paraId="531CC52C" w14:textId="40D17DF6" w:rsidR="00CD6CD2" w:rsidRPr="00E0279C" w:rsidRDefault="00CD6CD2" w:rsidP="006B58DB"/>
    <w:p w14:paraId="3FDA24A1" w14:textId="77777777" w:rsidR="00CD6CD2" w:rsidRPr="00E0279C" w:rsidRDefault="00CD6CD2" w:rsidP="006B58DB"/>
    <w:p w14:paraId="7C782F94" w14:textId="17C3733F" w:rsidR="002E2CF7" w:rsidRPr="00E0279C" w:rsidRDefault="002E2CF7" w:rsidP="52F6463D">
      <w:pPr>
        <w:pStyle w:val="Overskrift2"/>
        <w:rPr>
          <w:rFonts w:ascii="Times New Roman" w:hAnsi="Times New Roman" w:cs="Times New Roman"/>
        </w:rPr>
      </w:pPr>
      <w:bookmarkStart w:id="47" w:name="_Toc484380472"/>
      <w:r w:rsidRPr="00E0279C">
        <w:rPr>
          <w:rFonts w:ascii="Times New Roman" w:hAnsi="Times New Roman" w:cs="Times New Roman"/>
          <w:sz w:val="28"/>
          <w:szCs w:val="28"/>
        </w:rPr>
        <w:t>Route Re-Distribution (BGP/OSPF)</w:t>
      </w:r>
      <w:bookmarkEnd w:id="47"/>
    </w:p>
    <w:p w14:paraId="3E391FBF" w14:textId="42EEB62F" w:rsidR="001B03B6" w:rsidRPr="00E0279C" w:rsidRDefault="001B03B6" w:rsidP="001B03B6"/>
    <w:p w14:paraId="5ACFF533" w14:textId="7F5BBCFA" w:rsidR="009756C1" w:rsidRPr="00E0279C" w:rsidRDefault="52F6463D" w:rsidP="001B03B6">
      <w:r w:rsidRPr="00E0279C">
        <w:t xml:space="preserve">In route re-distribution </w:t>
      </w:r>
      <w:r w:rsidR="004E4F0F" w:rsidRPr="00E0279C">
        <w:t>exercise</w:t>
      </w:r>
      <w:r w:rsidRPr="00E0279C">
        <w:t xml:space="preserve"> the goal was to export </w:t>
      </w:r>
      <w:r w:rsidR="00A14BD2">
        <w:t>OSPF</w:t>
      </w:r>
      <w:r w:rsidRPr="00E0279C">
        <w:t xml:space="preserve"> routes from AS20 (OSPF was used as a</w:t>
      </w:r>
      <w:r w:rsidR="00A7755B">
        <w:t>n</w:t>
      </w:r>
      <w:r w:rsidRPr="00E0279C">
        <w:t xml:space="preserve"> IGP) to eBGP between AS20 and AS30. </w:t>
      </w:r>
    </w:p>
    <w:p w14:paraId="3E3211B9" w14:textId="77777777" w:rsidR="00DB6BA6" w:rsidRPr="00E0279C" w:rsidRDefault="00DB6BA6" w:rsidP="00DB6BA6"/>
    <w:p w14:paraId="29C64A69" w14:textId="37DA19A6" w:rsidR="002E2CF7" w:rsidRPr="00E0279C" w:rsidRDefault="002E2CF7" w:rsidP="002E2CF7"/>
    <w:p w14:paraId="03E110EC" w14:textId="522BAA58" w:rsidR="001B03B6" w:rsidRPr="00E0279C" w:rsidRDefault="009756C1" w:rsidP="002E2CF7">
      <w:r w:rsidRPr="00E0279C">
        <w:rPr>
          <w:noProof/>
          <w:lang w:eastAsia="en-US"/>
        </w:rPr>
        <w:drawing>
          <wp:inline distT="0" distB="0" distL="0" distR="0" wp14:anchorId="7032CE6D" wp14:editId="68263158">
            <wp:extent cx="5972175" cy="3810000"/>
            <wp:effectExtent l="0" t="0" r="9525" b="0"/>
            <wp:docPr id="41" name="Obraz 41" descr="C:\Users\misiek\Desktop\BGP_eB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siek\Desktop\BGP_eBGP.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2175" cy="3810000"/>
                    </a:xfrm>
                    <a:prstGeom prst="rect">
                      <a:avLst/>
                    </a:prstGeom>
                    <a:noFill/>
                    <a:ln>
                      <a:noFill/>
                    </a:ln>
                  </pic:spPr>
                </pic:pic>
              </a:graphicData>
            </a:graphic>
          </wp:inline>
        </w:drawing>
      </w:r>
    </w:p>
    <w:p w14:paraId="32E56BF2" w14:textId="3B508431" w:rsidR="001B03B6" w:rsidRPr="00E0279C" w:rsidRDefault="001B03B6" w:rsidP="002E2CF7"/>
    <w:p w14:paraId="1D93E4A0" w14:textId="11FE4866" w:rsidR="009756C1" w:rsidRPr="00E0279C" w:rsidRDefault="52F6463D" w:rsidP="002E2CF7">
      <w:r w:rsidRPr="00E0279C">
        <w:t xml:space="preserve">It was possible by configuring export ospf policy under [edit policy options] </w:t>
      </w:r>
      <w:r w:rsidR="004E4F0F" w:rsidRPr="00E0279C">
        <w:t>including</w:t>
      </w:r>
      <w:r w:rsidRPr="00E0279C">
        <w:t xml:space="preserve"> statements:</w:t>
      </w:r>
    </w:p>
    <w:p w14:paraId="4A392F9D" w14:textId="09EA521F" w:rsidR="009756C1" w:rsidRPr="004E7375" w:rsidRDefault="009756C1" w:rsidP="52F6463D">
      <w:pPr>
        <w:rPr>
          <w:rFonts w:ascii="Consolas" w:hAnsi="Consolas"/>
          <w:iCs/>
          <w:sz w:val="20"/>
        </w:rPr>
      </w:pPr>
      <w:r w:rsidRPr="00E0279C">
        <w:tab/>
      </w:r>
      <w:r w:rsidRPr="004E7375">
        <w:rPr>
          <w:rFonts w:ascii="Consolas" w:hAnsi="Consolas"/>
          <w:iCs/>
          <w:sz w:val="20"/>
        </w:rPr>
        <w:t>from protocol ospf</w:t>
      </w:r>
    </w:p>
    <w:p w14:paraId="43DC6B43" w14:textId="3E0A2F3B" w:rsidR="009756C1" w:rsidRPr="004E7375" w:rsidRDefault="009756C1" w:rsidP="52F6463D">
      <w:pPr>
        <w:rPr>
          <w:rFonts w:ascii="Consolas" w:hAnsi="Consolas"/>
          <w:iCs/>
          <w:sz w:val="20"/>
        </w:rPr>
      </w:pPr>
      <w:r w:rsidRPr="004E7375">
        <w:rPr>
          <w:rFonts w:ascii="Consolas" w:hAnsi="Consolas"/>
          <w:sz w:val="20"/>
        </w:rPr>
        <w:tab/>
      </w:r>
      <w:r w:rsidRPr="004E7375">
        <w:rPr>
          <w:rFonts w:ascii="Consolas" w:hAnsi="Consolas"/>
          <w:iCs/>
          <w:sz w:val="20"/>
        </w:rPr>
        <w:t>then accept</w:t>
      </w:r>
    </w:p>
    <w:p w14:paraId="27C2C5D9" w14:textId="7F41EFFE" w:rsidR="009756C1" w:rsidRPr="00E0279C" w:rsidRDefault="009756C1" w:rsidP="002E2CF7">
      <w:pPr>
        <w:rPr>
          <w:i/>
        </w:rPr>
      </w:pPr>
    </w:p>
    <w:p w14:paraId="1FA0EF2B" w14:textId="70853254" w:rsidR="009756C1" w:rsidRPr="00E0279C" w:rsidRDefault="52F6463D" w:rsidP="002E2CF7">
      <w:r w:rsidRPr="00E0279C">
        <w:t xml:space="preserve">And then the policy send-ospf was inserted to vR4, </w:t>
      </w:r>
      <w:r w:rsidR="004E4F0F">
        <w:t>under</w:t>
      </w:r>
      <w:r w:rsidRPr="00E0279C">
        <w:t xml:space="preserve"> [protocols bgp] hierarchy in external peers.</w:t>
      </w:r>
    </w:p>
    <w:p w14:paraId="187F1A05" w14:textId="458E594F" w:rsidR="002E5DEB" w:rsidRPr="00E0279C" w:rsidRDefault="52F6463D" w:rsidP="002E2CF7">
      <w:r w:rsidRPr="00E0279C">
        <w:t xml:space="preserve">Because of this device vR3 in AS20 </w:t>
      </w:r>
      <w:r w:rsidR="00D0224D" w:rsidRPr="00E0279C">
        <w:t>can</w:t>
      </w:r>
      <w:r w:rsidRPr="00E0279C">
        <w:t xml:space="preserve"> reach device vR3 in AS30.</w:t>
      </w:r>
    </w:p>
    <w:p w14:paraId="43AA18C6" w14:textId="1CA20528" w:rsidR="002E5DEB" w:rsidRPr="00E0279C" w:rsidRDefault="002E5DEB" w:rsidP="002E2CF7"/>
    <w:p w14:paraId="0EAC8422" w14:textId="778831F4" w:rsidR="002E5DEB" w:rsidRPr="00E0279C" w:rsidRDefault="52F6463D" w:rsidP="002E2CF7">
      <w:r w:rsidRPr="00E0279C">
        <w:t xml:space="preserve">To prove </w:t>
      </w:r>
      <w:r w:rsidR="00D0224D" w:rsidRPr="00E0279C">
        <w:t>this,</w:t>
      </w:r>
      <w:r w:rsidRPr="00E0279C">
        <w:t xml:space="preserve"> we used </w:t>
      </w:r>
      <w:r w:rsidRPr="00E0279C">
        <w:rPr>
          <w:i/>
          <w:iCs/>
        </w:rPr>
        <w:t xml:space="preserve">show route </w:t>
      </w:r>
      <w:r w:rsidRPr="00E0279C">
        <w:t>command to display full routing table. Below was attached just routing table from device vR4 in AS20.</w:t>
      </w:r>
    </w:p>
    <w:p w14:paraId="04F74F68" w14:textId="3FDE1A53" w:rsidR="002E5DEB" w:rsidRPr="00E0279C" w:rsidRDefault="002E5DEB" w:rsidP="002E2CF7"/>
    <w:p w14:paraId="3210434E"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vR4.inet.0: 18 destinations, 22 routes (18 active, 0 holddown, 0 hidden)</w:t>
      </w:r>
    </w:p>
    <w:p w14:paraId="34F2C813"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 Active Route, - = Last Active, * = Both</w:t>
      </w:r>
    </w:p>
    <w:p w14:paraId="60F25858" w14:textId="77777777" w:rsidR="002E5DEB" w:rsidRPr="004E7375" w:rsidRDefault="002E5DEB" w:rsidP="00986E4C">
      <w:pPr>
        <w:shd w:val="clear" w:color="auto" w:fill="000000" w:themeFill="text1"/>
        <w:rPr>
          <w:rFonts w:ascii="Consolas" w:hAnsi="Consolas"/>
          <w:sz w:val="18"/>
          <w:szCs w:val="18"/>
        </w:rPr>
      </w:pPr>
    </w:p>
    <w:p w14:paraId="4C3400D5"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172.20.2.0/30      *[OSPF/10] 00:35:13, metric 2</w:t>
      </w:r>
    </w:p>
    <w:p w14:paraId="0210D58E"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&gt; to 172.20.4.2 via lt-0/0/0.6</w:t>
      </w:r>
    </w:p>
    <w:p w14:paraId="5ADD6AD2"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[BGP/170] 00:34:53, localpref 100, from 192.168.20.1</w:t>
      </w:r>
    </w:p>
    <w:p w14:paraId="7B57EA02"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AS path: I</w:t>
      </w:r>
    </w:p>
    <w:p w14:paraId="76B938E6"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&gt; to 172.20.4.2 via lt-0/0/0.6</w:t>
      </w:r>
    </w:p>
    <w:p w14:paraId="3AC8B83B"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172.20.3.0/30      *[OSPF/10] 00:35:08, metric 3</w:t>
      </w:r>
    </w:p>
    <w:p w14:paraId="41507FD5"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&gt; to 172.20.4.2 via lt-0/0/0.6</w:t>
      </w:r>
    </w:p>
    <w:p w14:paraId="4844E465"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lastRenderedPageBreak/>
        <w:t>172.20.4.0/30      *[Direct/0] 00:36:03</w:t>
      </w:r>
    </w:p>
    <w:p w14:paraId="15FAE49D"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&gt; via lt-0/0/0.6</w:t>
      </w:r>
    </w:p>
    <w:p w14:paraId="5521206B"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[BGP/170] 00:34:53, localpref 100, from 192.168.20.1</w:t>
      </w:r>
    </w:p>
    <w:p w14:paraId="72E58A5A"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AS path: I</w:t>
      </w:r>
    </w:p>
    <w:p w14:paraId="6AF98498"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&gt; to 172.20.4.2 via lt-0/0/0.6</w:t>
      </w:r>
    </w:p>
    <w:p w14:paraId="0160BCA0"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172.20.4.1/32      *[Local/0] 00:36:03</w:t>
      </w:r>
    </w:p>
    <w:p w14:paraId="7730EDE9"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Local via lt-0/0/0.6</w:t>
      </w:r>
    </w:p>
    <w:p w14:paraId="2B23EECB"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172.20.5.0/24      *[Direct/0] 00:36:01</w:t>
      </w:r>
    </w:p>
    <w:p w14:paraId="1C8CBD63"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&gt; via ge-0/0/1.0</w:t>
      </w:r>
    </w:p>
    <w:p w14:paraId="5E4A380F"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[BGP/170] 00:35:57, localpref 100</w:t>
      </w:r>
    </w:p>
    <w:p w14:paraId="60558106"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AS path: 30 I</w:t>
      </w:r>
    </w:p>
    <w:p w14:paraId="4B439A65"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&gt; to 172.20.5.2 via ge-0/0/1.0</w:t>
      </w:r>
    </w:p>
    <w:p w14:paraId="7B86FF03"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172.20.5.1/32      *[Local/0] 00:36:03</w:t>
      </w:r>
    </w:p>
    <w:p w14:paraId="04F20CA1"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Local via ge-0/0/1.0</w:t>
      </w:r>
    </w:p>
    <w:p w14:paraId="54DB3DC0"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172.30.2.0/30      *[BGP/170] 00:08:23, MED 2, localpref 100</w:t>
      </w:r>
    </w:p>
    <w:p w14:paraId="79DCD09A"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AS path: 30 I</w:t>
      </w:r>
    </w:p>
    <w:p w14:paraId="273BACB1"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&gt; to 172.20.5.2 via ge-0/0/1.0</w:t>
      </w:r>
    </w:p>
    <w:p w14:paraId="375CC8CF"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172.30.3.0/30      *[BGP/170] 00:08:23, MED 3, localpref 100</w:t>
      </w:r>
    </w:p>
    <w:p w14:paraId="7D90841D"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AS path: 30 I</w:t>
      </w:r>
    </w:p>
    <w:p w14:paraId="2C29415A"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&gt; to 172.20.5.2 via ge-0/0/1.0</w:t>
      </w:r>
    </w:p>
    <w:p w14:paraId="45BCD410"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172.30.4.0/30      *[BGP/170] 00:35:57, localpref 100</w:t>
      </w:r>
    </w:p>
    <w:p w14:paraId="782056C1"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AS path: 30 I</w:t>
      </w:r>
    </w:p>
    <w:p w14:paraId="0BAD2E5E"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&gt; to 172.20.5.2 via ge-0/0/1.0</w:t>
      </w:r>
    </w:p>
    <w:p w14:paraId="0DD87031"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192.168.20.1/32    *[OSPF/10] 00:35:13, metric 1</w:t>
      </w:r>
    </w:p>
    <w:p w14:paraId="4354C970"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&gt; to 172.20.4.2 via lt-0/0/0.6</w:t>
      </w:r>
    </w:p>
    <w:p w14:paraId="26C0AC06"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[BGP/170] 00:34:53, localpref 100, from 192.168.20.1</w:t>
      </w:r>
    </w:p>
    <w:p w14:paraId="48942FF4"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AS path: I</w:t>
      </w:r>
    </w:p>
    <w:p w14:paraId="7800924E"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&gt; to 172.20.4.2 via lt-0/0/0.6</w:t>
      </w:r>
    </w:p>
    <w:p w14:paraId="48F9C567"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192.168.20.2/32    *[OSPF/10] 00:35:13, metric 2</w:t>
      </w:r>
    </w:p>
    <w:p w14:paraId="3116DF0E"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&gt; to 172.20.4.2 via lt-0/0/0.6</w:t>
      </w:r>
    </w:p>
    <w:p w14:paraId="5577DF5F"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192.168.20.3/32    *[OSPF/10] 00:35:08, metric 3</w:t>
      </w:r>
    </w:p>
    <w:p w14:paraId="72C11DB2"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&gt; to 172.20.4.2 via lt-0/0/0.6</w:t>
      </w:r>
    </w:p>
    <w:p w14:paraId="759D1BDD"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192.168.20.4/32    *[Direct/0] 00:36:29</w:t>
      </w:r>
    </w:p>
    <w:p w14:paraId="2742E433"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&gt; via lo0.4</w:t>
      </w:r>
    </w:p>
    <w:p w14:paraId="4C393631"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192.168.30.1/32    *[BGP/170] 00:08:23, MED 1, localpref 100</w:t>
      </w:r>
    </w:p>
    <w:p w14:paraId="49E0E272"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AS path: 30 I</w:t>
      </w:r>
    </w:p>
    <w:p w14:paraId="535C17CA"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&gt; to 172.20.5.2 via ge-0/0/1.0</w:t>
      </w:r>
    </w:p>
    <w:p w14:paraId="0F097B33"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192.168.30.2/32    *[BGP/170] 00:08:23, MED 2, localpref 100</w:t>
      </w:r>
    </w:p>
    <w:p w14:paraId="79C80CB2"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AS path: 30 I</w:t>
      </w:r>
    </w:p>
    <w:p w14:paraId="0A9BF936"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&gt; to 172.20.5.2 via ge-0/0/1.0</w:t>
      </w:r>
    </w:p>
    <w:p w14:paraId="1CB43980"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192.168.30.3/32    *[BGP/170] 00:08:23, MED 3, localpref 100</w:t>
      </w:r>
    </w:p>
    <w:p w14:paraId="490EB5C5"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AS path: 30 I</w:t>
      </w:r>
    </w:p>
    <w:p w14:paraId="54603157"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&gt; to 172.20.5.2 via ge-0/0/1.0</w:t>
      </w:r>
    </w:p>
    <w:p w14:paraId="0951AA3B"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192.168.30.4/32    *[BGP/170] 00:35:57, localpref 100</w:t>
      </w:r>
    </w:p>
    <w:p w14:paraId="1CFC41D3"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AS path: 30 I</w:t>
      </w:r>
    </w:p>
    <w:p w14:paraId="1475EB76"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&gt; to 172.20.5.2 via ge-0/0/1.0</w:t>
      </w:r>
    </w:p>
    <w:p w14:paraId="0AD6BD00" w14:textId="77777777"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224.0.0.5/32       *[OSPF/10] 00:36:31, metric 1</w:t>
      </w:r>
    </w:p>
    <w:p w14:paraId="46A4A79C" w14:textId="6B1D6624" w:rsidR="002E5DEB" w:rsidRPr="004E7375" w:rsidRDefault="52F6463D" w:rsidP="00986E4C">
      <w:pPr>
        <w:shd w:val="clear" w:color="auto" w:fill="000000" w:themeFill="text1"/>
        <w:rPr>
          <w:rFonts w:ascii="Consolas" w:hAnsi="Consolas"/>
          <w:sz w:val="18"/>
          <w:szCs w:val="18"/>
        </w:rPr>
      </w:pPr>
      <w:r w:rsidRPr="004E7375">
        <w:rPr>
          <w:rFonts w:ascii="Consolas" w:hAnsi="Consolas"/>
          <w:sz w:val="18"/>
          <w:szCs w:val="18"/>
        </w:rPr>
        <w:t xml:space="preserve">                      MultiRecv</w:t>
      </w:r>
    </w:p>
    <w:p w14:paraId="1B539C32" w14:textId="77777777" w:rsidR="002E5DEB" w:rsidRPr="00E0279C" w:rsidRDefault="002E5DEB" w:rsidP="002E2CF7"/>
    <w:p w14:paraId="5C89C781" w14:textId="77777777" w:rsidR="009756C1" w:rsidRPr="00E0279C" w:rsidRDefault="009756C1" w:rsidP="002E2CF7"/>
    <w:p w14:paraId="440C23E2" w14:textId="6CEC250D" w:rsidR="006B58DB" w:rsidRPr="00E0279C" w:rsidRDefault="006B58DB">
      <w:pPr>
        <w:rPr>
          <w:rFonts w:eastAsiaTheme="majorEastAsia" w:cstheme="majorBidi"/>
          <w:b/>
          <w:bCs/>
          <w:sz w:val="28"/>
          <w:szCs w:val="28"/>
        </w:rPr>
      </w:pPr>
    </w:p>
    <w:p w14:paraId="20C971DD" w14:textId="77777777" w:rsidR="005A60FA" w:rsidRDefault="002E2CF7" w:rsidP="52F6463D">
      <w:pPr>
        <w:pStyle w:val="Overskrift1"/>
      </w:pPr>
      <w:bookmarkStart w:id="48" w:name="_Toc484380473"/>
      <w:r w:rsidRPr="00E0279C">
        <w:t>Security</w:t>
      </w:r>
      <w:bookmarkEnd w:id="48"/>
    </w:p>
    <w:p w14:paraId="735AE009" w14:textId="0DF1C23D" w:rsidR="00D411B2" w:rsidRPr="001A1C0C" w:rsidRDefault="00D411B2" w:rsidP="00D411B2">
      <w:r>
        <w:t xml:space="preserve">(Full configuration files are on GitHub: </w:t>
      </w:r>
      <w:hyperlink r:id="rId52" w:history="1">
        <w:r w:rsidR="00743BB8">
          <w:rPr>
            <w:rStyle w:val="Hyperlink"/>
          </w:rPr>
          <w:t>https://github.com/miskor/Project_network/tree/master/APPENDIX/Stage-3%20Security</w:t>
        </w:r>
      </w:hyperlink>
      <w:r>
        <w:t>)</w:t>
      </w:r>
    </w:p>
    <w:p w14:paraId="1DF0CE6B" w14:textId="77777777" w:rsidR="00420C99" w:rsidRPr="00420C99" w:rsidRDefault="00420C99" w:rsidP="00420C99"/>
    <w:p w14:paraId="6B22002D" w14:textId="358B1CA2" w:rsidR="002E2CF7" w:rsidRPr="00E0279C" w:rsidRDefault="002E2CF7" w:rsidP="52F6463D">
      <w:pPr>
        <w:pStyle w:val="Overskrift2"/>
      </w:pPr>
      <w:bookmarkStart w:id="49" w:name="_Toc484380474"/>
      <w:r w:rsidRPr="00E0279C">
        <w:rPr>
          <w:sz w:val="28"/>
          <w:szCs w:val="28"/>
        </w:rPr>
        <w:t>Routing</w:t>
      </w:r>
      <w:r w:rsidRPr="00E0279C">
        <w:t xml:space="preserve"> </w:t>
      </w:r>
      <w:r w:rsidRPr="00E0279C">
        <w:rPr>
          <w:sz w:val="28"/>
          <w:szCs w:val="28"/>
        </w:rPr>
        <w:t>Policies</w:t>
      </w:r>
      <w:bookmarkEnd w:id="49"/>
    </w:p>
    <w:p w14:paraId="34D64BDE" w14:textId="77777777" w:rsidR="00A471D6" w:rsidRPr="00E0279C" w:rsidRDefault="00A471D6" w:rsidP="00A471D6"/>
    <w:p w14:paraId="618BA7D7" w14:textId="5EC081F5" w:rsidR="0039455D" w:rsidRPr="00E0279C" w:rsidRDefault="007552C0" w:rsidP="0039455D">
      <w:r>
        <w:t>Routing Policies</w:t>
      </w:r>
      <w:r w:rsidR="007355F3">
        <w:t xml:space="preserve"> allow</w:t>
      </w:r>
      <w:r w:rsidR="52F6463D" w:rsidRPr="00E0279C">
        <w:t xml:space="preserve"> user</w:t>
      </w:r>
      <w:r>
        <w:t>s</w:t>
      </w:r>
      <w:r w:rsidR="52F6463D" w:rsidRPr="00E0279C">
        <w:t xml:space="preserve"> to control the flow of routing information between the routing protocols and the routing tables and between the routing tables and the forwarding table. Routing policy allows you to control which routes the routing protocols store in and retrieve from the routing table.</w:t>
      </w:r>
    </w:p>
    <w:p w14:paraId="45B2D778" w14:textId="77777777" w:rsidR="0039455D" w:rsidRPr="00E0279C" w:rsidRDefault="0039455D" w:rsidP="0039455D"/>
    <w:p w14:paraId="7900F3CD" w14:textId="77777777" w:rsidR="0039455D" w:rsidRPr="00E0279C" w:rsidRDefault="52F6463D" w:rsidP="0039455D">
      <w:r w:rsidRPr="00E0279C">
        <w:t>Routing policy was used because:</w:t>
      </w:r>
    </w:p>
    <w:p w14:paraId="3495FE2D" w14:textId="77777777" w:rsidR="0039455D" w:rsidRPr="00E0279C" w:rsidRDefault="52F6463D" w:rsidP="003F3C40">
      <w:pPr>
        <w:numPr>
          <w:ilvl w:val="0"/>
          <w:numId w:val="8"/>
        </w:numPr>
        <w:suppressAutoHyphens/>
        <w:autoSpaceDN w:val="0"/>
        <w:spacing w:after="160" w:line="256" w:lineRule="auto"/>
        <w:textAlignment w:val="baseline"/>
      </w:pPr>
      <w:r w:rsidRPr="00E0279C">
        <w:t>It was not an intention to import all routes into routing table. Routes were specified by proper match criteria in terms.</w:t>
      </w:r>
    </w:p>
    <w:p w14:paraId="7944E42E" w14:textId="402FCBD7" w:rsidR="0039455D" w:rsidRPr="00E0279C" w:rsidRDefault="52F6463D" w:rsidP="003F3C40">
      <w:pPr>
        <w:numPr>
          <w:ilvl w:val="0"/>
          <w:numId w:val="8"/>
        </w:numPr>
        <w:suppressAutoHyphens/>
        <w:autoSpaceDN w:val="0"/>
        <w:spacing w:after="160" w:line="256" w:lineRule="auto"/>
        <w:textAlignment w:val="baseline"/>
      </w:pPr>
      <w:r w:rsidRPr="00E0279C">
        <w:t xml:space="preserve">According to route redistribution </w:t>
      </w:r>
      <w:r w:rsidR="007562EB">
        <w:t>i</w:t>
      </w:r>
      <w:r w:rsidRPr="00E0279C">
        <w:t>t was intended to transfer active routes learned from another routing protocol (BGP/OSPF, IS-IS/OSPF)</w:t>
      </w:r>
    </w:p>
    <w:p w14:paraId="62F29EC3" w14:textId="64D79D5D" w:rsidR="0039455D" w:rsidRPr="00E0279C" w:rsidRDefault="00A6528F" w:rsidP="00A6528F">
      <w:pPr>
        <w:pStyle w:val="Overskrift3"/>
      </w:pPr>
      <w:bookmarkStart w:id="50" w:name="_Toc484380475"/>
      <w:r w:rsidRPr="00E0279C">
        <w:t>Default Routing Policies</w:t>
      </w:r>
      <w:bookmarkEnd w:id="50"/>
    </w:p>
    <w:p w14:paraId="3EBCE6B5" w14:textId="49AE52E7" w:rsidR="00A6528F" w:rsidRPr="00E0279C" w:rsidRDefault="00A6528F" w:rsidP="00A6528F"/>
    <w:p w14:paraId="3FAF523E" w14:textId="532F8172" w:rsidR="00A6528F" w:rsidRPr="00E0279C" w:rsidRDefault="006D328D" w:rsidP="00A6528F">
      <w:r>
        <w:pict w14:anchorId="1F39E6A2">
          <v:shape id="_x0000_i1026" type="#_x0000_t75" style="width:481.7pt;height:237.95pt">
            <v:imagedata r:id="rId53" o:title="Default"/>
          </v:shape>
        </w:pict>
      </w:r>
    </w:p>
    <w:p w14:paraId="10C187F8" w14:textId="77777777" w:rsidR="0039455D" w:rsidRPr="00E0279C" w:rsidRDefault="0039455D" w:rsidP="00A6528F">
      <w:pPr>
        <w:pStyle w:val="Overskrift3"/>
      </w:pPr>
      <w:bookmarkStart w:id="51" w:name="_Toc484380476"/>
      <w:r w:rsidRPr="00E0279C">
        <w:t>Routing Policy Flow:</w:t>
      </w:r>
      <w:bookmarkEnd w:id="51"/>
    </w:p>
    <w:p w14:paraId="6B89E27F" w14:textId="4D1E4CEB" w:rsidR="0039455D" w:rsidRPr="00E0279C" w:rsidRDefault="0039455D" w:rsidP="0039455D">
      <w:pPr>
        <w:jc w:val="center"/>
      </w:pPr>
      <w:r w:rsidRPr="00E0279C">
        <w:rPr>
          <w:noProof/>
          <w:lang w:eastAsia="en-US"/>
        </w:rPr>
        <w:drawing>
          <wp:inline distT="0" distB="0" distL="0" distR="0" wp14:anchorId="254E89C0" wp14:editId="51075AFF">
            <wp:extent cx="1819271" cy="2962271"/>
            <wp:effectExtent l="0" t="0" r="0" b="0"/>
            <wp:docPr id="19" name="Obraz 19" descr="C:\Users\misiek\Downloads\Untitled Diagram (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rcRect/>
                    <a:stretch>
                      <a:fillRect/>
                    </a:stretch>
                  </pic:blipFill>
                  <pic:spPr>
                    <a:xfrm>
                      <a:off x="0" y="0"/>
                      <a:ext cx="1819271" cy="2962271"/>
                    </a:xfrm>
                    <a:prstGeom prst="rect">
                      <a:avLst/>
                    </a:prstGeom>
                    <a:noFill/>
                    <a:ln>
                      <a:noFill/>
                      <a:prstDash/>
                    </a:ln>
                  </pic:spPr>
                </pic:pic>
              </a:graphicData>
            </a:graphic>
          </wp:inline>
        </w:drawing>
      </w:r>
    </w:p>
    <w:p w14:paraId="1E79AA11" w14:textId="77777777" w:rsidR="00A6528F" w:rsidRPr="00E0279C" w:rsidRDefault="00A6528F" w:rsidP="0039455D">
      <w:pPr>
        <w:jc w:val="center"/>
      </w:pPr>
    </w:p>
    <w:p w14:paraId="23C32530" w14:textId="77777777" w:rsidR="0039455D" w:rsidRPr="00E0279C" w:rsidRDefault="52F6463D" w:rsidP="0039455D">
      <w:r w:rsidRPr="00E0279C">
        <w:t xml:space="preserve">Number of terms in routing policy is equal or bigger than 0, the software evaluates terms until it reaches a terminating action or end policy. Names of policies and terms are defined by user. </w:t>
      </w:r>
    </w:p>
    <w:p w14:paraId="10767071" w14:textId="33460C1B" w:rsidR="0039455D" w:rsidRPr="00E0279C" w:rsidRDefault="52F6463D" w:rsidP="0039455D">
      <w:r w:rsidRPr="00E0279C">
        <w:t xml:space="preserve">Each term contains “from” and “then” statement. The first describe match condition(s) and the second one </w:t>
      </w:r>
      <w:r w:rsidR="00713095" w:rsidRPr="00E0279C">
        <w:t>describes</w:t>
      </w:r>
      <w:r w:rsidRPr="00E0279C">
        <w:t xml:space="preserve"> action that is taken if a “from” statement is matched. </w:t>
      </w:r>
    </w:p>
    <w:p w14:paraId="2AC455E6" w14:textId="77777777" w:rsidR="0039455D" w:rsidRPr="00E0279C" w:rsidRDefault="0039455D" w:rsidP="0039455D"/>
    <w:p w14:paraId="492030E5" w14:textId="77777777" w:rsidR="0039455D" w:rsidRPr="00E0279C" w:rsidRDefault="52F6463D" w:rsidP="0039455D">
      <w:r w:rsidRPr="00E0279C">
        <w:lastRenderedPageBreak/>
        <w:t>Match criteria that was used in project:</w:t>
      </w:r>
    </w:p>
    <w:p w14:paraId="7300A0F2" w14:textId="77777777" w:rsidR="0039455D" w:rsidRPr="00E0279C" w:rsidRDefault="52F6463D" w:rsidP="003F3C40">
      <w:pPr>
        <w:numPr>
          <w:ilvl w:val="0"/>
          <w:numId w:val="9"/>
        </w:numPr>
        <w:suppressAutoHyphens/>
        <w:autoSpaceDN w:val="0"/>
        <w:spacing w:after="160" w:line="256" w:lineRule="auto"/>
        <w:textAlignment w:val="baseline"/>
      </w:pPr>
      <w:r w:rsidRPr="00E0279C">
        <w:t xml:space="preserve">from protocol direct </w:t>
      </w:r>
    </w:p>
    <w:p w14:paraId="7A2B695C" w14:textId="77777777" w:rsidR="0039455D" w:rsidRPr="00E0279C" w:rsidRDefault="52F6463D" w:rsidP="003F3C40">
      <w:pPr>
        <w:numPr>
          <w:ilvl w:val="0"/>
          <w:numId w:val="9"/>
        </w:numPr>
        <w:suppressAutoHyphens/>
        <w:autoSpaceDN w:val="0"/>
        <w:spacing w:after="160" w:line="256" w:lineRule="auto"/>
        <w:textAlignment w:val="baseline"/>
      </w:pPr>
      <w:r w:rsidRPr="00E0279C">
        <w:t>from protocol ospf</w:t>
      </w:r>
    </w:p>
    <w:p w14:paraId="6E75DB97" w14:textId="77777777" w:rsidR="0039455D" w:rsidRPr="00E0279C" w:rsidRDefault="52F6463D" w:rsidP="003F3C40">
      <w:pPr>
        <w:numPr>
          <w:ilvl w:val="0"/>
          <w:numId w:val="9"/>
        </w:numPr>
        <w:suppressAutoHyphens/>
        <w:autoSpaceDN w:val="0"/>
        <w:spacing w:after="160" w:line="256" w:lineRule="auto"/>
        <w:textAlignment w:val="baseline"/>
      </w:pPr>
      <w:r w:rsidRPr="00E0279C">
        <w:t>route-filters (192.168.0.0/22 longer; 10.0.0.44/30 exact; 10.0.0.36/30 exact)</w:t>
      </w:r>
    </w:p>
    <w:p w14:paraId="3A7622B9" w14:textId="77777777" w:rsidR="0039455D" w:rsidRDefault="52F6463D" w:rsidP="0039455D">
      <w:pPr>
        <w:ind w:left="360"/>
      </w:pPr>
      <w:r w:rsidRPr="00E0279C">
        <w:t>“from” statement describes match conditions</w:t>
      </w:r>
    </w:p>
    <w:p w14:paraId="710AE1B3" w14:textId="77777777" w:rsidR="00796961" w:rsidRPr="00E0279C" w:rsidRDefault="00796961" w:rsidP="0039455D">
      <w:pPr>
        <w:ind w:left="360"/>
      </w:pPr>
    </w:p>
    <w:p w14:paraId="611ED837" w14:textId="77777777" w:rsidR="0039455D" w:rsidRPr="00E0279C" w:rsidRDefault="52F6463D" w:rsidP="0039455D">
      <w:r w:rsidRPr="00E0279C">
        <w:t>Match types used in project: longer, exact.</w:t>
      </w:r>
    </w:p>
    <w:p w14:paraId="77599AFB" w14:textId="77777777" w:rsidR="0039455D" w:rsidRPr="00E0279C" w:rsidRDefault="52F6463D" w:rsidP="003F3C40">
      <w:pPr>
        <w:numPr>
          <w:ilvl w:val="0"/>
          <w:numId w:val="10"/>
        </w:numPr>
        <w:suppressAutoHyphens/>
        <w:autoSpaceDN w:val="0"/>
        <w:spacing w:after="160" w:line="256" w:lineRule="auto"/>
        <w:textAlignment w:val="baseline"/>
      </w:pPr>
      <w:r w:rsidRPr="00E0279C">
        <w:t>Exact match the specified prefix and mask exactly (10.0.0.36/30 exact)</w:t>
      </w:r>
    </w:p>
    <w:p w14:paraId="439B89B1" w14:textId="77777777" w:rsidR="0039455D" w:rsidRPr="00E0279C" w:rsidRDefault="52F6463D" w:rsidP="003F3C40">
      <w:pPr>
        <w:numPr>
          <w:ilvl w:val="0"/>
          <w:numId w:val="10"/>
        </w:numPr>
        <w:suppressAutoHyphens/>
        <w:autoSpaceDN w:val="0"/>
        <w:spacing w:after="160" w:line="256" w:lineRule="auto"/>
        <w:textAlignment w:val="baseline"/>
      </w:pPr>
      <w:r w:rsidRPr="00E0279C">
        <w:t>Longer match routes that have longer masks (192.168.0.0/22 longer)</w:t>
      </w:r>
    </w:p>
    <w:p w14:paraId="40FE248A" w14:textId="77777777" w:rsidR="0039455D" w:rsidRPr="00E0279C" w:rsidRDefault="0039455D" w:rsidP="0039455D"/>
    <w:p w14:paraId="70CCA8C8" w14:textId="77777777" w:rsidR="0039455D" w:rsidRPr="00E0279C" w:rsidRDefault="52F6463D" w:rsidP="0039455D">
      <w:r w:rsidRPr="00E0279C">
        <w:t>Actions</w:t>
      </w:r>
    </w:p>
    <w:p w14:paraId="7673FB03" w14:textId="77777777" w:rsidR="0039455D" w:rsidRPr="00E0279C" w:rsidRDefault="52F6463D" w:rsidP="0039455D">
      <w:r w:rsidRPr="00E0279C">
        <w:t>“then” statement describes the actions to take if a “from” statement is matched.</w:t>
      </w:r>
    </w:p>
    <w:p w14:paraId="5A7193C1" w14:textId="77777777" w:rsidR="0039455D" w:rsidRPr="00E0279C" w:rsidRDefault="52F6463D" w:rsidP="0039455D">
      <w:r w:rsidRPr="00E0279C">
        <w:t>Just one terminating action was used in project, it was “accept”</w:t>
      </w:r>
    </w:p>
    <w:p w14:paraId="523E4215" w14:textId="77777777" w:rsidR="0039455D" w:rsidRPr="00E0279C" w:rsidRDefault="0039455D" w:rsidP="0039455D"/>
    <w:p w14:paraId="3979F9D8" w14:textId="77777777" w:rsidR="0039455D" w:rsidRPr="00E0279C" w:rsidRDefault="52F6463D" w:rsidP="0039455D">
      <w:r w:rsidRPr="00E0279C">
        <w:t>Implementing Routing Policy.</w:t>
      </w:r>
    </w:p>
    <w:p w14:paraId="1772A19F" w14:textId="77777777" w:rsidR="0039455D" w:rsidRPr="00E0279C" w:rsidRDefault="52F6463D" w:rsidP="0039455D">
      <w:r w:rsidRPr="00E0279C">
        <w:t>Defined routing policy is always located under the [edit policy-options] hierarchy on Juniper Device. (configuration in Appendix)</w:t>
      </w:r>
    </w:p>
    <w:p w14:paraId="23AF158C" w14:textId="77777777" w:rsidR="0039455D" w:rsidRPr="00E0279C" w:rsidRDefault="52F6463D" w:rsidP="0039455D">
      <w:r w:rsidRPr="00E0279C">
        <w:t>Quick set-up:</w:t>
      </w:r>
    </w:p>
    <w:p w14:paraId="0EDA6BF6" w14:textId="77777777" w:rsidR="0039455D" w:rsidRPr="00E0279C" w:rsidRDefault="52F6463D" w:rsidP="0039455D">
      <w:r w:rsidRPr="00E0279C">
        <w:t xml:space="preserve">[edit policy-options] </w:t>
      </w:r>
    </w:p>
    <w:p w14:paraId="6C6C7682" w14:textId="77777777" w:rsidR="0039455D" w:rsidRPr="00E0279C" w:rsidRDefault="52F6463D" w:rsidP="0039455D">
      <w:r w:rsidRPr="00E0279C">
        <w:t>set policy-options policy statement ospf-isis term 1 from protocol ospf</w:t>
      </w:r>
    </w:p>
    <w:p w14:paraId="180B57A2" w14:textId="77777777" w:rsidR="0039455D" w:rsidRPr="00E0279C" w:rsidRDefault="52F6463D" w:rsidP="0039455D">
      <w:r w:rsidRPr="00E0279C">
        <w:t>set policy-options policy statement ospf-isis term 1 from route-filter 192.168.0.0/22 longer</w:t>
      </w:r>
    </w:p>
    <w:p w14:paraId="062DA5D1" w14:textId="77777777" w:rsidR="0039455D" w:rsidRPr="00E0279C" w:rsidRDefault="52F6463D" w:rsidP="0039455D">
      <w:r w:rsidRPr="00E0279C">
        <w:t>set policy-options policy statement ospf-isis term 1 then accept</w:t>
      </w:r>
    </w:p>
    <w:p w14:paraId="203EECBD" w14:textId="77777777" w:rsidR="0039455D" w:rsidRPr="00E0279C" w:rsidRDefault="0039455D" w:rsidP="0039455D"/>
    <w:tbl>
      <w:tblPr>
        <w:tblW w:w="7232" w:type="dxa"/>
        <w:tblCellMar>
          <w:left w:w="10" w:type="dxa"/>
          <w:right w:w="10" w:type="dxa"/>
        </w:tblCellMar>
        <w:tblLook w:val="0000" w:firstRow="0" w:lastRow="0" w:firstColumn="0" w:lastColumn="0" w:noHBand="0" w:noVBand="0"/>
      </w:tblPr>
      <w:tblGrid>
        <w:gridCol w:w="1884"/>
        <w:gridCol w:w="5348"/>
      </w:tblGrid>
      <w:tr w:rsidR="0039455D" w:rsidRPr="00E0279C" w14:paraId="69591974" w14:textId="77777777" w:rsidTr="52F6463D">
        <w:tc>
          <w:tcPr>
            <w:tcW w:w="1884" w:type="dxa"/>
            <w:shd w:val="clear" w:color="auto" w:fill="FFFFFF" w:themeFill="background1"/>
            <w:tcMar>
              <w:top w:w="0" w:type="dxa"/>
              <w:left w:w="150" w:type="dxa"/>
              <w:bottom w:w="0" w:type="dxa"/>
              <w:right w:w="150" w:type="dxa"/>
            </w:tcMar>
          </w:tcPr>
          <w:p w14:paraId="290CCFC6" w14:textId="77777777" w:rsidR="0039455D" w:rsidRPr="00E0279C" w:rsidRDefault="52F6463D" w:rsidP="52F6463D">
            <w:pPr>
              <w:spacing w:line="300" w:lineRule="atLeast"/>
              <w:rPr>
                <w:rFonts w:ascii="Consolas" w:hAnsi="Consolas" w:cs="Segoe UI"/>
                <w:color w:val="24292E"/>
                <w:sz w:val="18"/>
                <w:szCs w:val="18"/>
              </w:rPr>
            </w:pPr>
            <w:r w:rsidRPr="00E0279C">
              <w:rPr>
                <w:rFonts w:ascii="Consolas" w:hAnsi="Consolas" w:cs="Segoe UI"/>
                <w:color w:val="24292E"/>
                <w:sz w:val="18"/>
                <w:szCs w:val="18"/>
              </w:rPr>
              <w:t>policy-options {</w:t>
            </w:r>
          </w:p>
        </w:tc>
        <w:tc>
          <w:tcPr>
            <w:tcW w:w="5348" w:type="dxa"/>
          </w:tcPr>
          <w:p w14:paraId="6B8BB2D9" w14:textId="77777777" w:rsidR="0039455D" w:rsidRPr="00E0279C" w:rsidRDefault="0039455D" w:rsidP="00B914FF">
            <w:pPr>
              <w:spacing w:line="300" w:lineRule="atLeast"/>
              <w:rPr>
                <w:rFonts w:ascii="Consolas" w:hAnsi="Consolas" w:cs="Segoe UI"/>
                <w:color w:val="24292E"/>
                <w:sz w:val="18"/>
                <w:szCs w:val="18"/>
              </w:rPr>
            </w:pPr>
          </w:p>
        </w:tc>
      </w:tr>
      <w:tr w:rsidR="0039455D" w:rsidRPr="00E0279C" w14:paraId="7A815E44" w14:textId="77777777" w:rsidTr="52F6463D">
        <w:tc>
          <w:tcPr>
            <w:tcW w:w="1884" w:type="dxa"/>
            <w:shd w:val="clear" w:color="auto" w:fill="FFFFFF" w:themeFill="background1"/>
            <w:noWrap/>
            <w:tcMar>
              <w:top w:w="0" w:type="dxa"/>
              <w:left w:w="150" w:type="dxa"/>
              <w:bottom w:w="0" w:type="dxa"/>
              <w:right w:w="150" w:type="dxa"/>
            </w:tcMar>
          </w:tcPr>
          <w:p w14:paraId="1A326344" w14:textId="77777777" w:rsidR="0039455D" w:rsidRPr="00E0279C" w:rsidRDefault="0039455D" w:rsidP="00B914FF">
            <w:pPr>
              <w:spacing w:line="300" w:lineRule="atLeast"/>
              <w:rPr>
                <w:rFonts w:ascii="Consolas" w:hAnsi="Consolas" w:cs="Segoe UI"/>
                <w:color w:val="24292E"/>
                <w:sz w:val="18"/>
                <w:szCs w:val="18"/>
              </w:rPr>
            </w:pPr>
          </w:p>
        </w:tc>
        <w:tc>
          <w:tcPr>
            <w:tcW w:w="5348" w:type="dxa"/>
            <w:shd w:val="clear" w:color="auto" w:fill="FFFFFF" w:themeFill="background1"/>
            <w:tcMar>
              <w:top w:w="0" w:type="dxa"/>
              <w:left w:w="150" w:type="dxa"/>
              <w:bottom w:w="0" w:type="dxa"/>
              <w:right w:w="150" w:type="dxa"/>
            </w:tcMar>
          </w:tcPr>
          <w:p w14:paraId="1A16DF4D" w14:textId="77777777" w:rsidR="0039455D" w:rsidRPr="00E0279C" w:rsidRDefault="52F6463D" w:rsidP="52F6463D">
            <w:pPr>
              <w:spacing w:line="300" w:lineRule="atLeast"/>
              <w:rPr>
                <w:rFonts w:ascii="Consolas" w:hAnsi="Consolas" w:cs="Segoe UI"/>
                <w:color w:val="24292E"/>
                <w:sz w:val="18"/>
                <w:szCs w:val="18"/>
              </w:rPr>
            </w:pPr>
            <w:r w:rsidRPr="00E0279C">
              <w:rPr>
                <w:rFonts w:ascii="Consolas" w:hAnsi="Consolas" w:cs="Segoe UI"/>
                <w:color w:val="24292E"/>
                <w:sz w:val="18"/>
                <w:szCs w:val="18"/>
              </w:rPr>
              <w:t xml:space="preserve">    policy-statement ospf-isis {</w:t>
            </w:r>
          </w:p>
        </w:tc>
      </w:tr>
      <w:tr w:rsidR="0039455D" w:rsidRPr="00E0279C" w14:paraId="587B068C" w14:textId="77777777" w:rsidTr="52F6463D">
        <w:tc>
          <w:tcPr>
            <w:tcW w:w="1884" w:type="dxa"/>
            <w:shd w:val="clear" w:color="auto" w:fill="FFFFFF" w:themeFill="background1"/>
            <w:noWrap/>
            <w:tcMar>
              <w:top w:w="0" w:type="dxa"/>
              <w:left w:w="150" w:type="dxa"/>
              <w:bottom w:w="0" w:type="dxa"/>
              <w:right w:w="150" w:type="dxa"/>
            </w:tcMar>
          </w:tcPr>
          <w:p w14:paraId="500A59FA" w14:textId="77777777" w:rsidR="0039455D" w:rsidRPr="00E0279C" w:rsidRDefault="0039455D" w:rsidP="00B914FF">
            <w:pPr>
              <w:spacing w:line="300" w:lineRule="atLeast"/>
              <w:rPr>
                <w:rFonts w:ascii="Consolas" w:hAnsi="Consolas" w:cs="Segoe UI"/>
                <w:color w:val="24292E"/>
                <w:sz w:val="18"/>
                <w:szCs w:val="18"/>
              </w:rPr>
            </w:pPr>
          </w:p>
        </w:tc>
        <w:tc>
          <w:tcPr>
            <w:tcW w:w="5348" w:type="dxa"/>
            <w:shd w:val="clear" w:color="auto" w:fill="FFFFFF" w:themeFill="background1"/>
            <w:tcMar>
              <w:top w:w="0" w:type="dxa"/>
              <w:left w:w="150" w:type="dxa"/>
              <w:bottom w:w="0" w:type="dxa"/>
              <w:right w:w="150" w:type="dxa"/>
            </w:tcMar>
          </w:tcPr>
          <w:p w14:paraId="382AAEA7" w14:textId="77777777" w:rsidR="0039455D" w:rsidRPr="00E0279C" w:rsidRDefault="52F6463D" w:rsidP="52F6463D">
            <w:pPr>
              <w:spacing w:line="300" w:lineRule="atLeast"/>
              <w:rPr>
                <w:rFonts w:ascii="Consolas" w:hAnsi="Consolas" w:cs="Segoe UI"/>
                <w:color w:val="24292E"/>
                <w:sz w:val="18"/>
                <w:szCs w:val="18"/>
              </w:rPr>
            </w:pPr>
            <w:r w:rsidRPr="00E0279C">
              <w:rPr>
                <w:rFonts w:ascii="Consolas" w:hAnsi="Consolas" w:cs="Segoe UI"/>
                <w:color w:val="24292E"/>
                <w:sz w:val="18"/>
                <w:szCs w:val="18"/>
              </w:rPr>
              <w:t xml:space="preserve">        term 1 {</w:t>
            </w:r>
          </w:p>
        </w:tc>
      </w:tr>
      <w:tr w:rsidR="0039455D" w:rsidRPr="00E0279C" w14:paraId="20D180F4" w14:textId="77777777" w:rsidTr="52F6463D">
        <w:tc>
          <w:tcPr>
            <w:tcW w:w="1884" w:type="dxa"/>
            <w:shd w:val="clear" w:color="auto" w:fill="FFFFFF" w:themeFill="background1"/>
            <w:noWrap/>
            <w:tcMar>
              <w:top w:w="0" w:type="dxa"/>
              <w:left w:w="150" w:type="dxa"/>
              <w:bottom w:w="0" w:type="dxa"/>
              <w:right w:w="150" w:type="dxa"/>
            </w:tcMar>
          </w:tcPr>
          <w:p w14:paraId="02B70673" w14:textId="77777777" w:rsidR="0039455D" w:rsidRPr="00E0279C" w:rsidRDefault="0039455D" w:rsidP="00B914FF">
            <w:pPr>
              <w:spacing w:line="300" w:lineRule="atLeast"/>
              <w:rPr>
                <w:rFonts w:ascii="Consolas" w:hAnsi="Consolas" w:cs="Segoe UI"/>
                <w:color w:val="24292E"/>
                <w:sz w:val="18"/>
                <w:szCs w:val="18"/>
              </w:rPr>
            </w:pPr>
          </w:p>
        </w:tc>
        <w:tc>
          <w:tcPr>
            <w:tcW w:w="5348" w:type="dxa"/>
            <w:shd w:val="clear" w:color="auto" w:fill="FFFFFF" w:themeFill="background1"/>
            <w:tcMar>
              <w:top w:w="0" w:type="dxa"/>
              <w:left w:w="150" w:type="dxa"/>
              <w:bottom w:w="0" w:type="dxa"/>
              <w:right w:w="150" w:type="dxa"/>
            </w:tcMar>
          </w:tcPr>
          <w:p w14:paraId="427F183C" w14:textId="77777777" w:rsidR="0039455D" w:rsidRPr="00E0279C" w:rsidRDefault="52F6463D" w:rsidP="52F6463D">
            <w:pPr>
              <w:spacing w:line="300" w:lineRule="atLeast"/>
              <w:rPr>
                <w:rFonts w:ascii="Consolas" w:hAnsi="Consolas" w:cs="Segoe UI"/>
                <w:color w:val="24292E"/>
                <w:sz w:val="18"/>
                <w:szCs w:val="18"/>
              </w:rPr>
            </w:pPr>
            <w:r w:rsidRPr="00E0279C">
              <w:rPr>
                <w:rFonts w:ascii="Consolas" w:hAnsi="Consolas" w:cs="Segoe UI"/>
                <w:color w:val="24292E"/>
                <w:sz w:val="18"/>
                <w:szCs w:val="18"/>
              </w:rPr>
              <w:t xml:space="preserve">            from {</w:t>
            </w:r>
          </w:p>
        </w:tc>
      </w:tr>
      <w:tr w:rsidR="0039455D" w:rsidRPr="00E0279C" w14:paraId="71D8F679" w14:textId="77777777" w:rsidTr="52F6463D">
        <w:tc>
          <w:tcPr>
            <w:tcW w:w="1884" w:type="dxa"/>
            <w:shd w:val="clear" w:color="auto" w:fill="FFFFFF" w:themeFill="background1"/>
            <w:noWrap/>
            <w:tcMar>
              <w:top w:w="0" w:type="dxa"/>
              <w:left w:w="150" w:type="dxa"/>
              <w:bottom w:w="0" w:type="dxa"/>
              <w:right w:w="150" w:type="dxa"/>
            </w:tcMar>
          </w:tcPr>
          <w:p w14:paraId="204CE23D" w14:textId="77777777" w:rsidR="0039455D" w:rsidRPr="00E0279C" w:rsidRDefault="0039455D" w:rsidP="00B914FF">
            <w:pPr>
              <w:spacing w:line="300" w:lineRule="atLeast"/>
              <w:rPr>
                <w:rFonts w:ascii="Consolas" w:hAnsi="Consolas" w:cs="Segoe UI"/>
                <w:color w:val="24292E"/>
                <w:sz w:val="18"/>
                <w:szCs w:val="18"/>
              </w:rPr>
            </w:pPr>
          </w:p>
        </w:tc>
        <w:tc>
          <w:tcPr>
            <w:tcW w:w="5348" w:type="dxa"/>
            <w:shd w:val="clear" w:color="auto" w:fill="FFFFFF" w:themeFill="background1"/>
            <w:tcMar>
              <w:top w:w="0" w:type="dxa"/>
              <w:left w:w="150" w:type="dxa"/>
              <w:bottom w:w="0" w:type="dxa"/>
              <w:right w:w="150" w:type="dxa"/>
            </w:tcMar>
          </w:tcPr>
          <w:p w14:paraId="40901095" w14:textId="77777777" w:rsidR="0039455D" w:rsidRPr="00E0279C" w:rsidRDefault="52F6463D" w:rsidP="52F6463D">
            <w:pPr>
              <w:spacing w:line="300" w:lineRule="atLeast"/>
              <w:rPr>
                <w:rFonts w:ascii="Consolas" w:hAnsi="Consolas" w:cs="Segoe UI"/>
                <w:color w:val="24292E"/>
                <w:sz w:val="18"/>
                <w:szCs w:val="18"/>
              </w:rPr>
            </w:pPr>
            <w:r w:rsidRPr="00E0279C">
              <w:rPr>
                <w:rFonts w:ascii="Consolas" w:hAnsi="Consolas" w:cs="Segoe UI"/>
                <w:color w:val="24292E"/>
                <w:sz w:val="18"/>
                <w:szCs w:val="18"/>
              </w:rPr>
              <w:t xml:space="preserve">                protocol ospf;</w:t>
            </w:r>
          </w:p>
        </w:tc>
      </w:tr>
      <w:tr w:rsidR="0039455D" w:rsidRPr="00E0279C" w14:paraId="3F725CE9" w14:textId="77777777" w:rsidTr="52F6463D">
        <w:tc>
          <w:tcPr>
            <w:tcW w:w="1884" w:type="dxa"/>
            <w:shd w:val="clear" w:color="auto" w:fill="FFFFFF" w:themeFill="background1"/>
            <w:noWrap/>
            <w:tcMar>
              <w:top w:w="0" w:type="dxa"/>
              <w:left w:w="150" w:type="dxa"/>
              <w:bottom w:w="0" w:type="dxa"/>
              <w:right w:w="150" w:type="dxa"/>
            </w:tcMar>
          </w:tcPr>
          <w:p w14:paraId="2B7471B3" w14:textId="77777777" w:rsidR="0039455D" w:rsidRPr="00E0279C" w:rsidRDefault="0039455D" w:rsidP="00B914FF">
            <w:pPr>
              <w:spacing w:line="300" w:lineRule="atLeast"/>
              <w:rPr>
                <w:rFonts w:ascii="Consolas" w:hAnsi="Consolas" w:cs="Segoe UI"/>
                <w:color w:val="24292E"/>
                <w:sz w:val="18"/>
                <w:szCs w:val="18"/>
              </w:rPr>
            </w:pPr>
          </w:p>
        </w:tc>
        <w:tc>
          <w:tcPr>
            <w:tcW w:w="5348" w:type="dxa"/>
            <w:shd w:val="clear" w:color="auto" w:fill="FFFFFF" w:themeFill="background1"/>
            <w:tcMar>
              <w:top w:w="0" w:type="dxa"/>
              <w:left w:w="150" w:type="dxa"/>
              <w:bottom w:w="0" w:type="dxa"/>
              <w:right w:w="150" w:type="dxa"/>
            </w:tcMar>
          </w:tcPr>
          <w:p w14:paraId="2D3AAFAD" w14:textId="77777777" w:rsidR="0039455D" w:rsidRPr="00E0279C" w:rsidRDefault="52F6463D" w:rsidP="52F6463D">
            <w:pPr>
              <w:spacing w:line="300" w:lineRule="atLeast"/>
              <w:rPr>
                <w:rFonts w:ascii="Consolas" w:hAnsi="Consolas" w:cs="Segoe UI"/>
                <w:color w:val="24292E"/>
                <w:sz w:val="18"/>
                <w:szCs w:val="18"/>
              </w:rPr>
            </w:pPr>
            <w:r w:rsidRPr="00E0279C">
              <w:rPr>
                <w:rFonts w:ascii="Consolas" w:hAnsi="Consolas" w:cs="Segoe UI"/>
                <w:color w:val="24292E"/>
                <w:sz w:val="18"/>
                <w:szCs w:val="18"/>
              </w:rPr>
              <w:t xml:space="preserve">                route-filter 192.168.0.0/22 longer;</w:t>
            </w:r>
          </w:p>
        </w:tc>
      </w:tr>
      <w:tr w:rsidR="0039455D" w:rsidRPr="00E0279C" w14:paraId="235BF4C2" w14:textId="77777777" w:rsidTr="52F6463D">
        <w:tc>
          <w:tcPr>
            <w:tcW w:w="1884" w:type="dxa"/>
            <w:shd w:val="clear" w:color="auto" w:fill="FFFFFF" w:themeFill="background1"/>
            <w:noWrap/>
            <w:tcMar>
              <w:top w:w="0" w:type="dxa"/>
              <w:left w:w="150" w:type="dxa"/>
              <w:bottom w:w="0" w:type="dxa"/>
              <w:right w:w="150" w:type="dxa"/>
            </w:tcMar>
          </w:tcPr>
          <w:p w14:paraId="2163210D" w14:textId="77777777" w:rsidR="0039455D" w:rsidRPr="00E0279C" w:rsidRDefault="0039455D" w:rsidP="00B914FF">
            <w:pPr>
              <w:spacing w:line="300" w:lineRule="atLeast"/>
              <w:rPr>
                <w:rFonts w:ascii="Consolas" w:hAnsi="Consolas" w:cs="Segoe UI"/>
                <w:color w:val="24292E"/>
                <w:sz w:val="18"/>
                <w:szCs w:val="18"/>
              </w:rPr>
            </w:pPr>
          </w:p>
        </w:tc>
        <w:tc>
          <w:tcPr>
            <w:tcW w:w="5348" w:type="dxa"/>
            <w:shd w:val="clear" w:color="auto" w:fill="FFFFFF" w:themeFill="background1"/>
            <w:tcMar>
              <w:top w:w="0" w:type="dxa"/>
              <w:left w:w="150" w:type="dxa"/>
              <w:bottom w:w="0" w:type="dxa"/>
              <w:right w:w="150" w:type="dxa"/>
            </w:tcMar>
          </w:tcPr>
          <w:p w14:paraId="72F7B15B" w14:textId="77777777" w:rsidR="0039455D" w:rsidRPr="00E0279C" w:rsidRDefault="52F6463D" w:rsidP="52F6463D">
            <w:pPr>
              <w:spacing w:line="300" w:lineRule="atLeast"/>
              <w:rPr>
                <w:rFonts w:ascii="Consolas" w:hAnsi="Consolas" w:cs="Segoe UI"/>
                <w:color w:val="24292E"/>
                <w:sz w:val="18"/>
                <w:szCs w:val="18"/>
              </w:rPr>
            </w:pPr>
            <w:r w:rsidRPr="00E0279C">
              <w:rPr>
                <w:rFonts w:ascii="Consolas" w:hAnsi="Consolas" w:cs="Segoe UI"/>
                <w:color w:val="24292E"/>
                <w:sz w:val="18"/>
                <w:szCs w:val="18"/>
              </w:rPr>
              <w:t xml:space="preserve">            }</w:t>
            </w:r>
          </w:p>
        </w:tc>
      </w:tr>
      <w:tr w:rsidR="0039455D" w:rsidRPr="00E0279C" w14:paraId="3A0F7AF7" w14:textId="77777777" w:rsidTr="52F6463D">
        <w:tc>
          <w:tcPr>
            <w:tcW w:w="1884" w:type="dxa"/>
            <w:shd w:val="clear" w:color="auto" w:fill="FFFFFF" w:themeFill="background1"/>
            <w:noWrap/>
            <w:tcMar>
              <w:top w:w="0" w:type="dxa"/>
              <w:left w:w="150" w:type="dxa"/>
              <w:bottom w:w="0" w:type="dxa"/>
              <w:right w:w="150" w:type="dxa"/>
            </w:tcMar>
          </w:tcPr>
          <w:p w14:paraId="19C98454" w14:textId="77777777" w:rsidR="0039455D" w:rsidRPr="00E0279C" w:rsidRDefault="0039455D" w:rsidP="00B914FF">
            <w:pPr>
              <w:spacing w:line="300" w:lineRule="atLeast"/>
              <w:rPr>
                <w:rFonts w:ascii="Consolas" w:hAnsi="Consolas" w:cs="Segoe UI"/>
                <w:color w:val="24292E"/>
                <w:sz w:val="18"/>
                <w:szCs w:val="18"/>
              </w:rPr>
            </w:pPr>
          </w:p>
        </w:tc>
        <w:tc>
          <w:tcPr>
            <w:tcW w:w="5348" w:type="dxa"/>
            <w:shd w:val="clear" w:color="auto" w:fill="FFFFFF" w:themeFill="background1"/>
            <w:tcMar>
              <w:top w:w="0" w:type="dxa"/>
              <w:left w:w="150" w:type="dxa"/>
              <w:bottom w:w="0" w:type="dxa"/>
              <w:right w:w="150" w:type="dxa"/>
            </w:tcMar>
          </w:tcPr>
          <w:p w14:paraId="62E659CA" w14:textId="77777777" w:rsidR="0039455D" w:rsidRPr="00E0279C" w:rsidRDefault="52F6463D" w:rsidP="52F6463D">
            <w:pPr>
              <w:spacing w:line="300" w:lineRule="atLeast"/>
              <w:rPr>
                <w:rFonts w:ascii="Consolas" w:hAnsi="Consolas" w:cs="Segoe UI"/>
                <w:color w:val="24292E"/>
                <w:sz w:val="18"/>
                <w:szCs w:val="18"/>
              </w:rPr>
            </w:pPr>
            <w:r w:rsidRPr="00E0279C">
              <w:rPr>
                <w:rFonts w:ascii="Consolas" w:hAnsi="Consolas" w:cs="Segoe UI"/>
                <w:color w:val="24292E"/>
                <w:sz w:val="18"/>
                <w:szCs w:val="18"/>
              </w:rPr>
              <w:t xml:space="preserve">            then accept;</w:t>
            </w:r>
          </w:p>
        </w:tc>
      </w:tr>
      <w:tr w:rsidR="0039455D" w:rsidRPr="00E0279C" w14:paraId="2B163B0A" w14:textId="77777777" w:rsidTr="52F6463D">
        <w:tc>
          <w:tcPr>
            <w:tcW w:w="1884" w:type="dxa"/>
            <w:shd w:val="clear" w:color="auto" w:fill="FFFFFF" w:themeFill="background1"/>
            <w:noWrap/>
            <w:tcMar>
              <w:top w:w="0" w:type="dxa"/>
              <w:left w:w="150" w:type="dxa"/>
              <w:bottom w:w="0" w:type="dxa"/>
              <w:right w:w="150" w:type="dxa"/>
            </w:tcMar>
          </w:tcPr>
          <w:p w14:paraId="7EED34BC" w14:textId="77777777" w:rsidR="0039455D" w:rsidRPr="00E0279C" w:rsidRDefault="0039455D" w:rsidP="00B914FF">
            <w:pPr>
              <w:spacing w:line="300" w:lineRule="atLeast"/>
              <w:rPr>
                <w:rFonts w:ascii="Consolas" w:hAnsi="Consolas" w:cs="Segoe UI"/>
                <w:color w:val="24292E"/>
                <w:sz w:val="18"/>
                <w:szCs w:val="18"/>
              </w:rPr>
            </w:pPr>
          </w:p>
        </w:tc>
        <w:tc>
          <w:tcPr>
            <w:tcW w:w="5348" w:type="dxa"/>
            <w:shd w:val="clear" w:color="auto" w:fill="FFFFFF" w:themeFill="background1"/>
            <w:tcMar>
              <w:top w:w="0" w:type="dxa"/>
              <w:left w:w="150" w:type="dxa"/>
              <w:bottom w:w="0" w:type="dxa"/>
              <w:right w:w="150" w:type="dxa"/>
            </w:tcMar>
          </w:tcPr>
          <w:p w14:paraId="6D0D1CC9" w14:textId="77777777" w:rsidR="0039455D" w:rsidRPr="00E0279C" w:rsidRDefault="52F6463D" w:rsidP="52F6463D">
            <w:pPr>
              <w:spacing w:line="300" w:lineRule="atLeast"/>
              <w:rPr>
                <w:rFonts w:ascii="Consolas" w:hAnsi="Consolas" w:cs="Segoe UI"/>
                <w:color w:val="24292E"/>
                <w:sz w:val="18"/>
                <w:szCs w:val="18"/>
              </w:rPr>
            </w:pPr>
            <w:r w:rsidRPr="00E0279C">
              <w:rPr>
                <w:rFonts w:ascii="Consolas" w:hAnsi="Consolas" w:cs="Segoe UI"/>
                <w:color w:val="24292E"/>
                <w:sz w:val="18"/>
                <w:szCs w:val="18"/>
              </w:rPr>
              <w:t xml:space="preserve">        }</w:t>
            </w:r>
          </w:p>
        </w:tc>
      </w:tr>
      <w:tr w:rsidR="0039455D" w:rsidRPr="00E0279C" w14:paraId="6A3EF9CE" w14:textId="77777777" w:rsidTr="52F6463D">
        <w:tc>
          <w:tcPr>
            <w:tcW w:w="1884" w:type="dxa"/>
            <w:shd w:val="clear" w:color="auto" w:fill="FFFFFF" w:themeFill="background1"/>
            <w:noWrap/>
            <w:tcMar>
              <w:top w:w="0" w:type="dxa"/>
              <w:left w:w="150" w:type="dxa"/>
              <w:bottom w:w="0" w:type="dxa"/>
              <w:right w:w="150" w:type="dxa"/>
            </w:tcMar>
          </w:tcPr>
          <w:p w14:paraId="0EE3B764" w14:textId="77777777" w:rsidR="0039455D" w:rsidRPr="00E0279C" w:rsidRDefault="0039455D" w:rsidP="00B914FF">
            <w:pPr>
              <w:spacing w:line="300" w:lineRule="atLeast"/>
              <w:rPr>
                <w:rFonts w:ascii="Consolas" w:hAnsi="Consolas" w:cs="Segoe UI"/>
                <w:color w:val="24292E"/>
                <w:sz w:val="18"/>
                <w:szCs w:val="18"/>
              </w:rPr>
            </w:pPr>
          </w:p>
        </w:tc>
        <w:tc>
          <w:tcPr>
            <w:tcW w:w="5348" w:type="dxa"/>
            <w:shd w:val="clear" w:color="auto" w:fill="FFFFFF" w:themeFill="background1"/>
            <w:tcMar>
              <w:top w:w="0" w:type="dxa"/>
              <w:left w:w="150" w:type="dxa"/>
              <w:bottom w:w="0" w:type="dxa"/>
              <w:right w:w="150" w:type="dxa"/>
            </w:tcMar>
          </w:tcPr>
          <w:p w14:paraId="50FF391D" w14:textId="77777777" w:rsidR="0039455D" w:rsidRPr="00E0279C" w:rsidRDefault="52F6463D" w:rsidP="52F6463D">
            <w:pPr>
              <w:spacing w:line="300" w:lineRule="atLeast"/>
              <w:rPr>
                <w:rFonts w:ascii="Consolas" w:hAnsi="Consolas" w:cs="Segoe UI"/>
                <w:color w:val="24292E"/>
                <w:sz w:val="18"/>
                <w:szCs w:val="18"/>
              </w:rPr>
            </w:pPr>
            <w:r w:rsidRPr="00E0279C">
              <w:rPr>
                <w:rFonts w:ascii="Consolas" w:hAnsi="Consolas" w:cs="Segoe UI"/>
                <w:color w:val="24292E"/>
                <w:sz w:val="18"/>
                <w:szCs w:val="18"/>
              </w:rPr>
              <w:t xml:space="preserve">    }</w:t>
            </w:r>
          </w:p>
        </w:tc>
      </w:tr>
    </w:tbl>
    <w:p w14:paraId="0D023FBC" w14:textId="77777777" w:rsidR="0039455D" w:rsidRPr="00E0279C" w:rsidRDefault="0039455D" w:rsidP="0039455D"/>
    <w:p w14:paraId="2A53D85B" w14:textId="77777777" w:rsidR="0039455D" w:rsidRPr="00E0279C" w:rsidRDefault="52F6463D" w:rsidP="0039455D">
      <w:r w:rsidRPr="00E0279C">
        <w:t>Applied routing policies as import or export policies can be found at different hierarchy levels (for example under routing-instances or protocols)</w:t>
      </w:r>
    </w:p>
    <w:p w14:paraId="6D9FD25A" w14:textId="77777777" w:rsidR="0039455D" w:rsidRPr="00E0279C" w:rsidRDefault="0039455D" w:rsidP="0039455D"/>
    <w:p w14:paraId="2755C8D9" w14:textId="77777777" w:rsidR="0039455D" w:rsidRPr="00E0279C" w:rsidRDefault="52F6463D" w:rsidP="0039455D">
      <w:r w:rsidRPr="00E0279C">
        <w:t>[edit protocols]</w:t>
      </w:r>
    </w:p>
    <w:p w14:paraId="2106F3F1" w14:textId="77777777" w:rsidR="0039455D" w:rsidRPr="00E0279C" w:rsidRDefault="52F6463D" w:rsidP="0039455D">
      <w:r w:rsidRPr="00E0279C">
        <w:t>set isis export ospf-isis</w:t>
      </w:r>
    </w:p>
    <w:p w14:paraId="22C9267D" w14:textId="77777777" w:rsidR="0039455D" w:rsidRPr="00E0279C" w:rsidRDefault="52F6463D" w:rsidP="0039455D">
      <w:r w:rsidRPr="00E0279C">
        <w:t>set isis interface ge-0/0/7.0</w:t>
      </w:r>
    </w:p>
    <w:p w14:paraId="19D65D42" w14:textId="77777777" w:rsidR="0039455D" w:rsidRPr="00E0279C" w:rsidRDefault="52F6463D" w:rsidP="0039455D">
      <w:r w:rsidRPr="00E0279C">
        <w:t>set isis interface lo0.0</w:t>
      </w:r>
    </w:p>
    <w:tbl>
      <w:tblPr>
        <w:tblW w:w="7528" w:type="dxa"/>
        <w:tblCellMar>
          <w:left w:w="10" w:type="dxa"/>
          <w:right w:w="10" w:type="dxa"/>
        </w:tblCellMar>
        <w:tblLook w:val="0000" w:firstRow="0" w:lastRow="0" w:firstColumn="0" w:lastColumn="0" w:noHBand="0" w:noVBand="0"/>
      </w:tblPr>
      <w:tblGrid>
        <w:gridCol w:w="1389"/>
        <w:gridCol w:w="6139"/>
      </w:tblGrid>
      <w:tr w:rsidR="0039455D" w:rsidRPr="00E0279C" w14:paraId="7006C86D" w14:textId="77777777" w:rsidTr="52F6463D">
        <w:tc>
          <w:tcPr>
            <w:tcW w:w="1389" w:type="dxa"/>
            <w:shd w:val="clear" w:color="auto" w:fill="FFFFFF" w:themeFill="background1"/>
            <w:tcMar>
              <w:top w:w="0" w:type="dxa"/>
              <w:left w:w="150" w:type="dxa"/>
              <w:bottom w:w="0" w:type="dxa"/>
              <w:right w:w="150" w:type="dxa"/>
            </w:tcMar>
          </w:tcPr>
          <w:p w14:paraId="4FC46A44" w14:textId="77777777" w:rsidR="0039455D" w:rsidRPr="00E0279C" w:rsidRDefault="0039455D" w:rsidP="00B914FF">
            <w:pPr>
              <w:spacing w:line="300" w:lineRule="atLeast"/>
              <w:rPr>
                <w:rFonts w:ascii="Consolas" w:hAnsi="Consolas" w:cs="Segoe UI"/>
                <w:color w:val="24292E"/>
                <w:sz w:val="18"/>
                <w:szCs w:val="18"/>
              </w:rPr>
            </w:pPr>
          </w:p>
          <w:p w14:paraId="3D2DA2DF" w14:textId="77777777" w:rsidR="0039455D" w:rsidRPr="00E0279C" w:rsidRDefault="52F6463D" w:rsidP="52F6463D">
            <w:pPr>
              <w:spacing w:line="300" w:lineRule="atLeast"/>
              <w:rPr>
                <w:rFonts w:ascii="Consolas" w:hAnsi="Consolas" w:cs="Segoe UI"/>
                <w:color w:val="24292E"/>
                <w:sz w:val="18"/>
                <w:szCs w:val="18"/>
              </w:rPr>
            </w:pPr>
            <w:r w:rsidRPr="00E0279C">
              <w:rPr>
                <w:rFonts w:ascii="Consolas" w:hAnsi="Consolas" w:cs="Segoe UI"/>
                <w:color w:val="24292E"/>
                <w:sz w:val="18"/>
                <w:szCs w:val="18"/>
              </w:rPr>
              <w:t>protocols {</w:t>
            </w:r>
          </w:p>
        </w:tc>
        <w:tc>
          <w:tcPr>
            <w:tcW w:w="6139" w:type="dxa"/>
          </w:tcPr>
          <w:p w14:paraId="1ACE1BA2" w14:textId="77777777" w:rsidR="0039455D" w:rsidRPr="00E0279C" w:rsidRDefault="0039455D" w:rsidP="00B914FF">
            <w:pPr>
              <w:spacing w:line="300" w:lineRule="atLeast"/>
              <w:rPr>
                <w:rFonts w:ascii="Consolas" w:hAnsi="Consolas" w:cs="Segoe UI"/>
                <w:color w:val="24292E"/>
                <w:sz w:val="18"/>
                <w:szCs w:val="18"/>
              </w:rPr>
            </w:pPr>
          </w:p>
        </w:tc>
      </w:tr>
      <w:tr w:rsidR="0039455D" w:rsidRPr="00E0279C" w14:paraId="0C46C78D" w14:textId="77777777" w:rsidTr="52F6463D">
        <w:tc>
          <w:tcPr>
            <w:tcW w:w="1389" w:type="dxa"/>
            <w:shd w:val="clear" w:color="auto" w:fill="FFFFFF" w:themeFill="background1"/>
            <w:noWrap/>
            <w:tcMar>
              <w:top w:w="0" w:type="dxa"/>
              <w:left w:w="150" w:type="dxa"/>
              <w:bottom w:w="0" w:type="dxa"/>
              <w:right w:w="150" w:type="dxa"/>
            </w:tcMar>
          </w:tcPr>
          <w:p w14:paraId="4F43EEBD" w14:textId="77777777" w:rsidR="0039455D" w:rsidRPr="00E0279C" w:rsidRDefault="0039455D" w:rsidP="00B914FF">
            <w:pPr>
              <w:spacing w:line="300" w:lineRule="atLeast"/>
              <w:rPr>
                <w:rFonts w:ascii="Consolas" w:hAnsi="Consolas" w:cs="Segoe UI"/>
                <w:color w:val="24292E"/>
                <w:sz w:val="18"/>
                <w:szCs w:val="18"/>
              </w:rPr>
            </w:pPr>
          </w:p>
        </w:tc>
        <w:tc>
          <w:tcPr>
            <w:tcW w:w="6139" w:type="dxa"/>
            <w:shd w:val="clear" w:color="auto" w:fill="FFFFFF" w:themeFill="background1"/>
            <w:tcMar>
              <w:top w:w="0" w:type="dxa"/>
              <w:left w:w="150" w:type="dxa"/>
              <w:bottom w:w="0" w:type="dxa"/>
              <w:right w:w="150" w:type="dxa"/>
            </w:tcMar>
          </w:tcPr>
          <w:p w14:paraId="7C2AAD49" w14:textId="77777777" w:rsidR="0039455D" w:rsidRPr="00E0279C" w:rsidRDefault="52F6463D" w:rsidP="52F6463D">
            <w:pPr>
              <w:spacing w:line="300" w:lineRule="atLeast"/>
              <w:rPr>
                <w:rFonts w:ascii="Consolas" w:hAnsi="Consolas" w:cs="Segoe UI"/>
                <w:color w:val="24292E"/>
                <w:sz w:val="18"/>
                <w:szCs w:val="18"/>
              </w:rPr>
            </w:pPr>
            <w:r w:rsidRPr="00E0279C">
              <w:rPr>
                <w:rFonts w:ascii="Consolas" w:hAnsi="Consolas" w:cs="Segoe UI"/>
                <w:color w:val="24292E"/>
                <w:sz w:val="18"/>
                <w:szCs w:val="18"/>
              </w:rPr>
              <w:t xml:space="preserve">    isis {</w:t>
            </w:r>
          </w:p>
        </w:tc>
      </w:tr>
      <w:tr w:rsidR="0039455D" w:rsidRPr="00E0279C" w14:paraId="4D8A721D" w14:textId="77777777" w:rsidTr="52F6463D">
        <w:tc>
          <w:tcPr>
            <w:tcW w:w="1389" w:type="dxa"/>
            <w:shd w:val="clear" w:color="auto" w:fill="FFFFFF" w:themeFill="background1"/>
            <w:noWrap/>
            <w:tcMar>
              <w:top w:w="0" w:type="dxa"/>
              <w:left w:w="150" w:type="dxa"/>
              <w:bottom w:w="0" w:type="dxa"/>
              <w:right w:w="150" w:type="dxa"/>
            </w:tcMar>
          </w:tcPr>
          <w:p w14:paraId="126233C8" w14:textId="77777777" w:rsidR="0039455D" w:rsidRPr="00E0279C" w:rsidRDefault="0039455D" w:rsidP="00B914FF">
            <w:pPr>
              <w:spacing w:line="300" w:lineRule="atLeast"/>
              <w:rPr>
                <w:rFonts w:ascii="Consolas" w:hAnsi="Consolas" w:cs="Segoe UI"/>
                <w:color w:val="24292E"/>
                <w:sz w:val="18"/>
                <w:szCs w:val="18"/>
              </w:rPr>
            </w:pPr>
          </w:p>
        </w:tc>
        <w:tc>
          <w:tcPr>
            <w:tcW w:w="6139" w:type="dxa"/>
            <w:shd w:val="clear" w:color="auto" w:fill="FFFFFF" w:themeFill="background1"/>
            <w:tcMar>
              <w:top w:w="0" w:type="dxa"/>
              <w:left w:w="150" w:type="dxa"/>
              <w:bottom w:w="0" w:type="dxa"/>
              <w:right w:w="150" w:type="dxa"/>
            </w:tcMar>
          </w:tcPr>
          <w:p w14:paraId="5C69450A" w14:textId="77777777" w:rsidR="0039455D" w:rsidRPr="00E0279C" w:rsidRDefault="52F6463D" w:rsidP="52F6463D">
            <w:pPr>
              <w:spacing w:line="300" w:lineRule="atLeast"/>
              <w:rPr>
                <w:rFonts w:ascii="Consolas" w:hAnsi="Consolas" w:cs="Segoe UI"/>
                <w:color w:val="24292E"/>
                <w:sz w:val="18"/>
                <w:szCs w:val="18"/>
              </w:rPr>
            </w:pPr>
            <w:r w:rsidRPr="00E0279C">
              <w:rPr>
                <w:rFonts w:ascii="Consolas" w:hAnsi="Consolas" w:cs="Segoe UI"/>
                <w:color w:val="24292E"/>
                <w:sz w:val="18"/>
                <w:szCs w:val="18"/>
              </w:rPr>
              <w:t xml:space="preserve">        export [ ospf-isis send-direct-to-isis-neighbors ];</w:t>
            </w:r>
          </w:p>
        </w:tc>
      </w:tr>
      <w:tr w:rsidR="0039455D" w:rsidRPr="00E0279C" w14:paraId="3B32CCA5" w14:textId="77777777" w:rsidTr="52F6463D">
        <w:tc>
          <w:tcPr>
            <w:tcW w:w="1389" w:type="dxa"/>
            <w:shd w:val="clear" w:color="auto" w:fill="FFFFFF" w:themeFill="background1"/>
            <w:noWrap/>
            <w:tcMar>
              <w:top w:w="0" w:type="dxa"/>
              <w:left w:w="150" w:type="dxa"/>
              <w:bottom w:w="0" w:type="dxa"/>
              <w:right w:w="150" w:type="dxa"/>
            </w:tcMar>
          </w:tcPr>
          <w:p w14:paraId="5348A870" w14:textId="77777777" w:rsidR="0039455D" w:rsidRPr="00E0279C" w:rsidRDefault="0039455D" w:rsidP="00B914FF">
            <w:pPr>
              <w:spacing w:line="300" w:lineRule="atLeast"/>
              <w:rPr>
                <w:rFonts w:ascii="Consolas" w:hAnsi="Consolas" w:cs="Segoe UI"/>
                <w:color w:val="24292E"/>
                <w:sz w:val="18"/>
                <w:szCs w:val="18"/>
              </w:rPr>
            </w:pPr>
          </w:p>
        </w:tc>
        <w:tc>
          <w:tcPr>
            <w:tcW w:w="6139" w:type="dxa"/>
            <w:shd w:val="clear" w:color="auto" w:fill="FFFFFF" w:themeFill="background1"/>
            <w:tcMar>
              <w:top w:w="0" w:type="dxa"/>
              <w:left w:w="150" w:type="dxa"/>
              <w:bottom w:w="0" w:type="dxa"/>
              <w:right w:w="150" w:type="dxa"/>
            </w:tcMar>
          </w:tcPr>
          <w:p w14:paraId="2572ABBA" w14:textId="77777777" w:rsidR="0039455D" w:rsidRPr="00E0279C" w:rsidRDefault="52F6463D" w:rsidP="52F6463D">
            <w:pPr>
              <w:spacing w:line="300" w:lineRule="atLeast"/>
              <w:rPr>
                <w:rFonts w:ascii="Consolas" w:hAnsi="Consolas" w:cs="Segoe UI"/>
                <w:color w:val="24292E"/>
                <w:sz w:val="18"/>
                <w:szCs w:val="18"/>
              </w:rPr>
            </w:pPr>
            <w:r w:rsidRPr="00E0279C">
              <w:rPr>
                <w:rFonts w:ascii="Consolas" w:hAnsi="Consolas" w:cs="Segoe UI"/>
                <w:color w:val="24292E"/>
                <w:sz w:val="18"/>
                <w:szCs w:val="18"/>
              </w:rPr>
              <w:t xml:space="preserve">        interface ge-0/0/7.0;</w:t>
            </w:r>
          </w:p>
        </w:tc>
      </w:tr>
      <w:tr w:rsidR="0039455D" w:rsidRPr="00E0279C" w14:paraId="7BFB4DD0" w14:textId="77777777" w:rsidTr="52F6463D">
        <w:tc>
          <w:tcPr>
            <w:tcW w:w="1389" w:type="dxa"/>
            <w:shd w:val="clear" w:color="auto" w:fill="FFFFFF" w:themeFill="background1"/>
            <w:noWrap/>
            <w:tcMar>
              <w:top w:w="0" w:type="dxa"/>
              <w:left w:w="150" w:type="dxa"/>
              <w:bottom w:w="0" w:type="dxa"/>
              <w:right w:w="150" w:type="dxa"/>
            </w:tcMar>
          </w:tcPr>
          <w:p w14:paraId="26E1BA1F" w14:textId="77777777" w:rsidR="0039455D" w:rsidRPr="00E0279C" w:rsidRDefault="0039455D" w:rsidP="00B914FF">
            <w:pPr>
              <w:spacing w:line="300" w:lineRule="atLeast"/>
              <w:rPr>
                <w:rFonts w:ascii="Consolas" w:hAnsi="Consolas" w:cs="Segoe UI"/>
                <w:color w:val="24292E"/>
                <w:sz w:val="18"/>
                <w:szCs w:val="18"/>
              </w:rPr>
            </w:pPr>
          </w:p>
        </w:tc>
        <w:tc>
          <w:tcPr>
            <w:tcW w:w="6139" w:type="dxa"/>
            <w:shd w:val="clear" w:color="auto" w:fill="FFFFFF" w:themeFill="background1"/>
            <w:tcMar>
              <w:top w:w="0" w:type="dxa"/>
              <w:left w:w="150" w:type="dxa"/>
              <w:bottom w:w="0" w:type="dxa"/>
              <w:right w:w="150" w:type="dxa"/>
            </w:tcMar>
          </w:tcPr>
          <w:p w14:paraId="3CAE0B7B" w14:textId="77777777" w:rsidR="0039455D" w:rsidRPr="00E0279C" w:rsidRDefault="52F6463D" w:rsidP="52F6463D">
            <w:pPr>
              <w:spacing w:line="300" w:lineRule="atLeast"/>
              <w:rPr>
                <w:rFonts w:ascii="Consolas" w:hAnsi="Consolas" w:cs="Segoe UI"/>
                <w:color w:val="24292E"/>
                <w:sz w:val="18"/>
                <w:szCs w:val="18"/>
              </w:rPr>
            </w:pPr>
            <w:r w:rsidRPr="00E0279C">
              <w:rPr>
                <w:rFonts w:ascii="Consolas" w:hAnsi="Consolas" w:cs="Segoe UI"/>
                <w:color w:val="24292E"/>
                <w:sz w:val="18"/>
                <w:szCs w:val="18"/>
              </w:rPr>
              <w:t xml:space="preserve">        interface lo0.0;</w:t>
            </w:r>
          </w:p>
        </w:tc>
      </w:tr>
      <w:tr w:rsidR="0039455D" w:rsidRPr="00E0279C" w14:paraId="62786210" w14:textId="77777777" w:rsidTr="52F6463D">
        <w:tc>
          <w:tcPr>
            <w:tcW w:w="1389" w:type="dxa"/>
            <w:shd w:val="clear" w:color="auto" w:fill="FFFFFF" w:themeFill="background1"/>
            <w:noWrap/>
            <w:tcMar>
              <w:top w:w="0" w:type="dxa"/>
              <w:left w:w="150" w:type="dxa"/>
              <w:bottom w:w="0" w:type="dxa"/>
              <w:right w:w="150" w:type="dxa"/>
            </w:tcMar>
          </w:tcPr>
          <w:p w14:paraId="72E5267C" w14:textId="77777777" w:rsidR="0039455D" w:rsidRPr="00E0279C" w:rsidRDefault="0039455D" w:rsidP="00B914FF">
            <w:pPr>
              <w:spacing w:line="300" w:lineRule="atLeast"/>
              <w:rPr>
                <w:rFonts w:ascii="Consolas" w:hAnsi="Consolas" w:cs="Segoe UI"/>
                <w:color w:val="24292E"/>
                <w:sz w:val="18"/>
                <w:szCs w:val="18"/>
              </w:rPr>
            </w:pPr>
          </w:p>
        </w:tc>
        <w:tc>
          <w:tcPr>
            <w:tcW w:w="6139" w:type="dxa"/>
            <w:shd w:val="clear" w:color="auto" w:fill="FFFFFF" w:themeFill="background1"/>
            <w:tcMar>
              <w:top w:w="0" w:type="dxa"/>
              <w:left w:w="150" w:type="dxa"/>
              <w:bottom w:w="0" w:type="dxa"/>
              <w:right w:w="150" w:type="dxa"/>
            </w:tcMar>
          </w:tcPr>
          <w:p w14:paraId="5C02620D" w14:textId="77777777" w:rsidR="0039455D" w:rsidRPr="00E0279C" w:rsidRDefault="52F6463D" w:rsidP="52F6463D">
            <w:pPr>
              <w:spacing w:line="300" w:lineRule="atLeast"/>
              <w:rPr>
                <w:rFonts w:ascii="Consolas" w:hAnsi="Consolas" w:cs="Segoe UI"/>
                <w:color w:val="24292E"/>
                <w:sz w:val="18"/>
                <w:szCs w:val="18"/>
              </w:rPr>
            </w:pPr>
            <w:r w:rsidRPr="00E0279C">
              <w:rPr>
                <w:rFonts w:ascii="Consolas" w:hAnsi="Consolas" w:cs="Segoe UI"/>
                <w:color w:val="24292E"/>
                <w:sz w:val="18"/>
                <w:szCs w:val="18"/>
              </w:rPr>
              <w:t xml:space="preserve">    }</w:t>
            </w:r>
          </w:p>
        </w:tc>
      </w:tr>
    </w:tbl>
    <w:p w14:paraId="3F56FBBF" w14:textId="77777777" w:rsidR="0039455D" w:rsidRPr="00E0279C" w:rsidRDefault="0039455D" w:rsidP="0039455D"/>
    <w:p w14:paraId="07049280" w14:textId="77777777" w:rsidR="0039455D" w:rsidRPr="00E0279C" w:rsidRDefault="0039455D" w:rsidP="00BD302D">
      <w:pPr>
        <w:pStyle w:val="Overskrift3"/>
      </w:pPr>
      <w:bookmarkStart w:id="52" w:name="_Toc484380477"/>
      <w:r w:rsidRPr="00E0279C">
        <w:t>Sources:</w:t>
      </w:r>
      <w:bookmarkEnd w:id="52"/>
      <w:r w:rsidRPr="00E0279C">
        <w:t xml:space="preserve"> </w:t>
      </w:r>
    </w:p>
    <w:p w14:paraId="5574F03F" w14:textId="3347F793" w:rsidR="0039455D" w:rsidRPr="00E0279C" w:rsidRDefault="52F6463D" w:rsidP="0039455D">
      <w:r w:rsidRPr="00E0279C">
        <w:t xml:space="preserve">Routing Policy presentation – EAL </w:t>
      </w:r>
    </w:p>
    <w:p w14:paraId="6AF1A3A8" w14:textId="77777777" w:rsidR="00A6528F" w:rsidRPr="00E0279C" w:rsidRDefault="00A6528F" w:rsidP="0039455D"/>
    <w:p w14:paraId="02318020" w14:textId="1DCE0DCF" w:rsidR="0039455D" w:rsidRPr="00E0279C" w:rsidRDefault="006D328D" w:rsidP="0039455D">
      <w:hyperlink r:id="rId55" w:history="1">
        <w:r w:rsidR="00557300" w:rsidRPr="00E0279C">
          <w:rPr>
            <w:rStyle w:val="Hyperlink"/>
          </w:rPr>
          <w:t>https://www.juniper.net/documentation/en_US/junos/information-products/pathway-pages/config-guide-policy/config-guide-policy.html</w:t>
        </w:r>
      </w:hyperlink>
      <w:r w:rsidR="0039455D" w:rsidRPr="00E0279C">
        <w:t xml:space="preserve"> </w:t>
      </w:r>
    </w:p>
    <w:p w14:paraId="2CFD34AC" w14:textId="47557005" w:rsidR="00557300" w:rsidRPr="00E0279C" w:rsidRDefault="00557300" w:rsidP="0039455D"/>
    <w:p w14:paraId="33B752CC" w14:textId="250C84DB" w:rsidR="00557300" w:rsidRPr="00E0279C" w:rsidRDefault="00557300" w:rsidP="0039455D"/>
    <w:p w14:paraId="6C519594" w14:textId="47A8AB5A" w:rsidR="00557300" w:rsidRPr="00E0279C" w:rsidRDefault="00557300" w:rsidP="0039455D"/>
    <w:p w14:paraId="2CC28845" w14:textId="483AF4C4" w:rsidR="00557300" w:rsidRPr="00E0279C" w:rsidRDefault="00557300" w:rsidP="0039455D"/>
    <w:p w14:paraId="407FA0C6" w14:textId="15E2FF5C" w:rsidR="00557300" w:rsidRPr="00E0279C" w:rsidRDefault="00557300" w:rsidP="0039455D"/>
    <w:p w14:paraId="400CF9EE" w14:textId="77777777" w:rsidR="0039455D" w:rsidRPr="00E0279C" w:rsidRDefault="0039455D" w:rsidP="0039455D"/>
    <w:p w14:paraId="4CDD030B" w14:textId="77777777" w:rsidR="002E2CF7" w:rsidRPr="00E0279C" w:rsidRDefault="002E2CF7" w:rsidP="52F6463D">
      <w:pPr>
        <w:pStyle w:val="Overskrift2"/>
      </w:pPr>
      <w:bookmarkStart w:id="53" w:name="_Toc484380478"/>
      <w:r w:rsidRPr="00E0279C">
        <w:rPr>
          <w:sz w:val="28"/>
          <w:szCs w:val="28"/>
        </w:rPr>
        <w:t>Route</w:t>
      </w:r>
      <w:r w:rsidRPr="00E0279C">
        <w:t xml:space="preserve"> </w:t>
      </w:r>
      <w:r w:rsidRPr="00E0279C">
        <w:rPr>
          <w:sz w:val="28"/>
          <w:szCs w:val="28"/>
        </w:rPr>
        <w:t>Redistribution</w:t>
      </w:r>
      <w:bookmarkEnd w:id="53"/>
    </w:p>
    <w:p w14:paraId="55CA96D6" w14:textId="77777777" w:rsidR="0039455D" w:rsidRPr="00E0279C" w:rsidRDefault="0039455D" w:rsidP="0039455D"/>
    <w:p w14:paraId="082D1478" w14:textId="038753E7" w:rsidR="00557300" w:rsidRPr="00E0279C" w:rsidRDefault="52F6463D" w:rsidP="52F6463D">
      <w:r w:rsidRPr="00E0279C">
        <w:t>In Juniper devices routes are redistributed by importing and exporting routing policies in specific protocols o</w:t>
      </w:r>
      <w:r w:rsidR="001C3569">
        <w:t>r</w:t>
      </w:r>
      <w:r w:rsidRPr="00E0279C">
        <w:t xml:space="preserve"> in the general “protocols” hierarchy. The principles are discussed in the chapter about Routing Policies.</w:t>
      </w:r>
    </w:p>
    <w:p w14:paraId="4476FEE9" w14:textId="77777777" w:rsidR="00557300" w:rsidRPr="00E0279C" w:rsidRDefault="00557300" w:rsidP="00557300"/>
    <w:p w14:paraId="241DF6C8" w14:textId="77777777" w:rsidR="00557300" w:rsidRPr="00E0279C" w:rsidRDefault="52F6463D" w:rsidP="52F6463D">
      <w:r w:rsidRPr="00E0279C">
        <w:t>Route Redistribution is a term from Cisco systems, and does not really apply to the same way in Juniper. In Juniper within a specific protocol routes are always shared but there are default import/export policies for each protocol, the ones used in this project are shown in the table below.</w:t>
      </w:r>
    </w:p>
    <w:tbl>
      <w:tblPr>
        <w:tblW w:w="9405" w:type="dxa"/>
        <w:tblLayout w:type="fixed"/>
        <w:tblCellMar>
          <w:left w:w="10" w:type="dxa"/>
          <w:right w:w="10" w:type="dxa"/>
        </w:tblCellMar>
        <w:tblLook w:val="04A0" w:firstRow="1" w:lastRow="0" w:firstColumn="1" w:lastColumn="0" w:noHBand="0" w:noVBand="1"/>
      </w:tblPr>
      <w:tblGrid>
        <w:gridCol w:w="2268"/>
        <w:gridCol w:w="3572"/>
        <w:gridCol w:w="3565"/>
      </w:tblGrid>
      <w:tr w:rsidR="00557300" w:rsidRPr="00E0279C" w14:paraId="11557FE4" w14:textId="77777777" w:rsidTr="52F6463D">
        <w:trPr>
          <w:tblHeader/>
        </w:trPr>
        <w:tc>
          <w:tcPr>
            <w:tcW w:w="2268" w:type="dxa"/>
            <w:tcBorders>
              <w:top w:val="nil"/>
              <w:left w:val="nil"/>
              <w:bottom w:val="single" w:sz="2" w:space="0" w:color="000000" w:themeColor="text1"/>
              <w:right w:val="nil"/>
            </w:tcBorders>
            <w:tcMar>
              <w:top w:w="0" w:type="dxa"/>
              <w:left w:w="0" w:type="dxa"/>
              <w:bottom w:w="28" w:type="dxa"/>
              <w:right w:w="0" w:type="dxa"/>
            </w:tcMar>
            <w:vAlign w:val="center"/>
            <w:hideMark/>
          </w:tcPr>
          <w:p w14:paraId="2C910ABC" w14:textId="77777777" w:rsidR="00557300" w:rsidRPr="00E0279C" w:rsidRDefault="00557300" w:rsidP="52F6463D">
            <w:pPr>
              <w:pStyle w:val="Overskrift2"/>
              <w:numPr>
                <w:ilvl w:val="1"/>
                <w:numId w:val="0"/>
              </w:numPr>
              <w:ind w:left="576"/>
            </w:pPr>
            <w:bookmarkStart w:id="54" w:name="_Toc484380479"/>
            <w:r w:rsidRPr="00E0279C">
              <w:t>Importing or Exporting Protocol</w:t>
            </w:r>
            <w:bookmarkEnd w:id="54"/>
          </w:p>
        </w:tc>
        <w:tc>
          <w:tcPr>
            <w:tcW w:w="3574" w:type="dxa"/>
            <w:tcBorders>
              <w:top w:val="nil"/>
              <w:left w:val="nil"/>
              <w:bottom w:val="single" w:sz="2" w:space="0" w:color="000000" w:themeColor="text1"/>
              <w:right w:val="nil"/>
            </w:tcBorders>
            <w:tcMar>
              <w:top w:w="0" w:type="dxa"/>
              <w:left w:w="0" w:type="dxa"/>
              <w:bottom w:w="28" w:type="dxa"/>
              <w:right w:w="0" w:type="dxa"/>
            </w:tcMar>
            <w:vAlign w:val="center"/>
            <w:hideMark/>
          </w:tcPr>
          <w:p w14:paraId="53558AFD" w14:textId="77777777" w:rsidR="00557300" w:rsidRPr="00E0279C" w:rsidRDefault="00557300" w:rsidP="52F6463D">
            <w:pPr>
              <w:pStyle w:val="Overskrift2"/>
              <w:numPr>
                <w:ilvl w:val="1"/>
                <w:numId w:val="0"/>
              </w:numPr>
              <w:ind w:left="576"/>
            </w:pPr>
            <w:bookmarkStart w:id="55" w:name="_Toc484380480"/>
            <w:r w:rsidRPr="00E0279C">
              <w:t>Default Import Policy</w:t>
            </w:r>
            <w:bookmarkEnd w:id="55"/>
          </w:p>
        </w:tc>
        <w:tc>
          <w:tcPr>
            <w:tcW w:w="3567" w:type="dxa"/>
            <w:tcBorders>
              <w:top w:val="nil"/>
              <w:left w:val="nil"/>
              <w:bottom w:val="single" w:sz="2" w:space="0" w:color="000000" w:themeColor="text1"/>
              <w:right w:val="nil"/>
            </w:tcBorders>
            <w:tcMar>
              <w:top w:w="0" w:type="dxa"/>
              <w:left w:w="0" w:type="dxa"/>
              <w:bottom w:w="28" w:type="dxa"/>
              <w:right w:w="0" w:type="dxa"/>
            </w:tcMar>
            <w:vAlign w:val="center"/>
            <w:hideMark/>
          </w:tcPr>
          <w:p w14:paraId="13C1EAB3" w14:textId="77777777" w:rsidR="00557300" w:rsidRPr="00E0279C" w:rsidRDefault="00557300" w:rsidP="52F6463D">
            <w:pPr>
              <w:pStyle w:val="Overskrift2"/>
              <w:numPr>
                <w:ilvl w:val="1"/>
                <w:numId w:val="0"/>
              </w:numPr>
            </w:pPr>
            <w:bookmarkStart w:id="56" w:name="_Toc484380481"/>
            <w:r w:rsidRPr="00E0279C">
              <w:t>Default Export Policy</w:t>
            </w:r>
            <w:bookmarkEnd w:id="56"/>
          </w:p>
        </w:tc>
      </w:tr>
      <w:tr w:rsidR="00557300" w:rsidRPr="00E0279C" w14:paraId="1F73E7A8" w14:textId="77777777" w:rsidTr="52F6463D">
        <w:tc>
          <w:tcPr>
            <w:tcW w:w="2268" w:type="dxa"/>
            <w:tcBorders>
              <w:top w:val="nil"/>
              <w:left w:val="nil"/>
              <w:bottom w:val="single" w:sz="2" w:space="0" w:color="000000" w:themeColor="text1"/>
              <w:right w:val="nil"/>
            </w:tcBorders>
            <w:tcMar>
              <w:top w:w="0" w:type="dxa"/>
              <w:left w:w="0" w:type="dxa"/>
              <w:bottom w:w="28" w:type="dxa"/>
              <w:right w:w="0" w:type="dxa"/>
            </w:tcMar>
            <w:vAlign w:val="center"/>
            <w:hideMark/>
          </w:tcPr>
          <w:p w14:paraId="1817FD69" w14:textId="77777777" w:rsidR="00557300" w:rsidRPr="00E0279C" w:rsidRDefault="52F6463D" w:rsidP="52F6463D">
            <w:r w:rsidRPr="00E0279C">
              <w:t>BGP</w:t>
            </w:r>
          </w:p>
        </w:tc>
        <w:tc>
          <w:tcPr>
            <w:tcW w:w="3574" w:type="dxa"/>
            <w:tcBorders>
              <w:top w:val="nil"/>
              <w:left w:val="nil"/>
              <w:bottom w:val="single" w:sz="2" w:space="0" w:color="000000" w:themeColor="text1"/>
              <w:right w:val="nil"/>
            </w:tcBorders>
            <w:tcMar>
              <w:top w:w="0" w:type="dxa"/>
              <w:left w:w="0" w:type="dxa"/>
              <w:bottom w:w="28" w:type="dxa"/>
              <w:right w:w="0" w:type="dxa"/>
            </w:tcMar>
            <w:vAlign w:val="center"/>
            <w:hideMark/>
          </w:tcPr>
          <w:p w14:paraId="6B6165BB" w14:textId="77777777" w:rsidR="00557300" w:rsidRPr="00E0279C" w:rsidRDefault="52F6463D" w:rsidP="52F6463D">
            <w:r w:rsidRPr="00E0279C">
              <w:t>Accept all received BGP IPv4 routes learned from configured neighbors and import into the inet.0 routing table. Accept all received BGP IPv6 routes learned from configured neighbors and import into the inet6.0 routing table.</w:t>
            </w:r>
          </w:p>
        </w:tc>
        <w:tc>
          <w:tcPr>
            <w:tcW w:w="3567" w:type="dxa"/>
            <w:tcBorders>
              <w:top w:val="nil"/>
              <w:left w:val="nil"/>
              <w:bottom w:val="single" w:sz="2" w:space="0" w:color="000000" w:themeColor="text1"/>
              <w:right w:val="nil"/>
            </w:tcBorders>
            <w:tcMar>
              <w:top w:w="0" w:type="dxa"/>
              <w:left w:w="0" w:type="dxa"/>
              <w:bottom w:w="28" w:type="dxa"/>
              <w:right w:w="0" w:type="dxa"/>
            </w:tcMar>
            <w:vAlign w:val="center"/>
            <w:hideMark/>
          </w:tcPr>
          <w:p w14:paraId="1288A6CE" w14:textId="77777777" w:rsidR="00557300" w:rsidRPr="00E0279C" w:rsidRDefault="52F6463D" w:rsidP="52F6463D">
            <w:r w:rsidRPr="00E0279C">
              <w:t>Readvertise all learned BGP routes to all BGP speakers, while following protocol-specific rules that prohibit one IBGP speaker from readvertising routes learned from another IBGP speaker, unless it is functioning as a route reflector.</w:t>
            </w:r>
          </w:p>
        </w:tc>
      </w:tr>
      <w:tr w:rsidR="00557300" w:rsidRPr="00E0279C" w14:paraId="28C1122C" w14:textId="77777777" w:rsidTr="52F6463D">
        <w:tc>
          <w:tcPr>
            <w:tcW w:w="2268" w:type="dxa"/>
            <w:tcBorders>
              <w:top w:val="nil"/>
              <w:left w:val="nil"/>
              <w:bottom w:val="single" w:sz="2" w:space="0" w:color="000000" w:themeColor="text1"/>
              <w:right w:val="nil"/>
            </w:tcBorders>
            <w:tcMar>
              <w:top w:w="0" w:type="dxa"/>
              <w:left w:w="0" w:type="dxa"/>
              <w:bottom w:w="28" w:type="dxa"/>
              <w:right w:w="0" w:type="dxa"/>
            </w:tcMar>
            <w:vAlign w:val="center"/>
            <w:hideMark/>
          </w:tcPr>
          <w:p w14:paraId="3C8AE210" w14:textId="77777777" w:rsidR="00557300" w:rsidRPr="00E0279C" w:rsidRDefault="52F6463D" w:rsidP="52F6463D">
            <w:r w:rsidRPr="00E0279C">
              <w:t>IS-IS</w:t>
            </w:r>
          </w:p>
        </w:tc>
        <w:tc>
          <w:tcPr>
            <w:tcW w:w="3574" w:type="dxa"/>
            <w:tcBorders>
              <w:top w:val="nil"/>
              <w:left w:val="nil"/>
              <w:bottom w:val="single" w:sz="2" w:space="0" w:color="000000" w:themeColor="text1"/>
              <w:right w:val="nil"/>
            </w:tcBorders>
            <w:tcMar>
              <w:top w:w="0" w:type="dxa"/>
              <w:left w:w="0" w:type="dxa"/>
              <w:bottom w:w="28" w:type="dxa"/>
              <w:right w:w="0" w:type="dxa"/>
            </w:tcMar>
            <w:vAlign w:val="center"/>
            <w:hideMark/>
          </w:tcPr>
          <w:p w14:paraId="370F44F9" w14:textId="77777777" w:rsidR="00557300" w:rsidRPr="00E0279C" w:rsidRDefault="52F6463D" w:rsidP="52F6463D">
            <w:r w:rsidRPr="00E0279C">
              <w:t>Accept all IS-IS routes and import into the inet.0 and inet6.0 routing tables. (You cannot override or change this default policy.)</w:t>
            </w:r>
          </w:p>
        </w:tc>
        <w:tc>
          <w:tcPr>
            <w:tcW w:w="3567" w:type="dxa"/>
            <w:tcBorders>
              <w:top w:val="nil"/>
              <w:left w:val="nil"/>
              <w:bottom w:val="single" w:sz="2" w:space="0" w:color="000000" w:themeColor="text1"/>
              <w:right w:val="nil"/>
            </w:tcBorders>
            <w:tcMar>
              <w:top w:w="0" w:type="dxa"/>
              <w:left w:w="0" w:type="dxa"/>
              <w:bottom w:w="28" w:type="dxa"/>
              <w:right w:w="0" w:type="dxa"/>
            </w:tcMar>
            <w:vAlign w:val="center"/>
            <w:hideMark/>
          </w:tcPr>
          <w:p w14:paraId="5FD5D108" w14:textId="77777777" w:rsidR="00557300" w:rsidRPr="00E0279C" w:rsidRDefault="52F6463D" w:rsidP="52F6463D">
            <w:r w:rsidRPr="00E0279C">
              <w:t>Reject everything. (The protocol uses flooding to announce local routes and any learned routes.)</w:t>
            </w:r>
          </w:p>
        </w:tc>
      </w:tr>
      <w:tr w:rsidR="00557300" w:rsidRPr="00E0279C" w14:paraId="7A8E4EEC" w14:textId="77777777" w:rsidTr="52F6463D">
        <w:tc>
          <w:tcPr>
            <w:tcW w:w="2268" w:type="dxa"/>
            <w:tcBorders>
              <w:top w:val="nil"/>
              <w:left w:val="nil"/>
              <w:bottom w:val="single" w:sz="2" w:space="0" w:color="000000" w:themeColor="text1"/>
              <w:right w:val="nil"/>
            </w:tcBorders>
            <w:tcMar>
              <w:top w:w="0" w:type="dxa"/>
              <w:left w:w="0" w:type="dxa"/>
              <w:bottom w:w="28" w:type="dxa"/>
              <w:right w:w="0" w:type="dxa"/>
            </w:tcMar>
            <w:vAlign w:val="center"/>
            <w:hideMark/>
          </w:tcPr>
          <w:p w14:paraId="11E2FBE7" w14:textId="77777777" w:rsidR="00557300" w:rsidRPr="00E0279C" w:rsidRDefault="52F6463D" w:rsidP="52F6463D">
            <w:r w:rsidRPr="00E0279C">
              <w:t>OSPF</w:t>
            </w:r>
          </w:p>
        </w:tc>
        <w:tc>
          <w:tcPr>
            <w:tcW w:w="3574" w:type="dxa"/>
            <w:tcBorders>
              <w:top w:val="nil"/>
              <w:left w:val="nil"/>
              <w:bottom w:val="single" w:sz="2" w:space="0" w:color="000000" w:themeColor="text1"/>
              <w:right w:val="nil"/>
            </w:tcBorders>
            <w:tcMar>
              <w:top w:w="0" w:type="dxa"/>
              <w:left w:w="0" w:type="dxa"/>
              <w:bottom w:w="28" w:type="dxa"/>
              <w:right w:w="0" w:type="dxa"/>
            </w:tcMar>
            <w:vAlign w:val="center"/>
            <w:hideMark/>
          </w:tcPr>
          <w:p w14:paraId="4BE67F32" w14:textId="77777777" w:rsidR="00557300" w:rsidRPr="00E0279C" w:rsidRDefault="52F6463D" w:rsidP="52F6463D">
            <w:r w:rsidRPr="00E0279C">
              <w:t>Accept all OSPF routes and import into the inet.0 routing table. (You cannot override or change this default policy.)</w:t>
            </w:r>
          </w:p>
        </w:tc>
        <w:tc>
          <w:tcPr>
            <w:tcW w:w="3567" w:type="dxa"/>
            <w:tcBorders>
              <w:top w:val="nil"/>
              <w:left w:val="nil"/>
              <w:bottom w:val="single" w:sz="2" w:space="0" w:color="000000" w:themeColor="text1"/>
              <w:right w:val="nil"/>
            </w:tcBorders>
            <w:tcMar>
              <w:top w:w="0" w:type="dxa"/>
              <w:left w:w="0" w:type="dxa"/>
              <w:bottom w:w="28" w:type="dxa"/>
              <w:right w:w="0" w:type="dxa"/>
            </w:tcMar>
            <w:vAlign w:val="center"/>
            <w:hideMark/>
          </w:tcPr>
          <w:p w14:paraId="64AA766E" w14:textId="77777777" w:rsidR="00557300" w:rsidRPr="00E0279C" w:rsidRDefault="52F6463D" w:rsidP="52F6463D">
            <w:r w:rsidRPr="00E0279C">
              <w:t>Reject everything. (The protocol uses flooding to announce local routes and any learned routes.)</w:t>
            </w:r>
          </w:p>
        </w:tc>
      </w:tr>
    </w:tbl>
    <w:p w14:paraId="4076A254" w14:textId="7B3231FB" w:rsidR="00557300" w:rsidRPr="00E0279C" w:rsidRDefault="52F6463D" w:rsidP="52F6463D">
      <w:r w:rsidRPr="00E0279C">
        <w:rPr>
          <w:i/>
          <w:iCs/>
        </w:rPr>
        <w:t xml:space="preserve">Table 1: Default import and export policies for protocols. Full tale is available at the Juniper </w:t>
      </w:r>
      <w:r w:rsidR="00354F2A" w:rsidRPr="00E0279C">
        <w:rPr>
          <w:i/>
          <w:iCs/>
        </w:rPr>
        <w:t>home</w:t>
      </w:r>
      <w:r w:rsidRPr="00E0279C">
        <w:rPr>
          <w:i/>
          <w:iCs/>
        </w:rPr>
        <w:t xml:space="preserve"> page at: </w:t>
      </w:r>
      <w:hyperlink r:id="rId56">
        <w:r w:rsidRPr="00E0279C">
          <w:rPr>
            <w:rStyle w:val="Hyperlink"/>
          </w:rPr>
          <w:t>https://www.juniper.net/documentation/en_US/junos12.3/topics/reference/general/policy-protocol-import-export-defaults.html</w:t>
        </w:r>
      </w:hyperlink>
    </w:p>
    <w:p w14:paraId="3ED65F3C" w14:textId="77777777" w:rsidR="006B459B" w:rsidRPr="00E0279C" w:rsidRDefault="006B459B" w:rsidP="00557300">
      <w:pPr>
        <w:rPr>
          <w:i/>
          <w:iCs/>
        </w:rPr>
      </w:pPr>
    </w:p>
    <w:p w14:paraId="223E4E41" w14:textId="77777777" w:rsidR="00557300" w:rsidRPr="00E0279C" w:rsidRDefault="52F6463D" w:rsidP="52F6463D">
      <w:r w:rsidRPr="00E0279C">
        <w:t>In the example below a policy is used to redistribute OSPF routes into eBGP:</w:t>
      </w:r>
    </w:p>
    <w:p w14:paraId="4B4CD001" w14:textId="77777777" w:rsidR="00557300" w:rsidRPr="00B068A9" w:rsidRDefault="52F6463D" w:rsidP="52F6463D">
      <w:pPr>
        <w:rPr>
          <w:rFonts w:ascii="Consolas" w:hAnsi="Consolas"/>
          <w:sz w:val="22"/>
        </w:rPr>
      </w:pPr>
      <w:r w:rsidRPr="00B068A9">
        <w:rPr>
          <w:rFonts w:ascii="Consolas" w:hAnsi="Consolas"/>
          <w:sz w:val="22"/>
        </w:rPr>
        <w:t>policy-options {</w:t>
      </w:r>
    </w:p>
    <w:p w14:paraId="5CD49FA3" w14:textId="77777777" w:rsidR="00557300" w:rsidRPr="00B068A9" w:rsidRDefault="52F6463D" w:rsidP="52F6463D">
      <w:pPr>
        <w:rPr>
          <w:rFonts w:ascii="Consolas" w:hAnsi="Consolas"/>
          <w:sz w:val="22"/>
        </w:rPr>
      </w:pPr>
      <w:r w:rsidRPr="00B068A9">
        <w:rPr>
          <w:rFonts w:ascii="Consolas" w:hAnsi="Consolas"/>
          <w:sz w:val="22"/>
        </w:rPr>
        <w:t xml:space="preserve">    policy-statement send-ospf {</w:t>
      </w:r>
    </w:p>
    <w:p w14:paraId="63FD11EB" w14:textId="77777777" w:rsidR="00557300" w:rsidRPr="00B068A9" w:rsidRDefault="52F6463D" w:rsidP="52F6463D">
      <w:pPr>
        <w:rPr>
          <w:rFonts w:ascii="Consolas" w:hAnsi="Consolas"/>
          <w:sz w:val="22"/>
        </w:rPr>
      </w:pPr>
      <w:r w:rsidRPr="00B068A9">
        <w:rPr>
          <w:rFonts w:ascii="Consolas" w:hAnsi="Consolas"/>
          <w:sz w:val="22"/>
        </w:rPr>
        <w:t xml:space="preserve">        term 1 {</w:t>
      </w:r>
    </w:p>
    <w:p w14:paraId="7EA55F2D" w14:textId="77777777" w:rsidR="00557300" w:rsidRPr="00B068A9" w:rsidRDefault="52F6463D" w:rsidP="52F6463D">
      <w:pPr>
        <w:rPr>
          <w:rFonts w:ascii="Consolas" w:hAnsi="Consolas"/>
          <w:sz w:val="22"/>
        </w:rPr>
      </w:pPr>
      <w:r w:rsidRPr="00B068A9">
        <w:rPr>
          <w:rFonts w:ascii="Consolas" w:hAnsi="Consolas"/>
          <w:sz w:val="22"/>
        </w:rPr>
        <w:t xml:space="preserve">            from protocol ospf;</w:t>
      </w:r>
    </w:p>
    <w:p w14:paraId="29413663" w14:textId="77777777" w:rsidR="00557300" w:rsidRPr="00B068A9" w:rsidRDefault="52F6463D" w:rsidP="52F6463D">
      <w:pPr>
        <w:rPr>
          <w:rFonts w:ascii="Consolas" w:hAnsi="Consolas"/>
          <w:sz w:val="22"/>
        </w:rPr>
      </w:pPr>
      <w:r w:rsidRPr="00B068A9">
        <w:rPr>
          <w:rFonts w:ascii="Consolas" w:hAnsi="Consolas"/>
          <w:sz w:val="22"/>
        </w:rPr>
        <w:lastRenderedPageBreak/>
        <w:t xml:space="preserve">            then accept;</w:t>
      </w:r>
    </w:p>
    <w:p w14:paraId="45D04350" w14:textId="77777777" w:rsidR="00557300" w:rsidRPr="00B068A9" w:rsidRDefault="52F6463D" w:rsidP="52F6463D">
      <w:pPr>
        <w:rPr>
          <w:rFonts w:ascii="Consolas" w:hAnsi="Consolas"/>
          <w:sz w:val="22"/>
        </w:rPr>
      </w:pPr>
      <w:r w:rsidRPr="00B068A9">
        <w:rPr>
          <w:rFonts w:ascii="Consolas" w:hAnsi="Consolas"/>
          <w:sz w:val="22"/>
        </w:rPr>
        <w:t xml:space="preserve">        }</w:t>
      </w:r>
    </w:p>
    <w:p w14:paraId="61B33B9D" w14:textId="77777777" w:rsidR="00557300" w:rsidRPr="00B068A9" w:rsidRDefault="52F6463D" w:rsidP="52F6463D">
      <w:pPr>
        <w:rPr>
          <w:rFonts w:ascii="Consolas" w:hAnsi="Consolas"/>
          <w:sz w:val="22"/>
        </w:rPr>
      </w:pPr>
      <w:r w:rsidRPr="00B068A9">
        <w:rPr>
          <w:rFonts w:ascii="Consolas" w:hAnsi="Consolas"/>
          <w:sz w:val="22"/>
        </w:rPr>
        <w:t xml:space="preserve">    }</w:t>
      </w:r>
    </w:p>
    <w:p w14:paraId="3402D0ED" w14:textId="77777777" w:rsidR="00557300" w:rsidRPr="00B068A9" w:rsidRDefault="52F6463D" w:rsidP="52F6463D">
      <w:pPr>
        <w:rPr>
          <w:rFonts w:ascii="Consolas" w:hAnsi="Consolas"/>
          <w:sz w:val="22"/>
        </w:rPr>
      </w:pPr>
      <w:r w:rsidRPr="00B068A9">
        <w:rPr>
          <w:rFonts w:ascii="Consolas" w:hAnsi="Consolas"/>
          <w:sz w:val="22"/>
        </w:rPr>
        <w:t>}</w:t>
      </w:r>
    </w:p>
    <w:p w14:paraId="6B15D43C" w14:textId="77777777" w:rsidR="00557300" w:rsidRPr="00E0279C" w:rsidRDefault="00557300" w:rsidP="00557300"/>
    <w:p w14:paraId="3F7BEE38" w14:textId="616DA060" w:rsidR="00557300" w:rsidRPr="00E0279C" w:rsidRDefault="52F6463D" w:rsidP="52F6463D">
      <w:r w:rsidRPr="00E0279C">
        <w:t xml:space="preserve">The above policy is </w:t>
      </w:r>
      <w:r w:rsidR="00354F2A" w:rsidRPr="00E0279C">
        <w:t>used</w:t>
      </w:r>
      <w:r w:rsidRPr="00E0279C">
        <w:t xml:space="preserve"> to accept routes from the OSPF protocol.</w:t>
      </w:r>
    </w:p>
    <w:p w14:paraId="106EADE4" w14:textId="77777777" w:rsidR="00557300" w:rsidRPr="00E0279C" w:rsidRDefault="00557300" w:rsidP="00557300"/>
    <w:p w14:paraId="0111CB9D" w14:textId="77777777" w:rsidR="00557300" w:rsidRPr="00B068A9" w:rsidRDefault="52F6463D" w:rsidP="52F6463D">
      <w:pPr>
        <w:rPr>
          <w:rFonts w:ascii="Consolas" w:hAnsi="Consolas"/>
          <w:sz w:val="22"/>
        </w:rPr>
      </w:pPr>
      <w:r w:rsidRPr="00B068A9">
        <w:rPr>
          <w:rFonts w:ascii="Consolas" w:hAnsi="Consolas"/>
          <w:sz w:val="22"/>
        </w:rPr>
        <w:t>protocols {</w:t>
      </w:r>
    </w:p>
    <w:p w14:paraId="22BCF9F6" w14:textId="77777777" w:rsidR="00557300" w:rsidRPr="00B068A9" w:rsidRDefault="52F6463D" w:rsidP="52F6463D">
      <w:pPr>
        <w:rPr>
          <w:rFonts w:ascii="Consolas" w:hAnsi="Consolas"/>
          <w:sz w:val="22"/>
        </w:rPr>
      </w:pPr>
      <w:r w:rsidRPr="00B068A9">
        <w:rPr>
          <w:rFonts w:ascii="Consolas" w:hAnsi="Consolas"/>
          <w:sz w:val="22"/>
        </w:rPr>
        <w:t xml:space="preserve">    bgp {</w:t>
      </w:r>
    </w:p>
    <w:p w14:paraId="46CE277D" w14:textId="77777777" w:rsidR="00557300" w:rsidRPr="00B068A9" w:rsidRDefault="52F6463D" w:rsidP="52F6463D">
      <w:pPr>
        <w:rPr>
          <w:rFonts w:ascii="Consolas" w:hAnsi="Consolas"/>
          <w:sz w:val="22"/>
        </w:rPr>
      </w:pPr>
      <w:r w:rsidRPr="00B068A9">
        <w:rPr>
          <w:rFonts w:ascii="Consolas" w:hAnsi="Consolas"/>
          <w:sz w:val="22"/>
        </w:rPr>
        <w:t xml:space="preserve">        group external-peers {</w:t>
      </w:r>
    </w:p>
    <w:p w14:paraId="6DCDB293" w14:textId="77777777" w:rsidR="00557300" w:rsidRPr="00B068A9" w:rsidRDefault="52F6463D" w:rsidP="52F6463D">
      <w:pPr>
        <w:rPr>
          <w:rFonts w:ascii="Consolas" w:hAnsi="Consolas"/>
          <w:sz w:val="22"/>
        </w:rPr>
      </w:pPr>
      <w:r w:rsidRPr="00B068A9">
        <w:rPr>
          <w:rFonts w:ascii="Consolas" w:hAnsi="Consolas"/>
          <w:sz w:val="22"/>
        </w:rPr>
        <w:t xml:space="preserve">            type external;</w:t>
      </w:r>
    </w:p>
    <w:p w14:paraId="07489091" w14:textId="77777777" w:rsidR="00557300" w:rsidRPr="00B068A9" w:rsidRDefault="52F6463D" w:rsidP="52F6463D">
      <w:pPr>
        <w:rPr>
          <w:rFonts w:ascii="Consolas" w:hAnsi="Consolas"/>
          <w:sz w:val="22"/>
        </w:rPr>
      </w:pPr>
      <w:r w:rsidRPr="00B068A9">
        <w:rPr>
          <w:rFonts w:ascii="Consolas" w:hAnsi="Consolas"/>
          <w:sz w:val="22"/>
        </w:rPr>
        <w:t xml:space="preserve">            export send-ospf;</w:t>
      </w:r>
    </w:p>
    <w:p w14:paraId="05DEB22B" w14:textId="77777777" w:rsidR="00557300" w:rsidRPr="00B068A9" w:rsidRDefault="52F6463D" w:rsidP="52F6463D">
      <w:pPr>
        <w:rPr>
          <w:rFonts w:ascii="Consolas" w:hAnsi="Consolas"/>
          <w:sz w:val="22"/>
        </w:rPr>
      </w:pPr>
      <w:r w:rsidRPr="00B068A9">
        <w:rPr>
          <w:rFonts w:ascii="Consolas" w:hAnsi="Consolas"/>
          <w:sz w:val="22"/>
        </w:rPr>
        <w:t xml:space="preserve">            advertise-peer-as;</w:t>
      </w:r>
    </w:p>
    <w:p w14:paraId="4B65C488" w14:textId="77777777" w:rsidR="00557300" w:rsidRPr="00B068A9" w:rsidRDefault="52F6463D" w:rsidP="52F6463D">
      <w:pPr>
        <w:rPr>
          <w:rFonts w:ascii="Consolas" w:hAnsi="Consolas"/>
          <w:sz w:val="22"/>
        </w:rPr>
      </w:pPr>
      <w:r w:rsidRPr="00B068A9">
        <w:rPr>
          <w:rFonts w:ascii="Consolas" w:hAnsi="Consolas"/>
          <w:sz w:val="22"/>
        </w:rPr>
        <w:t xml:space="preserve">            neighbor 172.20.5.2 {</w:t>
      </w:r>
    </w:p>
    <w:p w14:paraId="1A3175FE" w14:textId="77777777" w:rsidR="00557300" w:rsidRPr="00B068A9" w:rsidRDefault="52F6463D" w:rsidP="52F6463D">
      <w:pPr>
        <w:rPr>
          <w:rFonts w:ascii="Consolas" w:hAnsi="Consolas"/>
          <w:sz w:val="22"/>
        </w:rPr>
      </w:pPr>
      <w:r w:rsidRPr="00B068A9">
        <w:rPr>
          <w:rFonts w:ascii="Consolas" w:hAnsi="Consolas"/>
          <w:sz w:val="22"/>
        </w:rPr>
        <w:t xml:space="preserve">                peer-as 30;</w:t>
      </w:r>
    </w:p>
    <w:p w14:paraId="768849EB" w14:textId="77777777" w:rsidR="00557300" w:rsidRPr="00B068A9" w:rsidRDefault="52F6463D" w:rsidP="52F6463D">
      <w:pPr>
        <w:rPr>
          <w:rFonts w:ascii="Consolas" w:hAnsi="Consolas"/>
          <w:sz w:val="22"/>
        </w:rPr>
      </w:pPr>
      <w:r w:rsidRPr="00B068A9">
        <w:rPr>
          <w:rFonts w:ascii="Consolas" w:hAnsi="Consolas"/>
          <w:sz w:val="22"/>
        </w:rPr>
        <w:t xml:space="preserve">            }</w:t>
      </w:r>
    </w:p>
    <w:p w14:paraId="6588A27F" w14:textId="77777777" w:rsidR="00557300" w:rsidRPr="00B068A9" w:rsidRDefault="52F6463D" w:rsidP="52F6463D">
      <w:pPr>
        <w:rPr>
          <w:rFonts w:ascii="Consolas" w:hAnsi="Consolas"/>
          <w:sz w:val="22"/>
        </w:rPr>
      </w:pPr>
      <w:r w:rsidRPr="00B068A9">
        <w:rPr>
          <w:rFonts w:ascii="Consolas" w:hAnsi="Consolas"/>
          <w:sz w:val="22"/>
        </w:rPr>
        <w:t xml:space="preserve">        }</w:t>
      </w:r>
    </w:p>
    <w:p w14:paraId="45CED228" w14:textId="77777777" w:rsidR="00557300" w:rsidRPr="00B068A9" w:rsidRDefault="52F6463D" w:rsidP="52F6463D">
      <w:pPr>
        <w:rPr>
          <w:rFonts w:ascii="Consolas" w:hAnsi="Consolas"/>
          <w:sz w:val="22"/>
        </w:rPr>
      </w:pPr>
      <w:r w:rsidRPr="00B068A9">
        <w:rPr>
          <w:rFonts w:ascii="Consolas" w:hAnsi="Consolas"/>
          <w:sz w:val="22"/>
        </w:rPr>
        <w:t xml:space="preserve">    }</w:t>
      </w:r>
    </w:p>
    <w:p w14:paraId="2A611137" w14:textId="77777777" w:rsidR="00557300" w:rsidRPr="00B068A9" w:rsidRDefault="52F6463D" w:rsidP="52F6463D">
      <w:pPr>
        <w:rPr>
          <w:rFonts w:ascii="Consolas" w:hAnsi="Consolas"/>
          <w:sz w:val="22"/>
        </w:rPr>
      </w:pPr>
      <w:r w:rsidRPr="00B068A9">
        <w:rPr>
          <w:rFonts w:ascii="Consolas" w:hAnsi="Consolas"/>
          <w:sz w:val="22"/>
        </w:rPr>
        <w:t>}</w:t>
      </w:r>
    </w:p>
    <w:p w14:paraId="68DE25CC" w14:textId="77777777" w:rsidR="00557300" w:rsidRPr="00E0279C" w:rsidRDefault="00557300" w:rsidP="00557300"/>
    <w:p w14:paraId="2D5CF381" w14:textId="77777777" w:rsidR="00557300" w:rsidRPr="00E0279C" w:rsidRDefault="52F6463D" w:rsidP="52F6463D">
      <w:r w:rsidRPr="00E0279C">
        <w:t>The policy is then exported in to the BGP group with the external type, to have eBGP redistribute the OSPF routes.</w:t>
      </w:r>
    </w:p>
    <w:p w14:paraId="61F66105" w14:textId="2FD35788" w:rsidR="00557300" w:rsidRPr="00E0279C" w:rsidRDefault="52F6463D" w:rsidP="52F6463D">
      <w:r w:rsidRPr="00E0279C">
        <w:t xml:space="preserve">From operational </w:t>
      </w:r>
      <w:r w:rsidR="00D040E1" w:rsidRPr="00E0279C">
        <w:t>mode,</w:t>
      </w:r>
      <w:r w:rsidRPr="00E0279C">
        <w:t xml:space="preserve"> the test command is used to see the positive police matches for a specific prefix like show in this example for the policy “send-ospf” and the prefix 172.20.5.0/24.</w:t>
      </w:r>
    </w:p>
    <w:p w14:paraId="43F4EFC2" w14:textId="77777777" w:rsidR="00557300" w:rsidRPr="00E0279C" w:rsidRDefault="00557300" w:rsidP="00557300"/>
    <w:p w14:paraId="269EB161" w14:textId="77777777" w:rsidR="00557300" w:rsidRPr="00E0279C" w:rsidRDefault="52F6463D" w:rsidP="007341E1">
      <w:pPr>
        <w:shd w:val="clear" w:color="auto" w:fill="000000" w:themeFill="text1"/>
      </w:pPr>
      <w:r w:rsidRPr="00E0279C">
        <w:t>root@vSRX1&gt; test policy send-ospf 172.20.5.0/24</w:t>
      </w:r>
    </w:p>
    <w:p w14:paraId="3107B027" w14:textId="77777777" w:rsidR="00557300" w:rsidRPr="00E0279C" w:rsidRDefault="00557300" w:rsidP="007341E1">
      <w:pPr>
        <w:shd w:val="clear" w:color="auto" w:fill="000000" w:themeFill="text1"/>
      </w:pPr>
    </w:p>
    <w:p w14:paraId="0EFDA0D0" w14:textId="77777777" w:rsidR="00557300" w:rsidRPr="00E0279C" w:rsidRDefault="52F6463D" w:rsidP="007341E1">
      <w:pPr>
        <w:shd w:val="clear" w:color="auto" w:fill="000000" w:themeFill="text1"/>
      </w:pPr>
      <w:r w:rsidRPr="00E0279C">
        <w:t>vR1.inet.0: 18 destinations, 25 routes (18 active, 0 holddown, 0 hidden)</w:t>
      </w:r>
    </w:p>
    <w:p w14:paraId="330EFA78" w14:textId="77777777" w:rsidR="00557300" w:rsidRPr="00E0279C" w:rsidRDefault="52F6463D" w:rsidP="007341E1">
      <w:pPr>
        <w:shd w:val="clear" w:color="auto" w:fill="000000" w:themeFill="text1"/>
      </w:pPr>
      <w:r w:rsidRPr="00E0279C">
        <w:t>+ = Active Route, - = Last Active, * = Both</w:t>
      </w:r>
    </w:p>
    <w:p w14:paraId="60AB9C31" w14:textId="77777777" w:rsidR="00557300" w:rsidRPr="00E0279C" w:rsidRDefault="00557300" w:rsidP="007341E1">
      <w:pPr>
        <w:shd w:val="clear" w:color="auto" w:fill="000000" w:themeFill="text1"/>
      </w:pPr>
    </w:p>
    <w:p w14:paraId="3293F265" w14:textId="77777777" w:rsidR="00557300" w:rsidRPr="00E0279C" w:rsidRDefault="52F6463D" w:rsidP="007341E1">
      <w:pPr>
        <w:shd w:val="clear" w:color="auto" w:fill="000000" w:themeFill="text1"/>
      </w:pPr>
      <w:r w:rsidRPr="00E0279C">
        <w:t>172.20.5.0/24      *[BGP/170] 00:05:52, localpref 100, from 192.168.20.4</w:t>
      </w:r>
    </w:p>
    <w:p w14:paraId="70C6EA6D" w14:textId="77777777" w:rsidR="00557300" w:rsidRPr="00E0279C" w:rsidRDefault="52F6463D" w:rsidP="007341E1">
      <w:pPr>
        <w:shd w:val="clear" w:color="auto" w:fill="000000" w:themeFill="text1"/>
      </w:pPr>
      <w:r w:rsidRPr="00E0279C">
        <w:t xml:space="preserve">                      AS path: I</w:t>
      </w:r>
    </w:p>
    <w:p w14:paraId="1A1C3A5B" w14:textId="77777777" w:rsidR="00557300" w:rsidRPr="00E0279C" w:rsidRDefault="52F6463D" w:rsidP="007341E1">
      <w:pPr>
        <w:shd w:val="clear" w:color="auto" w:fill="000000" w:themeFill="text1"/>
      </w:pPr>
      <w:r w:rsidRPr="00E0279C">
        <w:t xml:space="preserve">                    &gt; to 172.20.4.1 via lt-0/0/0.1</w:t>
      </w:r>
    </w:p>
    <w:p w14:paraId="47F7781F" w14:textId="77777777" w:rsidR="00557300" w:rsidRPr="00E0279C" w:rsidRDefault="00557300" w:rsidP="007341E1">
      <w:pPr>
        <w:shd w:val="clear" w:color="auto" w:fill="000000" w:themeFill="text1"/>
      </w:pPr>
    </w:p>
    <w:p w14:paraId="7BC8068A" w14:textId="77777777" w:rsidR="00557300" w:rsidRPr="00E0279C" w:rsidRDefault="52F6463D" w:rsidP="007341E1">
      <w:pPr>
        <w:shd w:val="clear" w:color="auto" w:fill="000000" w:themeFill="text1"/>
      </w:pPr>
      <w:r w:rsidRPr="00E0279C">
        <w:t>vR2.inet.0: 18 destinations, 21 routes (18 active, 0 holddown, 0 hidden)</w:t>
      </w:r>
    </w:p>
    <w:p w14:paraId="43AFCEB3" w14:textId="77777777" w:rsidR="00557300" w:rsidRPr="00E0279C" w:rsidRDefault="52F6463D" w:rsidP="007341E1">
      <w:pPr>
        <w:shd w:val="clear" w:color="auto" w:fill="000000" w:themeFill="text1"/>
      </w:pPr>
      <w:r w:rsidRPr="00E0279C">
        <w:t>+ = Active Route, - = Last Active, * = Both</w:t>
      </w:r>
    </w:p>
    <w:p w14:paraId="4A997887" w14:textId="77777777" w:rsidR="00557300" w:rsidRPr="00E0279C" w:rsidRDefault="00557300" w:rsidP="007341E1">
      <w:pPr>
        <w:shd w:val="clear" w:color="auto" w:fill="000000" w:themeFill="text1"/>
      </w:pPr>
    </w:p>
    <w:p w14:paraId="7CB1A22A" w14:textId="77777777" w:rsidR="00557300" w:rsidRPr="00E0279C" w:rsidRDefault="52F6463D" w:rsidP="007341E1">
      <w:pPr>
        <w:shd w:val="clear" w:color="auto" w:fill="000000" w:themeFill="text1"/>
      </w:pPr>
      <w:r w:rsidRPr="00E0279C">
        <w:t>172.20.5.0/24      *[BGP/170] 00:05:51, localpref 100, from 192.168.20.1</w:t>
      </w:r>
    </w:p>
    <w:p w14:paraId="45A71E44" w14:textId="77777777" w:rsidR="00557300" w:rsidRPr="00E0279C" w:rsidRDefault="52F6463D" w:rsidP="007341E1">
      <w:pPr>
        <w:shd w:val="clear" w:color="auto" w:fill="000000" w:themeFill="text1"/>
      </w:pPr>
      <w:r w:rsidRPr="00E0279C">
        <w:t xml:space="preserve">                      AS path: I</w:t>
      </w:r>
    </w:p>
    <w:p w14:paraId="3740FE08" w14:textId="77777777" w:rsidR="00557300" w:rsidRPr="00E0279C" w:rsidRDefault="52F6463D" w:rsidP="007341E1">
      <w:pPr>
        <w:shd w:val="clear" w:color="auto" w:fill="000000" w:themeFill="text1"/>
      </w:pPr>
      <w:r w:rsidRPr="00E0279C">
        <w:t xml:space="preserve">                    &gt; to 172.20.2.2 via lt-0/0/0.3</w:t>
      </w:r>
    </w:p>
    <w:p w14:paraId="535E3EE3" w14:textId="77777777" w:rsidR="00557300" w:rsidRPr="00E0279C" w:rsidRDefault="00557300" w:rsidP="007341E1">
      <w:pPr>
        <w:shd w:val="clear" w:color="auto" w:fill="000000" w:themeFill="text1"/>
      </w:pPr>
    </w:p>
    <w:p w14:paraId="619F7D54" w14:textId="77777777" w:rsidR="00557300" w:rsidRPr="00E0279C" w:rsidRDefault="52F6463D" w:rsidP="007341E1">
      <w:pPr>
        <w:shd w:val="clear" w:color="auto" w:fill="000000" w:themeFill="text1"/>
      </w:pPr>
      <w:r w:rsidRPr="00E0279C">
        <w:t>vR3.inet.0: 17 destinations, 20 routes (17 active, 0 holddown, 0 hidden)</w:t>
      </w:r>
    </w:p>
    <w:p w14:paraId="3E97EAD0" w14:textId="77777777" w:rsidR="00557300" w:rsidRPr="00E0279C" w:rsidRDefault="52F6463D" w:rsidP="007341E1">
      <w:pPr>
        <w:shd w:val="clear" w:color="auto" w:fill="000000" w:themeFill="text1"/>
      </w:pPr>
      <w:r w:rsidRPr="00E0279C">
        <w:t>+ = Active Route, - = Last Active, * = Both</w:t>
      </w:r>
    </w:p>
    <w:p w14:paraId="65180B98" w14:textId="77777777" w:rsidR="00557300" w:rsidRPr="00E0279C" w:rsidRDefault="00557300" w:rsidP="007341E1">
      <w:pPr>
        <w:shd w:val="clear" w:color="auto" w:fill="000000" w:themeFill="text1"/>
      </w:pPr>
    </w:p>
    <w:p w14:paraId="6681C4D8" w14:textId="77777777" w:rsidR="00557300" w:rsidRPr="00E0279C" w:rsidRDefault="52F6463D" w:rsidP="007341E1">
      <w:pPr>
        <w:shd w:val="clear" w:color="auto" w:fill="000000" w:themeFill="text1"/>
      </w:pPr>
      <w:r w:rsidRPr="00E0279C">
        <w:t>172.20.5.0/24      *[BGP/170] 00:05:51, localpref 100, from 192.168.20.1</w:t>
      </w:r>
    </w:p>
    <w:p w14:paraId="1B6991A0" w14:textId="77777777" w:rsidR="00557300" w:rsidRPr="00E0279C" w:rsidRDefault="52F6463D" w:rsidP="007341E1">
      <w:pPr>
        <w:shd w:val="clear" w:color="auto" w:fill="000000" w:themeFill="text1"/>
      </w:pPr>
      <w:r w:rsidRPr="00E0279C">
        <w:t xml:space="preserve">                      AS path: I</w:t>
      </w:r>
    </w:p>
    <w:p w14:paraId="3C0463F8" w14:textId="77777777" w:rsidR="00557300" w:rsidRPr="00E0279C" w:rsidRDefault="52F6463D" w:rsidP="007341E1">
      <w:pPr>
        <w:shd w:val="clear" w:color="auto" w:fill="000000" w:themeFill="text1"/>
      </w:pPr>
      <w:r w:rsidRPr="00E0279C">
        <w:t xml:space="preserve">                    &gt; to 172.20.3.2 via lt-0/0/0.5</w:t>
      </w:r>
    </w:p>
    <w:p w14:paraId="0F7BE774" w14:textId="77777777" w:rsidR="00557300" w:rsidRPr="00E0279C" w:rsidRDefault="00557300" w:rsidP="007341E1">
      <w:pPr>
        <w:shd w:val="clear" w:color="auto" w:fill="000000" w:themeFill="text1"/>
      </w:pPr>
    </w:p>
    <w:p w14:paraId="1F6B1620" w14:textId="77777777" w:rsidR="00557300" w:rsidRPr="00E0279C" w:rsidRDefault="52F6463D" w:rsidP="007341E1">
      <w:pPr>
        <w:shd w:val="clear" w:color="auto" w:fill="000000" w:themeFill="text1"/>
      </w:pPr>
      <w:r w:rsidRPr="00E0279C">
        <w:t>vR4.inet.0: 18 destinations, 22 routes (18 active, 0 holddown, 0 hidden)</w:t>
      </w:r>
    </w:p>
    <w:p w14:paraId="6A3C79F4" w14:textId="77777777" w:rsidR="00557300" w:rsidRPr="00E0279C" w:rsidRDefault="52F6463D" w:rsidP="007341E1">
      <w:pPr>
        <w:shd w:val="clear" w:color="auto" w:fill="000000" w:themeFill="text1"/>
      </w:pPr>
      <w:r w:rsidRPr="00E0279C">
        <w:t>+ = Active Route, - = Last Active, * = Both</w:t>
      </w:r>
    </w:p>
    <w:p w14:paraId="2D1F658D" w14:textId="77777777" w:rsidR="00557300" w:rsidRPr="00E0279C" w:rsidRDefault="00557300" w:rsidP="007341E1">
      <w:pPr>
        <w:shd w:val="clear" w:color="auto" w:fill="000000" w:themeFill="text1"/>
      </w:pPr>
    </w:p>
    <w:p w14:paraId="288798E2" w14:textId="77777777" w:rsidR="00557300" w:rsidRPr="00E0279C" w:rsidRDefault="52F6463D" w:rsidP="007341E1">
      <w:pPr>
        <w:shd w:val="clear" w:color="auto" w:fill="000000" w:themeFill="text1"/>
      </w:pPr>
      <w:r w:rsidRPr="00E0279C">
        <w:t>172.20.5.0/24      *[Direct/0] 00:07:02</w:t>
      </w:r>
    </w:p>
    <w:p w14:paraId="7500D497" w14:textId="77777777" w:rsidR="00557300" w:rsidRPr="00E0279C" w:rsidRDefault="52F6463D" w:rsidP="007341E1">
      <w:pPr>
        <w:shd w:val="clear" w:color="auto" w:fill="000000" w:themeFill="text1"/>
      </w:pPr>
      <w:r w:rsidRPr="00E0279C">
        <w:t xml:space="preserve">                    &gt; via ge-0/0/1.0</w:t>
      </w:r>
    </w:p>
    <w:p w14:paraId="3BE8916D" w14:textId="77777777" w:rsidR="00557300" w:rsidRPr="00E0279C" w:rsidRDefault="52F6463D" w:rsidP="007341E1">
      <w:pPr>
        <w:shd w:val="clear" w:color="auto" w:fill="000000" w:themeFill="text1"/>
      </w:pPr>
      <w:r w:rsidRPr="00E0279C">
        <w:lastRenderedPageBreak/>
        <w:t xml:space="preserve">                    [BGP/170] 00:06:59, localpref 100</w:t>
      </w:r>
    </w:p>
    <w:p w14:paraId="641FE414" w14:textId="77777777" w:rsidR="00557300" w:rsidRPr="00E0279C" w:rsidRDefault="52F6463D" w:rsidP="007341E1">
      <w:pPr>
        <w:shd w:val="clear" w:color="auto" w:fill="000000" w:themeFill="text1"/>
      </w:pPr>
      <w:r w:rsidRPr="00E0279C">
        <w:t xml:space="preserve">                      AS path: 30 I</w:t>
      </w:r>
    </w:p>
    <w:p w14:paraId="367DB92B" w14:textId="77777777" w:rsidR="00557300" w:rsidRPr="00E0279C" w:rsidRDefault="52F6463D" w:rsidP="007341E1">
      <w:pPr>
        <w:shd w:val="clear" w:color="auto" w:fill="000000" w:themeFill="text1"/>
      </w:pPr>
      <w:r w:rsidRPr="00E0279C">
        <w:t xml:space="preserve">                    &gt; to 172.20.5.2 via ge-0/0/1.0</w:t>
      </w:r>
    </w:p>
    <w:p w14:paraId="103581AA" w14:textId="77777777" w:rsidR="00557300" w:rsidRPr="00E0279C" w:rsidRDefault="52F6463D" w:rsidP="007341E1">
      <w:pPr>
        <w:shd w:val="clear" w:color="auto" w:fill="000000" w:themeFill="text1"/>
      </w:pPr>
      <w:r w:rsidRPr="00E0279C">
        <w:t>172.20.5.1/32      *[Local/0] 00:07:03</w:t>
      </w:r>
    </w:p>
    <w:p w14:paraId="6FBBFE78" w14:textId="77777777" w:rsidR="00557300" w:rsidRPr="00E0279C" w:rsidRDefault="52F6463D" w:rsidP="007341E1">
      <w:pPr>
        <w:shd w:val="clear" w:color="auto" w:fill="000000" w:themeFill="text1"/>
      </w:pPr>
      <w:r w:rsidRPr="00E0279C">
        <w:t xml:space="preserve">                      Local via ge-0/0/1.0</w:t>
      </w:r>
    </w:p>
    <w:p w14:paraId="1A1E25C7" w14:textId="77777777" w:rsidR="00557300" w:rsidRPr="00E0279C" w:rsidRDefault="00557300" w:rsidP="007341E1">
      <w:pPr>
        <w:shd w:val="clear" w:color="auto" w:fill="000000" w:themeFill="text1"/>
      </w:pPr>
    </w:p>
    <w:p w14:paraId="434ED898" w14:textId="25F2FB19" w:rsidR="00A065E7" w:rsidRDefault="52F6463D" w:rsidP="007341E1">
      <w:pPr>
        <w:shd w:val="clear" w:color="auto" w:fill="000000" w:themeFill="text1"/>
      </w:pPr>
      <w:r w:rsidRPr="00C23F92">
        <w:rPr>
          <w:shd w:val="clear" w:color="auto" w:fill="000000" w:themeFill="text1"/>
        </w:rPr>
        <w:t>Policy send-ospf: 5 prefix accepted, 0 prefix rejecte</w:t>
      </w:r>
      <w:r w:rsidR="00DC28F8">
        <w:rPr>
          <w:shd w:val="clear" w:color="auto" w:fill="000000" w:themeFill="text1"/>
        </w:rPr>
        <w:t xml:space="preserve">d                                                                            </w:t>
      </w:r>
      <w:r w:rsidR="00C23F92">
        <w:rPr>
          <w:shd w:val="clear" w:color="auto" w:fill="000000" w:themeFill="text1"/>
        </w:rPr>
        <w:t xml:space="preserve">       </w:t>
      </w:r>
      <w:r w:rsidR="00557300" w:rsidRPr="00E0279C">
        <w:br/>
      </w:r>
    </w:p>
    <w:p w14:paraId="119BF13A" w14:textId="5842781C" w:rsidR="00557300" w:rsidRPr="00DC28F8" w:rsidRDefault="00557300" w:rsidP="00A065E7">
      <w:pPr>
        <w:rPr>
          <w:shd w:val="clear" w:color="auto" w:fill="000000" w:themeFill="text1"/>
        </w:rPr>
      </w:pPr>
      <w:r w:rsidRPr="00E0279C">
        <w:br/>
      </w:r>
      <w:r w:rsidR="52F6463D" w:rsidRPr="00E0279C">
        <w:t>This output is from running the above command on the first router in the BGP example. We see that the prefix was accepted 5 times, ones for each virtual instance except the vR4 that has the local route as well, and never rejected.</w:t>
      </w:r>
    </w:p>
    <w:p w14:paraId="2681FECF" w14:textId="77777777" w:rsidR="00557300" w:rsidRPr="00E0279C" w:rsidRDefault="00557300" w:rsidP="00C23F92">
      <w:pPr>
        <w:shd w:val="clear" w:color="auto" w:fill="FFFFFF" w:themeFill="background1"/>
      </w:pPr>
    </w:p>
    <w:p w14:paraId="5809616A" w14:textId="5E7A249D" w:rsidR="0039455D" w:rsidRPr="00E0279C" w:rsidRDefault="0039455D" w:rsidP="0039455D"/>
    <w:p w14:paraId="0EDB7E9E" w14:textId="77777777" w:rsidR="00557300" w:rsidRPr="00E0279C" w:rsidRDefault="00557300" w:rsidP="0039455D"/>
    <w:p w14:paraId="7AEAF8E5" w14:textId="2D7BB2A8" w:rsidR="0039455D" w:rsidRPr="00E0279C" w:rsidRDefault="0039455D" w:rsidP="0039455D"/>
    <w:p w14:paraId="7D819E82" w14:textId="57A72FEE" w:rsidR="00A6528F" w:rsidRPr="00E0279C" w:rsidRDefault="00A6528F" w:rsidP="0039455D"/>
    <w:p w14:paraId="43E6AE74" w14:textId="57B75561" w:rsidR="00A6528F" w:rsidRPr="00E0279C" w:rsidRDefault="00A6528F" w:rsidP="0039455D"/>
    <w:p w14:paraId="2F534E7E" w14:textId="72C7BCB2" w:rsidR="00A6528F" w:rsidRPr="00E0279C" w:rsidRDefault="00A6528F" w:rsidP="0039455D"/>
    <w:p w14:paraId="739EF711" w14:textId="77777777" w:rsidR="00A6528F" w:rsidRPr="00E0279C" w:rsidRDefault="00A6528F" w:rsidP="0039455D"/>
    <w:p w14:paraId="235B5DC8" w14:textId="77777777" w:rsidR="002E2CF7" w:rsidRPr="00E0279C" w:rsidRDefault="002E2CF7" w:rsidP="52F6463D">
      <w:pPr>
        <w:pStyle w:val="Overskrift2"/>
        <w:rPr>
          <w:sz w:val="28"/>
          <w:szCs w:val="28"/>
        </w:rPr>
      </w:pPr>
      <w:bookmarkStart w:id="57" w:name="_Toc484380482"/>
      <w:r w:rsidRPr="00E0279C">
        <w:rPr>
          <w:sz w:val="28"/>
          <w:szCs w:val="28"/>
        </w:rPr>
        <w:t>RE/PFE</w:t>
      </w:r>
      <w:bookmarkEnd w:id="57"/>
    </w:p>
    <w:p w14:paraId="03298D6A" w14:textId="77777777" w:rsidR="0039455D" w:rsidRPr="00E0279C" w:rsidRDefault="0039455D" w:rsidP="0039455D"/>
    <w:p w14:paraId="6C22C11F" w14:textId="77777777" w:rsidR="0039455D" w:rsidRPr="00E0279C" w:rsidRDefault="0039455D" w:rsidP="0039455D"/>
    <w:p w14:paraId="0C57A326" w14:textId="6C717E81" w:rsidR="0039455D" w:rsidRPr="00E0279C" w:rsidRDefault="52F6463D" w:rsidP="0039455D">
      <w:r w:rsidRPr="00E0279C">
        <w:t>All platforms running the Junos</w:t>
      </w:r>
      <w:r w:rsidR="00D040E1">
        <w:t xml:space="preserve"> </w:t>
      </w:r>
      <w:r w:rsidRPr="00E0279C">
        <w:t>OS share a common design goal: clean separation of control and forwarding functions.</w:t>
      </w:r>
    </w:p>
    <w:p w14:paraId="191AADF7" w14:textId="77777777" w:rsidR="0039455D" w:rsidRPr="00E0279C" w:rsidRDefault="0039455D" w:rsidP="0039455D">
      <w:r w:rsidRPr="00E0279C">
        <w:rPr>
          <w:noProof/>
          <w:lang w:eastAsia="en-US"/>
        </w:rPr>
        <w:drawing>
          <wp:inline distT="0" distB="0" distL="0" distR="0" wp14:anchorId="223AD715" wp14:editId="465A106D">
            <wp:extent cx="5857875" cy="2724150"/>
            <wp:effectExtent l="0" t="0" r="9525" b="0"/>
            <wp:docPr id="20" name="Obraz 20" descr="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57875" cy="2724150"/>
                    </a:xfrm>
                    <a:prstGeom prst="rect">
                      <a:avLst/>
                    </a:prstGeom>
                    <a:noFill/>
                    <a:ln>
                      <a:noFill/>
                    </a:ln>
                  </pic:spPr>
                </pic:pic>
              </a:graphicData>
            </a:graphic>
          </wp:inline>
        </w:drawing>
      </w:r>
    </w:p>
    <w:p w14:paraId="2F90A94F" w14:textId="77777777" w:rsidR="0039455D" w:rsidRPr="00E0279C" w:rsidRDefault="0039455D" w:rsidP="0039455D"/>
    <w:p w14:paraId="5BBC079A" w14:textId="70E9FDA7" w:rsidR="0039455D" w:rsidRPr="00E0279C" w:rsidRDefault="00E61935" w:rsidP="0039455D">
      <w:r>
        <w:t xml:space="preserve">The </w:t>
      </w:r>
      <w:r w:rsidR="52F6463D" w:rsidRPr="00E0279C">
        <w:t xml:space="preserve">Routing Engine </w:t>
      </w:r>
      <w:r w:rsidR="0086543A" w:rsidRPr="00E0279C">
        <w:t>is in</w:t>
      </w:r>
      <w:r w:rsidR="52F6463D" w:rsidRPr="00E0279C">
        <w:t xml:space="preserve"> </w:t>
      </w:r>
      <w:r>
        <w:t xml:space="preserve">the </w:t>
      </w:r>
      <w:r w:rsidR="52F6463D" w:rsidRPr="00E0279C">
        <w:t xml:space="preserve">control plane, it is the brain of the Juniper Device, responsible for performing protocol updates and system management, it runs various </w:t>
      </w:r>
      <w:r w:rsidR="0086543A" w:rsidRPr="00E0279C">
        <w:t>daemons</w:t>
      </w:r>
      <w:r w:rsidR="52F6463D" w:rsidRPr="00E0279C">
        <w:t xml:space="preserve"> that reside inside a protected memory environment. The Routing Engine maintains the routing tables, bridging table and forwarding table and </w:t>
      </w:r>
      <w:r w:rsidR="0086543A" w:rsidRPr="00E0279C">
        <w:t>connects</w:t>
      </w:r>
      <w:r w:rsidR="52F6463D" w:rsidRPr="00E0279C">
        <w:t xml:space="preserve"> to the Packet Forwarding Engine through an internal link. The RE provides the CLI in addition to the J-Web GUI.</w:t>
      </w:r>
    </w:p>
    <w:p w14:paraId="577C78DC" w14:textId="32179C22" w:rsidR="0039455D" w:rsidRPr="00E0279C" w:rsidRDefault="52F6463D" w:rsidP="0039455D">
      <w:r w:rsidRPr="00E0279C">
        <w:t xml:space="preserve">The Packet Forwarding Engine is responsible for forwarding transit traffic through the device. In many Juniper </w:t>
      </w:r>
      <w:r w:rsidR="0086543A" w:rsidRPr="00E0279C">
        <w:t>platforms,</w:t>
      </w:r>
      <w:r w:rsidRPr="00E0279C">
        <w:t xml:space="preserve"> the PFE uses application-specific integrated circuits (ASICs) for increased performance.</w:t>
      </w:r>
    </w:p>
    <w:p w14:paraId="5D356890" w14:textId="77777777" w:rsidR="0039455D" w:rsidRPr="00E0279C" w:rsidRDefault="52F6463D" w:rsidP="0039455D">
      <w:r w:rsidRPr="00E0279C">
        <w:lastRenderedPageBreak/>
        <w:t>The PFE receives the layer 2 and layer 3 forwarding table (FT) from Routing Engine. FT updates are a high priority for the Junos OS kernel and are performed incrementally. It implements various services such as policing, stateless firewall filtering, and class of service</w:t>
      </w:r>
    </w:p>
    <w:p w14:paraId="64F93194" w14:textId="77777777" w:rsidR="0039455D" w:rsidRPr="00E0279C" w:rsidRDefault="0039455D" w:rsidP="0039455D"/>
    <w:p w14:paraId="46EFEFBB" w14:textId="77777777" w:rsidR="0039455D" w:rsidRPr="00E0279C" w:rsidRDefault="52F6463D" w:rsidP="0039455D">
      <w:r w:rsidRPr="00E0279C">
        <w:t>Transit Traffic consists of all traffic that enters an ingress network port, is compared against the forwarding table entries, and is forwarded out an egress network port toward its destination.</w:t>
      </w:r>
    </w:p>
    <w:p w14:paraId="7DCCA129" w14:textId="77777777" w:rsidR="0039455D" w:rsidRPr="00E0279C" w:rsidRDefault="52F6463D" w:rsidP="0039455D">
      <w:r w:rsidRPr="00E0279C">
        <w:t>Exception Traffic does not pass through the local device but rather requires some form of special handling. Examples of exception traffic:</w:t>
      </w:r>
    </w:p>
    <w:p w14:paraId="2E4FA5FF" w14:textId="77777777" w:rsidR="0039455D" w:rsidRPr="00E0279C" w:rsidRDefault="52F6463D" w:rsidP="003F3C40">
      <w:pPr>
        <w:pStyle w:val="Listeafsnit"/>
        <w:numPr>
          <w:ilvl w:val="0"/>
          <w:numId w:val="11"/>
        </w:numPr>
        <w:spacing w:after="160" w:line="259" w:lineRule="auto"/>
      </w:pPr>
      <w:r w:rsidRPr="00E0279C">
        <w:t>Packets addressed to the chassis (telnet, pings traceroutes)</w:t>
      </w:r>
    </w:p>
    <w:p w14:paraId="409FE41B" w14:textId="77777777" w:rsidR="0039455D" w:rsidRPr="00E0279C" w:rsidRDefault="52F6463D" w:rsidP="003F3C40">
      <w:pPr>
        <w:pStyle w:val="Listeafsnit"/>
        <w:numPr>
          <w:ilvl w:val="0"/>
          <w:numId w:val="11"/>
        </w:numPr>
        <w:spacing w:after="160" w:line="259" w:lineRule="auto"/>
      </w:pPr>
      <w:r w:rsidRPr="00E0279C">
        <w:t>Traffic that requires the generation of ICMP messages</w:t>
      </w:r>
    </w:p>
    <w:p w14:paraId="50FEA9B0" w14:textId="77777777" w:rsidR="0039455D" w:rsidRPr="00E0279C" w:rsidRDefault="52F6463D" w:rsidP="0039455D">
      <w:r w:rsidRPr="00E0279C">
        <w:t>Exception traffic is rare-limited on the internal link to protect the RE from potential DoS attacks</w:t>
      </w:r>
    </w:p>
    <w:p w14:paraId="54C0A286" w14:textId="77777777" w:rsidR="0039455D" w:rsidRPr="00E0279C" w:rsidRDefault="0039455D" w:rsidP="0039455D"/>
    <w:p w14:paraId="7D27C37F" w14:textId="11B63FC8" w:rsidR="0039455D" w:rsidRPr="00E0279C" w:rsidRDefault="52F6463D" w:rsidP="0039455D">
      <w:r w:rsidRPr="00E0279C">
        <w:t>Source: Introduction to the Junos Operating System – Student Guide Revision V-15.a</w:t>
      </w:r>
    </w:p>
    <w:p w14:paraId="17B9A52A" w14:textId="2F629856" w:rsidR="00557300" w:rsidRPr="00E0279C" w:rsidRDefault="00557300" w:rsidP="0039455D"/>
    <w:p w14:paraId="747AF78D" w14:textId="7E639BE8" w:rsidR="00557300" w:rsidRPr="00E0279C" w:rsidRDefault="00557300" w:rsidP="0039455D"/>
    <w:p w14:paraId="4E610B3E" w14:textId="2CE62336" w:rsidR="00557300" w:rsidRPr="00E0279C" w:rsidRDefault="00557300" w:rsidP="0039455D"/>
    <w:p w14:paraId="13E1A16B" w14:textId="7CBFF209" w:rsidR="00557300" w:rsidRPr="00E0279C" w:rsidRDefault="00557300" w:rsidP="0039455D"/>
    <w:p w14:paraId="6AB5506F" w14:textId="77777777" w:rsidR="00A6528F" w:rsidRPr="00E0279C" w:rsidRDefault="00A6528F" w:rsidP="0039455D"/>
    <w:p w14:paraId="7983D0A6" w14:textId="77777777" w:rsidR="0039455D" w:rsidRPr="00E0279C" w:rsidRDefault="0039455D" w:rsidP="0039455D"/>
    <w:p w14:paraId="50E877B3" w14:textId="77777777" w:rsidR="002E2CF7" w:rsidRPr="00E0279C" w:rsidRDefault="002E2CF7" w:rsidP="52F6463D">
      <w:pPr>
        <w:pStyle w:val="Overskrift2"/>
        <w:rPr>
          <w:rFonts w:ascii="Times New Roman" w:hAnsi="Times New Roman" w:cs="Times New Roman"/>
          <w:sz w:val="28"/>
          <w:szCs w:val="28"/>
        </w:rPr>
      </w:pPr>
      <w:bookmarkStart w:id="58" w:name="_Toc484380483"/>
      <w:r w:rsidRPr="00E0279C">
        <w:rPr>
          <w:rFonts w:ascii="Times New Roman" w:hAnsi="Times New Roman" w:cs="Times New Roman"/>
          <w:sz w:val="28"/>
          <w:szCs w:val="28"/>
        </w:rPr>
        <w:t>Firewall Filters</w:t>
      </w:r>
      <w:bookmarkEnd w:id="58"/>
    </w:p>
    <w:p w14:paraId="035C9F76" w14:textId="5EA9E750" w:rsidR="00557300" w:rsidRPr="00E0279C" w:rsidRDefault="00557300" w:rsidP="00E16D3A">
      <w:pPr>
        <w:rPr>
          <w:b/>
          <w:bCs/>
        </w:rPr>
      </w:pPr>
    </w:p>
    <w:p w14:paraId="135E13F6" w14:textId="27964E75" w:rsidR="00557300" w:rsidRPr="00E0279C" w:rsidRDefault="52F6463D" w:rsidP="52F6463D">
      <w:r w:rsidRPr="00E0279C">
        <w:t xml:space="preserve">Firewall filters control the traffic entering </w:t>
      </w:r>
      <w:r w:rsidR="004E7244" w:rsidRPr="00E0279C">
        <w:t>and leaving</w:t>
      </w:r>
      <w:r w:rsidRPr="00E0279C">
        <w:t xml:space="preserve"> a networking device in a stateless fashion. </w:t>
      </w:r>
      <w:r w:rsidR="004E7244" w:rsidRPr="00E0279C">
        <w:t>Stateless means</w:t>
      </w:r>
      <w:r w:rsidRPr="00E0279C">
        <w:t xml:space="preserve"> that the firewall filters uses static values like protocol, source, and destination address it cannot interpret traffic patterns or data flows. The firewall filters </w:t>
      </w:r>
      <w:r w:rsidR="004E7244" w:rsidRPr="00E0279C">
        <w:t>process</w:t>
      </w:r>
      <w:r w:rsidRPr="00E0279C">
        <w:t xml:space="preserve"> each packet individually.</w:t>
      </w:r>
    </w:p>
    <w:p w14:paraId="1B3090A6" w14:textId="77777777" w:rsidR="00557300" w:rsidRPr="00E0279C" w:rsidRDefault="52F6463D" w:rsidP="52F6463D">
      <w:r w:rsidRPr="00E0279C">
        <w:t>Firewall filters can perform the following actions:</w:t>
      </w:r>
    </w:p>
    <w:p w14:paraId="3129E056" w14:textId="77777777" w:rsidR="00557300" w:rsidRPr="00E0279C" w:rsidRDefault="00557300" w:rsidP="00557300"/>
    <w:p w14:paraId="2E900747" w14:textId="77777777" w:rsidR="00557300" w:rsidRPr="00E0279C" w:rsidRDefault="52F6463D" w:rsidP="00A546F2">
      <w:pPr>
        <w:numPr>
          <w:ilvl w:val="0"/>
          <w:numId w:val="27"/>
        </w:numPr>
      </w:pPr>
      <w:r w:rsidRPr="00E0279C">
        <w:t>Restrict traffic destined for the Routing Engine based on its source, protocol, and application.</w:t>
      </w:r>
    </w:p>
    <w:p w14:paraId="667405EF" w14:textId="77777777" w:rsidR="00557300" w:rsidRPr="00E0279C" w:rsidRDefault="52F6463D" w:rsidP="00A546F2">
      <w:pPr>
        <w:numPr>
          <w:ilvl w:val="0"/>
          <w:numId w:val="27"/>
        </w:numPr>
      </w:pPr>
      <w:r w:rsidRPr="00E0279C">
        <w:t>Limit the traffic rate of packets destined for the Routing Engine.</w:t>
      </w:r>
    </w:p>
    <w:p w14:paraId="0C14852F" w14:textId="77777777" w:rsidR="00557300" w:rsidRPr="00E0279C" w:rsidRDefault="52F6463D" w:rsidP="00A546F2">
      <w:pPr>
        <w:numPr>
          <w:ilvl w:val="0"/>
          <w:numId w:val="27"/>
        </w:numPr>
      </w:pPr>
      <w:r w:rsidRPr="00E0279C">
        <w:t>Process fragmented packages by configuring the filter to support this.</w:t>
      </w:r>
    </w:p>
    <w:p w14:paraId="0A460A02" w14:textId="77777777" w:rsidR="00557300" w:rsidRPr="00E0279C" w:rsidRDefault="00557300" w:rsidP="00557300"/>
    <w:p w14:paraId="3BFAAF77" w14:textId="01EA2CB0" w:rsidR="00557300" w:rsidRPr="00E0279C" w:rsidRDefault="00557300" w:rsidP="52F6463D">
      <w:r w:rsidRPr="00E0279C">
        <w:rPr>
          <w:noProof/>
        </w:rPr>
        <w:lastRenderedPageBreak/>
        <w:drawing>
          <wp:anchor distT="0" distB="0" distL="114300" distR="114300" simplePos="0" relativeHeight="251672576" behindDoc="0" locked="0" layoutInCell="1" allowOverlap="1" wp14:anchorId="36A8C364" wp14:editId="7ABAF26D">
            <wp:simplePos x="0" y="0"/>
            <wp:positionH relativeFrom="column">
              <wp:posOffset>0</wp:posOffset>
            </wp:positionH>
            <wp:positionV relativeFrom="paragraph">
              <wp:posOffset>0</wp:posOffset>
            </wp:positionV>
            <wp:extent cx="2216785" cy="3270250"/>
            <wp:effectExtent l="0" t="0" r="0" b="6350"/>
            <wp:wrapSquare wrapText="right"/>
            <wp:docPr id="74"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16785" cy="3270250"/>
                    </a:xfrm>
                    <a:prstGeom prst="rect">
                      <a:avLst/>
                    </a:prstGeom>
                    <a:noFill/>
                  </pic:spPr>
                </pic:pic>
              </a:graphicData>
            </a:graphic>
            <wp14:sizeRelH relativeFrom="page">
              <wp14:pctWidth>0</wp14:pctWidth>
            </wp14:sizeRelH>
            <wp14:sizeRelV relativeFrom="page">
              <wp14:pctHeight>0</wp14:pctHeight>
            </wp14:sizeRelV>
          </wp:anchor>
        </w:drawing>
      </w:r>
      <w:r w:rsidRPr="00E0279C">
        <w:t xml:space="preserve">In Juniper devices firewall filters are </w:t>
      </w:r>
      <w:r w:rsidR="004E7244" w:rsidRPr="00E0279C">
        <w:t>built</w:t>
      </w:r>
      <w:r w:rsidRPr="00E0279C">
        <w:t xml:space="preserve"> of a list of terms. Each “term” has a from statement that is used for matching the package. If this term is true the “then” statement of that term takes effect. The terms are matched sequentially starting from the first, which means that the order they are appear in will determine the order that the terms are matched.</w:t>
      </w:r>
    </w:p>
    <w:p w14:paraId="1B2A3FAD" w14:textId="77777777" w:rsidR="00557300" w:rsidRPr="00E0279C" w:rsidRDefault="00557300" w:rsidP="00557300"/>
    <w:p w14:paraId="3ED9825A" w14:textId="77777777" w:rsidR="00557300" w:rsidRPr="00E0279C" w:rsidRDefault="52F6463D" w:rsidP="52F6463D">
      <w:r w:rsidRPr="00E0279C">
        <w:t>The from statements describes the match condition. Some common match criteria are:</w:t>
      </w:r>
    </w:p>
    <w:p w14:paraId="396A7A82" w14:textId="77777777" w:rsidR="00557300" w:rsidRPr="00E0279C" w:rsidRDefault="52F6463D" w:rsidP="00A546F2">
      <w:pPr>
        <w:numPr>
          <w:ilvl w:val="0"/>
          <w:numId w:val="28"/>
        </w:numPr>
      </w:pPr>
      <w:r w:rsidRPr="00E0279C">
        <w:t>Match most header field in the package.</w:t>
      </w:r>
    </w:p>
    <w:p w14:paraId="44EA8F77" w14:textId="77777777" w:rsidR="00557300" w:rsidRPr="00E0279C" w:rsidRDefault="52F6463D" w:rsidP="00A546F2">
      <w:pPr>
        <w:numPr>
          <w:ilvl w:val="0"/>
          <w:numId w:val="28"/>
        </w:numPr>
      </w:pPr>
      <w:r w:rsidRPr="00E0279C">
        <w:t>Match conditions include</w:t>
      </w:r>
    </w:p>
    <w:p w14:paraId="758E9195" w14:textId="77777777" w:rsidR="00557300" w:rsidRPr="00E0279C" w:rsidRDefault="52F6463D" w:rsidP="00A546F2">
      <w:pPr>
        <w:numPr>
          <w:ilvl w:val="1"/>
          <w:numId w:val="28"/>
        </w:numPr>
      </w:pPr>
      <w:r w:rsidRPr="00E0279C">
        <w:t>Numeric range</w:t>
      </w:r>
    </w:p>
    <w:p w14:paraId="7973FAA9" w14:textId="77777777" w:rsidR="00557300" w:rsidRPr="00E0279C" w:rsidRDefault="52F6463D" w:rsidP="00A546F2">
      <w:pPr>
        <w:numPr>
          <w:ilvl w:val="1"/>
          <w:numId w:val="28"/>
        </w:numPr>
      </w:pPr>
      <w:r w:rsidRPr="00E0279C">
        <w:t>Address</w:t>
      </w:r>
    </w:p>
    <w:p w14:paraId="71641735" w14:textId="77777777" w:rsidR="00557300" w:rsidRPr="00E0279C" w:rsidRDefault="52F6463D" w:rsidP="00A546F2">
      <w:pPr>
        <w:numPr>
          <w:ilvl w:val="1"/>
          <w:numId w:val="28"/>
        </w:numPr>
      </w:pPr>
      <w:r w:rsidRPr="00E0279C">
        <w:t>Bit field</w:t>
      </w:r>
    </w:p>
    <w:p w14:paraId="27DB4929" w14:textId="77777777" w:rsidR="00557300" w:rsidRPr="00E0279C" w:rsidRDefault="00557300" w:rsidP="00557300"/>
    <w:p w14:paraId="22927BF1" w14:textId="77777777" w:rsidR="00557300" w:rsidRPr="00E0279C" w:rsidRDefault="52F6463D" w:rsidP="52F6463D">
      <w:r w:rsidRPr="00E0279C">
        <w:t>Actions can terminate (while accepting, discarding or rejecting) the sequence of terms. They may also modify the flow, perform monitoring task, modify the forwarding class or perform rate limiting.</w:t>
      </w:r>
    </w:p>
    <w:p w14:paraId="68A9A26B" w14:textId="77777777" w:rsidR="00557300" w:rsidRPr="00E0279C" w:rsidRDefault="52F6463D" w:rsidP="52F6463D">
      <w:r w:rsidRPr="00E0279C">
        <w:t>Common firewall filter actions are as follows:</w:t>
      </w:r>
    </w:p>
    <w:p w14:paraId="4EC8C2DB" w14:textId="77777777" w:rsidR="00557300" w:rsidRPr="00E0279C" w:rsidRDefault="52F6463D" w:rsidP="00A546F2">
      <w:pPr>
        <w:numPr>
          <w:ilvl w:val="0"/>
          <w:numId w:val="29"/>
        </w:numPr>
      </w:pPr>
      <w:r w:rsidRPr="00E0279C">
        <w:t>Terminating actions:</w:t>
      </w:r>
    </w:p>
    <w:p w14:paraId="06E81930" w14:textId="77777777" w:rsidR="00557300" w:rsidRPr="00E0279C" w:rsidRDefault="00557300" w:rsidP="00A546F2">
      <w:pPr>
        <w:numPr>
          <w:ilvl w:val="1"/>
          <w:numId w:val="29"/>
        </w:numPr>
      </w:pPr>
      <w:r w:rsidRPr="00E0279C">
        <w:t>accept</w:t>
      </w:r>
      <w:r w:rsidRPr="00E0279C">
        <w:tab/>
      </w:r>
    </w:p>
    <w:p w14:paraId="111B00CF" w14:textId="77777777" w:rsidR="00557300" w:rsidRPr="00E0279C" w:rsidRDefault="52F6463D" w:rsidP="00A546F2">
      <w:pPr>
        <w:numPr>
          <w:ilvl w:val="1"/>
          <w:numId w:val="29"/>
        </w:numPr>
      </w:pPr>
      <w:r w:rsidRPr="00E0279C">
        <w:t>discard</w:t>
      </w:r>
    </w:p>
    <w:p w14:paraId="53FACBC8" w14:textId="77777777" w:rsidR="00557300" w:rsidRPr="00E0279C" w:rsidRDefault="52F6463D" w:rsidP="00A546F2">
      <w:pPr>
        <w:numPr>
          <w:ilvl w:val="1"/>
          <w:numId w:val="29"/>
        </w:numPr>
      </w:pPr>
      <w:r w:rsidRPr="00E0279C">
        <w:t>reject</w:t>
      </w:r>
    </w:p>
    <w:p w14:paraId="5768958A" w14:textId="77777777" w:rsidR="00557300" w:rsidRPr="00E0279C" w:rsidRDefault="52F6463D" w:rsidP="00A546F2">
      <w:pPr>
        <w:numPr>
          <w:ilvl w:val="0"/>
          <w:numId w:val="29"/>
        </w:numPr>
      </w:pPr>
      <w:r w:rsidRPr="00E0279C">
        <w:t>Flow control:</w:t>
      </w:r>
    </w:p>
    <w:p w14:paraId="623DBFD3" w14:textId="77777777" w:rsidR="00557300" w:rsidRPr="00E0279C" w:rsidRDefault="52F6463D" w:rsidP="00A546F2">
      <w:pPr>
        <w:numPr>
          <w:ilvl w:val="1"/>
          <w:numId w:val="29"/>
        </w:numPr>
      </w:pPr>
      <w:r w:rsidRPr="00E0279C">
        <w:t>next term</w:t>
      </w:r>
    </w:p>
    <w:p w14:paraId="75F4E2AE" w14:textId="77777777" w:rsidR="00557300" w:rsidRPr="00E0279C" w:rsidRDefault="52F6463D" w:rsidP="00A546F2">
      <w:pPr>
        <w:numPr>
          <w:ilvl w:val="0"/>
          <w:numId w:val="29"/>
        </w:numPr>
      </w:pPr>
      <w:r w:rsidRPr="00E0279C">
        <w:t>Action modifiers:</w:t>
      </w:r>
    </w:p>
    <w:p w14:paraId="4EA93608" w14:textId="7692F76D" w:rsidR="00557300" w:rsidRPr="00E0279C" w:rsidRDefault="004E7244" w:rsidP="00A546F2">
      <w:pPr>
        <w:numPr>
          <w:ilvl w:val="1"/>
          <w:numId w:val="29"/>
        </w:numPr>
      </w:pPr>
      <w:r w:rsidRPr="00E0279C">
        <w:t>count,</w:t>
      </w:r>
      <w:r w:rsidR="52F6463D" w:rsidRPr="00E0279C">
        <w:t xml:space="preserve"> </w:t>
      </w:r>
      <w:r w:rsidRPr="00E0279C">
        <w:t>log,</w:t>
      </w:r>
      <w:r w:rsidR="52F6463D" w:rsidRPr="00E0279C">
        <w:t xml:space="preserve"> and syslog</w:t>
      </w:r>
    </w:p>
    <w:p w14:paraId="4C8A9E75" w14:textId="2CA790E1" w:rsidR="00557300" w:rsidRPr="00E0279C" w:rsidRDefault="52F6463D" w:rsidP="00A546F2">
      <w:pPr>
        <w:numPr>
          <w:ilvl w:val="1"/>
          <w:numId w:val="29"/>
        </w:numPr>
      </w:pPr>
      <w:r w:rsidRPr="00E0279C">
        <w:t>forwarding-</w:t>
      </w:r>
      <w:r w:rsidR="00541524" w:rsidRPr="00E0279C">
        <w:t>class and</w:t>
      </w:r>
      <w:r w:rsidRPr="00E0279C">
        <w:t xml:space="preserve"> loss-priority policer</w:t>
      </w:r>
    </w:p>
    <w:p w14:paraId="7CEDC844" w14:textId="77777777" w:rsidR="00557300" w:rsidRPr="00E0279C" w:rsidRDefault="00557300" w:rsidP="00557300"/>
    <w:p w14:paraId="4928C9C5" w14:textId="09708758" w:rsidR="00557300" w:rsidRPr="00E0279C" w:rsidRDefault="52F6463D" w:rsidP="00A546F2">
      <w:pPr>
        <w:numPr>
          <w:ilvl w:val="0"/>
          <w:numId w:val="27"/>
        </w:numPr>
      </w:pPr>
      <w:r w:rsidRPr="00E0279C">
        <w:t>Everything that is not explicitly allowed will be discarded.</w:t>
      </w:r>
    </w:p>
    <w:p w14:paraId="3D04F244" w14:textId="5F9BE35A" w:rsidR="006B459B" w:rsidRPr="00E0279C" w:rsidRDefault="006B459B" w:rsidP="006B459B"/>
    <w:p w14:paraId="7A6DE0B6" w14:textId="2AF56F45" w:rsidR="006B459B" w:rsidRPr="00E0279C" w:rsidRDefault="006B459B" w:rsidP="006B459B"/>
    <w:p w14:paraId="24BA76DF" w14:textId="77777777" w:rsidR="006B459B" w:rsidRPr="00E0279C" w:rsidRDefault="006B459B" w:rsidP="006B459B"/>
    <w:p w14:paraId="3CD16827" w14:textId="1697ED7D" w:rsidR="00557300" w:rsidRPr="00E0279C" w:rsidRDefault="006B459B" w:rsidP="52F6463D">
      <w:pPr>
        <w:pStyle w:val="Overskrift3"/>
      </w:pPr>
      <w:bookmarkStart w:id="59" w:name="_Toc484380484"/>
      <w:r w:rsidRPr="00E0279C">
        <w:t>Configuration</w:t>
      </w:r>
      <w:bookmarkEnd w:id="59"/>
    </w:p>
    <w:p w14:paraId="489574FD" w14:textId="77777777" w:rsidR="00557300" w:rsidRPr="00E0279C" w:rsidRDefault="52F6463D" w:rsidP="52F6463D">
      <w:r w:rsidRPr="00E0279C">
        <w:t>Firewall filters are configured in the “firewall” hierarchy.</w:t>
      </w:r>
    </w:p>
    <w:p w14:paraId="28B5D911" w14:textId="77777777" w:rsidR="00557300" w:rsidRPr="00E0279C" w:rsidRDefault="52F6463D" w:rsidP="52F6463D">
      <w:r w:rsidRPr="00E0279C">
        <w:t>Firewall {</w:t>
      </w:r>
    </w:p>
    <w:p w14:paraId="63551BC5" w14:textId="77777777" w:rsidR="00557300" w:rsidRPr="00E0279C" w:rsidRDefault="00557300" w:rsidP="00557300"/>
    <w:p w14:paraId="5317300E" w14:textId="77777777" w:rsidR="00557300" w:rsidRPr="00E0279C" w:rsidRDefault="52F6463D" w:rsidP="52F6463D">
      <w:r w:rsidRPr="00E0279C">
        <w:t>The next line limits the filters to IPv4 packages.</w:t>
      </w:r>
    </w:p>
    <w:p w14:paraId="3B9B5A9C" w14:textId="77777777" w:rsidR="00557300" w:rsidRPr="00E0279C" w:rsidRDefault="00557300" w:rsidP="00557300">
      <w:r w:rsidRPr="00E0279C">
        <w:t xml:space="preserve">    </w:t>
      </w:r>
    </w:p>
    <w:p w14:paraId="51EFDE20" w14:textId="77777777" w:rsidR="00557300" w:rsidRPr="00345A6D" w:rsidRDefault="52F6463D" w:rsidP="52F6463D">
      <w:pPr>
        <w:rPr>
          <w:rFonts w:ascii="Consolas" w:hAnsi="Consolas"/>
          <w:sz w:val="22"/>
        </w:rPr>
      </w:pPr>
      <w:r w:rsidRPr="00345A6D">
        <w:rPr>
          <w:rFonts w:ascii="Consolas" w:hAnsi="Consolas"/>
          <w:sz w:val="22"/>
        </w:rPr>
        <w:t>family inet {</w:t>
      </w:r>
    </w:p>
    <w:p w14:paraId="7A294817" w14:textId="77777777" w:rsidR="00557300" w:rsidRPr="00345A6D" w:rsidRDefault="00557300" w:rsidP="52F6463D">
      <w:pPr>
        <w:rPr>
          <w:rFonts w:ascii="Consolas" w:hAnsi="Consolas"/>
          <w:sz w:val="22"/>
        </w:rPr>
      </w:pPr>
      <w:r w:rsidRPr="00345A6D">
        <w:rPr>
          <w:rFonts w:ascii="Consolas" w:hAnsi="Consolas"/>
          <w:sz w:val="22"/>
        </w:rPr>
        <w:tab/>
        <w:t>filter filter1 {</w:t>
      </w:r>
    </w:p>
    <w:p w14:paraId="1CBF8BB9" w14:textId="77777777" w:rsidR="00557300" w:rsidRPr="00E0279C" w:rsidRDefault="00557300" w:rsidP="00557300">
      <w:r w:rsidRPr="00E0279C">
        <w:tab/>
      </w:r>
    </w:p>
    <w:p w14:paraId="7B600B4D" w14:textId="77777777" w:rsidR="00557300" w:rsidRPr="00E0279C" w:rsidRDefault="52F6463D" w:rsidP="52F6463D">
      <w:r w:rsidRPr="00E0279C">
        <w:t>This is an example of filtering by protocol, traffic except TCP and UDP is accepted.</w:t>
      </w:r>
    </w:p>
    <w:p w14:paraId="2E9E73AC" w14:textId="77777777" w:rsidR="00557300" w:rsidRPr="00E0279C" w:rsidRDefault="00557300" w:rsidP="00557300"/>
    <w:p w14:paraId="0FC85A24" w14:textId="77777777" w:rsidR="00557300" w:rsidRPr="00345A6D" w:rsidRDefault="00557300" w:rsidP="52F6463D">
      <w:pPr>
        <w:rPr>
          <w:rFonts w:ascii="Consolas" w:hAnsi="Consolas"/>
          <w:sz w:val="22"/>
        </w:rPr>
      </w:pPr>
      <w:r w:rsidRPr="00E0279C">
        <w:tab/>
      </w:r>
      <w:r w:rsidRPr="00E0279C">
        <w:tab/>
      </w:r>
      <w:r w:rsidRPr="00345A6D">
        <w:rPr>
          <w:rFonts w:ascii="Consolas" w:hAnsi="Consolas"/>
          <w:sz w:val="22"/>
        </w:rPr>
        <w:t>term term1 {</w:t>
      </w:r>
    </w:p>
    <w:p w14:paraId="1436C397" w14:textId="77777777" w:rsidR="00557300" w:rsidRPr="00345A6D" w:rsidRDefault="00557300" w:rsidP="52F6463D">
      <w:pPr>
        <w:rPr>
          <w:rFonts w:ascii="Consolas" w:hAnsi="Consolas"/>
          <w:sz w:val="22"/>
        </w:rPr>
      </w:pPr>
      <w:r w:rsidRPr="00345A6D">
        <w:rPr>
          <w:rFonts w:ascii="Consolas" w:hAnsi="Consolas"/>
          <w:sz w:val="22"/>
        </w:rPr>
        <w:tab/>
      </w:r>
      <w:r w:rsidRPr="00345A6D">
        <w:rPr>
          <w:rFonts w:ascii="Consolas" w:hAnsi="Consolas"/>
          <w:sz w:val="22"/>
        </w:rPr>
        <w:tab/>
      </w:r>
      <w:r w:rsidRPr="00345A6D">
        <w:rPr>
          <w:rFonts w:ascii="Consolas" w:hAnsi="Consolas"/>
          <w:sz w:val="22"/>
        </w:rPr>
        <w:tab/>
        <w:t>from {</w:t>
      </w:r>
    </w:p>
    <w:p w14:paraId="13FA274A" w14:textId="77777777" w:rsidR="00557300" w:rsidRPr="00345A6D" w:rsidRDefault="00557300" w:rsidP="52F6463D">
      <w:pPr>
        <w:rPr>
          <w:rFonts w:ascii="Consolas" w:hAnsi="Consolas"/>
          <w:sz w:val="22"/>
        </w:rPr>
      </w:pPr>
      <w:r w:rsidRPr="00345A6D">
        <w:rPr>
          <w:rFonts w:ascii="Consolas" w:hAnsi="Consolas"/>
          <w:sz w:val="22"/>
        </w:rPr>
        <w:tab/>
      </w:r>
      <w:r w:rsidRPr="00345A6D">
        <w:rPr>
          <w:rFonts w:ascii="Consolas" w:hAnsi="Consolas"/>
          <w:sz w:val="22"/>
        </w:rPr>
        <w:tab/>
      </w:r>
      <w:r w:rsidRPr="00345A6D">
        <w:rPr>
          <w:rFonts w:ascii="Consolas" w:hAnsi="Consolas"/>
          <w:sz w:val="22"/>
        </w:rPr>
        <w:tab/>
      </w:r>
      <w:r w:rsidRPr="00345A6D">
        <w:rPr>
          <w:rFonts w:ascii="Consolas" w:hAnsi="Consolas"/>
          <w:sz w:val="22"/>
        </w:rPr>
        <w:tab/>
        <w:t>protocol-except [tcp udp];</w:t>
      </w:r>
    </w:p>
    <w:p w14:paraId="7EC1F488" w14:textId="77777777" w:rsidR="00557300" w:rsidRPr="00345A6D" w:rsidRDefault="00557300" w:rsidP="52F6463D">
      <w:pPr>
        <w:rPr>
          <w:rFonts w:ascii="Consolas" w:hAnsi="Consolas"/>
          <w:sz w:val="22"/>
        </w:rPr>
      </w:pPr>
      <w:r w:rsidRPr="00345A6D">
        <w:rPr>
          <w:rFonts w:ascii="Consolas" w:hAnsi="Consolas"/>
          <w:sz w:val="22"/>
        </w:rPr>
        <w:tab/>
      </w:r>
      <w:r w:rsidRPr="00345A6D">
        <w:rPr>
          <w:rFonts w:ascii="Consolas" w:hAnsi="Consolas"/>
          <w:sz w:val="22"/>
        </w:rPr>
        <w:tab/>
      </w:r>
      <w:r w:rsidRPr="00345A6D">
        <w:rPr>
          <w:rFonts w:ascii="Consolas" w:hAnsi="Consolas"/>
          <w:sz w:val="22"/>
        </w:rPr>
        <w:tab/>
        <w:t>}</w:t>
      </w:r>
    </w:p>
    <w:p w14:paraId="71CEFD83" w14:textId="77777777" w:rsidR="00557300" w:rsidRPr="00345A6D" w:rsidRDefault="00557300" w:rsidP="52F6463D">
      <w:pPr>
        <w:rPr>
          <w:rFonts w:ascii="Consolas" w:hAnsi="Consolas"/>
          <w:sz w:val="22"/>
        </w:rPr>
      </w:pPr>
      <w:r w:rsidRPr="00345A6D">
        <w:rPr>
          <w:rFonts w:ascii="Consolas" w:hAnsi="Consolas"/>
          <w:sz w:val="22"/>
        </w:rPr>
        <w:tab/>
      </w:r>
      <w:r w:rsidRPr="00345A6D">
        <w:rPr>
          <w:rFonts w:ascii="Consolas" w:hAnsi="Consolas"/>
          <w:sz w:val="22"/>
        </w:rPr>
        <w:tab/>
      </w:r>
      <w:r w:rsidRPr="00345A6D">
        <w:rPr>
          <w:rFonts w:ascii="Consolas" w:hAnsi="Consolas"/>
          <w:sz w:val="22"/>
        </w:rPr>
        <w:tab/>
        <w:t>then {</w:t>
      </w:r>
    </w:p>
    <w:p w14:paraId="2CE09163" w14:textId="77777777" w:rsidR="00557300" w:rsidRPr="00345A6D" w:rsidRDefault="00557300" w:rsidP="52F6463D">
      <w:pPr>
        <w:rPr>
          <w:rFonts w:ascii="Consolas" w:hAnsi="Consolas"/>
          <w:sz w:val="22"/>
        </w:rPr>
      </w:pPr>
      <w:r w:rsidRPr="00345A6D">
        <w:rPr>
          <w:rFonts w:ascii="Consolas" w:hAnsi="Consolas"/>
          <w:sz w:val="22"/>
        </w:rPr>
        <w:tab/>
      </w:r>
      <w:r w:rsidRPr="00345A6D">
        <w:rPr>
          <w:rFonts w:ascii="Consolas" w:hAnsi="Consolas"/>
          <w:sz w:val="22"/>
        </w:rPr>
        <w:tab/>
      </w:r>
      <w:r w:rsidRPr="00345A6D">
        <w:rPr>
          <w:rFonts w:ascii="Consolas" w:hAnsi="Consolas"/>
          <w:sz w:val="22"/>
        </w:rPr>
        <w:tab/>
      </w:r>
      <w:r w:rsidRPr="00345A6D">
        <w:rPr>
          <w:rFonts w:ascii="Consolas" w:hAnsi="Consolas"/>
          <w:sz w:val="22"/>
        </w:rPr>
        <w:tab/>
        <w:t>accept;</w:t>
      </w:r>
    </w:p>
    <w:p w14:paraId="3E36541D" w14:textId="77777777" w:rsidR="00557300" w:rsidRPr="00345A6D" w:rsidRDefault="00557300" w:rsidP="52F6463D">
      <w:pPr>
        <w:rPr>
          <w:rFonts w:ascii="Consolas" w:hAnsi="Consolas"/>
          <w:sz w:val="22"/>
        </w:rPr>
      </w:pPr>
      <w:r w:rsidRPr="00345A6D">
        <w:rPr>
          <w:rFonts w:ascii="Consolas" w:hAnsi="Consolas"/>
          <w:sz w:val="22"/>
        </w:rPr>
        <w:lastRenderedPageBreak/>
        <w:tab/>
      </w:r>
      <w:r w:rsidRPr="00345A6D">
        <w:rPr>
          <w:rFonts w:ascii="Consolas" w:hAnsi="Consolas"/>
          <w:sz w:val="22"/>
        </w:rPr>
        <w:tab/>
      </w:r>
      <w:r w:rsidRPr="00345A6D">
        <w:rPr>
          <w:rFonts w:ascii="Consolas" w:hAnsi="Consolas"/>
          <w:sz w:val="22"/>
        </w:rPr>
        <w:tab/>
        <w:t>}</w:t>
      </w:r>
    </w:p>
    <w:p w14:paraId="4545AB82" w14:textId="77777777" w:rsidR="00557300" w:rsidRPr="00345A6D" w:rsidRDefault="00557300" w:rsidP="52F6463D">
      <w:pPr>
        <w:rPr>
          <w:rFonts w:ascii="Consolas" w:hAnsi="Consolas"/>
          <w:sz w:val="22"/>
        </w:rPr>
      </w:pPr>
      <w:r w:rsidRPr="00345A6D">
        <w:rPr>
          <w:rFonts w:ascii="Consolas" w:hAnsi="Consolas"/>
          <w:sz w:val="22"/>
        </w:rPr>
        <w:tab/>
      </w:r>
      <w:r w:rsidRPr="00345A6D">
        <w:rPr>
          <w:rFonts w:ascii="Consolas" w:hAnsi="Consolas"/>
          <w:sz w:val="22"/>
        </w:rPr>
        <w:tab/>
        <w:t>}</w:t>
      </w:r>
    </w:p>
    <w:p w14:paraId="1CD1854D" w14:textId="77777777" w:rsidR="00557300" w:rsidRPr="00E0279C" w:rsidRDefault="00557300" w:rsidP="00557300"/>
    <w:p w14:paraId="2CF3A41B" w14:textId="77777777" w:rsidR="00557300" w:rsidRPr="00E0279C" w:rsidRDefault="52F6463D" w:rsidP="52F6463D">
      <w:r w:rsidRPr="00E0279C">
        <w:t>Taking into account the above term, the next term is only reached for TCP and UDP traffic since all other types are accepted above. The next term will reject packages from the 192.168.0.0/16 network.</w:t>
      </w:r>
    </w:p>
    <w:p w14:paraId="19EB5E14" w14:textId="77777777" w:rsidR="00557300" w:rsidRPr="00E0279C" w:rsidRDefault="00557300" w:rsidP="00557300"/>
    <w:p w14:paraId="7584D691" w14:textId="77777777" w:rsidR="00557300" w:rsidRPr="00345A6D" w:rsidRDefault="00557300" w:rsidP="52F6463D">
      <w:pPr>
        <w:rPr>
          <w:rFonts w:ascii="Consolas" w:hAnsi="Consolas"/>
          <w:sz w:val="22"/>
        </w:rPr>
      </w:pPr>
      <w:r w:rsidRPr="00E0279C">
        <w:tab/>
      </w:r>
      <w:r w:rsidRPr="00E0279C">
        <w:tab/>
      </w:r>
      <w:r w:rsidRPr="00345A6D">
        <w:rPr>
          <w:rFonts w:ascii="Consolas" w:hAnsi="Consolas"/>
          <w:sz w:val="22"/>
        </w:rPr>
        <w:t>term term2 {</w:t>
      </w:r>
    </w:p>
    <w:p w14:paraId="04286673" w14:textId="77777777" w:rsidR="00557300" w:rsidRPr="00345A6D" w:rsidRDefault="00557300" w:rsidP="52F6463D">
      <w:pPr>
        <w:rPr>
          <w:rFonts w:ascii="Consolas" w:hAnsi="Consolas"/>
          <w:sz w:val="22"/>
        </w:rPr>
      </w:pPr>
      <w:r w:rsidRPr="00345A6D">
        <w:rPr>
          <w:rFonts w:ascii="Consolas" w:hAnsi="Consolas"/>
          <w:sz w:val="22"/>
        </w:rPr>
        <w:tab/>
      </w:r>
      <w:r w:rsidRPr="00345A6D">
        <w:rPr>
          <w:rFonts w:ascii="Consolas" w:hAnsi="Consolas"/>
          <w:sz w:val="22"/>
        </w:rPr>
        <w:tab/>
      </w:r>
      <w:r w:rsidRPr="00345A6D">
        <w:rPr>
          <w:rFonts w:ascii="Consolas" w:hAnsi="Consolas"/>
          <w:sz w:val="22"/>
        </w:rPr>
        <w:tab/>
        <w:t>from {</w:t>
      </w:r>
    </w:p>
    <w:p w14:paraId="1CEF014D" w14:textId="77777777" w:rsidR="00557300" w:rsidRPr="00345A6D" w:rsidRDefault="00557300" w:rsidP="52F6463D">
      <w:pPr>
        <w:rPr>
          <w:rFonts w:ascii="Consolas" w:hAnsi="Consolas"/>
          <w:sz w:val="22"/>
        </w:rPr>
      </w:pPr>
      <w:r w:rsidRPr="00345A6D">
        <w:rPr>
          <w:rFonts w:ascii="Consolas" w:hAnsi="Consolas"/>
          <w:sz w:val="22"/>
        </w:rPr>
        <w:tab/>
      </w:r>
      <w:r w:rsidRPr="00345A6D">
        <w:rPr>
          <w:rFonts w:ascii="Consolas" w:hAnsi="Consolas"/>
          <w:sz w:val="22"/>
        </w:rPr>
        <w:tab/>
      </w:r>
      <w:r w:rsidRPr="00345A6D">
        <w:rPr>
          <w:rFonts w:ascii="Consolas" w:hAnsi="Consolas"/>
          <w:sz w:val="22"/>
        </w:rPr>
        <w:tab/>
      </w:r>
      <w:r w:rsidRPr="00345A6D">
        <w:rPr>
          <w:rFonts w:ascii="Consolas" w:hAnsi="Consolas"/>
          <w:sz w:val="22"/>
        </w:rPr>
        <w:tab/>
        <w:t>address 192.168/16;</w:t>
      </w:r>
    </w:p>
    <w:p w14:paraId="1811B14E" w14:textId="77777777" w:rsidR="00557300" w:rsidRPr="00345A6D" w:rsidRDefault="00557300" w:rsidP="52F6463D">
      <w:pPr>
        <w:rPr>
          <w:rFonts w:ascii="Consolas" w:hAnsi="Consolas"/>
          <w:sz w:val="22"/>
        </w:rPr>
      </w:pPr>
      <w:r w:rsidRPr="00345A6D">
        <w:rPr>
          <w:rFonts w:ascii="Consolas" w:hAnsi="Consolas"/>
          <w:sz w:val="22"/>
        </w:rPr>
        <w:tab/>
      </w:r>
      <w:r w:rsidRPr="00345A6D">
        <w:rPr>
          <w:rFonts w:ascii="Consolas" w:hAnsi="Consolas"/>
          <w:sz w:val="22"/>
        </w:rPr>
        <w:tab/>
      </w:r>
      <w:r w:rsidRPr="00345A6D">
        <w:rPr>
          <w:rFonts w:ascii="Consolas" w:hAnsi="Consolas"/>
          <w:sz w:val="22"/>
        </w:rPr>
        <w:tab/>
        <w:t>}</w:t>
      </w:r>
    </w:p>
    <w:p w14:paraId="79CBB800" w14:textId="77777777" w:rsidR="00557300" w:rsidRPr="00345A6D" w:rsidRDefault="00557300" w:rsidP="52F6463D">
      <w:pPr>
        <w:rPr>
          <w:rFonts w:ascii="Consolas" w:hAnsi="Consolas"/>
          <w:sz w:val="22"/>
        </w:rPr>
      </w:pPr>
      <w:r w:rsidRPr="00345A6D">
        <w:rPr>
          <w:rFonts w:ascii="Consolas" w:hAnsi="Consolas"/>
          <w:sz w:val="22"/>
        </w:rPr>
        <w:tab/>
      </w:r>
      <w:r w:rsidRPr="00345A6D">
        <w:rPr>
          <w:rFonts w:ascii="Consolas" w:hAnsi="Consolas"/>
          <w:sz w:val="22"/>
        </w:rPr>
        <w:tab/>
      </w:r>
      <w:r w:rsidRPr="00345A6D">
        <w:rPr>
          <w:rFonts w:ascii="Consolas" w:hAnsi="Consolas"/>
          <w:sz w:val="22"/>
        </w:rPr>
        <w:tab/>
        <w:t>then {</w:t>
      </w:r>
    </w:p>
    <w:p w14:paraId="175EE0D2" w14:textId="77777777" w:rsidR="00557300" w:rsidRPr="00345A6D" w:rsidRDefault="00557300" w:rsidP="52F6463D">
      <w:pPr>
        <w:rPr>
          <w:rFonts w:ascii="Consolas" w:hAnsi="Consolas"/>
          <w:sz w:val="22"/>
        </w:rPr>
      </w:pPr>
      <w:r w:rsidRPr="00345A6D">
        <w:rPr>
          <w:rFonts w:ascii="Consolas" w:hAnsi="Consolas"/>
          <w:sz w:val="22"/>
        </w:rPr>
        <w:tab/>
      </w:r>
      <w:r w:rsidRPr="00345A6D">
        <w:rPr>
          <w:rFonts w:ascii="Consolas" w:hAnsi="Consolas"/>
          <w:sz w:val="22"/>
        </w:rPr>
        <w:tab/>
      </w:r>
      <w:r w:rsidRPr="00345A6D">
        <w:rPr>
          <w:rFonts w:ascii="Consolas" w:hAnsi="Consolas"/>
          <w:sz w:val="22"/>
        </w:rPr>
        <w:tab/>
      </w:r>
      <w:r w:rsidRPr="00345A6D">
        <w:rPr>
          <w:rFonts w:ascii="Consolas" w:hAnsi="Consolas"/>
          <w:sz w:val="22"/>
        </w:rPr>
        <w:tab/>
        <w:t>reject;</w:t>
      </w:r>
    </w:p>
    <w:p w14:paraId="2DE3A5D7" w14:textId="77777777" w:rsidR="00557300" w:rsidRPr="00345A6D" w:rsidRDefault="00557300" w:rsidP="52F6463D">
      <w:pPr>
        <w:rPr>
          <w:rFonts w:ascii="Consolas" w:hAnsi="Consolas"/>
          <w:sz w:val="22"/>
        </w:rPr>
      </w:pPr>
      <w:r w:rsidRPr="00345A6D">
        <w:rPr>
          <w:rFonts w:ascii="Consolas" w:hAnsi="Consolas"/>
          <w:sz w:val="22"/>
        </w:rPr>
        <w:tab/>
      </w:r>
      <w:r w:rsidRPr="00345A6D">
        <w:rPr>
          <w:rFonts w:ascii="Consolas" w:hAnsi="Consolas"/>
          <w:sz w:val="22"/>
        </w:rPr>
        <w:tab/>
      </w:r>
      <w:r w:rsidRPr="00345A6D">
        <w:rPr>
          <w:rFonts w:ascii="Consolas" w:hAnsi="Consolas"/>
          <w:sz w:val="22"/>
        </w:rPr>
        <w:tab/>
        <w:t>}</w:t>
      </w:r>
    </w:p>
    <w:p w14:paraId="115E02DF" w14:textId="77777777" w:rsidR="00557300" w:rsidRPr="00345A6D" w:rsidRDefault="00557300" w:rsidP="52F6463D">
      <w:pPr>
        <w:rPr>
          <w:rFonts w:ascii="Consolas" w:hAnsi="Consolas"/>
          <w:sz w:val="22"/>
        </w:rPr>
      </w:pPr>
      <w:r w:rsidRPr="00345A6D">
        <w:rPr>
          <w:rFonts w:ascii="Consolas" w:hAnsi="Consolas"/>
          <w:sz w:val="22"/>
        </w:rPr>
        <w:tab/>
      </w:r>
      <w:r w:rsidRPr="00345A6D">
        <w:rPr>
          <w:rFonts w:ascii="Consolas" w:hAnsi="Consolas"/>
          <w:sz w:val="22"/>
        </w:rPr>
        <w:tab/>
        <w:t>}</w:t>
      </w:r>
    </w:p>
    <w:p w14:paraId="5EA0EFB7" w14:textId="77777777" w:rsidR="00557300" w:rsidRPr="00E0279C" w:rsidRDefault="00557300" w:rsidP="00557300"/>
    <w:p w14:paraId="5F191CFD" w14:textId="11FEF39A" w:rsidR="00557300" w:rsidRPr="00E0279C" w:rsidRDefault="00541524" w:rsidP="52F6463D">
      <w:r w:rsidRPr="00E0279C">
        <w:t>Again,</w:t>
      </w:r>
      <w:r w:rsidR="52F6463D" w:rsidRPr="00E0279C">
        <w:t xml:space="preserve"> taking into account the above rules all packages that are TCP or UDP and not coming from the 192.168.0.0/16 network are accepted by the next term, after increasing the counter “pkts_remote_man”. This count feature is used for monitoring.</w:t>
      </w:r>
    </w:p>
    <w:p w14:paraId="617A0A1F" w14:textId="77777777" w:rsidR="00557300" w:rsidRPr="00E0279C" w:rsidRDefault="00557300" w:rsidP="00557300"/>
    <w:p w14:paraId="21E33CE7" w14:textId="77777777" w:rsidR="00557300" w:rsidRPr="00345A6D" w:rsidRDefault="00557300" w:rsidP="52F6463D">
      <w:pPr>
        <w:rPr>
          <w:rFonts w:ascii="Consolas" w:hAnsi="Consolas"/>
          <w:sz w:val="22"/>
        </w:rPr>
      </w:pPr>
      <w:r w:rsidRPr="00E0279C">
        <w:tab/>
      </w:r>
      <w:r w:rsidRPr="00E0279C">
        <w:tab/>
      </w:r>
      <w:r w:rsidRPr="00345A6D">
        <w:rPr>
          <w:rFonts w:ascii="Consolas" w:hAnsi="Consolas"/>
          <w:sz w:val="22"/>
        </w:rPr>
        <w:t>term term3 {</w:t>
      </w:r>
    </w:p>
    <w:p w14:paraId="25A42424" w14:textId="77777777" w:rsidR="00557300" w:rsidRPr="00345A6D" w:rsidRDefault="00557300" w:rsidP="52F6463D">
      <w:pPr>
        <w:rPr>
          <w:rFonts w:ascii="Consolas" w:hAnsi="Consolas"/>
          <w:sz w:val="22"/>
        </w:rPr>
      </w:pPr>
      <w:r w:rsidRPr="00345A6D">
        <w:rPr>
          <w:rFonts w:ascii="Consolas" w:hAnsi="Consolas"/>
          <w:sz w:val="22"/>
        </w:rPr>
        <w:tab/>
      </w:r>
      <w:r w:rsidRPr="00345A6D">
        <w:rPr>
          <w:rFonts w:ascii="Consolas" w:hAnsi="Consolas"/>
          <w:sz w:val="22"/>
        </w:rPr>
        <w:tab/>
      </w:r>
      <w:r w:rsidRPr="00345A6D">
        <w:rPr>
          <w:rFonts w:ascii="Consolas" w:hAnsi="Consolas"/>
          <w:sz w:val="22"/>
        </w:rPr>
        <w:tab/>
        <w:t>from {</w:t>
      </w:r>
    </w:p>
    <w:p w14:paraId="250B31BA" w14:textId="77777777" w:rsidR="00557300" w:rsidRPr="00345A6D" w:rsidRDefault="00557300" w:rsidP="52F6463D">
      <w:pPr>
        <w:rPr>
          <w:rFonts w:ascii="Consolas" w:hAnsi="Consolas"/>
          <w:sz w:val="22"/>
        </w:rPr>
      </w:pPr>
      <w:r w:rsidRPr="00345A6D">
        <w:rPr>
          <w:rFonts w:ascii="Consolas" w:hAnsi="Consolas"/>
          <w:sz w:val="22"/>
        </w:rPr>
        <w:tab/>
      </w:r>
      <w:r w:rsidRPr="00345A6D">
        <w:rPr>
          <w:rFonts w:ascii="Consolas" w:hAnsi="Consolas"/>
          <w:sz w:val="22"/>
        </w:rPr>
        <w:tab/>
      </w:r>
      <w:r w:rsidRPr="00345A6D">
        <w:rPr>
          <w:rFonts w:ascii="Consolas" w:hAnsi="Consolas"/>
          <w:sz w:val="22"/>
        </w:rPr>
        <w:tab/>
      </w:r>
      <w:r w:rsidRPr="00345A6D">
        <w:rPr>
          <w:rFonts w:ascii="Consolas" w:hAnsi="Consolas"/>
          <w:sz w:val="22"/>
        </w:rPr>
        <w:tab/>
        <w:t>destination-port [ssh telnet];</w:t>
      </w:r>
    </w:p>
    <w:p w14:paraId="397F6C56" w14:textId="77777777" w:rsidR="00557300" w:rsidRPr="00345A6D" w:rsidRDefault="00557300" w:rsidP="52F6463D">
      <w:pPr>
        <w:rPr>
          <w:rFonts w:ascii="Consolas" w:hAnsi="Consolas"/>
          <w:sz w:val="22"/>
        </w:rPr>
      </w:pPr>
      <w:r w:rsidRPr="00345A6D">
        <w:rPr>
          <w:rFonts w:ascii="Consolas" w:hAnsi="Consolas"/>
          <w:sz w:val="22"/>
        </w:rPr>
        <w:tab/>
      </w:r>
      <w:r w:rsidRPr="00345A6D">
        <w:rPr>
          <w:rFonts w:ascii="Consolas" w:hAnsi="Consolas"/>
          <w:sz w:val="22"/>
        </w:rPr>
        <w:tab/>
      </w:r>
      <w:r w:rsidRPr="00345A6D">
        <w:rPr>
          <w:rFonts w:ascii="Consolas" w:hAnsi="Consolas"/>
          <w:sz w:val="22"/>
        </w:rPr>
        <w:tab/>
        <w:t>}</w:t>
      </w:r>
    </w:p>
    <w:p w14:paraId="686BE8D2" w14:textId="77777777" w:rsidR="00557300" w:rsidRPr="00345A6D" w:rsidRDefault="00557300" w:rsidP="52F6463D">
      <w:pPr>
        <w:rPr>
          <w:rFonts w:ascii="Consolas" w:hAnsi="Consolas"/>
          <w:sz w:val="22"/>
        </w:rPr>
      </w:pPr>
      <w:r w:rsidRPr="00345A6D">
        <w:rPr>
          <w:rFonts w:ascii="Consolas" w:hAnsi="Consolas"/>
          <w:sz w:val="22"/>
        </w:rPr>
        <w:tab/>
      </w:r>
      <w:r w:rsidRPr="00345A6D">
        <w:rPr>
          <w:rFonts w:ascii="Consolas" w:hAnsi="Consolas"/>
          <w:sz w:val="22"/>
        </w:rPr>
        <w:tab/>
      </w:r>
      <w:r w:rsidRPr="00345A6D">
        <w:rPr>
          <w:rFonts w:ascii="Consolas" w:hAnsi="Consolas"/>
          <w:sz w:val="22"/>
        </w:rPr>
        <w:tab/>
        <w:t>then {</w:t>
      </w:r>
    </w:p>
    <w:p w14:paraId="0ECFA85E" w14:textId="77777777" w:rsidR="00557300" w:rsidRPr="00345A6D" w:rsidRDefault="00557300" w:rsidP="52F6463D">
      <w:pPr>
        <w:rPr>
          <w:rFonts w:ascii="Consolas" w:hAnsi="Consolas"/>
          <w:sz w:val="22"/>
        </w:rPr>
      </w:pPr>
      <w:r w:rsidRPr="00345A6D">
        <w:rPr>
          <w:rFonts w:ascii="Consolas" w:hAnsi="Consolas"/>
          <w:sz w:val="22"/>
        </w:rPr>
        <w:tab/>
      </w:r>
      <w:r w:rsidRPr="00345A6D">
        <w:rPr>
          <w:rFonts w:ascii="Consolas" w:hAnsi="Consolas"/>
          <w:sz w:val="22"/>
        </w:rPr>
        <w:tab/>
      </w:r>
      <w:r w:rsidRPr="00345A6D">
        <w:rPr>
          <w:rFonts w:ascii="Consolas" w:hAnsi="Consolas"/>
          <w:sz w:val="22"/>
        </w:rPr>
        <w:tab/>
      </w:r>
      <w:r w:rsidRPr="00345A6D">
        <w:rPr>
          <w:rFonts w:ascii="Consolas" w:hAnsi="Consolas"/>
          <w:sz w:val="22"/>
        </w:rPr>
        <w:tab/>
        <w:t>count pkts_remote_man;</w:t>
      </w:r>
    </w:p>
    <w:p w14:paraId="4F7ADD16" w14:textId="77777777" w:rsidR="00557300" w:rsidRPr="00345A6D" w:rsidRDefault="00557300" w:rsidP="52F6463D">
      <w:pPr>
        <w:rPr>
          <w:rFonts w:ascii="Consolas" w:hAnsi="Consolas"/>
          <w:sz w:val="22"/>
        </w:rPr>
      </w:pPr>
      <w:r w:rsidRPr="00345A6D">
        <w:rPr>
          <w:rFonts w:ascii="Consolas" w:hAnsi="Consolas"/>
          <w:sz w:val="22"/>
        </w:rPr>
        <w:tab/>
      </w:r>
      <w:r w:rsidRPr="00345A6D">
        <w:rPr>
          <w:rFonts w:ascii="Consolas" w:hAnsi="Consolas"/>
          <w:sz w:val="22"/>
        </w:rPr>
        <w:tab/>
      </w:r>
      <w:r w:rsidRPr="00345A6D">
        <w:rPr>
          <w:rFonts w:ascii="Consolas" w:hAnsi="Consolas"/>
          <w:sz w:val="22"/>
        </w:rPr>
        <w:tab/>
      </w:r>
      <w:r w:rsidRPr="00345A6D">
        <w:rPr>
          <w:rFonts w:ascii="Consolas" w:hAnsi="Consolas"/>
          <w:sz w:val="22"/>
        </w:rPr>
        <w:tab/>
        <w:t>accept;</w:t>
      </w:r>
    </w:p>
    <w:p w14:paraId="37808503" w14:textId="77777777" w:rsidR="00557300" w:rsidRPr="00345A6D" w:rsidRDefault="00557300" w:rsidP="52F6463D">
      <w:pPr>
        <w:rPr>
          <w:rFonts w:ascii="Consolas" w:hAnsi="Consolas"/>
          <w:sz w:val="22"/>
        </w:rPr>
      </w:pPr>
      <w:r w:rsidRPr="00345A6D">
        <w:rPr>
          <w:rFonts w:ascii="Consolas" w:hAnsi="Consolas"/>
          <w:sz w:val="22"/>
        </w:rPr>
        <w:tab/>
      </w:r>
      <w:r w:rsidRPr="00345A6D">
        <w:rPr>
          <w:rFonts w:ascii="Consolas" w:hAnsi="Consolas"/>
          <w:sz w:val="22"/>
        </w:rPr>
        <w:tab/>
      </w:r>
      <w:r w:rsidRPr="00345A6D">
        <w:rPr>
          <w:rFonts w:ascii="Consolas" w:hAnsi="Consolas"/>
          <w:sz w:val="22"/>
        </w:rPr>
        <w:tab/>
        <w:t>}</w:t>
      </w:r>
    </w:p>
    <w:p w14:paraId="587B8CC5" w14:textId="77777777" w:rsidR="00557300" w:rsidRPr="00345A6D" w:rsidRDefault="00557300" w:rsidP="52F6463D">
      <w:pPr>
        <w:rPr>
          <w:rFonts w:ascii="Consolas" w:hAnsi="Consolas"/>
          <w:sz w:val="22"/>
        </w:rPr>
      </w:pPr>
      <w:r w:rsidRPr="00345A6D">
        <w:rPr>
          <w:rFonts w:ascii="Consolas" w:hAnsi="Consolas"/>
          <w:sz w:val="22"/>
        </w:rPr>
        <w:tab/>
      </w:r>
      <w:r w:rsidRPr="00345A6D">
        <w:rPr>
          <w:rFonts w:ascii="Consolas" w:hAnsi="Consolas"/>
          <w:sz w:val="22"/>
        </w:rPr>
        <w:tab/>
        <w:t>}</w:t>
      </w:r>
    </w:p>
    <w:p w14:paraId="16D442C0" w14:textId="77777777" w:rsidR="00557300" w:rsidRPr="00E0279C" w:rsidRDefault="00557300" w:rsidP="00557300"/>
    <w:p w14:paraId="681189C7" w14:textId="77777777" w:rsidR="00557300" w:rsidRPr="00E0279C" w:rsidRDefault="52F6463D" w:rsidP="52F6463D">
      <w:r w:rsidRPr="00E0279C">
        <w:t>The last term is the default term, that rejects everything that did not match any of the terms above.</w:t>
      </w:r>
    </w:p>
    <w:p w14:paraId="03DF82D2" w14:textId="77777777" w:rsidR="00557300" w:rsidRPr="00E0279C" w:rsidRDefault="00557300" w:rsidP="00557300"/>
    <w:p w14:paraId="30AA5881" w14:textId="77777777" w:rsidR="00557300" w:rsidRPr="00345A6D" w:rsidRDefault="00557300" w:rsidP="52F6463D">
      <w:pPr>
        <w:rPr>
          <w:rFonts w:ascii="Consolas" w:hAnsi="Consolas"/>
          <w:sz w:val="22"/>
          <w:szCs w:val="22"/>
        </w:rPr>
      </w:pPr>
      <w:r w:rsidRPr="00E0279C">
        <w:tab/>
      </w:r>
      <w:r w:rsidRPr="00E0279C">
        <w:tab/>
      </w:r>
      <w:r w:rsidRPr="00345A6D">
        <w:rPr>
          <w:rFonts w:ascii="Consolas" w:hAnsi="Consolas"/>
          <w:sz w:val="22"/>
          <w:szCs w:val="22"/>
        </w:rPr>
        <w:t>term term4 {</w:t>
      </w:r>
    </w:p>
    <w:p w14:paraId="121218C5" w14:textId="77777777" w:rsidR="00557300" w:rsidRPr="00345A6D" w:rsidRDefault="00557300" w:rsidP="52F6463D">
      <w:pPr>
        <w:rPr>
          <w:rFonts w:ascii="Consolas" w:hAnsi="Consolas"/>
          <w:sz w:val="22"/>
          <w:szCs w:val="22"/>
        </w:rPr>
      </w:pPr>
      <w:r w:rsidRPr="00345A6D">
        <w:rPr>
          <w:rFonts w:ascii="Consolas" w:hAnsi="Consolas"/>
          <w:sz w:val="22"/>
          <w:szCs w:val="22"/>
        </w:rPr>
        <w:tab/>
      </w:r>
      <w:r w:rsidRPr="00345A6D">
        <w:rPr>
          <w:rFonts w:ascii="Consolas" w:hAnsi="Consolas"/>
          <w:sz w:val="22"/>
          <w:szCs w:val="22"/>
        </w:rPr>
        <w:tab/>
      </w:r>
      <w:r w:rsidRPr="00345A6D">
        <w:rPr>
          <w:rFonts w:ascii="Consolas" w:hAnsi="Consolas"/>
          <w:sz w:val="22"/>
          <w:szCs w:val="22"/>
        </w:rPr>
        <w:tab/>
        <w:t>then {</w:t>
      </w:r>
    </w:p>
    <w:p w14:paraId="5B4CF11E" w14:textId="77777777" w:rsidR="00557300" w:rsidRPr="00345A6D" w:rsidRDefault="00557300" w:rsidP="52F6463D">
      <w:pPr>
        <w:rPr>
          <w:rFonts w:ascii="Consolas" w:hAnsi="Consolas"/>
          <w:sz w:val="22"/>
          <w:szCs w:val="22"/>
        </w:rPr>
      </w:pPr>
      <w:r w:rsidRPr="00345A6D">
        <w:rPr>
          <w:rFonts w:ascii="Consolas" w:hAnsi="Consolas"/>
          <w:sz w:val="22"/>
          <w:szCs w:val="22"/>
        </w:rPr>
        <w:tab/>
      </w:r>
      <w:r w:rsidRPr="00345A6D">
        <w:rPr>
          <w:rFonts w:ascii="Consolas" w:hAnsi="Consolas"/>
          <w:sz w:val="22"/>
          <w:szCs w:val="22"/>
        </w:rPr>
        <w:tab/>
      </w:r>
      <w:r w:rsidRPr="00345A6D">
        <w:rPr>
          <w:rFonts w:ascii="Consolas" w:hAnsi="Consolas"/>
          <w:sz w:val="22"/>
          <w:szCs w:val="22"/>
        </w:rPr>
        <w:tab/>
      </w:r>
      <w:r w:rsidRPr="00345A6D">
        <w:rPr>
          <w:rFonts w:ascii="Consolas" w:hAnsi="Consolas"/>
          <w:sz w:val="22"/>
          <w:szCs w:val="22"/>
        </w:rPr>
        <w:tab/>
        <w:t>reject;</w:t>
      </w:r>
    </w:p>
    <w:p w14:paraId="31CAE48A" w14:textId="77777777" w:rsidR="00557300" w:rsidRPr="00345A6D" w:rsidRDefault="00557300" w:rsidP="52F6463D">
      <w:pPr>
        <w:rPr>
          <w:rFonts w:ascii="Consolas" w:hAnsi="Consolas"/>
          <w:sz w:val="22"/>
          <w:szCs w:val="22"/>
        </w:rPr>
      </w:pPr>
      <w:r w:rsidRPr="00345A6D">
        <w:rPr>
          <w:rFonts w:ascii="Consolas" w:hAnsi="Consolas"/>
          <w:sz w:val="22"/>
          <w:szCs w:val="22"/>
        </w:rPr>
        <w:tab/>
      </w:r>
      <w:r w:rsidRPr="00345A6D">
        <w:rPr>
          <w:rFonts w:ascii="Consolas" w:hAnsi="Consolas"/>
          <w:sz w:val="22"/>
          <w:szCs w:val="22"/>
        </w:rPr>
        <w:tab/>
      </w:r>
      <w:r w:rsidRPr="00345A6D">
        <w:rPr>
          <w:rFonts w:ascii="Consolas" w:hAnsi="Consolas"/>
          <w:sz w:val="22"/>
          <w:szCs w:val="22"/>
        </w:rPr>
        <w:tab/>
        <w:t>}</w:t>
      </w:r>
    </w:p>
    <w:p w14:paraId="4FAE5767" w14:textId="77777777" w:rsidR="00557300" w:rsidRPr="00345A6D" w:rsidRDefault="00557300" w:rsidP="52F6463D">
      <w:pPr>
        <w:rPr>
          <w:rFonts w:ascii="Consolas" w:hAnsi="Consolas"/>
          <w:sz w:val="22"/>
          <w:szCs w:val="22"/>
        </w:rPr>
      </w:pPr>
      <w:r w:rsidRPr="00345A6D">
        <w:rPr>
          <w:rFonts w:ascii="Consolas" w:hAnsi="Consolas"/>
          <w:sz w:val="22"/>
          <w:szCs w:val="22"/>
        </w:rPr>
        <w:tab/>
      </w:r>
      <w:r w:rsidRPr="00345A6D">
        <w:rPr>
          <w:rFonts w:ascii="Consolas" w:hAnsi="Consolas"/>
          <w:sz w:val="22"/>
          <w:szCs w:val="22"/>
        </w:rPr>
        <w:tab/>
        <w:t>}</w:t>
      </w:r>
    </w:p>
    <w:p w14:paraId="6E5BD904" w14:textId="77777777" w:rsidR="00557300" w:rsidRPr="00345A6D" w:rsidRDefault="00557300" w:rsidP="52F6463D">
      <w:pPr>
        <w:rPr>
          <w:rFonts w:ascii="Consolas" w:hAnsi="Consolas"/>
          <w:sz w:val="22"/>
          <w:szCs w:val="22"/>
        </w:rPr>
      </w:pPr>
      <w:r w:rsidRPr="00345A6D">
        <w:rPr>
          <w:rFonts w:ascii="Consolas" w:hAnsi="Consolas"/>
          <w:sz w:val="22"/>
          <w:szCs w:val="22"/>
        </w:rPr>
        <w:tab/>
        <w:t>}</w:t>
      </w:r>
    </w:p>
    <w:p w14:paraId="54A15D0C" w14:textId="77777777" w:rsidR="00557300" w:rsidRPr="00345A6D" w:rsidRDefault="52F6463D" w:rsidP="52F6463D">
      <w:pPr>
        <w:rPr>
          <w:rFonts w:ascii="Consolas" w:hAnsi="Consolas"/>
          <w:sz w:val="22"/>
          <w:szCs w:val="22"/>
        </w:rPr>
      </w:pPr>
      <w:r w:rsidRPr="00345A6D">
        <w:rPr>
          <w:rFonts w:ascii="Consolas" w:hAnsi="Consolas"/>
          <w:sz w:val="22"/>
          <w:szCs w:val="22"/>
        </w:rPr>
        <w:t>}</w:t>
      </w:r>
    </w:p>
    <w:p w14:paraId="4D7B7318" w14:textId="77777777" w:rsidR="00557300" w:rsidRPr="00E0279C" w:rsidRDefault="00557300" w:rsidP="00557300"/>
    <w:p w14:paraId="13FB427A" w14:textId="77777777" w:rsidR="00557300" w:rsidRPr="00E0279C" w:rsidRDefault="52F6463D" w:rsidP="52F6463D">
      <w:r w:rsidRPr="00E0279C">
        <w:t>Firewall filters play a role in Class of Service, to classify the traffic as will be discussed in the “Class of Service” chapter and as mentioned earlier can also limit the amount of traffic according to the condition of the terms.</w:t>
      </w:r>
    </w:p>
    <w:p w14:paraId="4CCD7251" w14:textId="77777777" w:rsidR="00141F5E" w:rsidRPr="00E0279C" w:rsidRDefault="00141F5E" w:rsidP="00141F5E"/>
    <w:p w14:paraId="00A77B80" w14:textId="77777777" w:rsidR="00141F5E" w:rsidRPr="00E0279C" w:rsidRDefault="00141F5E" w:rsidP="00141F5E"/>
    <w:p w14:paraId="343995EC" w14:textId="77777777" w:rsidR="00141F5E" w:rsidRPr="00E0279C" w:rsidRDefault="00141F5E" w:rsidP="00141F5E"/>
    <w:p w14:paraId="51BD4B73" w14:textId="7B892215" w:rsidR="00141F5E" w:rsidRPr="00E0279C" w:rsidRDefault="002E2CF7" w:rsidP="52F6463D">
      <w:pPr>
        <w:pStyle w:val="Overskrift2"/>
        <w:rPr>
          <w:sz w:val="28"/>
          <w:szCs w:val="28"/>
        </w:rPr>
      </w:pPr>
      <w:bookmarkStart w:id="60" w:name="_Toc484380485"/>
      <w:r w:rsidRPr="00E0279C">
        <w:rPr>
          <w:sz w:val="28"/>
          <w:szCs w:val="28"/>
        </w:rPr>
        <w:t>C</w:t>
      </w:r>
      <w:r w:rsidR="006B459B" w:rsidRPr="00E0279C">
        <w:rPr>
          <w:sz w:val="28"/>
          <w:szCs w:val="28"/>
        </w:rPr>
        <w:t xml:space="preserve">lass </w:t>
      </w:r>
      <w:r w:rsidRPr="00E0279C">
        <w:rPr>
          <w:sz w:val="28"/>
          <w:szCs w:val="28"/>
        </w:rPr>
        <w:t>o</w:t>
      </w:r>
      <w:r w:rsidR="006B459B" w:rsidRPr="00E0279C">
        <w:rPr>
          <w:sz w:val="28"/>
          <w:szCs w:val="28"/>
        </w:rPr>
        <w:t xml:space="preserve">f </w:t>
      </w:r>
      <w:r w:rsidRPr="00E0279C">
        <w:rPr>
          <w:sz w:val="28"/>
          <w:szCs w:val="28"/>
        </w:rPr>
        <w:t>S</w:t>
      </w:r>
      <w:r w:rsidR="006B459B" w:rsidRPr="00E0279C">
        <w:rPr>
          <w:sz w:val="28"/>
          <w:szCs w:val="28"/>
        </w:rPr>
        <w:t>ervice</w:t>
      </w:r>
      <w:bookmarkEnd w:id="60"/>
    </w:p>
    <w:p w14:paraId="2728F670" w14:textId="77777777" w:rsidR="006B459B" w:rsidRPr="00E0279C" w:rsidRDefault="006B459B" w:rsidP="006B459B"/>
    <w:p w14:paraId="4D984555" w14:textId="77777777" w:rsidR="00141F5E" w:rsidRPr="00E0279C" w:rsidRDefault="52F6463D" w:rsidP="00141F5E">
      <w:r w:rsidRPr="00E0279C">
        <w:t xml:space="preserve">Class of service provides to the device mechanisms for categorizing traffic with different types of payload. The classification is based mostly on the type of application, which can be divided in three </w:t>
      </w:r>
      <w:r w:rsidRPr="00E0279C">
        <w:lastRenderedPageBreak/>
        <w:t>main categories voice, video, data.</w:t>
      </w:r>
      <w:r w:rsidR="00141F5E" w:rsidRPr="00E0279C">
        <w:rPr>
          <w:noProof/>
        </w:rPr>
        <w:drawing>
          <wp:inline distT="0" distB="0" distL="0" distR="0" wp14:anchorId="42EDED23" wp14:editId="100FF790">
            <wp:extent cx="5972175" cy="2847975"/>
            <wp:effectExtent l="0" t="0" r="9525" b="9525"/>
            <wp:docPr id="995822881" name="picture" descr="C:\Users\misiek\AppData\Local\Microsoft\Windows\INetCacheContent.Word\C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9">
                      <a:extLst>
                        <a:ext uri="{28A0092B-C50C-407E-A947-70E740481C1C}">
                          <a14:useLocalDpi xmlns:a14="http://schemas.microsoft.com/office/drawing/2010/main" val="0"/>
                        </a:ext>
                      </a:extLst>
                    </a:blip>
                    <a:stretch>
                      <a:fillRect/>
                    </a:stretch>
                  </pic:blipFill>
                  <pic:spPr>
                    <a:xfrm>
                      <a:off x="0" y="0"/>
                      <a:ext cx="5972175" cy="2847975"/>
                    </a:xfrm>
                    <a:prstGeom prst="rect">
                      <a:avLst/>
                    </a:prstGeom>
                  </pic:spPr>
                </pic:pic>
              </a:graphicData>
            </a:graphic>
          </wp:inline>
        </w:drawing>
      </w:r>
    </w:p>
    <w:p w14:paraId="65A8AB76" w14:textId="77777777" w:rsidR="00141F5E" w:rsidRPr="00E0279C" w:rsidRDefault="00141F5E" w:rsidP="00141F5E"/>
    <w:p w14:paraId="12C6C90D" w14:textId="08C3CF32" w:rsidR="00141F5E" w:rsidRPr="00E0279C" w:rsidRDefault="52F6463D" w:rsidP="00141F5E">
      <w:r w:rsidRPr="00E0279C">
        <w:t xml:space="preserve">CoS prioritize latency-sensitive traffic (for example Voice over Internet Protocol), it can allocate bandwidth of connection for different classes. Class of Service to assign an output to a packet, it </w:t>
      </w:r>
      <w:r w:rsidR="00855394" w:rsidRPr="00E0279C">
        <w:t>must</w:t>
      </w:r>
      <w:r w:rsidRPr="00E0279C">
        <w:t xml:space="preserve"> associate packet with the forwarding class. Forwarding classes also can identify traffic that should receive proper treatment.</w:t>
      </w:r>
    </w:p>
    <w:p w14:paraId="6F1BC2E0" w14:textId="77777777" w:rsidR="00141F5E" w:rsidRPr="00E0279C" w:rsidRDefault="00141F5E" w:rsidP="00141F5E">
      <w:r w:rsidRPr="00E0279C">
        <w:rPr>
          <w:noProof/>
          <w:lang w:eastAsia="en-US"/>
        </w:rPr>
        <w:drawing>
          <wp:inline distT="0" distB="0" distL="0" distR="0" wp14:anchorId="26E1F3B6" wp14:editId="454F46BD">
            <wp:extent cx="5972175" cy="2486025"/>
            <wp:effectExtent l="0" t="0" r="9525" b="9525"/>
            <wp:docPr id="36" name="Obraz 36" descr="C:\Users\misiek\AppData\Local\Microsoft\Windows\INetCacheContent.Word\co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siek\AppData\Local\Microsoft\Windows\INetCacheContent.Word\cos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72175" cy="2486025"/>
                    </a:xfrm>
                    <a:prstGeom prst="rect">
                      <a:avLst/>
                    </a:prstGeom>
                    <a:noFill/>
                    <a:ln>
                      <a:noFill/>
                    </a:ln>
                  </pic:spPr>
                </pic:pic>
              </a:graphicData>
            </a:graphic>
          </wp:inline>
        </w:drawing>
      </w:r>
    </w:p>
    <w:p w14:paraId="170FEC56" w14:textId="77777777" w:rsidR="00141F5E" w:rsidRPr="00E0279C" w:rsidRDefault="00141F5E" w:rsidP="00141F5E"/>
    <w:p w14:paraId="58EA5484" w14:textId="77777777" w:rsidR="00141F5E" w:rsidRPr="00E0279C" w:rsidRDefault="00141F5E" w:rsidP="00141F5E"/>
    <w:p w14:paraId="30B92B6A" w14:textId="77777777" w:rsidR="00141F5E" w:rsidRPr="00E0279C" w:rsidRDefault="00141F5E" w:rsidP="00141F5E">
      <w:pPr>
        <w:pStyle w:val="Overskrift3"/>
      </w:pPr>
      <w:bookmarkStart w:id="61" w:name="_Toc484380486"/>
      <w:r w:rsidRPr="00E0279C">
        <w:t>Loss Priority</w:t>
      </w:r>
      <w:bookmarkEnd w:id="61"/>
      <w:r w:rsidRPr="00E0279C">
        <w:t xml:space="preserve"> </w:t>
      </w:r>
    </w:p>
    <w:p w14:paraId="4AC344B8" w14:textId="12D70162" w:rsidR="00141F5E" w:rsidRPr="00E0279C" w:rsidRDefault="52F6463D" w:rsidP="00141F5E">
      <w:r w:rsidRPr="00E0279C">
        <w:t xml:space="preserve">Loss priority can be </w:t>
      </w:r>
      <w:r w:rsidR="00855394" w:rsidRPr="00E0279C">
        <w:t>configured</w:t>
      </w:r>
      <w:r w:rsidRPr="00E0279C">
        <w:t xml:space="preserve"> if user want to tell the system which priority it should give to packet to choose what should be dropped at first.</w:t>
      </w:r>
    </w:p>
    <w:p w14:paraId="40301E10" w14:textId="77777777" w:rsidR="00141F5E" w:rsidRPr="00E0279C" w:rsidRDefault="00141F5E" w:rsidP="00141F5E">
      <w:pPr>
        <w:jc w:val="center"/>
      </w:pPr>
      <w:r w:rsidRPr="00E0279C">
        <w:rPr>
          <w:noProof/>
          <w:lang w:eastAsia="en-US"/>
        </w:rPr>
        <w:drawing>
          <wp:inline distT="0" distB="0" distL="0" distR="0" wp14:anchorId="0D598E4A" wp14:editId="3FB46741">
            <wp:extent cx="3105150" cy="1343025"/>
            <wp:effectExtent l="0" t="0" r="0" b="9525"/>
            <wp:docPr id="35" name="Obraz 35" descr="C:\Users\misiek\AppData\Local\Microsoft\Windows\INetCacheContent.Word\loss p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siek\AppData\Local\Microsoft\Windows\INetCacheContent.Word\loss prio.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05150" cy="1343025"/>
                    </a:xfrm>
                    <a:prstGeom prst="rect">
                      <a:avLst/>
                    </a:prstGeom>
                    <a:noFill/>
                    <a:ln>
                      <a:noFill/>
                    </a:ln>
                  </pic:spPr>
                </pic:pic>
              </a:graphicData>
            </a:graphic>
          </wp:inline>
        </w:drawing>
      </w:r>
    </w:p>
    <w:p w14:paraId="10FE0FC7" w14:textId="77777777" w:rsidR="00141F5E" w:rsidRPr="00E0279C" w:rsidRDefault="00141F5E" w:rsidP="00141F5E">
      <w:pPr>
        <w:rPr>
          <w:sz w:val="22"/>
          <w:szCs w:val="22"/>
        </w:rPr>
      </w:pPr>
    </w:p>
    <w:p w14:paraId="7DAFEF19" w14:textId="77777777" w:rsidR="00141F5E" w:rsidRPr="00E0279C" w:rsidRDefault="00141F5E" w:rsidP="00141F5E">
      <w:pPr>
        <w:pStyle w:val="Overskrift3"/>
      </w:pPr>
      <w:bookmarkStart w:id="62" w:name="_Toc484380487"/>
      <w:r w:rsidRPr="00E0279C">
        <w:lastRenderedPageBreak/>
        <w:t>CoS Deployment Models</w:t>
      </w:r>
      <w:bookmarkEnd w:id="62"/>
    </w:p>
    <w:p w14:paraId="61749FEB" w14:textId="77777777" w:rsidR="00141F5E" w:rsidRPr="00E0279C" w:rsidRDefault="52F6463D" w:rsidP="00141F5E">
      <w:r w:rsidRPr="00E0279C">
        <w:t>There are two prime deployment models:</w:t>
      </w:r>
    </w:p>
    <w:p w14:paraId="5227F4BA" w14:textId="77777777" w:rsidR="00141F5E" w:rsidRPr="00E0279C" w:rsidRDefault="52F6463D" w:rsidP="003F3C40">
      <w:pPr>
        <w:pStyle w:val="Listeafsnit"/>
        <w:numPr>
          <w:ilvl w:val="0"/>
          <w:numId w:val="16"/>
        </w:numPr>
        <w:spacing w:after="160" w:line="259" w:lineRule="auto"/>
      </w:pPr>
      <w:r w:rsidRPr="00E0279C">
        <w:t xml:space="preserve">Multifield classifier is used in in-the-box model </w:t>
      </w:r>
    </w:p>
    <w:p w14:paraId="61E47529" w14:textId="77777777" w:rsidR="00141F5E" w:rsidRPr="00E0279C" w:rsidRDefault="52F6463D" w:rsidP="52F6463D">
      <w:pPr>
        <w:pStyle w:val="Listeafsnit"/>
        <w:ind w:left="1440"/>
        <w:rPr>
          <w:i/>
          <w:iCs/>
        </w:rPr>
      </w:pPr>
      <w:r w:rsidRPr="00E0279C">
        <w:t xml:space="preserve">It is defined under [edit firewall family inet] hierarchy with “from” and “then” statement and then applied under [edit interfaces &lt;interface&gt; unit &lt;unit number&gt; family &lt;family name&gt; filter] with </w:t>
      </w:r>
      <w:r w:rsidRPr="00E0279C">
        <w:rPr>
          <w:i/>
          <w:iCs/>
        </w:rPr>
        <w:t>input/output &lt;name of classifier&gt;</w:t>
      </w:r>
      <w:r w:rsidR="00141F5E" w:rsidRPr="00E0279C">
        <w:rPr>
          <w:noProof/>
        </w:rPr>
        <w:drawing>
          <wp:inline distT="0" distB="0" distL="0" distR="0" wp14:anchorId="06E9EF33" wp14:editId="57949051">
            <wp:extent cx="5105402" cy="1143000"/>
            <wp:effectExtent l="0" t="0" r="0" b="0"/>
            <wp:docPr id="1625142594" name="picture" descr="C:\Users\misiek\AppData\Local\Microsoft\Windows\INetCacheContent.Word\multifield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2">
                      <a:extLst>
                        <a:ext uri="{28A0092B-C50C-407E-A947-70E740481C1C}">
                          <a14:useLocalDpi xmlns:a14="http://schemas.microsoft.com/office/drawing/2010/main" val="0"/>
                        </a:ext>
                      </a:extLst>
                    </a:blip>
                    <a:stretch>
                      <a:fillRect/>
                    </a:stretch>
                  </pic:blipFill>
                  <pic:spPr>
                    <a:xfrm>
                      <a:off x="0" y="0"/>
                      <a:ext cx="5105402" cy="1143000"/>
                    </a:xfrm>
                    <a:prstGeom prst="rect">
                      <a:avLst/>
                    </a:prstGeom>
                  </pic:spPr>
                </pic:pic>
              </a:graphicData>
            </a:graphic>
          </wp:inline>
        </w:drawing>
      </w:r>
    </w:p>
    <w:p w14:paraId="146F8DD3" w14:textId="77777777" w:rsidR="00141F5E" w:rsidRPr="00E0279C" w:rsidRDefault="00141F5E" w:rsidP="00141F5E">
      <w:pPr>
        <w:pStyle w:val="Listeafsnit"/>
        <w:ind w:left="1440"/>
        <w:rPr>
          <w:i/>
        </w:rPr>
      </w:pPr>
    </w:p>
    <w:p w14:paraId="16A088A9" w14:textId="7699C611" w:rsidR="00141F5E" w:rsidRPr="00E0279C" w:rsidRDefault="52F6463D" w:rsidP="003F3C40">
      <w:pPr>
        <w:pStyle w:val="Listeafsnit"/>
        <w:numPr>
          <w:ilvl w:val="0"/>
          <w:numId w:val="16"/>
        </w:numPr>
        <w:spacing w:after="160" w:line="259" w:lineRule="auto"/>
      </w:pPr>
      <w:r w:rsidRPr="00E0279C">
        <w:t xml:space="preserve">In across-the-network model </w:t>
      </w:r>
      <w:r w:rsidR="00855394" w:rsidRPr="00E0279C">
        <w:t>Behaviour</w:t>
      </w:r>
      <w:r w:rsidRPr="00E0279C">
        <w:t xml:space="preserve"> Aggregate rewrite, and BA classifier is in the core and multifield classifier at edge.</w:t>
      </w:r>
    </w:p>
    <w:p w14:paraId="27A766EE" w14:textId="10FE5488" w:rsidR="00141F5E" w:rsidRPr="00E0279C" w:rsidRDefault="00764935" w:rsidP="00141F5E">
      <w:pPr>
        <w:pStyle w:val="Listeafsnit"/>
        <w:ind w:left="1440"/>
      </w:pPr>
      <w:r w:rsidRPr="00E0279C">
        <w:t>Behaviour</w:t>
      </w:r>
      <w:r w:rsidR="52F6463D" w:rsidRPr="00E0279C">
        <w:t xml:space="preserve"> Aggregate rewrite is defined under [edit class-of-service]</w:t>
      </w:r>
    </w:p>
    <w:p w14:paraId="5C248064" w14:textId="77777777" w:rsidR="00141F5E" w:rsidRPr="00CE2828" w:rsidRDefault="52F6463D" w:rsidP="00141F5E">
      <w:pPr>
        <w:rPr>
          <w:rFonts w:ascii="Consolas" w:hAnsi="Consolas"/>
          <w:sz w:val="22"/>
          <w:szCs w:val="22"/>
        </w:rPr>
      </w:pPr>
      <w:r w:rsidRPr="00CE2828">
        <w:rPr>
          <w:rFonts w:ascii="Consolas" w:hAnsi="Consolas"/>
          <w:sz w:val="22"/>
          <w:szCs w:val="22"/>
        </w:rPr>
        <w:t xml:space="preserve">   interfaces {</w:t>
      </w:r>
    </w:p>
    <w:p w14:paraId="7F5E648D" w14:textId="77777777" w:rsidR="00141F5E" w:rsidRPr="00CE2828" w:rsidRDefault="52F6463D" w:rsidP="00141F5E">
      <w:pPr>
        <w:rPr>
          <w:rFonts w:ascii="Consolas" w:hAnsi="Consolas"/>
          <w:sz w:val="22"/>
          <w:szCs w:val="22"/>
        </w:rPr>
      </w:pPr>
      <w:r w:rsidRPr="00CE2828">
        <w:rPr>
          <w:rFonts w:ascii="Consolas" w:hAnsi="Consolas"/>
          <w:sz w:val="22"/>
          <w:szCs w:val="22"/>
        </w:rPr>
        <w:t xml:space="preserve">        ge-0/0/2 {</w:t>
      </w:r>
    </w:p>
    <w:p w14:paraId="63446876" w14:textId="77777777" w:rsidR="00141F5E" w:rsidRPr="00CE2828" w:rsidRDefault="52F6463D" w:rsidP="00141F5E">
      <w:pPr>
        <w:rPr>
          <w:rFonts w:ascii="Consolas" w:hAnsi="Consolas"/>
          <w:sz w:val="22"/>
          <w:szCs w:val="22"/>
        </w:rPr>
      </w:pPr>
      <w:r w:rsidRPr="00CE2828">
        <w:rPr>
          <w:rFonts w:ascii="Consolas" w:hAnsi="Consolas"/>
          <w:sz w:val="22"/>
          <w:szCs w:val="22"/>
        </w:rPr>
        <w:t xml:space="preserve">            scheduler-map my-sched-map;</w:t>
      </w:r>
    </w:p>
    <w:p w14:paraId="52685ECB" w14:textId="77777777" w:rsidR="00141F5E" w:rsidRPr="00CE2828" w:rsidRDefault="52F6463D" w:rsidP="00141F5E">
      <w:pPr>
        <w:rPr>
          <w:rFonts w:ascii="Consolas" w:hAnsi="Consolas"/>
          <w:sz w:val="22"/>
          <w:szCs w:val="22"/>
        </w:rPr>
      </w:pPr>
      <w:r w:rsidRPr="00CE2828">
        <w:rPr>
          <w:rFonts w:ascii="Consolas" w:hAnsi="Consolas"/>
          <w:sz w:val="22"/>
          <w:szCs w:val="22"/>
        </w:rPr>
        <w:t xml:space="preserve">            unit 0 {</w:t>
      </w:r>
    </w:p>
    <w:p w14:paraId="0909691E" w14:textId="77777777" w:rsidR="00141F5E" w:rsidRPr="00CE2828" w:rsidRDefault="52F6463D" w:rsidP="00141F5E">
      <w:pPr>
        <w:rPr>
          <w:rFonts w:ascii="Consolas" w:hAnsi="Consolas"/>
          <w:sz w:val="22"/>
          <w:szCs w:val="22"/>
        </w:rPr>
      </w:pPr>
      <w:r w:rsidRPr="00CE2828">
        <w:rPr>
          <w:rFonts w:ascii="Consolas" w:hAnsi="Consolas"/>
          <w:sz w:val="22"/>
          <w:szCs w:val="22"/>
        </w:rPr>
        <w:t xml:space="preserve">                rewrite-rules {</w:t>
      </w:r>
    </w:p>
    <w:p w14:paraId="49124F6E" w14:textId="77777777" w:rsidR="00141F5E" w:rsidRPr="00CE2828" w:rsidRDefault="52F6463D" w:rsidP="00141F5E">
      <w:pPr>
        <w:rPr>
          <w:rFonts w:ascii="Consolas" w:hAnsi="Consolas"/>
          <w:sz w:val="22"/>
          <w:szCs w:val="22"/>
        </w:rPr>
      </w:pPr>
      <w:r w:rsidRPr="00CE2828">
        <w:rPr>
          <w:rFonts w:ascii="Consolas" w:hAnsi="Consolas"/>
          <w:sz w:val="22"/>
          <w:szCs w:val="22"/>
        </w:rPr>
        <w:t xml:space="preserve">                    inet-precedence default;</w:t>
      </w:r>
    </w:p>
    <w:p w14:paraId="5E7E1D41" w14:textId="77777777" w:rsidR="00141F5E" w:rsidRPr="00CE2828" w:rsidRDefault="52F6463D" w:rsidP="00141F5E">
      <w:pPr>
        <w:rPr>
          <w:rFonts w:ascii="Consolas" w:hAnsi="Consolas"/>
          <w:sz w:val="22"/>
          <w:szCs w:val="22"/>
        </w:rPr>
      </w:pPr>
      <w:r w:rsidRPr="00CE2828">
        <w:rPr>
          <w:rFonts w:ascii="Consolas" w:hAnsi="Consolas"/>
          <w:sz w:val="22"/>
          <w:szCs w:val="22"/>
        </w:rPr>
        <w:t xml:space="preserve">                }</w:t>
      </w:r>
    </w:p>
    <w:p w14:paraId="27352ED7" w14:textId="77777777" w:rsidR="00141F5E" w:rsidRPr="00CE2828" w:rsidRDefault="52F6463D" w:rsidP="00141F5E">
      <w:pPr>
        <w:rPr>
          <w:rFonts w:ascii="Consolas" w:hAnsi="Consolas"/>
          <w:sz w:val="22"/>
          <w:szCs w:val="22"/>
        </w:rPr>
      </w:pPr>
      <w:r w:rsidRPr="00CE2828">
        <w:rPr>
          <w:rFonts w:ascii="Consolas" w:hAnsi="Consolas"/>
          <w:sz w:val="22"/>
          <w:szCs w:val="22"/>
        </w:rPr>
        <w:t xml:space="preserve">            }</w:t>
      </w:r>
    </w:p>
    <w:p w14:paraId="3E52BAFB" w14:textId="77777777" w:rsidR="00141F5E" w:rsidRPr="00CE2828" w:rsidRDefault="52F6463D" w:rsidP="00141F5E">
      <w:pPr>
        <w:rPr>
          <w:rFonts w:ascii="Consolas" w:hAnsi="Consolas"/>
          <w:sz w:val="22"/>
          <w:szCs w:val="22"/>
        </w:rPr>
      </w:pPr>
      <w:r w:rsidRPr="00CE2828">
        <w:rPr>
          <w:rFonts w:ascii="Consolas" w:hAnsi="Consolas"/>
          <w:sz w:val="22"/>
          <w:szCs w:val="22"/>
        </w:rPr>
        <w:t xml:space="preserve">        }</w:t>
      </w:r>
    </w:p>
    <w:p w14:paraId="3E035E4A" w14:textId="77777777" w:rsidR="00CE2828" w:rsidRDefault="00CE2828" w:rsidP="00141F5E"/>
    <w:p w14:paraId="06DC16F7" w14:textId="4E08ADE1" w:rsidR="00141F5E" w:rsidRPr="00E0279C" w:rsidRDefault="00141F5E" w:rsidP="00141F5E">
      <w:r w:rsidRPr="00E0279C">
        <w:t>While BA Classifier is defined also under [edit class-of-service]</w:t>
      </w:r>
    </w:p>
    <w:p w14:paraId="3C2A2DE0" w14:textId="77777777" w:rsidR="00CE2828" w:rsidRDefault="00CE2828" w:rsidP="00141F5E"/>
    <w:p w14:paraId="4469A4CC" w14:textId="24BB2FEC" w:rsidR="00141F5E" w:rsidRPr="00CE2828" w:rsidRDefault="52F6463D" w:rsidP="00141F5E">
      <w:pPr>
        <w:rPr>
          <w:rFonts w:ascii="Consolas" w:hAnsi="Consolas"/>
          <w:sz w:val="22"/>
        </w:rPr>
      </w:pPr>
      <w:r w:rsidRPr="00CE2828">
        <w:rPr>
          <w:rFonts w:ascii="Consolas" w:hAnsi="Consolas"/>
          <w:sz w:val="22"/>
        </w:rPr>
        <w:t xml:space="preserve">   interfaces {</w:t>
      </w:r>
    </w:p>
    <w:p w14:paraId="23E40040" w14:textId="77777777" w:rsidR="00141F5E" w:rsidRPr="00CE2828" w:rsidRDefault="52F6463D" w:rsidP="00141F5E">
      <w:pPr>
        <w:rPr>
          <w:rFonts w:ascii="Consolas" w:hAnsi="Consolas"/>
          <w:sz w:val="22"/>
        </w:rPr>
      </w:pPr>
      <w:r w:rsidRPr="00CE2828">
        <w:rPr>
          <w:rFonts w:ascii="Consolas" w:hAnsi="Consolas"/>
          <w:sz w:val="22"/>
        </w:rPr>
        <w:t xml:space="preserve">        ge-0/0/3 {</w:t>
      </w:r>
    </w:p>
    <w:p w14:paraId="7CEA5E6E" w14:textId="77777777" w:rsidR="00141F5E" w:rsidRPr="00CE2828" w:rsidRDefault="52F6463D" w:rsidP="00141F5E">
      <w:pPr>
        <w:rPr>
          <w:rFonts w:ascii="Consolas" w:hAnsi="Consolas"/>
          <w:sz w:val="22"/>
        </w:rPr>
      </w:pPr>
      <w:r w:rsidRPr="00CE2828">
        <w:rPr>
          <w:rFonts w:ascii="Consolas" w:hAnsi="Consolas"/>
          <w:sz w:val="22"/>
        </w:rPr>
        <w:t xml:space="preserve">            scheduler-map my-sched-map;</w:t>
      </w:r>
    </w:p>
    <w:p w14:paraId="4635913B" w14:textId="77777777" w:rsidR="00141F5E" w:rsidRPr="00CE2828" w:rsidRDefault="52F6463D" w:rsidP="00141F5E">
      <w:pPr>
        <w:rPr>
          <w:rFonts w:ascii="Consolas" w:hAnsi="Consolas"/>
          <w:sz w:val="22"/>
        </w:rPr>
      </w:pPr>
      <w:r w:rsidRPr="00CE2828">
        <w:rPr>
          <w:rFonts w:ascii="Consolas" w:hAnsi="Consolas"/>
          <w:sz w:val="22"/>
        </w:rPr>
        <w:t xml:space="preserve">            unit 0 {</w:t>
      </w:r>
    </w:p>
    <w:p w14:paraId="1011543C" w14:textId="77777777" w:rsidR="00141F5E" w:rsidRPr="00CE2828" w:rsidRDefault="52F6463D" w:rsidP="00141F5E">
      <w:pPr>
        <w:rPr>
          <w:rFonts w:ascii="Consolas" w:hAnsi="Consolas"/>
          <w:sz w:val="22"/>
        </w:rPr>
      </w:pPr>
      <w:r w:rsidRPr="00CE2828">
        <w:rPr>
          <w:rFonts w:ascii="Consolas" w:hAnsi="Consolas"/>
          <w:sz w:val="22"/>
        </w:rPr>
        <w:t xml:space="preserve">                classifiers {</w:t>
      </w:r>
    </w:p>
    <w:p w14:paraId="03D9466F" w14:textId="77777777" w:rsidR="00141F5E" w:rsidRPr="00CE2828" w:rsidRDefault="52F6463D" w:rsidP="00141F5E">
      <w:pPr>
        <w:rPr>
          <w:rFonts w:ascii="Consolas" w:hAnsi="Consolas"/>
          <w:sz w:val="22"/>
        </w:rPr>
      </w:pPr>
      <w:r w:rsidRPr="00CE2828">
        <w:rPr>
          <w:rFonts w:ascii="Consolas" w:hAnsi="Consolas"/>
          <w:sz w:val="22"/>
        </w:rPr>
        <w:t xml:space="preserve">                    inet-precedence default;</w:t>
      </w:r>
    </w:p>
    <w:p w14:paraId="416FD27C" w14:textId="77777777" w:rsidR="00141F5E" w:rsidRPr="00CE2828" w:rsidRDefault="52F6463D" w:rsidP="00141F5E">
      <w:pPr>
        <w:rPr>
          <w:rFonts w:ascii="Consolas" w:hAnsi="Consolas"/>
          <w:sz w:val="22"/>
        </w:rPr>
      </w:pPr>
      <w:r w:rsidRPr="00CE2828">
        <w:rPr>
          <w:rFonts w:ascii="Consolas" w:hAnsi="Consolas"/>
          <w:sz w:val="22"/>
        </w:rPr>
        <w:t xml:space="preserve">                }</w:t>
      </w:r>
    </w:p>
    <w:p w14:paraId="79EAC7CB" w14:textId="77777777" w:rsidR="00141F5E" w:rsidRPr="00E0279C" w:rsidRDefault="00141F5E" w:rsidP="00141F5E">
      <w:r w:rsidRPr="00E0279C">
        <w:rPr>
          <w:noProof/>
          <w:lang w:eastAsia="en-US"/>
        </w:rPr>
        <w:drawing>
          <wp:inline distT="0" distB="0" distL="0" distR="0" wp14:anchorId="6B3BD00D" wp14:editId="70A963C1">
            <wp:extent cx="5962650" cy="1009650"/>
            <wp:effectExtent l="0" t="0" r="0" b="0"/>
            <wp:docPr id="33" name="Obraz 33" descr="C:\Users\misiek\AppData\Local\Microsoft\Windows\INetCacheContent.Word\classif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siek\AppData\Local\Microsoft\Windows\INetCacheContent.Word\classifier.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62650" cy="1009650"/>
                    </a:xfrm>
                    <a:prstGeom prst="rect">
                      <a:avLst/>
                    </a:prstGeom>
                    <a:noFill/>
                    <a:ln>
                      <a:noFill/>
                    </a:ln>
                  </pic:spPr>
                </pic:pic>
              </a:graphicData>
            </a:graphic>
          </wp:inline>
        </w:drawing>
      </w:r>
    </w:p>
    <w:p w14:paraId="3EFFB467" w14:textId="77777777" w:rsidR="00141F5E" w:rsidRPr="00E0279C" w:rsidRDefault="00141F5E" w:rsidP="00141F5E"/>
    <w:p w14:paraId="72B89E6B" w14:textId="77777777" w:rsidR="00141F5E" w:rsidRPr="00E0279C" w:rsidRDefault="00141F5E" w:rsidP="00141F5E">
      <w:pPr>
        <w:rPr>
          <w:b/>
          <w:sz w:val="28"/>
          <w:szCs w:val="28"/>
        </w:rPr>
      </w:pPr>
    </w:p>
    <w:p w14:paraId="2FA26842" w14:textId="77777777" w:rsidR="00141F5E" w:rsidRPr="00E0279C" w:rsidRDefault="00141F5E" w:rsidP="00141F5E">
      <w:pPr>
        <w:rPr>
          <w:b/>
          <w:sz w:val="28"/>
          <w:szCs w:val="28"/>
        </w:rPr>
      </w:pPr>
    </w:p>
    <w:p w14:paraId="04866959" w14:textId="77777777" w:rsidR="00141F5E" w:rsidRPr="00E0279C" w:rsidRDefault="00141F5E" w:rsidP="00141F5E">
      <w:pPr>
        <w:pStyle w:val="Overskrift3"/>
      </w:pPr>
      <w:bookmarkStart w:id="63" w:name="_Toc484380488"/>
      <w:r w:rsidRPr="00E0279C">
        <w:t>Policers</w:t>
      </w:r>
      <w:bookmarkEnd w:id="63"/>
      <w:r w:rsidRPr="00E0279C">
        <w:t xml:space="preserve"> </w:t>
      </w:r>
    </w:p>
    <w:p w14:paraId="338425BE" w14:textId="55A49C9D" w:rsidR="00141F5E" w:rsidRPr="00E0279C" w:rsidRDefault="52F6463D" w:rsidP="00141F5E">
      <w:r w:rsidRPr="00E0279C">
        <w:t xml:space="preserve">Policers allows to limit traffic to a specified bandwidth and burst size. It is possible to configure Junos device to assign forwarding class or loss priority to traffic exceeding the configured </w:t>
      </w:r>
      <w:r w:rsidR="00764935" w:rsidRPr="00E0279C">
        <w:t>limits</w:t>
      </w:r>
      <w:r w:rsidRPr="00E0279C">
        <w:t xml:space="preserve">. These policers can be configured using </w:t>
      </w:r>
      <w:r w:rsidRPr="00E0279C">
        <w:rPr>
          <w:i/>
          <w:iCs/>
        </w:rPr>
        <w:t>forwarding-class</w:t>
      </w:r>
      <w:r w:rsidRPr="00E0279C">
        <w:t xml:space="preserve"> and/or </w:t>
      </w:r>
      <w:r w:rsidRPr="00E0279C">
        <w:rPr>
          <w:i/>
          <w:iCs/>
        </w:rPr>
        <w:t>loss-priority</w:t>
      </w:r>
      <w:r w:rsidRPr="00E0279C">
        <w:t xml:space="preserve"> statement after “then” statement of policer.</w:t>
      </w:r>
    </w:p>
    <w:p w14:paraId="6FA8BC84" w14:textId="77777777" w:rsidR="00141F5E" w:rsidRPr="00E0279C" w:rsidRDefault="00141F5E" w:rsidP="00141F5E">
      <w:r w:rsidRPr="00E0279C">
        <w:rPr>
          <w:noProof/>
          <w:lang w:eastAsia="en-US"/>
        </w:rPr>
        <w:lastRenderedPageBreak/>
        <w:drawing>
          <wp:inline distT="0" distB="0" distL="0" distR="0" wp14:anchorId="2D64C5A5" wp14:editId="0DFF1F64">
            <wp:extent cx="4924425" cy="2962275"/>
            <wp:effectExtent l="0" t="0" r="9525" b="9525"/>
            <wp:docPr id="32" name="Obraz 32" descr="C:\Users\misiek\AppData\Local\Microsoft\Windows\INetCacheContent.Word\Polic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siek\AppData\Local\Microsoft\Windows\INetCacheContent.Word\Policers.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24425" cy="2962275"/>
                    </a:xfrm>
                    <a:prstGeom prst="rect">
                      <a:avLst/>
                    </a:prstGeom>
                    <a:noFill/>
                    <a:ln>
                      <a:noFill/>
                    </a:ln>
                  </pic:spPr>
                </pic:pic>
              </a:graphicData>
            </a:graphic>
          </wp:inline>
        </w:drawing>
      </w:r>
    </w:p>
    <w:p w14:paraId="375513A2" w14:textId="379569FD" w:rsidR="00141F5E" w:rsidRPr="00E0279C" w:rsidRDefault="00141F5E" w:rsidP="00141F5E">
      <w:pPr>
        <w:pStyle w:val="Overskrift3"/>
      </w:pPr>
      <w:bookmarkStart w:id="64" w:name="_Toc484380489"/>
      <w:r w:rsidRPr="00E0279C">
        <w:t>Queuing</w:t>
      </w:r>
      <w:bookmarkEnd w:id="64"/>
    </w:p>
    <w:p w14:paraId="7A0FDFAE" w14:textId="77777777" w:rsidR="00527BD4" w:rsidRPr="00E0279C" w:rsidRDefault="00527BD4" w:rsidP="00527BD4"/>
    <w:p w14:paraId="6BAD2496" w14:textId="77777777" w:rsidR="00527BD4" w:rsidRPr="00E0279C" w:rsidRDefault="52F6463D" w:rsidP="00527BD4">
      <w:r w:rsidRPr="00E0279C">
        <w:t>Juniper devices are associating each forwarding class with queue number. On most devices that runs Junos OS default queues mapping looks like:</w:t>
      </w:r>
    </w:p>
    <w:p w14:paraId="6C6180AE" w14:textId="77777777" w:rsidR="00527BD4" w:rsidRPr="00E0279C" w:rsidRDefault="52F6463D" w:rsidP="003F3C40">
      <w:pPr>
        <w:pStyle w:val="Listeafsnit"/>
        <w:numPr>
          <w:ilvl w:val="0"/>
          <w:numId w:val="17"/>
        </w:numPr>
        <w:spacing w:after="160" w:line="259" w:lineRule="auto"/>
      </w:pPr>
      <w:r w:rsidRPr="00E0279C">
        <w:t>0: best-effort</w:t>
      </w:r>
    </w:p>
    <w:p w14:paraId="73928C84" w14:textId="3D539F9D" w:rsidR="00527BD4" w:rsidRPr="00E0279C" w:rsidRDefault="52F6463D" w:rsidP="003F3C40">
      <w:pPr>
        <w:pStyle w:val="Listeafsnit"/>
        <w:numPr>
          <w:ilvl w:val="0"/>
          <w:numId w:val="17"/>
        </w:numPr>
        <w:spacing w:after="160" w:line="259" w:lineRule="auto"/>
      </w:pPr>
      <w:r w:rsidRPr="00E0279C">
        <w:t xml:space="preserve">1: </w:t>
      </w:r>
      <w:r w:rsidR="00764935" w:rsidRPr="00E0279C">
        <w:t>expedited</w:t>
      </w:r>
      <w:r w:rsidRPr="00E0279C">
        <w:t>-forwarding</w:t>
      </w:r>
    </w:p>
    <w:p w14:paraId="5825A727" w14:textId="77777777" w:rsidR="00527BD4" w:rsidRPr="00E0279C" w:rsidRDefault="52F6463D" w:rsidP="003F3C40">
      <w:pPr>
        <w:pStyle w:val="Listeafsnit"/>
        <w:numPr>
          <w:ilvl w:val="0"/>
          <w:numId w:val="17"/>
        </w:numPr>
        <w:spacing w:after="160" w:line="259" w:lineRule="auto"/>
      </w:pPr>
      <w:r w:rsidRPr="00E0279C">
        <w:t>2: assured-forwarding</w:t>
      </w:r>
    </w:p>
    <w:p w14:paraId="378A5F1B" w14:textId="77777777" w:rsidR="00527BD4" w:rsidRPr="00E0279C" w:rsidRDefault="52F6463D" w:rsidP="003F3C40">
      <w:pPr>
        <w:pStyle w:val="Listeafsnit"/>
        <w:numPr>
          <w:ilvl w:val="0"/>
          <w:numId w:val="17"/>
        </w:numPr>
        <w:spacing w:after="160" w:line="259" w:lineRule="auto"/>
      </w:pPr>
      <w:r w:rsidRPr="00E0279C">
        <w:t>3: network-control</w:t>
      </w:r>
    </w:p>
    <w:p w14:paraId="526F63C7" w14:textId="67430F83" w:rsidR="00527BD4" w:rsidRPr="00E0279C" w:rsidRDefault="52F6463D" w:rsidP="52F6463D">
      <w:pPr>
        <w:rPr>
          <w:i/>
          <w:iCs/>
        </w:rPr>
      </w:pPr>
      <w:r w:rsidRPr="00E0279C">
        <w:t xml:space="preserve">It is possible to display current queue and </w:t>
      </w:r>
      <w:r w:rsidR="00764935" w:rsidRPr="00E0279C">
        <w:t>forwarding</w:t>
      </w:r>
      <w:r w:rsidRPr="00E0279C">
        <w:t xml:space="preserve"> class mapping using </w:t>
      </w:r>
      <w:r w:rsidRPr="00E0279C">
        <w:rPr>
          <w:i/>
          <w:iCs/>
        </w:rPr>
        <w:t>show class-of-service forwarding-class</w:t>
      </w:r>
    </w:p>
    <w:p w14:paraId="43A02EDF" w14:textId="77777777" w:rsidR="00527BD4" w:rsidRPr="00E0279C" w:rsidRDefault="00527BD4" w:rsidP="00527BD4">
      <w:pPr>
        <w:rPr>
          <w:i/>
        </w:rPr>
      </w:pPr>
    </w:p>
    <w:p w14:paraId="1653A263" w14:textId="77777777" w:rsidR="00527BD4" w:rsidRPr="00E0279C" w:rsidRDefault="52F6463D" w:rsidP="00527BD4">
      <w:r w:rsidRPr="00E0279C">
        <w:t>Display:</w:t>
      </w:r>
    </w:p>
    <w:p w14:paraId="21896252" w14:textId="77777777" w:rsidR="00527BD4" w:rsidRPr="00E0279C" w:rsidRDefault="00527BD4" w:rsidP="00527BD4">
      <w:r w:rsidRPr="00E0279C">
        <w:rPr>
          <w:noProof/>
          <w:lang w:eastAsia="en-US"/>
        </w:rPr>
        <w:drawing>
          <wp:inline distT="0" distB="0" distL="0" distR="0" wp14:anchorId="58641505" wp14:editId="12874BF8">
            <wp:extent cx="5972175" cy="800100"/>
            <wp:effectExtent l="0" t="0" r="9525" b="0"/>
            <wp:docPr id="38" name="Obraz 38" descr="C:\Users\misiek\Desktop\show c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siek\Desktop\show cos.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72175" cy="800100"/>
                    </a:xfrm>
                    <a:prstGeom prst="rect">
                      <a:avLst/>
                    </a:prstGeom>
                    <a:noFill/>
                    <a:ln>
                      <a:noFill/>
                    </a:ln>
                  </pic:spPr>
                </pic:pic>
              </a:graphicData>
            </a:graphic>
          </wp:inline>
        </w:drawing>
      </w:r>
    </w:p>
    <w:p w14:paraId="2E8D99AA" w14:textId="77777777" w:rsidR="00527BD4" w:rsidRPr="00E0279C" w:rsidRDefault="00527BD4" w:rsidP="00527BD4"/>
    <w:p w14:paraId="094CD93D" w14:textId="77777777" w:rsidR="00527BD4" w:rsidRPr="00E0279C" w:rsidRDefault="00527BD4" w:rsidP="00527BD4">
      <w:pPr>
        <w:pStyle w:val="Overskrift3"/>
      </w:pPr>
      <w:bookmarkStart w:id="65" w:name="_Toc484380490"/>
      <w:r w:rsidRPr="00E0279C">
        <w:t>Defining Forwarding Classes</w:t>
      </w:r>
      <w:bookmarkEnd w:id="65"/>
    </w:p>
    <w:p w14:paraId="6436C1C4" w14:textId="77777777" w:rsidR="00527BD4" w:rsidRPr="00E0279C" w:rsidRDefault="52F6463D" w:rsidP="52F6463D">
      <w:pPr>
        <w:rPr>
          <w:i/>
          <w:iCs/>
        </w:rPr>
      </w:pPr>
      <w:r w:rsidRPr="00E0279C">
        <w:t xml:space="preserve">Forwarding classes can be configured under [edit class-of-service forwarding-class], using command </w:t>
      </w:r>
    </w:p>
    <w:p w14:paraId="23B4566B" w14:textId="77777777" w:rsidR="00527BD4" w:rsidRPr="00E0279C" w:rsidRDefault="52F6463D" w:rsidP="52F6463D">
      <w:pPr>
        <w:rPr>
          <w:i/>
          <w:iCs/>
          <w:sz w:val="22"/>
          <w:szCs w:val="22"/>
        </w:rPr>
      </w:pPr>
      <w:r w:rsidRPr="00E0279C">
        <w:rPr>
          <w:i/>
          <w:iCs/>
        </w:rPr>
        <w:t>Set forwarding-classes queue &lt;number&gt; &lt;name&gt;</w:t>
      </w:r>
    </w:p>
    <w:p w14:paraId="4EF739CD" w14:textId="0D7D3761" w:rsidR="00E2496A" w:rsidRPr="00E0279C" w:rsidRDefault="00E2496A" w:rsidP="00141F5E"/>
    <w:p w14:paraId="44A2FD42" w14:textId="44B1D9A8" w:rsidR="00E2496A" w:rsidRPr="00E0279C" w:rsidRDefault="00E2496A" w:rsidP="00141F5E"/>
    <w:p w14:paraId="75F7DFC4" w14:textId="5C1A445B" w:rsidR="00E2496A" w:rsidRPr="00E0279C" w:rsidRDefault="00E2496A" w:rsidP="52F6463D">
      <w:pPr>
        <w:pStyle w:val="Overskrift3"/>
      </w:pPr>
      <w:bookmarkStart w:id="66" w:name="_Toc484380491"/>
      <w:r w:rsidRPr="00E0279C">
        <w:t>Scheduling overview</w:t>
      </w:r>
      <w:bookmarkEnd w:id="66"/>
    </w:p>
    <w:p w14:paraId="76BD4187" w14:textId="77777777" w:rsidR="00E2496A" w:rsidRPr="00E0279C" w:rsidRDefault="00E2496A" w:rsidP="00E2496A"/>
    <w:p w14:paraId="68281DBE" w14:textId="56A43E88" w:rsidR="00E2496A" w:rsidRPr="00E0279C" w:rsidRDefault="52F6463D" w:rsidP="52F6463D">
      <w:r w:rsidRPr="00E0279C">
        <w:t>There are 4 main components of scheduling:</w:t>
      </w:r>
    </w:p>
    <w:p w14:paraId="75FFC789" w14:textId="75D21EC5" w:rsidR="00E2496A" w:rsidRPr="00E0279C" w:rsidRDefault="52F6463D" w:rsidP="00A546F2">
      <w:pPr>
        <w:pStyle w:val="Listeafsnit"/>
        <w:numPr>
          <w:ilvl w:val="0"/>
          <w:numId w:val="18"/>
        </w:numPr>
      </w:pPr>
      <w:r w:rsidRPr="00E0279C">
        <w:t>Priority</w:t>
      </w:r>
    </w:p>
    <w:p w14:paraId="3D4852C1" w14:textId="7CBE1CED" w:rsidR="00E2496A" w:rsidRPr="00E0279C" w:rsidRDefault="52F6463D" w:rsidP="00A546F2">
      <w:pPr>
        <w:pStyle w:val="Listeafsnit"/>
        <w:numPr>
          <w:ilvl w:val="0"/>
          <w:numId w:val="18"/>
        </w:numPr>
      </w:pPr>
      <w:r w:rsidRPr="00E0279C">
        <w:t xml:space="preserve">Transmission rate </w:t>
      </w:r>
    </w:p>
    <w:p w14:paraId="2468A30A" w14:textId="4178DB2B" w:rsidR="00E2496A" w:rsidRPr="00E0279C" w:rsidRDefault="52F6463D" w:rsidP="00A546F2">
      <w:pPr>
        <w:pStyle w:val="Listeafsnit"/>
        <w:numPr>
          <w:ilvl w:val="0"/>
          <w:numId w:val="18"/>
        </w:numPr>
      </w:pPr>
      <w:r w:rsidRPr="00E0279C">
        <w:t>Buffer size</w:t>
      </w:r>
    </w:p>
    <w:p w14:paraId="547CDA62" w14:textId="2254BBCA" w:rsidR="00E2496A" w:rsidRPr="00E0279C" w:rsidRDefault="52F6463D" w:rsidP="00A546F2">
      <w:pPr>
        <w:pStyle w:val="Listeafsnit"/>
        <w:numPr>
          <w:ilvl w:val="0"/>
          <w:numId w:val="18"/>
        </w:numPr>
      </w:pPr>
      <w:r w:rsidRPr="00E0279C">
        <w:t>RED configuration</w:t>
      </w:r>
    </w:p>
    <w:p w14:paraId="0F199F82" w14:textId="6CA1353B" w:rsidR="00E2496A" w:rsidRPr="00E0279C" w:rsidRDefault="00E2496A" w:rsidP="00E2496A"/>
    <w:p w14:paraId="7F8402E7" w14:textId="52816536" w:rsidR="00E2496A" w:rsidRPr="00E0279C" w:rsidRDefault="52F6463D" w:rsidP="52F6463D">
      <w:r w:rsidRPr="00E0279C">
        <w:lastRenderedPageBreak/>
        <w:t xml:space="preserve">Point 1 and 2 define the order of transmitting packets, while 3 and 4 define the storage and packets to drop. </w:t>
      </w:r>
    </w:p>
    <w:p w14:paraId="0FB689C7" w14:textId="1135F947" w:rsidR="00E2496A" w:rsidRPr="00E0279C" w:rsidRDefault="00E2496A" w:rsidP="00E2496A"/>
    <w:p w14:paraId="5EA8D662" w14:textId="717B1BE4" w:rsidR="00E2496A" w:rsidRPr="00E0279C" w:rsidRDefault="00E2496A" w:rsidP="52F6463D">
      <w:pPr>
        <w:pStyle w:val="Overskrift3"/>
      </w:pPr>
      <w:bookmarkStart w:id="67" w:name="_Toc484380492"/>
      <w:r w:rsidRPr="00E0279C">
        <w:t>Queue Priority</w:t>
      </w:r>
      <w:bookmarkEnd w:id="67"/>
    </w:p>
    <w:p w14:paraId="1AE9FC48" w14:textId="26907DE4" w:rsidR="00E2496A" w:rsidRPr="00E0279C" w:rsidRDefault="00E2496A" w:rsidP="00E2496A"/>
    <w:p w14:paraId="103A50D3" w14:textId="6024EC33" w:rsidR="00E2496A" w:rsidRPr="00E0279C" w:rsidRDefault="52F6463D" w:rsidP="52F6463D">
      <w:r w:rsidRPr="00E0279C">
        <w:t>According to assigned priority queues can receive service, most common priorities include:</w:t>
      </w:r>
    </w:p>
    <w:p w14:paraId="0386483B" w14:textId="3FFEA065" w:rsidR="00641C4E" w:rsidRPr="00E0279C" w:rsidRDefault="52F6463D" w:rsidP="00A546F2">
      <w:pPr>
        <w:pStyle w:val="Listeafsnit"/>
        <w:numPr>
          <w:ilvl w:val="0"/>
          <w:numId w:val="19"/>
        </w:numPr>
        <w:ind w:left="720"/>
      </w:pPr>
      <w:r w:rsidRPr="00E0279C">
        <w:t>High</w:t>
      </w:r>
      <w:r w:rsidR="00641C4E" w:rsidRPr="00E0279C">
        <w:rPr>
          <w:noProof/>
        </w:rPr>
        <w:drawing>
          <wp:inline distT="0" distB="0" distL="0" distR="0" wp14:anchorId="3786A4BC" wp14:editId="61AC7306">
            <wp:extent cx="4133214" cy="2904490"/>
            <wp:effectExtent l="0" t="0" r="635" b="0"/>
            <wp:docPr id="1918682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6">
                      <a:extLst>
                        <a:ext uri="{28A0092B-C50C-407E-A947-70E740481C1C}">
                          <a14:useLocalDpi xmlns:a14="http://schemas.microsoft.com/office/drawing/2010/main" val="0"/>
                        </a:ext>
                      </a:extLst>
                    </a:blip>
                    <a:stretch>
                      <a:fillRect/>
                    </a:stretch>
                  </pic:blipFill>
                  <pic:spPr>
                    <a:xfrm>
                      <a:off x="0" y="0"/>
                      <a:ext cx="4133214" cy="2904490"/>
                    </a:xfrm>
                    <a:prstGeom prst="rect">
                      <a:avLst/>
                    </a:prstGeom>
                  </pic:spPr>
                </pic:pic>
              </a:graphicData>
            </a:graphic>
          </wp:inline>
        </w:drawing>
      </w:r>
    </w:p>
    <w:p w14:paraId="3B1EC18E" w14:textId="73F69015" w:rsidR="00641C4E" w:rsidRPr="00E0279C" w:rsidRDefault="52F6463D" w:rsidP="00A546F2">
      <w:pPr>
        <w:pStyle w:val="Listeafsnit"/>
        <w:numPr>
          <w:ilvl w:val="0"/>
          <w:numId w:val="19"/>
        </w:numPr>
        <w:ind w:left="720"/>
      </w:pPr>
      <w:r w:rsidRPr="00E0279C">
        <w:t>Medium high</w:t>
      </w:r>
    </w:p>
    <w:p w14:paraId="55025995" w14:textId="2D6AFDF0" w:rsidR="00641C4E" w:rsidRPr="00E0279C" w:rsidRDefault="52F6463D" w:rsidP="00A546F2">
      <w:pPr>
        <w:pStyle w:val="Listeafsnit"/>
        <w:numPr>
          <w:ilvl w:val="0"/>
          <w:numId w:val="19"/>
        </w:numPr>
        <w:ind w:left="720"/>
      </w:pPr>
      <w:r w:rsidRPr="00E0279C">
        <w:t>Medium low</w:t>
      </w:r>
    </w:p>
    <w:p w14:paraId="7C9CB36E" w14:textId="253F58B5" w:rsidR="00641C4E" w:rsidRPr="00E0279C" w:rsidRDefault="52F6463D" w:rsidP="00A546F2">
      <w:pPr>
        <w:pStyle w:val="Listeafsnit"/>
        <w:numPr>
          <w:ilvl w:val="0"/>
          <w:numId w:val="19"/>
        </w:numPr>
        <w:ind w:left="720"/>
      </w:pPr>
      <w:r w:rsidRPr="00E0279C">
        <w:t>Low</w:t>
      </w:r>
    </w:p>
    <w:p w14:paraId="502689E7" w14:textId="77777777" w:rsidR="00641C4E" w:rsidRPr="00E0279C" w:rsidRDefault="00641C4E" w:rsidP="00641C4E"/>
    <w:p w14:paraId="656E030B" w14:textId="793A9E12" w:rsidR="002E2CF7" w:rsidRPr="00E0279C" w:rsidRDefault="00641C4E" w:rsidP="52F6463D">
      <w:pPr>
        <w:pStyle w:val="Overskrift3"/>
      </w:pPr>
      <w:bookmarkStart w:id="68" w:name="_Toc484380493"/>
      <w:r w:rsidRPr="00E0279C">
        <w:t>Defining CoS on Juniper Devices</w:t>
      </w:r>
      <w:bookmarkEnd w:id="68"/>
    </w:p>
    <w:p w14:paraId="58CF1897" w14:textId="160A516C" w:rsidR="00641C4E" w:rsidRPr="00E0279C" w:rsidRDefault="00641C4E" w:rsidP="00641C4E"/>
    <w:p w14:paraId="24E26CC9" w14:textId="6E686AF5" w:rsidR="00665CAD" w:rsidRPr="00E0279C" w:rsidRDefault="52F6463D" w:rsidP="00A546F2">
      <w:pPr>
        <w:pStyle w:val="Listeafsnit"/>
        <w:numPr>
          <w:ilvl w:val="0"/>
          <w:numId w:val="20"/>
        </w:numPr>
      </w:pPr>
      <w:r w:rsidRPr="00E0279C">
        <w:t>Schedulers are configured under the [edit class-of-service schedulers] hierarchy:</w:t>
      </w:r>
    </w:p>
    <w:p w14:paraId="36DC2B6C" w14:textId="6977FA81" w:rsidR="00665CAD" w:rsidRPr="00E0279C" w:rsidRDefault="52F6463D" w:rsidP="52F6463D">
      <w:pPr>
        <w:pStyle w:val="Listeafsnit"/>
        <w:ind w:left="1304"/>
        <w:rPr>
          <w:i/>
          <w:iCs/>
        </w:rPr>
      </w:pPr>
      <w:r w:rsidRPr="00E0279C">
        <w:rPr>
          <w:i/>
          <w:iCs/>
        </w:rPr>
        <w:t>set &lt;name of scheduler&gt; transmit-rate percent 40</w:t>
      </w:r>
    </w:p>
    <w:p w14:paraId="3AD21D40" w14:textId="5E7226EE" w:rsidR="00665CAD" w:rsidRPr="00E0279C" w:rsidRDefault="52F6463D" w:rsidP="52F6463D">
      <w:pPr>
        <w:pStyle w:val="Listeafsnit"/>
        <w:ind w:left="1304"/>
        <w:rPr>
          <w:i/>
          <w:iCs/>
        </w:rPr>
      </w:pPr>
      <w:r w:rsidRPr="00E0279C">
        <w:rPr>
          <w:i/>
          <w:iCs/>
        </w:rPr>
        <w:t>set &lt;name of scheduler&gt; buffer-size percent 40</w:t>
      </w:r>
    </w:p>
    <w:p w14:paraId="5C4C5BD0" w14:textId="204C4060" w:rsidR="00665CAD" w:rsidRPr="00E0279C" w:rsidRDefault="52F6463D" w:rsidP="52F6463D">
      <w:pPr>
        <w:pStyle w:val="Listeafsnit"/>
        <w:ind w:left="1304"/>
        <w:rPr>
          <w:i/>
          <w:iCs/>
        </w:rPr>
      </w:pPr>
      <w:r w:rsidRPr="00E0279C">
        <w:rPr>
          <w:i/>
          <w:iCs/>
        </w:rPr>
        <w:t>set &lt;name of scheduler&gt; priority low</w:t>
      </w:r>
    </w:p>
    <w:p w14:paraId="67690952" w14:textId="64659EDF" w:rsidR="00665CAD" w:rsidRPr="00E0279C" w:rsidRDefault="52F6463D" w:rsidP="52F6463D">
      <w:pPr>
        <w:pStyle w:val="Listeafsnit"/>
        <w:ind w:left="1304"/>
      </w:pPr>
      <w:r w:rsidRPr="00E0279C">
        <w:t>example from project:</w:t>
      </w:r>
    </w:p>
    <w:p w14:paraId="7BF8609F" w14:textId="77777777" w:rsidR="00665CAD" w:rsidRPr="00D3171F" w:rsidRDefault="52F6463D" w:rsidP="52F64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themeColor="text1"/>
          <w:sz w:val="20"/>
          <w:szCs w:val="20"/>
          <w:lang w:eastAsia="en-US"/>
        </w:rPr>
      </w:pPr>
      <w:r w:rsidRPr="00E0279C">
        <w:rPr>
          <w:rFonts w:ascii="Courier New" w:hAnsi="Courier New" w:cs="Courier New"/>
          <w:color w:val="000000" w:themeColor="text1"/>
          <w:sz w:val="20"/>
          <w:szCs w:val="20"/>
          <w:lang w:eastAsia="en-US"/>
        </w:rPr>
        <w:t xml:space="preserve">    </w:t>
      </w:r>
      <w:r w:rsidRPr="00D3171F">
        <w:rPr>
          <w:rFonts w:ascii="Consolas" w:hAnsi="Consolas" w:cs="Courier New"/>
          <w:color w:val="000000" w:themeColor="text1"/>
          <w:sz w:val="20"/>
          <w:szCs w:val="20"/>
          <w:lang w:eastAsia="en-US"/>
        </w:rPr>
        <w:t>schedulers {</w:t>
      </w:r>
    </w:p>
    <w:p w14:paraId="029FBAC9" w14:textId="77777777" w:rsidR="00665CAD" w:rsidRPr="00D3171F" w:rsidRDefault="52F6463D" w:rsidP="52F64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themeColor="text1"/>
          <w:sz w:val="20"/>
          <w:szCs w:val="20"/>
          <w:lang w:eastAsia="en-US"/>
        </w:rPr>
      </w:pPr>
      <w:r w:rsidRPr="00D3171F">
        <w:rPr>
          <w:rFonts w:ascii="Consolas" w:hAnsi="Consolas" w:cs="Courier New"/>
          <w:color w:val="000000" w:themeColor="text1"/>
          <w:sz w:val="20"/>
          <w:szCs w:val="20"/>
          <w:lang w:eastAsia="en-US"/>
        </w:rPr>
        <w:t xml:space="preserve">        best-effort-sched {</w:t>
      </w:r>
    </w:p>
    <w:p w14:paraId="44CD70C9" w14:textId="77777777" w:rsidR="00665CAD" w:rsidRPr="00D3171F" w:rsidRDefault="52F6463D" w:rsidP="52F64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themeColor="text1"/>
          <w:sz w:val="20"/>
          <w:szCs w:val="20"/>
          <w:lang w:eastAsia="en-US"/>
        </w:rPr>
      </w:pPr>
      <w:r w:rsidRPr="00D3171F">
        <w:rPr>
          <w:rFonts w:ascii="Consolas" w:hAnsi="Consolas" w:cs="Courier New"/>
          <w:color w:val="000000" w:themeColor="text1"/>
          <w:sz w:val="20"/>
          <w:szCs w:val="20"/>
          <w:lang w:eastAsia="en-US"/>
        </w:rPr>
        <w:t xml:space="preserve">            transmit-rate percent 40;</w:t>
      </w:r>
    </w:p>
    <w:p w14:paraId="186C989B" w14:textId="77777777" w:rsidR="00665CAD" w:rsidRPr="00D3171F" w:rsidRDefault="52F6463D" w:rsidP="52F64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themeColor="text1"/>
          <w:sz w:val="20"/>
          <w:szCs w:val="20"/>
          <w:lang w:eastAsia="en-US"/>
        </w:rPr>
      </w:pPr>
      <w:r w:rsidRPr="00D3171F">
        <w:rPr>
          <w:rFonts w:ascii="Consolas" w:hAnsi="Consolas" w:cs="Courier New"/>
          <w:color w:val="000000" w:themeColor="text1"/>
          <w:sz w:val="20"/>
          <w:szCs w:val="20"/>
          <w:lang w:eastAsia="en-US"/>
        </w:rPr>
        <w:t xml:space="preserve">            buffer-size percent 40;</w:t>
      </w:r>
    </w:p>
    <w:p w14:paraId="192724AA" w14:textId="77777777" w:rsidR="00665CAD" w:rsidRPr="00D3171F" w:rsidRDefault="52F6463D" w:rsidP="52F64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themeColor="text1"/>
          <w:sz w:val="20"/>
          <w:szCs w:val="20"/>
          <w:lang w:eastAsia="en-US"/>
        </w:rPr>
      </w:pPr>
      <w:r w:rsidRPr="00D3171F">
        <w:rPr>
          <w:rFonts w:ascii="Consolas" w:hAnsi="Consolas" w:cs="Courier New"/>
          <w:color w:val="000000" w:themeColor="text1"/>
          <w:sz w:val="20"/>
          <w:szCs w:val="20"/>
          <w:lang w:eastAsia="en-US"/>
        </w:rPr>
        <w:t xml:space="preserve">            priority low;</w:t>
      </w:r>
    </w:p>
    <w:p w14:paraId="0DB643A2" w14:textId="77777777" w:rsidR="00665CAD" w:rsidRPr="00D3171F" w:rsidRDefault="52F6463D" w:rsidP="52F64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themeColor="text1"/>
          <w:sz w:val="20"/>
          <w:szCs w:val="20"/>
          <w:lang w:eastAsia="en-US"/>
        </w:rPr>
      </w:pPr>
      <w:r w:rsidRPr="00D3171F">
        <w:rPr>
          <w:rFonts w:ascii="Consolas" w:hAnsi="Consolas" w:cs="Courier New"/>
          <w:color w:val="000000" w:themeColor="text1"/>
          <w:sz w:val="20"/>
          <w:szCs w:val="20"/>
          <w:lang w:eastAsia="en-US"/>
        </w:rPr>
        <w:t xml:space="preserve">        }</w:t>
      </w:r>
    </w:p>
    <w:p w14:paraId="298CBD82" w14:textId="77777777" w:rsidR="00665CAD" w:rsidRPr="00E0279C" w:rsidRDefault="00665CAD" w:rsidP="00665CAD">
      <w:pPr>
        <w:pStyle w:val="Listeafsnit"/>
        <w:ind w:left="1304"/>
        <w:rPr>
          <w:i/>
        </w:rPr>
      </w:pPr>
    </w:p>
    <w:p w14:paraId="3BEC6E5A" w14:textId="33B3F35E" w:rsidR="00665CAD" w:rsidRPr="00E0279C" w:rsidRDefault="00665CAD" w:rsidP="00665CAD">
      <w:pPr>
        <w:pStyle w:val="Listeafsnit"/>
        <w:ind w:left="1304"/>
      </w:pPr>
    </w:p>
    <w:p w14:paraId="198C2E26" w14:textId="6325BA35" w:rsidR="00665CAD" w:rsidRPr="00E0279C" w:rsidRDefault="00665CAD" w:rsidP="00665CAD">
      <w:pPr>
        <w:pStyle w:val="Listeafsnit"/>
        <w:ind w:left="1304"/>
      </w:pPr>
    </w:p>
    <w:p w14:paraId="396566AF" w14:textId="7618E5BD" w:rsidR="00665CAD" w:rsidRPr="00E0279C" w:rsidRDefault="52F6463D" w:rsidP="00A546F2">
      <w:pPr>
        <w:pStyle w:val="Listeafsnit"/>
        <w:numPr>
          <w:ilvl w:val="0"/>
          <w:numId w:val="20"/>
        </w:numPr>
      </w:pPr>
      <w:r w:rsidRPr="00E0279C">
        <w:t>Forwarding classes and queues are associated with schedulers by scheduler maps:</w:t>
      </w:r>
    </w:p>
    <w:p w14:paraId="343271BB" w14:textId="2B615674" w:rsidR="00665CAD" w:rsidRPr="00E0279C" w:rsidRDefault="52F6463D" w:rsidP="52F6463D">
      <w:pPr>
        <w:pStyle w:val="Listeafsnit"/>
        <w:ind w:left="1304"/>
      </w:pPr>
      <w:r w:rsidRPr="00E0279C">
        <w:t>[edit class-of-service scheduler-maps]</w:t>
      </w:r>
    </w:p>
    <w:p w14:paraId="503E6706" w14:textId="645806DC" w:rsidR="0076382D" w:rsidRPr="00E0279C" w:rsidRDefault="52F6463D" w:rsidP="52F6463D">
      <w:pPr>
        <w:pStyle w:val="Listeafsnit"/>
        <w:ind w:left="1304"/>
        <w:rPr>
          <w:i/>
          <w:iCs/>
        </w:rPr>
      </w:pPr>
      <w:r w:rsidRPr="00E0279C">
        <w:rPr>
          <w:i/>
          <w:iCs/>
        </w:rPr>
        <w:t>Set &lt;name of sched map&gt; forwarding-class best-effort scheduler &lt;name of sched.&gt;</w:t>
      </w:r>
    </w:p>
    <w:p w14:paraId="200C09A7" w14:textId="54B60B6B" w:rsidR="0076382D" w:rsidRPr="00E0279C" w:rsidRDefault="0076382D" w:rsidP="52F6463D">
      <w:r w:rsidRPr="00E0279C">
        <w:rPr>
          <w:i/>
        </w:rPr>
        <w:tab/>
      </w:r>
      <w:r w:rsidRPr="00E0279C">
        <w:t>Example from project:</w:t>
      </w:r>
    </w:p>
    <w:p w14:paraId="66E0EC7F" w14:textId="77777777" w:rsidR="0076382D" w:rsidRPr="00E0279C" w:rsidRDefault="0076382D" w:rsidP="0076382D"/>
    <w:p w14:paraId="4CFB6C08" w14:textId="77777777" w:rsidR="0076382D" w:rsidRPr="00D3171F" w:rsidRDefault="52F6463D" w:rsidP="52F6463D">
      <w:pPr>
        <w:pStyle w:val="FormateretHTML"/>
        <w:rPr>
          <w:rFonts w:ascii="Consolas" w:hAnsi="Consolas"/>
          <w:color w:val="000000" w:themeColor="text1"/>
          <w:lang w:val="en-GB"/>
        </w:rPr>
      </w:pPr>
      <w:r w:rsidRPr="00D3171F">
        <w:rPr>
          <w:rFonts w:ascii="Consolas" w:hAnsi="Consolas"/>
          <w:color w:val="000000" w:themeColor="text1"/>
          <w:lang w:val="en-GB"/>
        </w:rPr>
        <w:t>scheduler-maps {</w:t>
      </w:r>
    </w:p>
    <w:p w14:paraId="646C490B" w14:textId="77777777" w:rsidR="0076382D" w:rsidRPr="00D3171F" w:rsidRDefault="52F6463D" w:rsidP="52F6463D">
      <w:pPr>
        <w:pStyle w:val="FormateretHTML"/>
        <w:rPr>
          <w:rFonts w:ascii="Consolas" w:hAnsi="Consolas"/>
          <w:color w:val="000000" w:themeColor="text1"/>
          <w:lang w:val="en-GB"/>
        </w:rPr>
      </w:pPr>
      <w:r w:rsidRPr="00D3171F">
        <w:rPr>
          <w:rFonts w:ascii="Consolas" w:hAnsi="Consolas"/>
          <w:color w:val="000000" w:themeColor="text1"/>
          <w:lang w:val="en-GB"/>
        </w:rPr>
        <w:t xml:space="preserve">        my-sched-map {</w:t>
      </w:r>
    </w:p>
    <w:p w14:paraId="293B188B" w14:textId="77777777" w:rsidR="0076382D" w:rsidRPr="00D3171F" w:rsidRDefault="52F6463D" w:rsidP="52F6463D">
      <w:pPr>
        <w:pStyle w:val="FormateretHTML"/>
        <w:rPr>
          <w:rFonts w:ascii="Consolas" w:hAnsi="Consolas"/>
          <w:color w:val="000000" w:themeColor="text1"/>
          <w:lang w:val="en-GB"/>
        </w:rPr>
      </w:pPr>
      <w:r w:rsidRPr="00D3171F">
        <w:rPr>
          <w:rFonts w:ascii="Consolas" w:hAnsi="Consolas"/>
          <w:color w:val="000000" w:themeColor="text1"/>
          <w:lang w:val="en-GB"/>
        </w:rPr>
        <w:t xml:space="preserve">            forwarding-class best-effort scheduler best-effort-sched;</w:t>
      </w:r>
    </w:p>
    <w:p w14:paraId="51CE3EEC" w14:textId="77777777" w:rsidR="0076382D" w:rsidRPr="00E0279C" w:rsidRDefault="0076382D" w:rsidP="0076382D"/>
    <w:p w14:paraId="09493AF7" w14:textId="384B3FAB" w:rsidR="00641C4E" w:rsidRPr="00E0279C" w:rsidRDefault="52F6463D" w:rsidP="00A546F2">
      <w:pPr>
        <w:pStyle w:val="Listeafsnit"/>
        <w:numPr>
          <w:ilvl w:val="0"/>
          <w:numId w:val="20"/>
        </w:numPr>
      </w:pPr>
      <w:r w:rsidRPr="00E0279C">
        <w:lastRenderedPageBreak/>
        <w:t xml:space="preserve">Scheduler maps can be applied to </w:t>
      </w:r>
      <w:r w:rsidR="00CA76C4" w:rsidRPr="00E0279C">
        <w:t>interfaces</w:t>
      </w:r>
      <w:r w:rsidRPr="00E0279C">
        <w:t xml:space="preserve"> under [edit class-of-service interfaces] hierarchy.</w:t>
      </w:r>
    </w:p>
    <w:p w14:paraId="5881037A" w14:textId="5DE618DA" w:rsidR="0076382D" w:rsidRPr="00E0279C" w:rsidRDefault="52F6463D" w:rsidP="52F6463D">
      <w:pPr>
        <w:pStyle w:val="Listeafsnit"/>
        <w:ind w:left="1304"/>
      </w:pPr>
      <w:r w:rsidRPr="00E0279C">
        <w:t>[edit class-of-service interfaces]</w:t>
      </w:r>
    </w:p>
    <w:p w14:paraId="5F545BAE" w14:textId="6C9A78AB" w:rsidR="0076382D" w:rsidRPr="00E0279C" w:rsidRDefault="52F6463D" w:rsidP="52F6463D">
      <w:pPr>
        <w:pStyle w:val="Listeafsnit"/>
        <w:ind w:left="1304"/>
        <w:rPr>
          <w:i/>
          <w:iCs/>
        </w:rPr>
      </w:pPr>
      <w:r w:rsidRPr="00E0279C">
        <w:rPr>
          <w:i/>
          <w:iCs/>
        </w:rPr>
        <w:t>set &lt;interface&gt; scheduler-map &lt;name of sched. Map&gt;</w:t>
      </w:r>
    </w:p>
    <w:p w14:paraId="7D14315A" w14:textId="05539A23" w:rsidR="0076382D" w:rsidRPr="00E0279C" w:rsidRDefault="0076382D" w:rsidP="0076382D">
      <w:pPr>
        <w:pStyle w:val="Listeafsnit"/>
        <w:ind w:left="1304"/>
        <w:rPr>
          <w:i/>
        </w:rPr>
      </w:pPr>
    </w:p>
    <w:p w14:paraId="734CF4D2" w14:textId="4F1A0260" w:rsidR="0076382D" w:rsidRPr="00E0279C" w:rsidRDefault="52F6463D" w:rsidP="52F6463D">
      <w:pPr>
        <w:pStyle w:val="Listeafsnit"/>
        <w:ind w:left="1304"/>
      </w:pPr>
      <w:r w:rsidRPr="00E0279C">
        <w:t>Example from project:</w:t>
      </w:r>
    </w:p>
    <w:p w14:paraId="0FA737AD" w14:textId="77777777" w:rsidR="0076382D" w:rsidRPr="00D3171F" w:rsidRDefault="52F6463D" w:rsidP="52F6463D">
      <w:pPr>
        <w:pStyle w:val="FormateretHTML"/>
        <w:rPr>
          <w:rFonts w:ascii="Consolas" w:hAnsi="Consolas"/>
          <w:color w:val="000000" w:themeColor="text1"/>
          <w:lang w:val="en-GB"/>
        </w:rPr>
      </w:pPr>
      <w:r w:rsidRPr="00E0279C">
        <w:rPr>
          <w:color w:val="000000" w:themeColor="text1"/>
          <w:lang w:val="en-GB"/>
        </w:rPr>
        <w:t xml:space="preserve">    </w:t>
      </w:r>
      <w:r w:rsidRPr="00D3171F">
        <w:rPr>
          <w:rFonts w:ascii="Consolas" w:hAnsi="Consolas"/>
          <w:color w:val="000000" w:themeColor="text1"/>
          <w:lang w:val="en-GB"/>
        </w:rPr>
        <w:t>interfaces {</w:t>
      </w:r>
    </w:p>
    <w:p w14:paraId="1D0FAB83" w14:textId="77777777" w:rsidR="0076382D" w:rsidRPr="00D3171F" w:rsidRDefault="52F6463D" w:rsidP="52F6463D">
      <w:pPr>
        <w:pStyle w:val="FormateretHTML"/>
        <w:rPr>
          <w:rFonts w:ascii="Consolas" w:hAnsi="Consolas"/>
          <w:color w:val="000000" w:themeColor="text1"/>
          <w:lang w:val="en-GB"/>
        </w:rPr>
      </w:pPr>
      <w:r w:rsidRPr="00D3171F">
        <w:rPr>
          <w:rFonts w:ascii="Consolas" w:hAnsi="Consolas"/>
          <w:color w:val="000000" w:themeColor="text1"/>
          <w:lang w:val="en-GB"/>
        </w:rPr>
        <w:t xml:space="preserve">        ge-0/0/2 {</w:t>
      </w:r>
    </w:p>
    <w:p w14:paraId="7D3374E3" w14:textId="77777777" w:rsidR="0076382D" w:rsidRPr="00D3171F" w:rsidRDefault="52F6463D" w:rsidP="52F6463D">
      <w:pPr>
        <w:pStyle w:val="FormateretHTML"/>
        <w:rPr>
          <w:rFonts w:ascii="Consolas" w:hAnsi="Consolas"/>
          <w:color w:val="000000" w:themeColor="text1"/>
          <w:lang w:val="en-GB"/>
        </w:rPr>
      </w:pPr>
      <w:r w:rsidRPr="00D3171F">
        <w:rPr>
          <w:rFonts w:ascii="Consolas" w:hAnsi="Consolas"/>
          <w:color w:val="000000" w:themeColor="text1"/>
          <w:lang w:val="en-GB"/>
        </w:rPr>
        <w:t xml:space="preserve">            scheduler-map my-sched-map;</w:t>
      </w:r>
    </w:p>
    <w:p w14:paraId="06795CDD" w14:textId="2CFE0971" w:rsidR="0076382D" w:rsidRPr="00E0279C" w:rsidRDefault="0076382D" w:rsidP="0076382D">
      <w:pPr>
        <w:pStyle w:val="Listeafsnit"/>
      </w:pPr>
    </w:p>
    <w:p w14:paraId="28BD0A98" w14:textId="77FB6633" w:rsidR="006B459B" w:rsidRPr="00E0279C" w:rsidRDefault="006B459B" w:rsidP="0076382D">
      <w:pPr>
        <w:pStyle w:val="Listeafsnit"/>
      </w:pPr>
    </w:p>
    <w:p w14:paraId="028CA1BA" w14:textId="4D605C33" w:rsidR="006B459B" w:rsidRPr="00E0279C" w:rsidRDefault="006B459B" w:rsidP="0076382D">
      <w:pPr>
        <w:pStyle w:val="Listeafsnit"/>
      </w:pPr>
    </w:p>
    <w:p w14:paraId="04BDE6C6" w14:textId="61F7BF16" w:rsidR="006B459B" w:rsidRPr="00E0279C" w:rsidRDefault="006B459B" w:rsidP="0076382D">
      <w:pPr>
        <w:pStyle w:val="Listeafsnit"/>
      </w:pPr>
    </w:p>
    <w:p w14:paraId="4C86DBF3" w14:textId="5AB7ADD9" w:rsidR="00950835" w:rsidRPr="00E0279C" w:rsidRDefault="00950835" w:rsidP="0076382D">
      <w:pPr>
        <w:pStyle w:val="Listeafsnit"/>
      </w:pPr>
    </w:p>
    <w:p w14:paraId="6E3F0356" w14:textId="58531078" w:rsidR="00641C4E" w:rsidRPr="00E0279C" w:rsidRDefault="0076382D" w:rsidP="52F6463D">
      <w:pPr>
        <w:pStyle w:val="Overskrift3"/>
      </w:pPr>
      <w:bookmarkStart w:id="69" w:name="_Toc484380494"/>
      <w:r w:rsidRPr="00E0279C">
        <w:t>CoS Processing</w:t>
      </w:r>
      <w:bookmarkEnd w:id="69"/>
    </w:p>
    <w:p w14:paraId="05ABBCBD" w14:textId="7334DEE4" w:rsidR="0076382D" w:rsidRPr="00E0279C" w:rsidRDefault="0076382D" w:rsidP="0076382D"/>
    <w:p w14:paraId="4E57B96D" w14:textId="1AB5E97F" w:rsidR="006B459B" w:rsidRPr="00E0279C" w:rsidRDefault="52F6463D" w:rsidP="52F6463D">
      <w:r w:rsidRPr="00E0279C">
        <w:t>Illustration below shows how Class of Service is processing.</w:t>
      </w:r>
    </w:p>
    <w:p w14:paraId="081E33A3" w14:textId="271403C2" w:rsidR="0076382D" w:rsidRPr="00E0279C" w:rsidRDefault="006D328D" w:rsidP="0076382D">
      <w:r>
        <w:pict w14:anchorId="51C1098F">
          <v:shape id="_x0000_i1027" type="#_x0000_t75" style="width:481.75pt;height:231.1pt">
            <v:imagedata r:id="rId67" o:title="processing"/>
          </v:shape>
        </w:pict>
      </w:r>
    </w:p>
    <w:p w14:paraId="45E0ECD6" w14:textId="47531B10" w:rsidR="00950835" w:rsidRPr="00E0279C" w:rsidRDefault="00950835" w:rsidP="0076382D"/>
    <w:p w14:paraId="5A41FCD1" w14:textId="5E70D4E8" w:rsidR="00950835" w:rsidRPr="00E0279C" w:rsidRDefault="00950835" w:rsidP="0076382D"/>
    <w:p w14:paraId="29A4ACD6" w14:textId="41201DCC" w:rsidR="00950835" w:rsidRPr="00E0279C" w:rsidRDefault="00950835" w:rsidP="0076382D"/>
    <w:p w14:paraId="0823EE6F" w14:textId="77777777" w:rsidR="00950835" w:rsidRPr="00E0279C" w:rsidRDefault="00950835" w:rsidP="0076382D"/>
    <w:p w14:paraId="2F86A0AE" w14:textId="77777777" w:rsidR="00641C4E" w:rsidRPr="00E0279C" w:rsidRDefault="00641C4E" w:rsidP="00641C4E"/>
    <w:p w14:paraId="4877AEF6" w14:textId="33CAC061" w:rsidR="002E2CF7" w:rsidRPr="00E0279C" w:rsidRDefault="00950835" w:rsidP="52F6463D">
      <w:pPr>
        <w:pStyle w:val="Overskrift1"/>
      </w:pPr>
      <w:bookmarkStart w:id="70" w:name="_Toc484380495"/>
      <w:r w:rsidRPr="00E0279C">
        <w:t>Conc</w:t>
      </w:r>
      <w:r w:rsidR="002E2CF7" w:rsidRPr="00E0279C">
        <w:t>lusion</w:t>
      </w:r>
      <w:bookmarkEnd w:id="70"/>
    </w:p>
    <w:p w14:paraId="327FF7C6" w14:textId="7A38CAC9" w:rsidR="00B914FF" w:rsidRPr="00E0279C" w:rsidRDefault="00F95AF5" w:rsidP="52F6463D">
      <w:pPr>
        <w:pStyle w:val="Overskrift2"/>
      </w:pPr>
      <w:bookmarkStart w:id="71" w:name="_Toc484380496"/>
      <w:r w:rsidRPr="00E0279C">
        <w:t>Conclusion</w:t>
      </w:r>
      <w:r w:rsidR="00B914FF" w:rsidRPr="00E0279C">
        <w:t xml:space="preserve"> about Project</w:t>
      </w:r>
      <w:bookmarkEnd w:id="71"/>
    </w:p>
    <w:p w14:paraId="6FC87142" w14:textId="103B33C7" w:rsidR="006B459B" w:rsidRPr="00E0279C" w:rsidRDefault="006B459B" w:rsidP="006B459B"/>
    <w:p w14:paraId="4A3E1CCE" w14:textId="150A94EF" w:rsidR="006B459B" w:rsidRPr="00E0279C" w:rsidRDefault="52F6463D" w:rsidP="52F6463D">
      <w:r w:rsidRPr="00E0279C">
        <w:t>Conclusion after this document is that Juniper SRX devices and systems are well structured with security and processing, user can easily monitor traffic, can check processes in the routing/switching device.</w:t>
      </w:r>
    </w:p>
    <w:p w14:paraId="725129B0" w14:textId="51848856" w:rsidR="00B914FF" w:rsidRPr="00E0279C" w:rsidRDefault="00B914FF" w:rsidP="52F6463D">
      <w:pPr>
        <w:pStyle w:val="Overskrift2"/>
      </w:pPr>
      <w:bookmarkStart w:id="72" w:name="_Toc484380497"/>
      <w:r w:rsidRPr="00E0279C">
        <w:t>Project Management</w:t>
      </w:r>
      <w:bookmarkEnd w:id="72"/>
      <w:r w:rsidRPr="00E0279C">
        <w:t xml:space="preserve"> </w:t>
      </w:r>
    </w:p>
    <w:p w14:paraId="646F35CA" w14:textId="5B0E13D6" w:rsidR="000823D6" w:rsidRPr="00E0279C" w:rsidRDefault="000823D6" w:rsidP="000823D6"/>
    <w:p w14:paraId="461BD4D4" w14:textId="79DDE853" w:rsidR="000823D6" w:rsidRPr="00E0279C" w:rsidRDefault="52F6463D" w:rsidP="52F6463D">
      <w:r w:rsidRPr="00E0279C">
        <w:t xml:space="preserve">During the second </w:t>
      </w:r>
      <w:r w:rsidR="00CA76C4" w:rsidRPr="00E0279C">
        <w:t>semester,</w:t>
      </w:r>
      <w:r w:rsidRPr="00E0279C">
        <w:t xml:space="preserve"> we have been working on configurations. For the project management was used project plan, as well as online software like Slack, Facebook, and draw.io. Sometime </w:t>
      </w:r>
      <w:r w:rsidRPr="00E0279C">
        <w:lastRenderedPageBreak/>
        <w:t>topologies were made on whiteboard in school building and on normal sheet of paper. Time frames were defined by teacher – Peter Liljehof Thomsen - in the project plan.</w:t>
      </w:r>
    </w:p>
    <w:p w14:paraId="2EB93F12" w14:textId="77777777" w:rsidR="009B3133" w:rsidRPr="00E0279C" w:rsidRDefault="009B3133" w:rsidP="009B3133"/>
    <w:p w14:paraId="13B57261" w14:textId="447AB873" w:rsidR="009B3133" w:rsidRPr="00E0279C" w:rsidRDefault="006B459B" w:rsidP="009B3133">
      <w:r w:rsidRPr="00E0279C">
        <w:t xml:space="preserve"> </w:t>
      </w:r>
    </w:p>
    <w:p w14:paraId="32F1A8BD" w14:textId="77777777" w:rsidR="00B914FF" w:rsidRPr="00E0279C" w:rsidRDefault="00B914FF" w:rsidP="00B914FF"/>
    <w:p w14:paraId="7505EAA5" w14:textId="0B1347CD" w:rsidR="0039455D" w:rsidRPr="00E0279C" w:rsidRDefault="0039455D" w:rsidP="0039455D"/>
    <w:p w14:paraId="10883E96" w14:textId="77777777" w:rsidR="0039455D" w:rsidRPr="00E0279C" w:rsidRDefault="0039455D" w:rsidP="0039455D"/>
    <w:sectPr w:rsidR="0039455D" w:rsidRPr="00E0279C" w:rsidSect="00D51842">
      <w:footerReference w:type="default" r:id="rId68"/>
      <w:pgSz w:w="11906" w:h="16838"/>
      <w:pgMar w:top="1170" w:right="1134" w:bottom="126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9D2823" w14:textId="77777777" w:rsidR="00E2248E" w:rsidRDefault="00E2248E" w:rsidP="00206DCD">
      <w:r>
        <w:separator/>
      </w:r>
    </w:p>
  </w:endnote>
  <w:endnote w:type="continuationSeparator" w:id="0">
    <w:p w14:paraId="5CB00A96" w14:textId="77777777" w:rsidR="00E2248E" w:rsidRDefault="00E2248E" w:rsidP="00206D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Segoe UI Symbol"/>
    <w:charset w:val="02"/>
    <w:family w:val="auto"/>
    <w:pitch w:val="default"/>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DejaVu Sans">
    <w:panose1 w:val="020B0603030804020204"/>
    <w:charset w:val="00"/>
    <w:family w:val="swiss"/>
    <w:pitch w:val="variable"/>
    <w:sig w:usb0="E7002EFF" w:usb1="D200FDFF" w:usb2="0A24602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46DD71" w14:textId="77777777" w:rsidR="0071059E" w:rsidRDefault="0071059E">
    <w:pPr>
      <w:pStyle w:val="Sidefod"/>
    </w:pPr>
  </w:p>
  <w:p w14:paraId="27AA199C" w14:textId="77777777" w:rsidR="0071059E" w:rsidRDefault="0071059E">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1273076"/>
      <w:docPartObj>
        <w:docPartGallery w:val="Page Numbers (Bottom of Page)"/>
        <w:docPartUnique/>
      </w:docPartObj>
    </w:sdtPr>
    <w:sdtEndPr/>
    <w:sdtContent>
      <w:sdt>
        <w:sdtPr>
          <w:id w:val="860082579"/>
          <w:docPartObj>
            <w:docPartGallery w:val="Page Numbers (Top of Page)"/>
            <w:docPartUnique/>
          </w:docPartObj>
        </w:sdtPr>
        <w:sdtEndPr/>
        <w:sdtContent>
          <w:p w14:paraId="350287A1" w14:textId="53442893" w:rsidR="0071059E" w:rsidRPr="00F52AF2" w:rsidRDefault="0071059E" w:rsidP="0079573C">
            <w:pPr>
              <w:pStyle w:val="Sidefod"/>
              <w:rPr>
                <w:lang w:val="da-DK"/>
              </w:rPr>
            </w:pPr>
            <w:r w:rsidRPr="00F52AF2">
              <w:rPr>
                <w:lang w:val="da-DK"/>
              </w:rPr>
              <w:t>Michal Skorczewski, Martin Grønholdt</w:t>
            </w:r>
            <w:r w:rsidRPr="00F52AF2">
              <w:rPr>
                <w:lang w:val="da-DK"/>
              </w:rPr>
              <w:tab/>
            </w:r>
            <w:r w:rsidRPr="00F52AF2">
              <w:rPr>
                <w:lang w:val="da-DK"/>
              </w:rPr>
              <w:tab/>
              <w:t xml:space="preserve">Page </w:t>
            </w:r>
            <w:r>
              <w:rPr>
                <w:b/>
                <w:bCs/>
              </w:rPr>
              <w:fldChar w:fldCharType="begin"/>
            </w:r>
            <w:r w:rsidRPr="00F52AF2">
              <w:rPr>
                <w:b/>
                <w:bCs/>
                <w:lang w:val="da-DK"/>
              </w:rPr>
              <w:instrText xml:space="preserve"> PAGE </w:instrText>
            </w:r>
            <w:r>
              <w:rPr>
                <w:b/>
                <w:bCs/>
              </w:rPr>
              <w:fldChar w:fldCharType="separate"/>
            </w:r>
            <w:r w:rsidR="006D328D">
              <w:rPr>
                <w:b/>
                <w:bCs/>
                <w:noProof/>
                <w:lang w:val="da-DK"/>
              </w:rPr>
              <w:t>21</w:t>
            </w:r>
            <w:r>
              <w:rPr>
                <w:b/>
                <w:bCs/>
              </w:rPr>
              <w:fldChar w:fldCharType="end"/>
            </w:r>
            <w:r w:rsidRPr="00F52AF2">
              <w:rPr>
                <w:lang w:val="da-DK"/>
              </w:rPr>
              <w:t xml:space="preserve"> of </w:t>
            </w:r>
            <w:r w:rsidR="00217EA9">
              <w:rPr>
                <w:lang w:val="da-DK"/>
              </w:rPr>
              <w:t>59</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A7E307" w14:textId="77777777" w:rsidR="00E2248E" w:rsidRDefault="00E2248E" w:rsidP="00206DCD">
      <w:r>
        <w:separator/>
      </w:r>
    </w:p>
  </w:footnote>
  <w:footnote w:type="continuationSeparator" w:id="0">
    <w:p w14:paraId="25EBC15E" w14:textId="77777777" w:rsidR="00E2248E" w:rsidRDefault="00E2248E" w:rsidP="00206D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03F51"/>
    <w:multiLevelType w:val="multilevel"/>
    <w:tmpl w:val="AA4A57B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1CF0DB5"/>
    <w:multiLevelType w:val="multilevel"/>
    <w:tmpl w:val="24F2A9F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033365BE"/>
    <w:multiLevelType w:val="multilevel"/>
    <w:tmpl w:val="DFCAFAF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04FF6186"/>
    <w:multiLevelType w:val="hybridMultilevel"/>
    <w:tmpl w:val="36AA8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F46722"/>
    <w:multiLevelType w:val="hybridMultilevel"/>
    <w:tmpl w:val="8FA4E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3E58B3"/>
    <w:multiLevelType w:val="multilevel"/>
    <w:tmpl w:val="128259A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0CE856D2"/>
    <w:multiLevelType w:val="multilevel"/>
    <w:tmpl w:val="FBC2D02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0D82610D"/>
    <w:multiLevelType w:val="hybridMultilevel"/>
    <w:tmpl w:val="16DA098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0F67AB"/>
    <w:multiLevelType w:val="hybridMultilevel"/>
    <w:tmpl w:val="BBCAB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4C0EC8"/>
    <w:multiLevelType w:val="multilevel"/>
    <w:tmpl w:val="F60022D8"/>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108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0" w15:restartNumberingAfterBreak="0">
    <w:nsid w:val="1B6E6EDB"/>
    <w:multiLevelType w:val="multilevel"/>
    <w:tmpl w:val="08E45748"/>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1" w15:restartNumberingAfterBreak="0">
    <w:nsid w:val="1C565391"/>
    <w:multiLevelType w:val="multilevel"/>
    <w:tmpl w:val="6D2CD1F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15:restartNumberingAfterBreak="0">
    <w:nsid w:val="1CD3796A"/>
    <w:multiLevelType w:val="hybridMultilevel"/>
    <w:tmpl w:val="9AECE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474E5C"/>
    <w:multiLevelType w:val="hybridMultilevel"/>
    <w:tmpl w:val="EDF0A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F72A78"/>
    <w:multiLevelType w:val="hybridMultilevel"/>
    <w:tmpl w:val="25407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5A457E"/>
    <w:multiLevelType w:val="multilevel"/>
    <w:tmpl w:val="81D8B77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6" w15:restartNumberingAfterBreak="0">
    <w:nsid w:val="210148B5"/>
    <w:multiLevelType w:val="hybridMultilevel"/>
    <w:tmpl w:val="FA3C56EE"/>
    <w:lvl w:ilvl="0" w:tplc="04090001">
      <w:start w:val="1"/>
      <w:numFmt w:val="bullet"/>
      <w:lvlText w:val=""/>
      <w:lvlJc w:val="left"/>
      <w:pPr>
        <w:ind w:left="2384" w:hanging="360"/>
      </w:pPr>
      <w:rPr>
        <w:rFonts w:ascii="Symbol" w:hAnsi="Symbol" w:hint="default"/>
      </w:rPr>
    </w:lvl>
    <w:lvl w:ilvl="1" w:tplc="04090003">
      <w:start w:val="1"/>
      <w:numFmt w:val="bullet"/>
      <w:lvlText w:val="o"/>
      <w:lvlJc w:val="left"/>
      <w:pPr>
        <w:ind w:left="3104" w:hanging="360"/>
      </w:pPr>
      <w:rPr>
        <w:rFonts w:ascii="Courier New" w:hAnsi="Courier New" w:cs="Courier New" w:hint="default"/>
      </w:rPr>
    </w:lvl>
    <w:lvl w:ilvl="2" w:tplc="04090005" w:tentative="1">
      <w:start w:val="1"/>
      <w:numFmt w:val="bullet"/>
      <w:lvlText w:val=""/>
      <w:lvlJc w:val="left"/>
      <w:pPr>
        <w:ind w:left="3824" w:hanging="360"/>
      </w:pPr>
      <w:rPr>
        <w:rFonts w:ascii="Wingdings" w:hAnsi="Wingdings" w:hint="default"/>
      </w:rPr>
    </w:lvl>
    <w:lvl w:ilvl="3" w:tplc="04090001" w:tentative="1">
      <w:start w:val="1"/>
      <w:numFmt w:val="bullet"/>
      <w:lvlText w:val=""/>
      <w:lvlJc w:val="left"/>
      <w:pPr>
        <w:ind w:left="4544" w:hanging="360"/>
      </w:pPr>
      <w:rPr>
        <w:rFonts w:ascii="Symbol" w:hAnsi="Symbol" w:hint="default"/>
      </w:rPr>
    </w:lvl>
    <w:lvl w:ilvl="4" w:tplc="04090003" w:tentative="1">
      <w:start w:val="1"/>
      <w:numFmt w:val="bullet"/>
      <w:lvlText w:val="o"/>
      <w:lvlJc w:val="left"/>
      <w:pPr>
        <w:ind w:left="5264" w:hanging="360"/>
      </w:pPr>
      <w:rPr>
        <w:rFonts w:ascii="Courier New" w:hAnsi="Courier New" w:cs="Courier New" w:hint="default"/>
      </w:rPr>
    </w:lvl>
    <w:lvl w:ilvl="5" w:tplc="04090005" w:tentative="1">
      <w:start w:val="1"/>
      <w:numFmt w:val="bullet"/>
      <w:lvlText w:val=""/>
      <w:lvlJc w:val="left"/>
      <w:pPr>
        <w:ind w:left="5984" w:hanging="360"/>
      </w:pPr>
      <w:rPr>
        <w:rFonts w:ascii="Wingdings" w:hAnsi="Wingdings" w:hint="default"/>
      </w:rPr>
    </w:lvl>
    <w:lvl w:ilvl="6" w:tplc="04090001" w:tentative="1">
      <w:start w:val="1"/>
      <w:numFmt w:val="bullet"/>
      <w:lvlText w:val=""/>
      <w:lvlJc w:val="left"/>
      <w:pPr>
        <w:ind w:left="6704" w:hanging="360"/>
      </w:pPr>
      <w:rPr>
        <w:rFonts w:ascii="Symbol" w:hAnsi="Symbol" w:hint="default"/>
      </w:rPr>
    </w:lvl>
    <w:lvl w:ilvl="7" w:tplc="04090003" w:tentative="1">
      <w:start w:val="1"/>
      <w:numFmt w:val="bullet"/>
      <w:lvlText w:val="o"/>
      <w:lvlJc w:val="left"/>
      <w:pPr>
        <w:ind w:left="7424" w:hanging="360"/>
      </w:pPr>
      <w:rPr>
        <w:rFonts w:ascii="Courier New" w:hAnsi="Courier New" w:cs="Courier New" w:hint="default"/>
      </w:rPr>
    </w:lvl>
    <w:lvl w:ilvl="8" w:tplc="04090005" w:tentative="1">
      <w:start w:val="1"/>
      <w:numFmt w:val="bullet"/>
      <w:lvlText w:val=""/>
      <w:lvlJc w:val="left"/>
      <w:pPr>
        <w:ind w:left="8144" w:hanging="360"/>
      </w:pPr>
      <w:rPr>
        <w:rFonts w:ascii="Wingdings" w:hAnsi="Wingdings" w:hint="default"/>
      </w:rPr>
    </w:lvl>
  </w:abstractNum>
  <w:abstractNum w:abstractNumId="17" w15:restartNumberingAfterBreak="0">
    <w:nsid w:val="26900D25"/>
    <w:multiLevelType w:val="hybridMultilevel"/>
    <w:tmpl w:val="EFD8E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DD5586"/>
    <w:multiLevelType w:val="multilevel"/>
    <w:tmpl w:val="7D4E90DE"/>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9" w15:restartNumberingAfterBreak="0">
    <w:nsid w:val="29C82536"/>
    <w:multiLevelType w:val="multilevel"/>
    <w:tmpl w:val="7A98AB00"/>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0" w15:restartNumberingAfterBreak="0">
    <w:nsid w:val="2AF11BA0"/>
    <w:multiLevelType w:val="multilevel"/>
    <w:tmpl w:val="1A5EEA9E"/>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1" w15:restartNumberingAfterBreak="0">
    <w:nsid w:val="311E779B"/>
    <w:multiLevelType w:val="multilevel"/>
    <w:tmpl w:val="A716927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2" w15:restartNumberingAfterBreak="0">
    <w:nsid w:val="39E00D42"/>
    <w:multiLevelType w:val="hybridMultilevel"/>
    <w:tmpl w:val="8D6C02B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3C27536F"/>
    <w:multiLevelType w:val="multilevel"/>
    <w:tmpl w:val="39B8D7C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4" w15:restartNumberingAfterBreak="0">
    <w:nsid w:val="469A37DE"/>
    <w:multiLevelType w:val="multilevel"/>
    <w:tmpl w:val="100C1B7C"/>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5" w15:restartNumberingAfterBreak="0">
    <w:nsid w:val="470E38AD"/>
    <w:multiLevelType w:val="hybridMultilevel"/>
    <w:tmpl w:val="E4229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4B262A"/>
    <w:multiLevelType w:val="hybridMultilevel"/>
    <w:tmpl w:val="B9408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E62F2F"/>
    <w:multiLevelType w:val="multilevel"/>
    <w:tmpl w:val="CB0C47B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8" w15:restartNumberingAfterBreak="0">
    <w:nsid w:val="55EC0F0D"/>
    <w:multiLevelType w:val="hybridMultilevel"/>
    <w:tmpl w:val="88221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0B56F3"/>
    <w:multiLevelType w:val="multilevel"/>
    <w:tmpl w:val="DA3A6E06"/>
    <w:lvl w:ilvl="0">
      <w:numFmt w:val="bullet"/>
      <w:lvlText w:val="•"/>
      <w:lvlJc w:val="left"/>
      <w:pPr>
        <w:ind w:left="360" w:hanging="360"/>
      </w:pPr>
      <w:rPr>
        <w:rFonts w:ascii="OpenSymbol" w:eastAsia="OpenSymbol" w:hAnsi="OpenSymbol" w:cs="OpenSymbol"/>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30" w15:restartNumberingAfterBreak="0">
    <w:nsid w:val="5C5E4212"/>
    <w:multiLevelType w:val="multilevel"/>
    <w:tmpl w:val="0284D2C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1" w15:restartNumberingAfterBreak="0">
    <w:nsid w:val="5DA4292B"/>
    <w:multiLevelType w:val="multilevel"/>
    <w:tmpl w:val="1D0E078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2" w15:restartNumberingAfterBreak="0">
    <w:nsid w:val="5F324A38"/>
    <w:multiLevelType w:val="multilevel"/>
    <w:tmpl w:val="255C81A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3" w15:restartNumberingAfterBreak="0">
    <w:nsid w:val="60F44A98"/>
    <w:multiLevelType w:val="multilevel"/>
    <w:tmpl w:val="DD8E432E"/>
    <w:lvl w:ilvl="0">
      <w:numFmt w:val="bullet"/>
      <w:lvlText w:val="•"/>
      <w:lvlJc w:val="left"/>
      <w:pPr>
        <w:ind w:left="865" w:hanging="360"/>
      </w:pPr>
      <w:rPr>
        <w:rFonts w:ascii="OpenSymbol" w:eastAsia="OpenSymbol" w:hAnsi="OpenSymbol" w:cs="OpenSymbol"/>
      </w:rPr>
    </w:lvl>
    <w:lvl w:ilvl="1">
      <w:numFmt w:val="bullet"/>
      <w:lvlText w:val="◦"/>
      <w:lvlJc w:val="left"/>
      <w:pPr>
        <w:ind w:left="1225" w:hanging="360"/>
      </w:pPr>
      <w:rPr>
        <w:rFonts w:ascii="OpenSymbol" w:eastAsia="OpenSymbol" w:hAnsi="OpenSymbol" w:cs="OpenSymbol"/>
      </w:rPr>
    </w:lvl>
    <w:lvl w:ilvl="2">
      <w:numFmt w:val="bullet"/>
      <w:lvlText w:val="▪"/>
      <w:lvlJc w:val="left"/>
      <w:pPr>
        <w:ind w:left="1585" w:hanging="360"/>
      </w:pPr>
      <w:rPr>
        <w:rFonts w:ascii="OpenSymbol" w:eastAsia="OpenSymbol" w:hAnsi="OpenSymbol" w:cs="OpenSymbol"/>
      </w:rPr>
    </w:lvl>
    <w:lvl w:ilvl="3">
      <w:numFmt w:val="bullet"/>
      <w:lvlText w:val="•"/>
      <w:lvlJc w:val="left"/>
      <w:pPr>
        <w:ind w:left="1945" w:hanging="360"/>
      </w:pPr>
      <w:rPr>
        <w:rFonts w:ascii="OpenSymbol" w:eastAsia="OpenSymbol" w:hAnsi="OpenSymbol" w:cs="OpenSymbol"/>
      </w:rPr>
    </w:lvl>
    <w:lvl w:ilvl="4">
      <w:numFmt w:val="bullet"/>
      <w:lvlText w:val="◦"/>
      <w:lvlJc w:val="left"/>
      <w:pPr>
        <w:ind w:left="2305" w:hanging="360"/>
      </w:pPr>
      <w:rPr>
        <w:rFonts w:ascii="OpenSymbol" w:eastAsia="OpenSymbol" w:hAnsi="OpenSymbol" w:cs="OpenSymbol"/>
      </w:rPr>
    </w:lvl>
    <w:lvl w:ilvl="5">
      <w:numFmt w:val="bullet"/>
      <w:lvlText w:val="▪"/>
      <w:lvlJc w:val="left"/>
      <w:pPr>
        <w:ind w:left="2665" w:hanging="360"/>
      </w:pPr>
      <w:rPr>
        <w:rFonts w:ascii="OpenSymbol" w:eastAsia="OpenSymbol" w:hAnsi="OpenSymbol" w:cs="OpenSymbol"/>
      </w:rPr>
    </w:lvl>
    <w:lvl w:ilvl="6">
      <w:numFmt w:val="bullet"/>
      <w:lvlText w:val="•"/>
      <w:lvlJc w:val="left"/>
      <w:pPr>
        <w:ind w:left="3025" w:hanging="360"/>
      </w:pPr>
      <w:rPr>
        <w:rFonts w:ascii="OpenSymbol" w:eastAsia="OpenSymbol" w:hAnsi="OpenSymbol" w:cs="OpenSymbol"/>
      </w:rPr>
    </w:lvl>
    <w:lvl w:ilvl="7">
      <w:numFmt w:val="bullet"/>
      <w:lvlText w:val="◦"/>
      <w:lvlJc w:val="left"/>
      <w:pPr>
        <w:ind w:left="3385" w:hanging="360"/>
      </w:pPr>
      <w:rPr>
        <w:rFonts w:ascii="OpenSymbol" w:eastAsia="OpenSymbol" w:hAnsi="OpenSymbol" w:cs="OpenSymbol"/>
      </w:rPr>
    </w:lvl>
    <w:lvl w:ilvl="8">
      <w:numFmt w:val="bullet"/>
      <w:lvlText w:val="▪"/>
      <w:lvlJc w:val="left"/>
      <w:pPr>
        <w:ind w:left="3745" w:hanging="360"/>
      </w:pPr>
      <w:rPr>
        <w:rFonts w:ascii="OpenSymbol" w:eastAsia="OpenSymbol" w:hAnsi="OpenSymbol" w:cs="OpenSymbol"/>
      </w:rPr>
    </w:lvl>
  </w:abstractNum>
  <w:abstractNum w:abstractNumId="34" w15:restartNumberingAfterBreak="0">
    <w:nsid w:val="611771E7"/>
    <w:multiLevelType w:val="multilevel"/>
    <w:tmpl w:val="E056C058"/>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5" w15:restartNumberingAfterBreak="0">
    <w:nsid w:val="61DC79CF"/>
    <w:multiLevelType w:val="multilevel"/>
    <w:tmpl w:val="7B00298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6" w15:restartNumberingAfterBreak="0">
    <w:nsid w:val="6AA50A7C"/>
    <w:multiLevelType w:val="multilevel"/>
    <w:tmpl w:val="ABB0EE7E"/>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37" w15:restartNumberingAfterBreak="0">
    <w:nsid w:val="6BA02008"/>
    <w:multiLevelType w:val="multilevel"/>
    <w:tmpl w:val="0492AD9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8" w15:restartNumberingAfterBreak="0">
    <w:nsid w:val="715807C3"/>
    <w:multiLevelType w:val="hybridMultilevel"/>
    <w:tmpl w:val="E32A7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67784E"/>
    <w:multiLevelType w:val="multilevel"/>
    <w:tmpl w:val="4CE2D69E"/>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40" w15:restartNumberingAfterBreak="0">
    <w:nsid w:val="73D62BE6"/>
    <w:multiLevelType w:val="multilevel"/>
    <w:tmpl w:val="9B9C4F2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41" w15:restartNumberingAfterBreak="0">
    <w:nsid w:val="74EC4B44"/>
    <w:multiLevelType w:val="multilevel"/>
    <w:tmpl w:val="6E589EE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2" w15:restartNumberingAfterBreak="0">
    <w:nsid w:val="758C3F36"/>
    <w:multiLevelType w:val="hybridMultilevel"/>
    <w:tmpl w:val="8BFA9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0D30E0"/>
    <w:multiLevelType w:val="hybridMultilevel"/>
    <w:tmpl w:val="6226A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890307"/>
    <w:multiLevelType w:val="hybridMultilevel"/>
    <w:tmpl w:val="BD38B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5"/>
  </w:num>
  <w:num w:numId="3">
    <w:abstractNumId w:val="38"/>
  </w:num>
  <w:num w:numId="4">
    <w:abstractNumId w:val="4"/>
  </w:num>
  <w:num w:numId="5">
    <w:abstractNumId w:val="26"/>
  </w:num>
  <w:num w:numId="6">
    <w:abstractNumId w:val="44"/>
  </w:num>
  <w:num w:numId="7">
    <w:abstractNumId w:val="28"/>
  </w:num>
  <w:num w:numId="8">
    <w:abstractNumId w:val="23"/>
  </w:num>
  <w:num w:numId="9">
    <w:abstractNumId w:val="2"/>
  </w:num>
  <w:num w:numId="10">
    <w:abstractNumId w:val="30"/>
  </w:num>
  <w:num w:numId="11">
    <w:abstractNumId w:val="13"/>
  </w:num>
  <w:num w:numId="12">
    <w:abstractNumId w:val="3"/>
  </w:num>
  <w:num w:numId="13">
    <w:abstractNumId w:val="8"/>
  </w:num>
  <w:num w:numId="14">
    <w:abstractNumId w:val="17"/>
  </w:num>
  <w:num w:numId="15">
    <w:abstractNumId w:val="42"/>
  </w:num>
  <w:num w:numId="16">
    <w:abstractNumId w:val="12"/>
  </w:num>
  <w:num w:numId="17">
    <w:abstractNumId w:val="43"/>
  </w:num>
  <w:num w:numId="18">
    <w:abstractNumId w:val="7"/>
  </w:num>
  <w:num w:numId="19">
    <w:abstractNumId w:val="16"/>
  </w:num>
  <w:num w:numId="20">
    <w:abstractNumId w:val="14"/>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num>
  <w:num w:numId="23">
    <w:abstractNumId w:val="0"/>
  </w:num>
  <w:num w:numId="24">
    <w:abstractNumId w:val="1"/>
  </w:num>
  <w:num w:numId="25">
    <w:abstractNumId w:val="35"/>
  </w:num>
  <w:num w:numId="26">
    <w:abstractNumId w:val="29"/>
  </w:num>
  <w:num w:numId="27">
    <w:abstractNumId w:val="36"/>
  </w:num>
  <w:num w:numId="28">
    <w:abstractNumId w:val="32"/>
  </w:num>
  <w:num w:numId="29">
    <w:abstractNumId w:val="15"/>
  </w:num>
  <w:num w:numId="30">
    <w:abstractNumId w:val="21"/>
  </w:num>
  <w:num w:numId="31">
    <w:abstractNumId w:val="37"/>
  </w:num>
  <w:num w:numId="32">
    <w:abstractNumId w:val="5"/>
  </w:num>
  <w:num w:numId="3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3"/>
  </w:num>
  <w:num w:numId="35">
    <w:abstractNumId w:val="31"/>
  </w:num>
  <w:num w:numId="36">
    <w:abstractNumId w:val="6"/>
  </w:num>
  <w:num w:numId="37">
    <w:abstractNumId w:val="19"/>
  </w:num>
  <w:num w:numId="38">
    <w:abstractNumId w:val="18"/>
  </w:num>
  <w:num w:numId="39">
    <w:abstractNumId w:val="20"/>
  </w:num>
  <w:num w:numId="40">
    <w:abstractNumId w:val="40"/>
  </w:num>
  <w:num w:numId="41">
    <w:abstractNumId w:val="24"/>
  </w:num>
  <w:num w:numId="42">
    <w:abstractNumId w:val="34"/>
  </w:num>
  <w:num w:numId="43">
    <w:abstractNumId w:val="10"/>
  </w:num>
  <w:num w:numId="44">
    <w:abstractNumId w:val="39"/>
  </w:num>
  <w:num w:numId="45">
    <w:abstractNumId w:val="2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1304"/>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081B"/>
    <w:rsid w:val="000041E1"/>
    <w:rsid w:val="00006419"/>
    <w:rsid w:val="00014F3A"/>
    <w:rsid w:val="00015148"/>
    <w:rsid w:val="00016B02"/>
    <w:rsid w:val="00027E11"/>
    <w:rsid w:val="0003179F"/>
    <w:rsid w:val="00042688"/>
    <w:rsid w:val="000530EF"/>
    <w:rsid w:val="00062539"/>
    <w:rsid w:val="000717CB"/>
    <w:rsid w:val="00074E83"/>
    <w:rsid w:val="000823D6"/>
    <w:rsid w:val="000913F0"/>
    <w:rsid w:val="0009360B"/>
    <w:rsid w:val="00096D35"/>
    <w:rsid w:val="000A07F3"/>
    <w:rsid w:val="000B4EFA"/>
    <w:rsid w:val="000C3C54"/>
    <w:rsid w:val="000D0837"/>
    <w:rsid w:val="000F35F0"/>
    <w:rsid w:val="000F46EE"/>
    <w:rsid w:val="00105E48"/>
    <w:rsid w:val="00122154"/>
    <w:rsid w:val="00125996"/>
    <w:rsid w:val="00125EBE"/>
    <w:rsid w:val="001303A0"/>
    <w:rsid w:val="001352A1"/>
    <w:rsid w:val="00136603"/>
    <w:rsid w:val="00141F5E"/>
    <w:rsid w:val="00143A6B"/>
    <w:rsid w:val="00170747"/>
    <w:rsid w:val="001A1C0C"/>
    <w:rsid w:val="001B03B6"/>
    <w:rsid w:val="001B1752"/>
    <w:rsid w:val="001C3569"/>
    <w:rsid w:val="001C6E1A"/>
    <w:rsid w:val="001D3F4C"/>
    <w:rsid w:val="001E4FCE"/>
    <w:rsid w:val="00203B12"/>
    <w:rsid w:val="00206DCD"/>
    <w:rsid w:val="0021364F"/>
    <w:rsid w:val="00217EA9"/>
    <w:rsid w:val="0023252D"/>
    <w:rsid w:val="002342C2"/>
    <w:rsid w:val="002361BA"/>
    <w:rsid w:val="00242AE7"/>
    <w:rsid w:val="00242DC7"/>
    <w:rsid w:val="00257CF4"/>
    <w:rsid w:val="00261599"/>
    <w:rsid w:val="00276257"/>
    <w:rsid w:val="002850B0"/>
    <w:rsid w:val="002A2B67"/>
    <w:rsid w:val="002A6BFE"/>
    <w:rsid w:val="002A7E7D"/>
    <w:rsid w:val="002B241B"/>
    <w:rsid w:val="002B4B5E"/>
    <w:rsid w:val="002D1FDB"/>
    <w:rsid w:val="002D49F3"/>
    <w:rsid w:val="002E2CF7"/>
    <w:rsid w:val="002E39C3"/>
    <w:rsid w:val="002E5DEB"/>
    <w:rsid w:val="002F0FD8"/>
    <w:rsid w:val="002F3100"/>
    <w:rsid w:val="002F6EBA"/>
    <w:rsid w:val="00304465"/>
    <w:rsid w:val="003105DF"/>
    <w:rsid w:val="00312E9C"/>
    <w:rsid w:val="0031305F"/>
    <w:rsid w:val="00314E73"/>
    <w:rsid w:val="00327F16"/>
    <w:rsid w:val="003366B0"/>
    <w:rsid w:val="00345A6D"/>
    <w:rsid w:val="00346BA9"/>
    <w:rsid w:val="00354F2A"/>
    <w:rsid w:val="003556D2"/>
    <w:rsid w:val="00365B0F"/>
    <w:rsid w:val="00380390"/>
    <w:rsid w:val="00384A31"/>
    <w:rsid w:val="00387F9A"/>
    <w:rsid w:val="00390D6E"/>
    <w:rsid w:val="00393E82"/>
    <w:rsid w:val="0039455D"/>
    <w:rsid w:val="003A224B"/>
    <w:rsid w:val="003A5604"/>
    <w:rsid w:val="003B604A"/>
    <w:rsid w:val="003C2A66"/>
    <w:rsid w:val="003E4657"/>
    <w:rsid w:val="003E60A3"/>
    <w:rsid w:val="003F3C40"/>
    <w:rsid w:val="00403340"/>
    <w:rsid w:val="0040784A"/>
    <w:rsid w:val="00407CFB"/>
    <w:rsid w:val="004157F5"/>
    <w:rsid w:val="00420C99"/>
    <w:rsid w:val="00420FFD"/>
    <w:rsid w:val="004321E0"/>
    <w:rsid w:val="004362E6"/>
    <w:rsid w:val="00445019"/>
    <w:rsid w:val="00446E83"/>
    <w:rsid w:val="00453AA1"/>
    <w:rsid w:val="0045444C"/>
    <w:rsid w:val="00457CB7"/>
    <w:rsid w:val="00457F2D"/>
    <w:rsid w:val="004622C3"/>
    <w:rsid w:val="004708DF"/>
    <w:rsid w:val="0047432E"/>
    <w:rsid w:val="00483F1B"/>
    <w:rsid w:val="00492FC5"/>
    <w:rsid w:val="004B744B"/>
    <w:rsid w:val="004D1B5A"/>
    <w:rsid w:val="004D6C6C"/>
    <w:rsid w:val="004E20C7"/>
    <w:rsid w:val="004E2FF4"/>
    <w:rsid w:val="004E4632"/>
    <w:rsid w:val="004E4F0F"/>
    <w:rsid w:val="004E67D6"/>
    <w:rsid w:val="004E7244"/>
    <w:rsid w:val="004E7375"/>
    <w:rsid w:val="004F0033"/>
    <w:rsid w:val="004F3B81"/>
    <w:rsid w:val="005048D5"/>
    <w:rsid w:val="005050EF"/>
    <w:rsid w:val="005078F2"/>
    <w:rsid w:val="00512103"/>
    <w:rsid w:val="00527BD4"/>
    <w:rsid w:val="0053128C"/>
    <w:rsid w:val="005361C5"/>
    <w:rsid w:val="00541524"/>
    <w:rsid w:val="00542C48"/>
    <w:rsid w:val="00543793"/>
    <w:rsid w:val="00554734"/>
    <w:rsid w:val="005560F5"/>
    <w:rsid w:val="00556D11"/>
    <w:rsid w:val="00557300"/>
    <w:rsid w:val="00563E61"/>
    <w:rsid w:val="00575DE7"/>
    <w:rsid w:val="00576450"/>
    <w:rsid w:val="0058081B"/>
    <w:rsid w:val="00580BCF"/>
    <w:rsid w:val="00595AA4"/>
    <w:rsid w:val="00596D9D"/>
    <w:rsid w:val="005A44DF"/>
    <w:rsid w:val="005A60FA"/>
    <w:rsid w:val="005B0E49"/>
    <w:rsid w:val="005C1FB1"/>
    <w:rsid w:val="005C419E"/>
    <w:rsid w:val="005C6513"/>
    <w:rsid w:val="005C6CDA"/>
    <w:rsid w:val="005F3E6B"/>
    <w:rsid w:val="006031EB"/>
    <w:rsid w:val="00610588"/>
    <w:rsid w:val="006220A0"/>
    <w:rsid w:val="006264EC"/>
    <w:rsid w:val="006339EA"/>
    <w:rsid w:val="006355FF"/>
    <w:rsid w:val="006361CC"/>
    <w:rsid w:val="00636F55"/>
    <w:rsid w:val="00641C4E"/>
    <w:rsid w:val="00643D09"/>
    <w:rsid w:val="00654068"/>
    <w:rsid w:val="00660514"/>
    <w:rsid w:val="0066100D"/>
    <w:rsid w:val="00665CAD"/>
    <w:rsid w:val="00674751"/>
    <w:rsid w:val="006768DB"/>
    <w:rsid w:val="00685635"/>
    <w:rsid w:val="006877A5"/>
    <w:rsid w:val="00693C47"/>
    <w:rsid w:val="006960F5"/>
    <w:rsid w:val="006A2E6E"/>
    <w:rsid w:val="006A7E3D"/>
    <w:rsid w:val="006B1639"/>
    <w:rsid w:val="006B459B"/>
    <w:rsid w:val="006B4B38"/>
    <w:rsid w:val="006B4E07"/>
    <w:rsid w:val="006B50E1"/>
    <w:rsid w:val="006B58DB"/>
    <w:rsid w:val="006D328D"/>
    <w:rsid w:val="006D3AFB"/>
    <w:rsid w:val="006D6F3C"/>
    <w:rsid w:val="006D6F5E"/>
    <w:rsid w:val="006F49D2"/>
    <w:rsid w:val="00700822"/>
    <w:rsid w:val="0070502A"/>
    <w:rsid w:val="007072B3"/>
    <w:rsid w:val="0071059E"/>
    <w:rsid w:val="00713095"/>
    <w:rsid w:val="0071309C"/>
    <w:rsid w:val="0071368C"/>
    <w:rsid w:val="00733072"/>
    <w:rsid w:val="007341E1"/>
    <w:rsid w:val="007355F3"/>
    <w:rsid w:val="00736017"/>
    <w:rsid w:val="00743BB8"/>
    <w:rsid w:val="00747038"/>
    <w:rsid w:val="007552C0"/>
    <w:rsid w:val="007562EB"/>
    <w:rsid w:val="0075635C"/>
    <w:rsid w:val="007618C7"/>
    <w:rsid w:val="0076382D"/>
    <w:rsid w:val="00764935"/>
    <w:rsid w:val="0077101F"/>
    <w:rsid w:val="00772946"/>
    <w:rsid w:val="0079573C"/>
    <w:rsid w:val="00796961"/>
    <w:rsid w:val="007A0A65"/>
    <w:rsid w:val="007A0AF9"/>
    <w:rsid w:val="007A2646"/>
    <w:rsid w:val="007A40E8"/>
    <w:rsid w:val="007A7925"/>
    <w:rsid w:val="007B2CB4"/>
    <w:rsid w:val="007B3FDB"/>
    <w:rsid w:val="007C5F4C"/>
    <w:rsid w:val="007E3546"/>
    <w:rsid w:val="007E3C59"/>
    <w:rsid w:val="007F7301"/>
    <w:rsid w:val="007F7A66"/>
    <w:rsid w:val="0081405B"/>
    <w:rsid w:val="008165C2"/>
    <w:rsid w:val="008203B7"/>
    <w:rsid w:val="008329DF"/>
    <w:rsid w:val="008355FB"/>
    <w:rsid w:val="00837F50"/>
    <w:rsid w:val="00854A19"/>
    <w:rsid w:val="00855394"/>
    <w:rsid w:val="00857955"/>
    <w:rsid w:val="00862C1E"/>
    <w:rsid w:val="00864E53"/>
    <w:rsid w:val="0086543A"/>
    <w:rsid w:val="0089360F"/>
    <w:rsid w:val="00895BC9"/>
    <w:rsid w:val="008C047B"/>
    <w:rsid w:val="008C43C3"/>
    <w:rsid w:val="008C6801"/>
    <w:rsid w:val="008D0107"/>
    <w:rsid w:val="008D066C"/>
    <w:rsid w:val="008E45FE"/>
    <w:rsid w:val="008F26C1"/>
    <w:rsid w:val="008F5F9A"/>
    <w:rsid w:val="009010DF"/>
    <w:rsid w:val="00901E4D"/>
    <w:rsid w:val="0093125A"/>
    <w:rsid w:val="00931E79"/>
    <w:rsid w:val="00932773"/>
    <w:rsid w:val="00940C08"/>
    <w:rsid w:val="00944781"/>
    <w:rsid w:val="00950835"/>
    <w:rsid w:val="00954AB2"/>
    <w:rsid w:val="00955BA3"/>
    <w:rsid w:val="009576F0"/>
    <w:rsid w:val="009625E6"/>
    <w:rsid w:val="00967A7E"/>
    <w:rsid w:val="00967A82"/>
    <w:rsid w:val="00970890"/>
    <w:rsid w:val="00973D6B"/>
    <w:rsid w:val="00973E0A"/>
    <w:rsid w:val="009756C1"/>
    <w:rsid w:val="00986E4C"/>
    <w:rsid w:val="009930D0"/>
    <w:rsid w:val="009A3294"/>
    <w:rsid w:val="009A4546"/>
    <w:rsid w:val="009B3133"/>
    <w:rsid w:val="009C0B51"/>
    <w:rsid w:val="009C4B1E"/>
    <w:rsid w:val="009D7251"/>
    <w:rsid w:val="009D75DC"/>
    <w:rsid w:val="009E3435"/>
    <w:rsid w:val="009E7A4D"/>
    <w:rsid w:val="009F145D"/>
    <w:rsid w:val="009F14EA"/>
    <w:rsid w:val="009F2B07"/>
    <w:rsid w:val="009F3E14"/>
    <w:rsid w:val="009F4DBE"/>
    <w:rsid w:val="00A065E7"/>
    <w:rsid w:val="00A1358D"/>
    <w:rsid w:val="00A14BD2"/>
    <w:rsid w:val="00A303B3"/>
    <w:rsid w:val="00A31236"/>
    <w:rsid w:val="00A324D2"/>
    <w:rsid w:val="00A3496E"/>
    <w:rsid w:val="00A35595"/>
    <w:rsid w:val="00A40123"/>
    <w:rsid w:val="00A442BA"/>
    <w:rsid w:val="00A471D6"/>
    <w:rsid w:val="00A546F2"/>
    <w:rsid w:val="00A64CFE"/>
    <w:rsid w:val="00A6528F"/>
    <w:rsid w:val="00A664C3"/>
    <w:rsid w:val="00A75F58"/>
    <w:rsid w:val="00A7755B"/>
    <w:rsid w:val="00A86CDC"/>
    <w:rsid w:val="00AA56CF"/>
    <w:rsid w:val="00AB6A2D"/>
    <w:rsid w:val="00AD45C5"/>
    <w:rsid w:val="00AE183E"/>
    <w:rsid w:val="00AF22B1"/>
    <w:rsid w:val="00B05569"/>
    <w:rsid w:val="00B068A9"/>
    <w:rsid w:val="00B07712"/>
    <w:rsid w:val="00B4155D"/>
    <w:rsid w:val="00B5234A"/>
    <w:rsid w:val="00B548AB"/>
    <w:rsid w:val="00B6205C"/>
    <w:rsid w:val="00B72091"/>
    <w:rsid w:val="00B7519D"/>
    <w:rsid w:val="00B810EB"/>
    <w:rsid w:val="00B86773"/>
    <w:rsid w:val="00B914FF"/>
    <w:rsid w:val="00B96657"/>
    <w:rsid w:val="00BA6137"/>
    <w:rsid w:val="00BB02DD"/>
    <w:rsid w:val="00BB4209"/>
    <w:rsid w:val="00BD025F"/>
    <w:rsid w:val="00BD302D"/>
    <w:rsid w:val="00BE51ED"/>
    <w:rsid w:val="00BE5D22"/>
    <w:rsid w:val="00C23F92"/>
    <w:rsid w:val="00C3649B"/>
    <w:rsid w:val="00C43A34"/>
    <w:rsid w:val="00C5162D"/>
    <w:rsid w:val="00C5728F"/>
    <w:rsid w:val="00C574CF"/>
    <w:rsid w:val="00C73565"/>
    <w:rsid w:val="00C822C6"/>
    <w:rsid w:val="00C841DE"/>
    <w:rsid w:val="00C84251"/>
    <w:rsid w:val="00C847EA"/>
    <w:rsid w:val="00C9242B"/>
    <w:rsid w:val="00CA04E7"/>
    <w:rsid w:val="00CA2DBD"/>
    <w:rsid w:val="00CA76C4"/>
    <w:rsid w:val="00CB5087"/>
    <w:rsid w:val="00CC019B"/>
    <w:rsid w:val="00CC35DA"/>
    <w:rsid w:val="00CD1EF2"/>
    <w:rsid w:val="00CD6CD2"/>
    <w:rsid w:val="00CE2828"/>
    <w:rsid w:val="00CE64A8"/>
    <w:rsid w:val="00CF1899"/>
    <w:rsid w:val="00CF43EC"/>
    <w:rsid w:val="00CF4400"/>
    <w:rsid w:val="00CF5887"/>
    <w:rsid w:val="00D0224D"/>
    <w:rsid w:val="00D040E1"/>
    <w:rsid w:val="00D04FEB"/>
    <w:rsid w:val="00D10747"/>
    <w:rsid w:val="00D22BC9"/>
    <w:rsid w:val="00D3171F"/>
    <w:rsid w:val="00D34C9F"/>
    <w:rsid w:val="00D35790"/>
    <w:rsid w:val="00D377F5"/>
    <w:rsid w:val="00D37998"/>
    <w:rsid w:val="00D4051E"/>
    <w:rsid w:val="00D411B2"/>
    <w:rsid w:val="00D461C7"/>
    <w:rsid w:val="00D51290"/>
    <w:rsid w:val="00D51842"/>
    <w:rsid w:val="00D53C88"/>
    <w:rsid w:val="00D53E38"/>
    <w:rsid w:val="00D56402"/>
    <w:rsid w:val="00D6731D"/>
    <w:rsid w:val="00D73C98"/>
    <w:rsid w:val="00D82656"/>
    <w:rsid w:val="00D92298"/>
    <w:rsid w:val="00DA3C25"/>
    <w:rsid w:val="00DB6BA6"/>
    <w:rsid w:val="00DC28F8"/>
    <w:rsid w:val="00DD6DFF"/>
    <w:rsid w:val="00DE6CA2"/>
    <w:rsid w:val="00E0279C"/>
    <w:rsid w:val="00E16D3A"/>
    <w:rsid w:val="00E2045A"/>
    <w:rsid w:val="00E2248E"/>
    <w:rsid w:val="00E244AA"/>
    <w:rsid w:val="00E2496A"/>
    <w:rsid w:val="00E27643"/>
    <w:rsid w:val="00E334B4"/>
    <w:rsid w:val="00E35342"/>
    <w:rsid w:val="00E428B0"/>
    <w:rsid w:val="00E4373C"/>
    <w:rsid w:val="00E50CB1"/>
    <w:rsid w:val="00E61935"/>
    <w:rsid w:val="00E629E8"/>
    <w:rsid w:val="00E641AF"/>
    <w:rsid w:val="00E72949"/>
    <w:rsid w:val="00E80025"/>
    <w:rsid w:val="00E81330"/>
    <w:rsid w:val="00E93751"/>
    <w:rsid w:val="00EA0BE7"/>
    <w:rsid w:val="00EA46FF"/>
    <w:rsid w:val="00EB3E54"/>
    <w:rsid w:val="00ED1F11"/>
    <w:rsid w:val="00EF4C00"/>
    <w:rsid w:val="00EF6AC3"/>
    <w:rsid w:val="00F00C26"/>
    <w:rsid w:val="00F00D02"/>
    <w:rsid w:val="00F023A6"/>
    <w:rsid w:val="00F06A80"/>
    <w:rsid w:val="00F21B7D"/>
    <w:rsid w:val="00F302BF"/>
    <w:rsid w:val="00F310BC"/>
    <w:rsid w:val="00F351F8"/>
    <w:rsid w:val="00F4665C"/>
    <w:rsid w:val="00F50774"/>
    <w:rsid w:val="00F52AF2"/>
    <w:rsid w:val="00F543BF"/>
    <w:rsid w:val="00F62504"/>
    <w:rsid w:val="00F703CF"/>
    <w:rsid w:val="00F823B2"/>
    <w:rsid w:val="00F82F1D"/>
    <w:rsid w:val="00F83486"/>
    <w:rsid w:val="00F86E8F"/>
    <w:rsid w:val="00F90F33"/>
    <w:rsid w:val="00F9191E"/>
    <w:rsid w:val="00F95AF5"/>
    <w:rsid w:val="00FA2E62"/>
    <w:rsid w:val="00FB5DE4"/>
    <w:rsid w:val="00FB6E2B"/>
    <w:rsid w:val="00FC4122"/>
    <w:rsid w:val="00FE0324"/>
    <w:rsid w:val="00FF1D65"/>
    <w:rsid w:val="52F6463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6F71CA0"/>
  <w15:docId w15:val="{97BD0AD2-32C1-4F15-B29B-EFE371EBE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a-DK"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B4B5E"/>
    <w:rPr>
      <w:sz w:val="24"/>
      <w:szCs w:val="24"/>
      <w:lang w:val="en-GB" w:eastAsia="da-DK"/>
    </w:rPr>
  </w:style>
  <w:style w:type="paragraph" w:styleId="Overskrift1">
    <w:name w:val="heading 1"/>
    <w:basedOn w:val="Normal"/>
    <w:next w:val="Normal"/>
    <w:link w:val="Overskrift1Tegn"/>
    <w:qFormat/>
    <w:rsid w:val="009C0B51"/>
    <w:pPr>
      <w:keepNext/>
      <w:keepLines/>
      <w:numPr>
        <w:numId w:val="1"/>
      </w:numPr>
      <w:spacing w:before="100" w:beforeAutospacing="1"/>
      <w:outlineLvl w:val="0"/>
    </w:pPr>
    <w:rPr>
      <w:rFonts w:eastAsiaTheme="majorEastAsia" w:cstheme="majorBidi"/>
      <w:b/>
      <w:bCs/>
      <w:sz w:val="28"/>
      <w:szCs w:val="28"/>
    </w:rPr>
  </w:style>
  <w:style w:type="paragraph" w:styleId="Overskrift2">
    <w:name w:val="heading 2"/>
    <w:basedOn w:val="Normal"/>
    <w:next w:val="Normal"/>
    <w:link w:val="Overskrift2Tegn"/>
    <w:unhideWhenUsed/>
    <w:qFormat/>
    <w:rsid w:val="00554734"/>
    <w:pPr>
      <w:keepNext/>
      <w:keepLines/>
      <w:numPr>
        <w:ilvl w:val="1"/>
        <w:numId w:val="1"/>
      </w:numPr>
      <w:spacing w:before="200"/>
      <w:outlineLvl w:val="1"/>
    </w:pPr>
    <w:rPr>
      <w:rFonts w:asciiTheme="majorHAnsi" w:eastAsiaTheme="majorEastAsia" w:hAnsiTheme="majorHAnsi" w:cstheme="majorBidi"/>
      <w:b/>
      <w:bCs/>
      <w:szCs w:val="26"/>
    </w:rPr>
  </w:style>
  <w:style w:type="paragraph" w:styleId="Overskrift3">
    <w:name w:val="heading 3"/>
    <w:basedOn w:val="Normal"/>
    <w:next w:val="Normal"/>
    <w:link w:val="Overskrift3Tegn"/>
    <w:unhideWhenUsed/>
    <w:qFormat/>
    <w:rsid w:val="00B5234A"/>
    <w:pPr>
      <w:keepNext/>
      <w:keepLines/>
      <w:numPr>
        <w:ilvl w:val="2"/>
        <w:numId w:val="1"/>
      </w:numPr>
      <w:spacing w:before="200"/>
      <w:ind w:left="720"/>
      <w:outlineLvl w:val="2"/>
    </w:pPr>
    <w:rPr>
      <w:rFonts w:asciiTheme="majorHAnsi" w:eastAsiaTheme="majorEastAsia" w:hAnsiTheme="majorHAnsi" w:cstheme="majorBidi"/>
      <w:b/>
      <w:bCs/>
      <w:color w:val="000000" w:themeColor="text1"/>
    </w:rPr>
  </w:style>
  <w:style w:type="paragraph" w:styleId="Overskrift4">
    <w:name w:val="heading 4"/>
    <w:basedOn w:val="Normal"/>
    <w:next w:val="Normal"/>
    <w:link w:val="Overskrift4Tegn"/>
    <w:unhideWhenUsed/>
    <w:qFormat/>
    <w:rsid w:val="005361C5"/>
    <w:pPr>
      <w:keepNext/>
      <w:keepLines/>
      <w:numPr>
        <w:ilvl w:val="3"/>
        <w:numId w:val="1"/>
      </w:numPr>
      <w:spacing w:before="200"/>
      <w:outlineLvl w:val="3"/>
    </w:pPr>
    <w:rPr>
      <w:rFonts w:asciiTheme="majorHAnsi" w:eastAsiaTheme="majorEastAsia" w:hAnsiTheme="majorHAnsi" w:cstheme="majorBidi"/>
      <w:b/>
      <w:bCs/>
      <w:i/>
      <w:iCs/>
      <w:color w:val="000000" w:themeColor="text1"/>
    </w:rPr>
  </w:style>
  <w:style w:type="paragraph" w:styleId="Overskrift5">
    <w:name w:val="heading 5"/>
    <w:basedOn w:val="Normal"/>
    <w:next w:val="Normal"/>
    <w:link w:val="Overskrift5Tegn"/>
    <w:semiHidden/>
    <w:unhideWhenUsed/>
    <w:qFormat/>
    <w:rsid w:val="00457CB7"/>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Overskrift6">
    <w:name w:val="heading 6"/>
    <w:basedOn w:val="Normal"/>
    <w:next w:val="Normal"/>
    <w:link w:val="Overskrift6Tegn"/>
    <w:semiHidden/>
    <w:unhideWhenUsed/>
    <w:qFormat/>
    <w:rsid w:val="00457CB7"/>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Overskrift7">
    <w:name w:val="heading 7"/>
    <w:basedOn w:val="Normal"/>
    <w:next w:val="Normal"/>
    <w:link w:val="Overskrift7Tegn"/>
    <w:semiHidden/>
    <w:unhideWhenUsed/>
    <w:qFormat/>
    <w:rsid w:val="00457CB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semiHidden/>
    <w:unhideWhenUsed/>
    <w:qFormat/>
    <w:rsid w:val="00457CB7"/>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semiHidden/>
    <w:unhideWhenUsed/>
    <w:qFormat/>
    <w:rsid w:val="00457CB7"/>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Default">
    <w:name w:val="Default"/>
    <w:rsid w:val="00596D9D"/>
    <w:pPr>
      <w:autoSpaceDE w:val="0"/>
      <w:autoSpaceDN w:val="0"/>
      <w:adjustRightInd w:val="0"/>
    </w:pPr>
    <w:rPr>
      <w:rFonts w:ascii="Arial" w:hAnsi="Arial" w:cs="Arial"/>
      <w:color w:val="000000"/>
      <w:sz w:val="24"/>
      <w:szCs w:val="24"/>
    </w:rPr>
  </w:style>
  <w:style w:type="character" w:styleId="Hyperlink">
    <w:name w:val="Hyperlink"/>
    <w:basedOn w:val="Standardskrifttypeiafsnit"/>
    <w:uiPriority w:val="99"/>
    <w:unhideWhenUsed/>
    <w:rsid w:val="00D10747"/>
    <w:rPr>
      <w:color w:val="0000FF" w:themeColor="hyperlink"/>
      <w:u w:val="single"/>
    </w:rPr>
  </w:style>
  <w:style w:type="paragraph" w:styleId="Markeringsbobletekst">
    <w:name w:val="Balloon Text"/>
    <w:basedOn w:val="Normal"/>
    <w:link w:val="MarkeringsbobletekstTegn"/>
    <w:uiPriority w:val="99"/>
    <w:semiHidden/>
    <w:unhideWhenUsed/>
    <w:rsid w:val="00D10747"/>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D10747"/>
    <w:rPr>
      <w:rFonts w:ascii="Tahoma" w:hAnsi="Tahoma" w:cs="Tahoma"/>
      <w:sz w:val="16"/>
      <w:szCs w:val="16"/>
      <w:lang w:eastAsia="da-DK"/>
    </w:rPr>
  </w:style>
  <w:style w:type="character" w:customStyle="1" w:styleId="Overskrift1Tegn">
    <w:name w:val="Overskrift 1 Tegn"/>
    <w:basedOn w:val="Standardskrifttypeiafsnit"/>
    <w:link w:val="Overskrift1"/>
    <w:rsid w:val="009C0B51"/>
    <w:rPr>
      <w:rFonts w:eastAsiaTheme="majorEastAsia" w:cstheme="majorBidi"/>
      <w:b/>
      <w:bCs/>
      <w:sz w:val="28"/>
      <w:szCs w:val="28"/>
      <w:lang w:val="en-GB" w:eastAsia="da-DK"/>
    </w:rPr>
  </w:style>
  <w:style w:type="paragraph" w:styleId="Overskrift">
    <w:name w:val="TOC Heading"/>
    <w:basedOn w:val="Overskrift1"/>
    <w:next w:val="Normal"/>
    <w:uiPriority w:val="39"/>
    <w:semiHidden/>
    <w:unhideWhenUsed/>
    <w:qFormat/>
    <w:rsid w:val="00A31236"/>
    <w:pPr>
      <w:spacing w:line="276" w:lineRule="auto"/>
      <w:outlineLvl w:val="9"/>
    </w:pPr>
    <w:rPr>
      <w:rFonts w:asciiTheme="majorHAnsi" w:hAnsiTheme="majorHAnsi"/>
      <w:color w:val="365F91" w:themeColor="accent1" w:themeShade="BF"/>
      <w:lang w:val="en-US" w:eastAsia="ja-JP"/>
    </w:rPr>
  </w:style>
  <w:style w:type="paragraph" w:styleId="Indholdsfortegnelse1">
    <w:name w:val="toc 1"/>
    <w:basedOn w:val="Normal"/>
    <w:next w:val="Normal"/>
    <w:autoRedefine/>
    <w:uiPriority w:val="39"/>
    <w:unhideWhenUsed/>
    <w:rsid w:val="00457CB7"/>
    <w:pPr>
      <w:tabs>
        <w:tab w:val="left" w:pos="440"/>
        <w:tab w:val="right" w:leader="dot" w:pos="9628"/>
      </w:tabs>
      <w:spacing w:after="100"/>
    </w:pPr>
  </w:style>
  <w:style w:type="paragraph" w:styleId="Listeafsnit">
    <w:name w:val="List Paragraph"/>
    <w:basedOn w:val="Normal"/>
    <w:uiPriority w:val="34"/>
    <w:qFormat/>
    <w:rsid w:val="006A2E6E"/>
    <w:pPr>
      <w:ind w:left="720"/>
      <w:contextualSpacing/>
    </w:pPr>
  </w:style>
  <w:style w:type="paragraph" w:styleId="Sidehoved">
    <w:name w:val="header"/>
    <w:basedOn w:val="Normal"/>
    <w:link w:val="SidehovedTegn"/>
    <w:uiPriority w:val="99"/>
    <w:unhideWhenUsed/>
    <w:rsid w:val="00206DCD"/>
    <w:pPr>
      <w:tabs>
        <w:tab w:val="center" w:pos="4513"/>
        <w:tab w:val="right" w:pos="9026"/>
      </w:tabs>
    </w:pPr>
  </w:style>
  <w:style w:type="character" w:customStyle="1" w:styleId="SidehovedTegn">
    <w:name w:val="Sidehoved Tegn"/>
    <w:basedOn w:val="Standardskrifttypeiafsnit"/>
    <w:link w:val="Sidehoved"/>
    <w:uiPriority w:val="99"/>
    <w:rsid w:val="00206DCD"/>
    <w:rPr>
      <w:sz w:val="24"/>
      <w:szCs w:val="24"/>
      <w:lang w:eastAsia="da-DK"/>
    </w:rPr>
  </w:style>
  <w:style w:type="paragraph" w:styleId="Sidefod">
    <w:name w:val="footer"/>
    <w:basedOn w:val="Normal"/>
    <w:link w:val="SidefodTegn"/>
    <w:uiPriority w:val="99"/>
    <w:unhideWhenUsed/>
    <w:rsid w:val="00206DCD"/>
    <w:pPr>
      <w:tabs>
        <w:tab w:val="center" w:pos="4513"/>
        <w:tab w:val="right" w:pos="9026"/>
      </w:tabs>
    </w:pPr>
  </w:style>
  <w:style w:type="character" w:customStyle="1" w:styleId="SidefodTegn">
    <w:name w:val="Sidefod Tegn"/>
    <w:basedOn w:val="Standardskrifttypeiafsnit"/>
    <w:link w:val="Sidefod"/>
    <w:uiPriority w:val="99"/>
    <w:rsid w:val="00206DCD"/>
    <w:rPr>
      <w:sz w:val="24"/>
      <w:szCs w:val="24"/>
      <w:lang w:eastAsia="da-DK"/>
    </w:rPr>
  </w:style>
  <w:style w:type="character" w:customStyle="1" w:styleId="Overskrift2Tegn">
    <w:name w:val="Overskrift 2 Tegn"/>
    <w:basedOn w:val="Standardskrifttypeiafsnit"/>
    <w:link w:val="Overskrift2"/>
    <w:rsid w:val="00554734"/>
    <w:rPr>
      <w:rFonts w:asciiTheme="majorHAnsi" w:eastAsiaTheme="majorEastAsia" w:hAnsiTheme="majorHAnsi" w:cstheme="majorBidi"/>
      <w:b/>
      <w:bCs/>
      <w:sz w:val="24"/>
      <w:szCs w:val="26"/>
      <w:lang w:val="en-GB" w:eastAsia="da-DK"/>
    </w:rPr>
  </w:style>
  <w:style w:type="paragraph" w:styleId="Indholdsfortegnelse2">
    <w:name w:val="toc 2"/>
    <w:basedOn w:val="Normal"/>
    <w:next w:val="Normal"/>
    <w:autoRedefine/>
    <w:uiPriority w:val="39"/>
    <w:unhideWhenUsed/>
    <w:rsid w:val="00576450"/>
    <w:pPr>
      <w:spacing w:after="100"/>
      <w:ind w:left="240"/>
    </w:pPr>
  </w:style>
  <w:style w:type="character" w:customStyle="1" w:styleId="Overskrift3Tegn">
    <w:name w:val="Overskrift 3 Tegn"/>
    <w:basedOn w:val="Standardskrifttypeiafsnit"/>
    <w:link w:val="Overskrift3"/>
    <w:rsid w:val="00B5234A"/>
    <w:rPr>
      <w:rFonts w:asciiTheme="majorHAnsi" w:eastAsiaTheme="majorEastAsia" w:hAnsiTheme="majorHAnsi" w:cstheme="majorBidi"/>
      <w:b/>
      <w:bCs/>
      <w:color w:val="000000" w:themeColor="text1"/>
      <w:sz w:val="24"/>
      <w:szCs w:val="24"/>
      <w:lang w:val="en-GB" w:eastAsia="da-DK"/>
    </w:rPr>
  </w:style>
  <w:style w:type="character" w:customStyle="1" w:styleId="Overskrift4Tegn">
    <w:name w:val="Overskrift 4 Tegn"/>
    <w:basedOn w:val="Standardskrifttypeiafsnit"/>
    <w:link w:val="Overskrift4"/>
    <w:rsid w:val="005361C5"/>
    <w:rPr>
      <w:rFonts w:asciiTheme="majorHAnsi" w:eastAsiaTheme="majorEastAsia" w:hAnsiTheme="majorHAnsi" w:cstheme="majorBidi"/>
      <w:b/>
      <w:bCs/>
      <w:i/>
      <w:iCs/>
      <w:color w:val="000000" w:themeColor="text1"/>
      <w:sz w:val="24"/>
      <w:szCs w:val="24"/>
      <w:lang w:val="en-GB" w:eastAsia="da-DK"/>
    </w:rPr>
  </w:style>
  <w:style w:type="character" w:customStyle="1" w:styleId="Overskrift5Tegn">
    <w:name w:val="Overskrift 5 Tegn"/>
    <w:basedOn w:val="Standardskrifttypeiafsnit"/>
    <w:link w:val="Overskrift5"/>
    <w:semiHidden/>
    <w:rsid w:val="00457CB7"/>
    <w:rPr>
      <w:rFonts w:asciiTheme="majorHAnsi" w:eastAsiaTheme="majorEastAsia" w:hAnsiTheme="majorHAnsi" w:cstheme="majorBidi"/>
      <w:color w:val="243F60" w:themeColor="accent1" w:themeShade="7F"/>
      <w:sz w:val="24"/>
      <w:szCs w:val="24"/>
      <w:lang w:val="en-GB" w:eastAsia="da-DK"/>
    </w:rPr>
  </w:style>
  <w:style w:type="character" w:customStyle="1" w:styleId="Overskrift6Tegn">
    <w:name w:val="Overskrift 6 Tegn"/>
    <w:basedOn w:val="Standardskrifttypeiafsnit"/>
    <w:link w:val="Overskrift6"/>
    <w:semiHidden/>
    <w:rsid w:val="00457CB7"/>
    <w:rPr>
      <w:rFonts w:asciiTheme="majorHAnsi" w:eastAsiaTheme="majorEastAsia" w:hAnsiTheme="majorHAnsi" w:cstheme="majorBidi"/>
      <w:i/>
      <w:iCs/>
      <w:color w:val="243F60" w:themeColor="accent1" w:themeShade="7F"/>
      <w:sz w:val="24"/>
      <w:szCs w:val="24"/>
      <w:lang w:val="en-GB" w:eastAsia="da-DK"/>
    </w:rPr>
  </w:style>
  <w:style w:type="character" w:customStyle="1" w:styleId="Overskrift7Tegn">
    <w:name w:val="Overskrift 7 Tegn"/>
    <w:basedOn w:val="Standardskrifttypeiafsnit"/>
    <w:link w:val="Overskrift7"/>
    <w:semiHidden/>
    <w:rsid w:val="00457CB7"/>
    <w:rPr>
      <w:rFonts w:asciiTheme="majorHAnsi" w:eastAsiaTheme="majorEastAsia" w:hAnsiTheme="majorHAnsi" w:cstheme="majorBidi"/>
      <w:i/>
      <w:iCs/>
      <w:color w:val="404040" w:themeColor="text1" w:themeTint="BF"/>
      <w:sz w:val="24"/>
      <w:szCs w:val="24"/>
      <w:lang w:val="en-GB" w:eastAsia="da-DK"/>
    </w:rPr>
  </w:style>
  <w:style w:type="character" w:customStyle="1" w:styleId="Overskrift8Tegn">
    <w:name w:val="Overskrift 8 Tegn"/>
    <w:basedOn w:val="Standardskrifttypeiafsnit"/>
    <w:link w:val="Overskrift8"/>
    <w:semiHidden/>
    <w:rsid w:val="00457CB7"/>
    <w:rPr>
      <w:rFonts w:asciiTheme="majorHAnsi" w:eastAsiaTheme="majorEastAsia" w:hAnsiTheme="majorHAnsi" w:cstheme="majorBidi"/>
      <w:color w:val="404040" w:themeColor="text1" w:themeTint="BF"/>
      <w:lang w:val="en-GB" w:eastAsia="da-DK"/>
    </w:rPr>
  </w:style>
  <w:style w:type="character" w:customStyle="1" w:styleId="Overskrift9Tegn">
    <w:name w:val="Overskrift 9 Tegn"/>
    <w:basedOn w:val="Standardskrifttypeiafsnit"/>
    <w:link w:val="Overskrift9"/>
    <w:semiHidden/>
    <w:rsid w:val="00457CB7"/>
    <w:rPr>
      <w:rFonts w:asciiTheme="majorHAnsi" w:eastAsiaTheme="majorEastAsia" w:hAnsiTheme="majorHAnsi" w:cstheme="majorBidi"/>
      <w:i/>
      <w:iCs/>
      <w:color w:val="404040" w:themeColor="text1" w:themeTint="BF"/>
      <w:lang w:val="en-GB" w:eastAsia="da-DK"/>
    </w:rPr>
  </w:style>
  <w:style w:type="paragraph" w:styleId="Fodnotetekst">
    <w:name w:val="footnote text"/>
    <w:basedOn w:val="Normal"/>
    <w:link w:val="FodnotetekstTegn"/>
    <w:uiPriority w:val="99"/>
    <w:semiHidden/>
    <w:unhideWhenUsed/>
    <w:rsid w:val="005A60FA"/>
    <w:rPr>
      <w:sz w:val="20"/>
      <w:szCs w:val="20"/>
    </w:rPr>
  </w:style>
  <w:style w:type="character" w:customStyle="1" w:styleId="FodnotetekstTegn">
    <w:name w:val="Fodnotetekst Tegn"/>
    <w:basedOn w:val="Standardskrifttypeiafsnit"/>
    <w:link w:val="Fodnotetekst"/>
    <w:uiPriority w:val="99"/>
    <w:semiHidden/>
    <w:rsid w:val="005A60FA"/>
    <w:rPr>
      <w:lang w:eastAsia="da-DK"/>
    </w:rPr>
  </w:style>
  <w:style w:type="character" w:styleId="Fodnotehenvisning">
    <w:name w:val="footnote reference"/>
    <w:basedOn w:val="Standardskrifttypeiafsnit"/>
    <w:uiPriority w:val="99"/>
    <w:semiHidden/>
    <w:unhideWhenUsed/>
    <w:rsid w:val="005A60FA"/>
    <w:rPr>
      <w:vertAlign w:val="superscript"/>
    </w:rPr>
  </w:style>
  <w:style w:type="paragraph" w:customStyle="1" w:styleId="Textbody">
    <w:name w:val="Text body"/>
    <w:basedOn w:val="Normal"/>
    <w:rsid w:val="0039455D"/>
    <w:pPr>
      <w:autoSpaceDN w:val="0"/>
      <w:spacing w:after="140" w:line="288" w:lineRule="auto"/>
    </w:pPr>
    <w:rPr>
      <w:rFonts w:ascii="Calibri" w:hAnsi="Calibri"/>
      <w:sz w:val="22"/>
      <w:szCs w:val="22"/>
      <w:lang w:eastAsia="en-US"/>
    </w:rPr>
  </w:style>
  <w:style w:type="paragraph" w:customStyle="1" w:styleId="Illustration">
    <w:name w:val="Illustration"/>
    <w:basedOn w:val="Billedtekst"/>
    <w:qFormat/>
    <w:rsid w:val="0039455D"/>
    <w:pPr>
      <w:suppressLineNumbers/>
      <w:autoSpaceDN w:val="0"/>
      <w:spacing w:before="120" w:after="120" w:line="254" w:lineRule="auto"/>
    </w:pPr>
    <w:rPr>
      <w:rFonts w:ascii="Calibri" w:hAnsi="Calibri"/>
      <w:color w:val="auto"/>
      <w:sz w:val="20"/>
      <w:szCs w:val="20"/>
      <w:lang w:eastAsia="en-US"/>
    </w:rPr>
  </w:style>
  <w:style w:type="paragraph" w:styleId="Billedtekst">
    <w:name w:val="caption"/>
    <w:basedOn w:val="Normal"/>
    <w:next w:val="Normal"/>
    <w:unhideWhenUsed/>
    <w:qFormat/>
    <w:rsid w:val="0039455D"/>
    <w:pPr>
      <w:spacing w:after="200"/>
    </w:pPr>
    <w:rPr>
      <w:i/>
      <w:iCs/>
      <w:color w:val="1F497D" w:themeColor="text2"/>
      <w:sz w:val="18"/>
      <w:szCs w:val="18"/>
    </w:rPr>
  </w:style>
  <w:style w:type="paragraph" w:styleId="Indholdsfortegnelse3">
    <w:name w:val="toc 3"/>
    <w:basedOn w:val="Normal"/>
    <w:next w:val="Normal"/>
    <w:autoRedefine/>
    <w:uiPriority w:val="39"/>
    <w:unhideWhenUsed/>
    <w:rsid w:val="006B58DB"/>
    <w:pPr>
      <w:spacing w:after="100"/>
      <w:ind w:left="480"/>
    </w:pPr>
  </w:style>
  <w:style w:type="character" w:styleId="Kommentarhenvisning">
    <w:name w:val="annotation reference"/>
    <w:basedOn w:val="Standardskrifttypeiafsnit"/>
    <w:uiPriority w:val="99"/>
    <w:semiHidden/>
    <w:unhideWhenUsed/>
    <w:rsid w:val="00B914FF"/>
    <w:rPr>
      <w:sz w:val="16"/>
      <w:szCs w:val="16"/>
    </w:rPr>
  </w:style>
  <w:style w:type="paragraph" w:styleId="Kommentartekst">
    <w:name w:val="annotation text"/>
    <w:basedOn w:val="Normal"/>
    <w:link w:val="KommentartekstTegn"/>
    <w:uiPriority w:val="99"/>
    <w:semiHidden/>
    <w:unhideWhenUsed/>
    <w:rsid w:val="00B914FF"/>
    <w:rPr>
      <w:sz w:val="20"/>
      <w:szCs w:val="20"/>
    </w:rPr>
  </w:style>
  <w:style w:type="character" w:customStyle="1" w:styleId="KommentartekstTegn">
    <w:name w:val="Kommentartekst Tegn"/>
    <w:basedOn w:val="Standardskrifttypeiafsnit"/>
    <w:link w:val="Kommentartekst"/>
    <w:uiPriority w:val="99"/>
    <w:semiHidden/>
    <w:rsid w:val="00B914FF"/>
    <w:rPr>
      <w:lang w:eastAsia="da-DK"/>
    </w:rPr>
  </w:style>
  <w:style w:type="paragraph" w:styleId="Kommentaremne">
    <w:name w:val="annotation subject"/>
    <w:basedOn w:val="Kommentartekst"/>
    <w:next w:val="Kommentartekst"/>
    <w:link w:val="KommentaremneTegn"/>
    <w:uiPriority w:val="99"/>
    <w:semiHidden/>
    <w:unhideWhenUsed/>
    <w:rsid w:val="00B914FF"/>
    <w:rPr>
      <w:b/>
      <w:bCs/>
    </w:rPr>
  </w:style>
  <w:style w:type="character" w:customStyle="1" w:styleId="KommentaremneTegn">
    <w:name w:val="Kommentaremne Tegn"/>
    <w:basedOn w:val="KommentartekstTegn"/>
    <w:link w:val="Kommentaremne"/>
    <w:uiPriority w:val="99"/>
    <w:semiHidden/>
    <w:rsid w:val="00B914FF"/>
    <w:rPr>
      <w:b/>
      <w:bCs/>
      <w:lang w:eastAsia="da-DK"/>
    </w:rPr>
  </w:style>
  <w:style w:type="paragraph" w:customStyle="1" w:styleId="TableContents">
    <w:name w:val="Table Contents"/>
    <w:basedOn w:val="Normal"/>
    <w:rsid w:val="00940C08"/>
    <w:pPr>
      <w:suppressLineNumbers/>
      <w:autoSpaceDN w:val="0"/>
      <w:spacing w:after="160" w:line="254" w:lineRule="auto"/>
    </w:pPr>
    <w:rPr>
      <w:rFonts w:ascii="Calibri" w:hAnsi="Calibri"/>
      <w:sz w:val="22"/>
      <w:szCs w:val="22"/>
      <w:lang w:eastAsia="en-US"/>
    </w:rPr>
  </w:style>
  <w:style w:type="paragraph" w:styleId="FormateretHTML">
    <w:name w:val="HTML Preformatted"/>
    <w:basedOn w:val="Normal"/>
    <w:link w:val="FormateretHTMLTegn"/>
    <w:uiPriority w:val="99"/>
    <w:semiHidden/>
    <w:unhideWhenUsed/>
    <w:rsid w:val="00665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FormateretHTMLTegn">
    <w:name w:val="Formateret HTML Tegn"/>
    <w:basedOn w:val="Standardskrifttypeiafsnit"/>
    <w:link w:val="FormateretHTML"/>
    <w:uiPriority w:val="99"/>
    <w:semiHidden/>
    <w:rsid w:val="00665CAD"/>
    <w:rPr>
      <w:rFonts w:ascii="Courier New" w:hAnsi="Courier New" w:cs="Courier New"/>
      <w:lang w:val="en-US"/>
    </w:rPr>
  </w:style>
  <w:style w:type="character" w:styleId="Pladsholdertekst">
    <w:name w:val="Placeholder Text"/>
    <w:basedOn w:val="Standardskrifttypeiafsnit"/>
    <w:uiPriority w:val="99"/>
    <w:semiHidden/>
    <w:rsid w:val="004E4632"/>
    <w:rPr>
      <w:color w:val="808080"/>
    </w:rPr>
  </w:style>
  <w:style w:type="paragraph" w:customStyle="1" w:styleId="Normalny">
    <w:name w:val="Normalny"/>
    <w:rsid w:val="00384A31"/>
    <w:pPr>
      <w:suppressAutoHyphens/>
      <w:autoSpaceDN w:val="0"/>
      <w:spacing w:after="160" w:line="256" w:lineRule="auto"/>
      <w:textAlignment w:val="baseline"/>
    </w:pPr>
    <w:rPr>
      <w:rFonts w:ascii="Calibri" w:hAnsi="Calibri"/>
      <w:sz w:val="22"/>
      <w:szCs w:val="22"/>
      <w:lang w:val="en-GB"/>
    </w:rPr>
  </w:style>
  <w:style w:type="character" w:styleId="Nvn">
    <w:name w:val="Mention"/>
    <w:basedOn w:val="Standardskrifttypeiafsnit"/>
    <w:uiPriority w:val="99"/>
    <w:semiHidden/>
    <w:unhideWhenUsed/>
    <w:rsid w:val="007072B3"/>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478542">
      <w:bodyDiv w:val="1"/>
      <w:marLeft w:val="0"/>
      <w:marRight w:val="0"/>
      <w:marTop w:val="0"/>
      <w:marBottom w:val="0"/>
      <w:divBdr>
        <w:top w:val="none" w:sz="0" w:space="0" w:color="auto"/>
        <w:left w:val="none" w:sz="0" w:space="0" w:color="auto"/>
        <w:bottom w:val="none" w:sz="0" w:space="0" w:color="auto"/>
        <w:right w:val="none" w:sz="0" w:space="0" w:color="auto"/>
      </w:divBdr>
    </w:div>
    <w:div w:id="128669992">
      <w:bodyDiv w:val="1"/>
      <w:marLeft w:val="0"/>
      <w:marRight w:val="0"/>
      <w:marTop w:val="0"/>
      <w:marBottom w:val="0"/>
      <w:divBdr>
        <w:top w:val="none" w:sz="0" w:space="0" w:color="auto"/>
        <w:left w:val="none" w:sz="0" w:space="0" w:color="auto"/>
        <w:bottom w:val="none" w:sz="0" w:space="0" w:color="auto"/>
        <w:right w:val="none" w:sz="0" w:space="0" w:color="auto"/>
      </w:divBdr>
    </w:div>
    <w:div w:id="236135441">
      <w:bodyDiv w:val="1"/>
      <w:marLeft w:val="0"/>
      <w:marRight w:val="0"/>
      <w:marTop w:val="0"/>
      <w:marBottom w:val="0"/>
      <w:divBdr>
        <w:top w:val="none" w:sz="0" w:space="0" w:color="auto"/>
        <w:left w:val="none" w:sz="0" w:space="0" w:color="auto"/>
        <w:bottom w:val="none" w:sz="0" w:space="0" w:color="auto"/>
        <w:right w:val="none" w:sz="0" w:space="0" w:color="auto"/>
      </w:divBdr>
    </w:div>
    <w:div w:id="717096087">
      <w:bodyDiv w:val="1"/>
      <w:marLeft w:val="0"/>
      <w:marRight w:val="0"/>
      <w:marTop w:val="0"/>
      <w:marBottom w:val="0"/>
      <w:divBdr>
        <w:top w:val="none" w:sz="0" w:space="0" w:color="auto"/>
        <w:left w:val="none" w:sz="0" w:space="0" w:color="auto"/>
        <w:bottom w:val="none" w:sz="0" w:space="0" w:color="auto"/>
        <w:right w:val="none" w:sz="0" w:space="0" w:color="auto"/>
      </w:divBdr>
    </w:div>
    <w:div w:id="724137502">
      <w:bodyDiv w:val="1"/>
      <w:marLeft w:val="0"/>
      <w:marRight w:val="0"/>
      <w:marTop w:val="0"/>
      <w:marBottom w:val="0"/>
      <w:divBdr>
        <w:top w:val="none" w:sz="0" w:space="0" w:color="auto"/>
        <w:left w:val="none" w:sz="0" w:space="0" w:color="auto"/>
        <w:bottom w:val="none" w:sz="0" w:space="0" w:color="auto"/>
        <w:right w:val="none" w:sz="0" w:space="0" w:color="auto"/>
      </w:divBdr>
    </w:div>
    <w:div w:id="878668374">
      <w:bodyDiv w:val="1"/>
      <w:marLeft w:val="0"/>
      <w:marRight w:val="0"/>
      <w:marTop w:val="0"/>
      <w:marBottom w:val="0"/>
      <w:divBdr>
        <w:top w:val="none" w:sz="0" w:space="0" w:color="auto"/>
        <w:left w:val="none" w:sz="0" w:space="0" w:color="auto"/>
        <w:bottom w:val="none" w:sz="0" w:space="0" w:color="auto"/>
        <w:right w:val="none" w:sz="0" w:space="0" w:color="auto"/>
      </w:divBdr>
    </w:div>
    <w:div w:id="904295400">
      <w:bodyDiv w:val="1"/>
      <w:marLeft w:val="0"/>
      <w:marRight w:val="0"/>
      <w:marTop w:val="0"/>
      <w:marBottom w:val="0"/>
      <w:divBdr>
        <w:top w:val="none" w:sz="0" w:space="0" w:color="auto"/>
        <w:left w:val="none" w:sz="0" w:space="0" w:color="auto"/>
        <w:bottom w:val="none" w:sz="0" w:space="0" w:color="auto"/>
        <w:right w:val="none" w:sz="0" w:space="0" w:color="auto"/>
      </w:divBdr>
    </w:div>
    <w:div w:id="1048845326">
      <w:bodyDiv w:val="1"/>
      <w:marLeft w:val="0"/>
      <w:marRight w:val="0"/>
      <w:marTop w:val="0"/>
      <w:marBottom w:val="0"/>
      <w:divBdr>
        <w:top w:val="none" w:sz="0" w:space="0" w:color="auto"/>
        <w:left w:val="none" w:sz="0" w:space="0" w:color="auto"/>
        <w:bottom w:val="none" w:sz="0" w:space="0" w:color="auto"/>
        <w:right w:val="none" w:sz="0" w:space="0" w:color="auto"/>
      </w:divBdr>
    </w:div>
    <w:div w:id="1248080931">
      <w:bodyDiv w:val="1"/>
      <w:marLeft w:val="0"/>
      <w:marRight w:val="0"/>
      <w:marTop w:val="0"/>
      <w:marBottom w:val="0"/>
      <w:divBdr>
        <w:top w:val="none" w:sz="0" w:space="0" w:color="auto"/>
        <w:left w:val="none" w:sz="0" w:space="0" w:color="auto"/>
        <w:bottom w:val="none" w:sz="0" w:space="0" w:color="auto"/>
        <w:right w:val="none" w:sz="0" w:space="0" w:color="auto"/>
      </w:divBdr>
    </w:div>
    <w:div w:id="1308050277">
      <w:bodyDiv w:val="1"/>
      <w:marLeft w:val="0"/>
      <w:marRight w:val="0"/>
      <w:marTop w:val="0"/>
      <w:marBottom w:val="0"/>
      <w:divBdr>
        <w:top w:val="none" w:sz="0" w:space="0" w:color="auto"/>
        <w:left w:val="none" w:sz="0" w:space="0" w:color="auto"/>
        <w:bottom w:val="none" w:sz="0" w:space="0" w:color="auto"/>
        <w:right w:val="none" w:sz="0" w:space="0" w:color="auto"/>
      </w:divBdr>
    </w:div>
    <w:div w:id="1567372331">
      <w:bodyDiv w:val="1"/>
      <w:marLeft w:val="0"/>
      <w:marRight w:val="0"/>
      <w:marTop w:val="0"/>
      <w:marBottom w:val="0"/>
      <w:divBdr>
        <w:top w:val="none" w:sz="0" w:space="0" w:color="auto"/>
        <w:left w:val="none" w:sz="0" w:space="0" w:color="auto"/>
        <w:bottom w:val="none" w:sz="0" w:space="0" w:color="auto"/>
        <w:right w:val="none" w:sz="0" w:space="0" w:color="auto"/>
      </w:divBdr>
    </w:div>
    <w:div w:id="1610552174">
      <w:bodyDiv w:val="1"/>
      <w:marLeft w:val="0"/>
      <w:marRight w:val="0"/>
      <w:marTop w:val="0"/>
      <w:marBottom w:val="0"/>
      <w:divBdr>
        <w:top w:val="none" w:sz="0" w:space="0" w:color="auto"/>
        <w:left w:val="none" w:sz="0" w:space="0" w:color="auto"/>
        <w:bottom w:val="none" w:sz="0" w:space="0" w:color="auto"/>
        <w:right w:val="none" w:sz="0" w:space="0" w:color="auto"/>
      </w:divBdr>
    </w:div>
    <w:div w:id="1708949027">
      <w:bodyDiv w:val="1"/>
      <w:marLeft w:val="0"/>
      <w:marRight w:val="0"/>
      <w:marTop w:val="0"/>
      <w:marBottom w:val="0"/>
      <w:divBdr>
        <w:top w:val="none" w:sz="0" w:space="0" w:color="auto"/>
        <w:left w:val="none" w:sz="0" w:space="0" w:color="auto"/>
        <w:bottom w:val="none" w:sz="0" w:space="0" w:color="auto"/>
        <w:right w:val="none" w:sz="0" w:space="0" w:color="auto"/>
      </w:divBdr>
    </w:div>
    <w:div w:id="1736901240">
      <w:bodyDiv w:val="1"/>
      <w:marLeft w:val="0"/>
      <w:marRight w:val="0"/>
      <w:marTop w:val="0"/>
      <w:marBottom w:val="0"/>
      <w:divBdr>
        <w:top w:val="none" w:sz="0" w:space="0" w:color="auto"/>
        <w:left w:val="none" w:sz="0" w:space="0" w:color="auto"/>
        <w:bottom w:val="none" w:sz="0" w:space="0" w:color="auto"/>
        <w:right w:val="none" w:sz="0" w:space="0" w:color="auto"/>
      </w:divBdr>
    </w:div>
    <w:div w:id="1738941473">
      <w:bodyDiv w:val="1"/>
      <w:marLeft w:val="0"/>
      <w:marRight w:val="0"/>
      <w:marTop w:val="0"/>
      <w:marBottom w:val="0"/>
      <w:divBdr>
        <w:top w:val="none" w:sz="0" w:space="0" w:color="auto"/>
        <w:left w:val="none" w:sz="0" w:space="0" w:color="auto"/>
        <w:bottom w:val="none" w:sz="0" w:space="0" w:color="auto"/>
        <w:right w:val="none" w:sz="0" w:space="0" w:color="auto"/>
      </w:divBdr>
    </w:div>
    <w:div w:id="1983607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42" Type="http://schemas.openxmlformats.org/officeDocument/2006/relationships/image" Target="media/image22.jpeg"/><Relationship Id="rId47" Type="http://schemas.openxmlformats.org/officeDocument/2006/relationships/image" Target="media/image27.jpeg"/><Relationship Id="rId63" Type="http://schemas.openxmlformats.org/officeDocument/2006/relationships/image" Target="media/image40.jpe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www.juniper.net/documentation/en_US/junos/topics/reference/configuration-statement/l3-interface-bridging.html" TargetMode="External"/><Relationship Id="rId11" Type="http://schemas.openxmlformats.org/officeDocument/2006/relationships/hyperlink" Target="http://mesh.calit2.net/calmesh/one/linux_kernel_modifications/bridge_ignoring_bpdus/802.1D-2004.pdf" TargetMode="External"/><Relationship Id="rId24" Type="http://schemas.openxmlformats.org/officeDocument/2006/relationships/image" Target="media/image13.jpeg"/><Relationship Id="rId32" Type="http://schemas.openxmlformats.org/officeDocument/2006/relationships/hyperlink" Target="https://www.iana.org/assignments/protocol-numbers/" TargetMode="External"/><Relationship Id="rId37" Type="http://schemas.openxmlformats.org/officeDocument/2006/relationships/hyperlink" Target="https://www.juniper.net/documentation/en_US/junos/topics/concept/ospf-routing-understanding-ospf-areas-overview.html" TargetMode="External"/><Relationship Id="rId40" Type="http://schemas.openxmlformats.org/officeDocument/2006/relationships/image" Target="media/image20.jpeg"/><Relationship Id="rId45" Type="http://schemas.openxmlformats.org/officeDocument/2006/relationships/image" Target="media/image25.jpeg"/><Relationship Id="rId53" Type="http://schemas.openxmlformats.org/officeDocument/2006/relationships/image" Target="media/image32.jpeg"/><Relationship Id="rId58" Type="http://schemas.openxmlformats.org/officeDocument/2006/relationships/image" Target="media/image35.png"/><Relationship Id="rId66"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38.jpeg"/><Relationship Id="rId19" Type="http://schemas.openxmlformats.org/officeDocument/2006/relationships/image" Target="media/image8.jpe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hyperlink" Target="http://searchnetworking.techtarget.com/definition/virtual-LAN" TargetMode="External"/><Relationship Id="rId30" Type="http://schemas.openxmlformats.org/officeDocument/2006/relationships/hyperlink" Target="https://kb.juniper.net/InfoCenter/index?page=content&amp;id=KB21260" TargetMode="External"/><Relationship Id="rId35" Type="http://schemas.openxmlformats.org/officeDocument/2006/relationships/hyperlink" Target="https://en.wikipedia.org/wiki/Open_Shortest_Path_First" TargetMode="External"/><Relationship Id="rId43" Type="http://schemas.openxmlformats.org/officeDocument/2006/relationships/image" Target="media/image23.jpeg"/><Relationship Id="rId48" Type="http://schemas.openxmlformats.org/officeDocument/2006/relationships/image" Target="media/image28.jpeg"/><Relationship Id="rId56" Type="http://schemas.openxmlformats.org/officeDocument/2006/relationships/hyperlink" Target="https://www.juniper.net/documentation/en_US/junos12.3/topics/reference/general/policy-protocol-import-export-defaults.html" TargetMode="External"/><Relationship Id="rId64" Type="http://schemas.openxmlformats.org/officeDocument/2006/relationships/image" Target="media/image41.jpe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hyperlink" Target="https://en.wikipedia.org/wiki/IEEE_802.1Q" TargetMode="External"/><Relationship Id="rId17" Type="http://schemas.openxmlformats.org/officeDocument/2006/relationships/image" Target="media/image6.jpeg"/><Relationship Id="rId25" Type="http://schemas.openxmlformats.org/officeDocument/2006/relationships/image" Target="media/image14.jpg"/><Relationship Id="rId33" Type="http://schemas.openxmlformats.org/officeDocument/2006/relationships/image" Target="media/image16.png"/><Relationship Id="rId38" Type="http://schemas.openxmlformats.org/officeDocument/2006/relationships/image" Target="media/image18.jpeg"/><Relationship Id="rId46" Type="http://schemas.openxmlformats.org/officeDocument/2006/relationships/image" Target="media/image26.jpeg"/><Relationship Id="rId59" Type="http://schemas.openxmlformats.org/officeDocument/2006/relationships/image" Target="media/image36.jpg"/><Relationship Id="rId67" Type="http://schemas.openxmlformats.org/officeDocument/2006/relationships/image" Target="media/image44.jpeg"/><Relationship Id="rId20" Type="http://schemas.openxmlformats.org/officeDocument/2006/relationships/image" Target="media/image9.jpeg"/><Relationship Id="rId41" Type="http://schemas.openxmlformats.org/officeDocument/2006/relationships/image" Target="media/image21.jpeg"/><Relationship Id="rId54" Type="http://schemas.openxmlformats.org/officeDocument/2006/relationships/image" Target="media/image33.png"/><Relationship Id="rId62" Type="http://schemas.openxmlformats.org/officeDocument/2006/relationships/image" Target="media/image39.jp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hyperlink" Target="https://kb.juniper.net/InfoCenter/index?page=content&amp;id=KB11000" TargetMode="External"/><Relationship Id="rId36" Type="http://schemas.openxmlformats.org/officeDocument/2006/relationships/hyperlink" Target="https://en.wikipedia.org/wiki/Dijkstra's_algorithm" TargetMode="External"/><Relationship Id="rId49" Type="http://schemas.openxmlformats.org/officeDocument/2006/relationships/image" Target="media/image29.png"/><Relationship Id="rId57" Type="http://schemas.openxmlformats.org/officeDocument/2006/relationships/image" Target="media/image34.jpeg"/><Relationship Id="rId10" Type="http://schemas.openxmlformats.org/officeDocument/2006/relationships/hyperlink" Target="https://github.com/miskor/Project_network/tree/master/APPENDIX/Stage-1%20Ethernet%20L2%20and%20L3%20Switching" TargetMode="External"/><Relationship Id="rId31" Type="http://schemas.openxmlformats.org/officeDocument/2006/relationships/hyperlink" Target="https://github.com/miskor/Project_network/tree/master/APPENDIX/Stage-2%20Intermediate%20Routing" TargetMode="External"/><Relationship Id="rId44" Type="http://schemas.openxmlformats.org/officeDocument/2006/relationships/image" Target="media/image24.jpeg"/><Relationship Id="rId52" Type="http://schemas.openxmlformats.org/officeDocument/2006/relationships/hyperlink" Target="https://github.com/miskor/Project_network/tree/master/APPENDIX/Stage-3%20Security" TargetMode="External"/><Relationship Id="rId60" Type="http://schemas.openxmlformats.org/officeDocument/2006/relationships/image" Target="media/image37.jpeg"/><Relationship Id="rId65" Type="http://schemas.openxmlformats.org/officeDocument/2006/relationships/image" Target="media/image42.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19.jpg"/><Relationship Id="rId34" Type="http://schemas.openxmlformats.org/officeDocument/2006/relationships/image" Target="media/image17.jpeg"/><Relationship Id="rId50" Type="http://schemas.openxmlformats.org/officeDocument/2006/relationships/image" Target="media/image30.png"/><Relationship Id="rId55" Type="http://schemas.openxmlformats.org/officeDocument/2006/relationships/hyperlink" Target="https://www.juniper.net/documentation/en_US/junos/information-products/pathway-pages/config-guide-policy/config-guide-policy.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ots\Document%20standards\15S%20Document%20standard%20template%20PDA%20V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FE5BB2-4F6C-49BE-AF54-A4CAD2585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15S Document standard template PDA V03.dotx</Template>
  <TotalTime>0</TotalTime>
  <Pages>60</Pages>
  <Words>10446</Words>
  <Characters>63722</Characters>
  <Application>Microsoft Office Word</Application>
  <DocSecurity>0</DocSecurity>
  <Lines>531</Lines>
  <Paragraphs>148</Paragraphs>
  <ScaleCrop>false</ScaleCrop>
  <HeadingPairs>
    <vt:vector size="2" baseType="variant">
      <vt:variant>
        <vt:lpstr>Titel</vt:lpstr>
      </vt:variant>
      <vt:variant>
        <vt:i4>1</vt:i4>
      </vt:variant>
    </vt:vector>
  </HeadingPairs>
  <TitlesOfParts>
    <vt:vector size="1" baseType="lpstr">
      <vt:lpstr/>
    </vt:vector>
  </TitlesOfParts>
  <Company>Syddansk Erhvervsskole</Company>
  <LinksUpToDate>false</LinksUpToDate>
  <CharactersWithSpaces>74020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oblivion</dc:creator>
  <cp:lastModifiedBy>Martin Bo Kristensen Grønholdt</cp:lastModifiedBy>
  <cp:revision>2</cp:revision>
  <cp:lastPrinted>2017-06-04T13:39:00Z</cp:lastPrinted>
  <dcterms:created xsi:type="dcterms:W3CDTF">2017-06-04T23:48:00Z</dcterms:created>
  <dcterms:modified xsi:type="dcterms:W3CDTF">2017-06-04T23:48:00Z</dcterms:modified>
</cp:coreProperties>
</file>